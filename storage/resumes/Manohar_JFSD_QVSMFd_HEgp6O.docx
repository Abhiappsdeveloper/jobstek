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5EF4" w14:textId="6CC6D0BF" w:rsidR="008620D4" w:rsidRPr="0047789A" w:rsidRDefault="00CF7D2A" w:rsidP="0047789A">
      <w:pPr>
        <w:spacing w:after="0"/>
        <w:ind w:left="-90" w:firstLine="90"/>
        <w:jc w:val="both"/>
        <w:rPr>
          <w:rFonts w:cs="Calibri"/>
          <w:b/>
          <w:bCs/>
          <w:color w:val="auto"/>
          <w:sz w:val="20"/>
          <w:szCs w:val="20"/>
        </w:rPr>
      </w:pPr>
      <w:r w:rsidRPr="0047789A">
        <w:rPr>
          <w:rFonts w:cs="Calibri"/>
          <w:b/>
          <w:bCs/>
          <w:color w:val="auto"/>
          <w:sz w:val="20"/>
          <w:szCs w:val="20"/>
        </w:rPr>
        <w:t>Name</w:t>
      </w:r>
      <w:r w:rsidR="008620D4" w:rsidRPr="0047789A">
        <w:rPr>
          <w:rFonts w:cs="Calibri"/>
          <w:b/>
          <w:bCs/>
          <w:color w:val="auto"/>
          <w:sz w:val="20"/>
          <w:szCs w:val="20"/>
        </w:rPr>
        <w:t>: Manohar B</w:t>
      </w:r>
      <w:r w:rsidR="004A62EE">
        <w:rPr>
          <w:rFonts w:cs="Calibri"/>
          <w:b/>
          <w:bCs/>
          <w:color w:val="auto"/>
          <w:sz w:val="20"/>
          <w:szCs w:val="20"/>
        </w:rPr>
        <w:t xml:space="preserve">                       </w:t>
      </w:r>
    </w:p>
    <w:p w14:paraId="69DA8873" w14:textId="2DCBEC83" w:rsidR="008620D4" w:rsidRPr="0047789A" w:rsidRDefault="00CF7D2A" w:rsidP="0047789A">
      <w:pPr>
        <w:shd w:val="clear" w:color="auto" w:fill="FFFFFF"/>
        <w:spacing w:after="0"/>
        <w:jc w:val="both"/>
        <w:rPr>
          <w:rFonts w:cs="Calibri"/>
          <w:b/>
          <w:bCs/>
          <w:color w:val="auto"/>
          <w:sz w:val="20"/>
          <w:szCs w:val="20"/>
        </w:rPr>
      </w:pPr>
      <w:r w:rsidRPr="0047789A">
        <w:rPr>
          <w:rFonts w:cs="Calibri"/>
          <w:b/>
          <w:bCs/>
          <w:color w:val="auto"/>
          <w:sz w:val="20"/>
          <w:szCs w:val="20"/>
        </w:rPr>
        <w:t>Phone No</w:t>
      </w:r>
      <w:r w:rsidR="008620D4" w:rsidRPr="0047789A">
        <w:rPr>
          <w:rFonts w:cs="Calibri"/>
          <w:b/>
          <w:bCs/>
          <w:color w:val="auto"/>
          <w:sz w:val="20"/>
          <w:szCs w:val="20"/>
        </w:rPr>
        <w:t xml:space="preserve">: </w:t>
      </w:r>
      <w:r w:rsidR="00484F86" w:rsidRPr="0047789A">
        <w:rPr>
          <w:rFonts w:cs="Calibri"/>
          <w:b/>
          <w:bCs/>
          <w:color w:val="auto"/>
          <w:sz w:val="20"/>
          <w:szCs w:val="20"/>
        </w:rPr>
        <w:t>347-770-522</w:t>
      </w:r>
      <w:r w:rsidR="00961155" w:rsidRPr="0047789A">
        <w:rPr>
          <w:rFonts w:cs="Calibri"/>
          <w:b/>
          <w:bCs/>
          <w:color w:val="auto"/>
          <w:sz w:val="20"/>
          <w:szCs w:val="20"/>
        </w:rPr>
        <w:t>2</w:t>
      </w:r>
    </w:p>
    <w:p w14:paraId="4819F803" w14:textId="2D9E0911" w:rsidR="002C5335" w:rsidRPr="0047789A" w:rsidRDefault="0047789A" w:rsidP="0047789A">
      <w:pPr>
        <w:shd w:val="clear" w:color="auto" w:fill="FFFFFF"/>
        <w:spacing w:after="0"/>
        <w:jc w:val="both"/>
        <w:rPr>
          <w:rFonts w:cs="Calibri"/>
          <w:b/>
          <w:bCs/>
          <w:color w:val="auto"/>
          <w:sz w:val="20"/>
          <w:szCs w:val="20"/>
        </w:rPr>
      </w:pPr>
      <w:hyperlink r:id="rId8" w:history="1">
        <w:r w:rsidRPr="0047789A">
          <w:rPr>
            <w:rStyle w:val="Hyperlink"/>
            <w:rFonts w:cs="Calibri"/>
            <w:b/>
            <w:bCs/>
            <w:color w:val="auto"/>
            <w:sz w:val="20"/>
            <w:szCs w:val="20"/>
          </w:rPr>
          <w:t>manohargoud678@gmail.com</w:t>
        </w:r>
      </w:hyperlink>
      <w:r w:rsidR="00B55F30">
        <w:rPr>
          <w:rStyle w:val="Hyperlink"/>
          <w:rFonts w:cs="Calibri"/>
          <w:b/>
          <w:bCs/>
          <w:color w:val="auto"/>
          <w:sz w:val="20"/>
          <w:szCs w:val="20"/>
        </w:rPr>
        <w:t xml:space="preserve">                                                                                      </w:t>
      </w:r>
      <w:r w:rsidR="00B55F30" w:rsidRPr="00B55F30">
        <w:rPr>
          <w:rStyle w:val="Hyperlink"/>
          <w:rFonts w:cs="Calibri"/>
          <w:b/>
          <w:bCs/>
          <w:color w:val="auto"/>
          <w:sz w:val="20"/>
          <w:szCs w:val="20"/>
        </w:rPr>
        <w:t>https://www.linkedin.com/in/manoharb9/</w:t>
      </w:r>
    </w:p>
    <w:p w14:paraId="29491872" w14:textId="77777777" w:rsidR="0047789A" w:rsidRPr="0047789A" w:rsidRDefault="0047789A" w:rsidP="0047789A">
      <w:pPr>
        <w:shd w:val="clear" w:color="auto" w:fill="FFFFFF"/>
        <w:spacing w:after="0"/>
        <w:jc w:val="both"/>
        <w:rPr>
          <w:rFonts w:cs="Calibri"/>
          <w:b/>
          <w:bCs/>
          <w:color w:val="auto"/>
        </w:rPr>
      </w:pPr>
    </w:p>
    <w:p w14:paraId="618A129B" w14:textId="674F6AC6" w:rsidR="00394A6D" w:rsidRPr="0047789A" w:rsidRDefault="003A5220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color w:val="auto"/>
        </w:rPr>
        <w:t>P</w:t>
      </w:r>
      <w:r w:rsidR="00237755" w:rsidRPr="0047789A">
        <w:rPr>
          <w:rFonts w:cs="Calibri"/>
          <w:b/>
          <w:color w:val="auto"/>
        </w:rPr>
        <w:t>rofessional Summary</w:t>
      </w:r>
    </w:p>
    <w:p w14:paraId="09BC2CDC" w14:textId="1CB58C93" w:rsidR="006F39FF" w:rsidRPr="0047789A" w:rsidRDefault="0046264B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Over </w:t>
      </w:r>
      <w:r w:rsidR="0089417F" w:rsidRPr="0047789A">
        <w:rPr>
          <w:rFonts w:cs="Calibri"/>
          <w:color w:val="auto"/>
          <w:sz w:val="20"/>
          <w:szCs w:val="20"/>
        </w:rPr>
        <w:t>8+</w:t>
      </w:r>
      <w:r w:rsidR="00700B47" w:rsidRPr="0047789A">
        <w:rPr>
          <w:rFonts w:cs="Calibri"/>
          <w:color w:val="auto"/>
          <w:sz w:val="20"/>
          <w:szCs w:val="20"/>
        </w:rPr>
        <w:t xml:space="preserve"> </w:t>
      </w:r>
      <w:r w:rsidR="00C62658" w:rsidRPr="0047789A">
        <w:rPr>
          <w:rFonts w:cs="Calibri"/>
          <w:color w:val="auto"/>
          <w:sz w:val="20"/>
          <w:szCs w:val="20"/>
        </w:rPr>
        <w:t xml:space="preserve">years of </w:t>
      </w:r>
      <w:r w:rsidR="00DF0DF0" w:rsidRPr="0047789A">
        <w:rPr>
          <w:rFonts w:cs="Calibri"/>
          <w:color w:val="auto"/>
          <w:sz w:val="20"/>
          <w:szCs w:val="20"/>
        </w:rPr>
        <w:t xml:space="preserve">professional experience </w:t>
      </w:r>
      <w:r w:rsidR="0004165F" w:rsidRPr="0047789A">
        <w:rPr>
          <w:rFonts w:cs="Calibri"/>
          <w:color w:val="auto"/>
          <w:sz w:val="20"/>
          <w:szCs w:val="20"/>
        </w:rPr>
        <w:t>includes</w:t>
      </w:r>
      <w:r w:rsidR="005A0AB5" w:rsidRPr="0047789A">
        <w:rPr>
          <w:rFonts w:cs="Calibri"/>
          <w:color w:val="auto"/>
          <w:sz w:val="20"/>
          <w:szCs w:val="20"/>
        </w:rPr>
        <w:t xml:space="preserve"> </w:t>
      </w:r>
      <w:r w:rsidR="00C62658" w:rsidRPr="0047789A">
        <w:rPr>
          <w:rFonts w:cs="Calibri"/>
          <w:color w:val="auto"/>
          <w:sz w:val="20"/>
          <w:szCs w:val="20"/>
        </w:rPr>
        <w:t>development of web-based, client/server, N-tier, distributed and Object-oriented applications.</w:t>
      </w:r>
    </w:p>
    <w:p w14:paraId="5873192A" w14:textId="6420C5C7" w:rsidR="007D5AD4" w:rsidRPr="0047789A" w:rsidRDefault="007D5AD4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Expertise in designing responsive User Interface (UI) applications using </w:t>
      </w:r>
      <w:r w:rsidRPr="0047789A">
        <w:rPr>
          <w:rFonts w:cs="Calibri"/>
          <w:b/>
          <w:bCs/>
          <w:color w:val="auto"/>
          <w:sz w:val="20"/>
          <w:szCs w:val="20"/>
        </w:rPr>
        <w:t>HTML5</w:t>
      </w:r>
      <w:r w:rsidRPr="0047789A">
        <w:rPr>
          <w:rFonts w:cs="Calibri"/>
          <w:color w:val="auto"/>
          <w:sz w:val="20"/>
          <w:szCs w:val="20"/>
        </w:rPr>
        <w:t xml:space="preserve">, </w:t>
      </w:r>
      <w:r w:rsidRPr="0047789A">
        <w:rPr>
          <w:rFonts w:cs="Calibri"/>
          <w:b/>
          <w:bCs/>
          <w:color w:val="auto"/>
          <w:sz w:val="20"/>
          <w:szCs w:val="20"/>
        </w:rPr>
        <w:t>CSS3, JavaScript, jQuery, TypeScript, Angular JS, Angular 8</w:t>
      </w:r>
      <w:r w:rsidR="00324C41">
        <w:rPr>
          <w:rFonts w:cs="Calibri"/>
          <w:b/>
          <w:bCs/>
          <w:color w:val="auto"/>
          <w:sz w:val="20"/>
          <w:szCs w:val="20"/>
        </w:rPr>
        <w:t>/11/14</w:t>
      </w:r>
      <w:r w:rsidRPr="0047789A">
        <w:rPr>
          <w:rFonts w:cs="Calibri"/>
          <w:b/>
          <w:bCs/>
          <w:color w:val="auto"/>
          <w:sz w:val="20"/>
          <w:szCs w:val="20"/>
        </w:rPr>
        <w:t>, Node Js, React Js, Vue Js, Bootstrap, Angular</w:t>
      </w:r>
      <w:r w:rsidRPr="0047789A">
        <w:rPr>
          <w:rFonts w:cs="Calibri"/>
          <w:color w:val="auto"/>
          <w:sz w:val="20"/>
          <w:szCs w:val="20"/>
        </w:rPr>
        <w:t xml:space="preserve"> Material.</w:t>
      </w:r>
    </w:p>
    <w:p w14:paraId="16B42928" w14:textId="4DE69346" w:rsidR="00BA5B10" w:rsidRPr="0047789A" w:rsidRDefault="00BA5B10" w:rsidP="0047789A">
      <w:pPr>
        <w:numPr>
          <w:ilvl w:val="0"/>
          <w:numId w:val="11"/>
        </w:numPr>
        <w:spacing w:after="0"/>
        <w:jc w:val="both"/>
        <w:rPr>
          <w:rFonts w:eastAsia="Book Antiqua" w:cs="Calibri"/>
          <w:color w:val="auto"/>
          <w:sz w:val="20"/>
          <w:szCs w:val="20"/>
        </w:rPr>
      </w:pPr>
      <w:r w:rsidRPr="0047789A">
        <w:rPr>
          <w:rFonts w:eastAsia="Book Antiqua" w:cs="Calibri"/>
          <w:color w:val="auto"/>
          <w:sz w:val="20"/>
          <w:szCs w:val="20"/>
        </w:rPr>
        <w:t xml:space="preserve">Used </w:t>
      </w:r>
      <w:r w:rsidRPr="0047789A">
        <w:rPr>
          <w:rFonts w:eastAsia="Book Antiqua" w:cs="Calibri"/>
          <w:b/>
          <w:color w:val="auto"/>
          <w:sz w:val="20"/>
          <w:szCs w:val="20"/>
        </w:rPr>
        <w:t>React-Routers</w:t>
      </w:r>
      <w:r w:rsidRPr="0047789A">
        <w:rPr>
          <w:rFonts w:eastAsia="Book Antiqua" w:cs="Calibri"/>
          <w:color w:val="auto"/>
          <w:sz w:val="20"/>
          <w:szCs w:val="20"/>
        </w:rPr>
        <w:t xml:space="preserve"> for connecting the APIs which enforces the communication to the server while also implementing mock services in </w:t>
      </w:r>
      <w:r w:rsidRPr="0047789A">
        <w:rPr>
          <w:rFonts w:eastAsia="Book Antiqua" w:cs="Calibri"/>
          <w:b/>
          <w:color w:val="auto"/>
          <w:sz w:val="20"/>
          <w:szCs w:val="20"/>
        </w:rPr>
        <w:t>Node.js</w:t>
      </w:r>
      <w:r w:rsidRPr="0047789A">
        <w:rPr>
          <w:rFonts w:eastAsia="Book Antiqua" w:cs="Calibri"/>
          <w:color w:val="auto"/>
          <w:sz w:val="20"/>
          <w:szCs w:val="20"/>
        </w:rPr>
        <w:t xml:space="preserve"> with the help of modules using </w:t>
      </w:r>
      <w:r w:rsidRPr="0047789A">
        <w:rPr>
          <w:rFonts w:eastAsia="Book Antiqua" w:cs="Calibri"/>
          <w:b/>
          <w:color w:val="auto"/>
          <w:sz w:val="20"/>
          <w:szCs w:val="20"/>
        </w:rPr>
        <w:t>Express.js.</w:t>
      </w:r>
    </w:p>
    <w:p w14:paraId="49A8ADA5" w14:textId="12141103" w:rsidR="007D5AD4" w:rsidRPr="0047789A" w:rsidRDefault="007D5AD4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Professional experience in working with Microsoft technologies like </w:t>
      </w:r>
      <w:r w:rsidRPr="0047789A">
        <w:rPr>
          <w:rFonts w:cs="Calibri"/>
          <w:b/>
          <w:bCs/>
          <w:color w:val="auto"/>
          <w:sz w:val="20"/>
          <w:szCs w:val="20"/>
        </w:rPr>
        <w:t xml:space="preserve">MVC, Entity Framework, Microsoft </w:t>
      </w:r>
      <w:r w:rsidRPr="0047789A">
        <w:rPr>
          <w:rFonts w:cs="Calibri"/>
          <w:color w:val="auto"/>
          <w:sz w:val="20"/>
          <w:szCs w:val="20"/>
        </w:rPr>
        <w:t xml:space="preserve">SQL </w:t>
      </w:r>
      <w:r w:rsidR="000B7F5C" w:rsidRPr="0047789A">
        <w:rPr>
          <w:rFonts w:cs="Calibri"/>
          <w:color w:val="auto"/>
          <w:sz w:val="20"/>
          <w:szCs w:val="20"/>
        </w:rPr>
        <w:t>Server</w:t>
      </w:r>
    </w:p>
    <w:p w14:paraId="7B9145B4" w14:textId="2A51D014" w:rsidR="00BA5B10" w:rsidRPr="0047789A" w:rsidRDefault="00BA5B10" w:rsidP="0047789A">
      <w:pPr>
        <w:pStyle w:val="ListParagraph"/>
        <w:numPr>
          <w:ilvl w:val="0"/>
          <w:numId w:val="11"/>
        </w:numP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Enhanced user experience by designing new web features using MVC Framework like Backbone JS and </w:t>
      </w:r>
      <w:r w:rsidRPr="0047789A">
        <w:rPr>
          <w:rFonts w:cs="Calibri"/>
          <w:b/>
          <w:bCs/>
          <w:color w:val="auto"/>
          <w:sz w:val="20"/>
          <w:szCs w:val="20"/>
        </w:rPr>
        <w:t>Node JS</w:t>
      </w:r>
      <w:r w:rsidRPr="0047789A">
        <w:rPr>
          <w:rFonts w:cs="Calibri"/>
          <w:color w:val="auto"/>
          <w:sz w:val="20"/>
          <w:szCs w:val="20"/>
        </w:rPr>
        <w:t>.</w:t>
      </w:r>
    </w:p>
    <w:p w14:paraId="02C2232B" w14:textId="79E8CBAF" w:rsidR="007D51FC" w:rsidRPr="0047789A" w:rsidRDefault="007D51FC" w:rsidP="0047789A">
      <w:pPr>
        <w:numPr>
          <w:ilvl w:val="0"/>
          <w:numId w:val="11"/>
        </w:numPr>
        <w:suppressAutoHyphens/>
        <w:spacing w:after="0"/>
        <w:jc w:val="both"/>
        <w:rPr>
          <w:rFonts w:cs="Calibri"/>
          <w:b/>
          <w:i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Extensive experience with the databases </w:t>
      </w:r>
      <w:r w:rsidRPr="0047789A">
        <w:rPr>
          <w:rFonts w:cs="Calibri"/>
          <w:b/>
          <w:iCs/>
          <w:color w:val="auto"/>
          <w:sz w:val="20"/>
          <w:szCs w:val="20"/>
        </w:rPr>
        <w:t xml:space="preserve">Oracle, MS SQL Server, </w:t>
      </w:r>
      <w:r w:rsidR="000B7F5C" w:rsidRPr="0047789A">
        <w:rPr>
          <w:rFonts w:cs="Calibri"/>
          <w:b/>
          <w:iCs/>
          <w:color w:val="auto"/>
          <w:sz w:val="20"/>
          <w:szCs w:val="20"/>
        </w:rPr>
        <w:t>MySQL,</w:t>
      </w:r>
      <w:r w:rsidRPr="0047789A">
        <w:rPr>
          <w:rFonts w:cs="Calibri"/>
          <w:b/>
          <w:iCs/>
          <w:color w:val="auto"/>
          <w:sz w:val="20"/>
          <w:szCs w:val="20"/>
        </w:rPr>
        <w:t xml:space="preserve"> </w:t>
      </w:r>
      <w:r w:rsidRPr="0047789A">
        <w:rPr>
          <w:rFonts w:cs="Calibri"/>
          <w:iCs/>
          <w:color w:val="auto"/>
          <w:sz w:val="20"/>
          <w:szCs w:val="20"/>
        </w:rPr>
        <w:t>and</w:t>
      </w:r>
      <w:r w:rsidRPr="0047789A">
        <w:rPr>
          <w:rFonts w:cs="Calibri"/>
          <w:b/>
          <w:iCs/>
          <w:color w:val="auto"/>
          <w:sz w:val="20"/>
          <w:szCs w:val="20"/>
        </w:rPr>
        <w:t xml:space="preserve"> MongoDB.</w:t>
      </w:r>
    </w:p>
    <w:p w14:paraId="7EED1F3B" w14:textId="270F8CF1" w:rsidR="007D51FC" w:rsidRPr="0047789A" w:rsidRDefault="007D5AD4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7920"/>
        </w:tabs>
        <w:spacing w:after="0"/>
        <w:ind w:right="-90"/>
        <w:jc w:val="both"/>
        <w:rPr>
          <w:rFonts w:cs="Calibri"/>
          <w:b/>
          <w:bCs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Extensive knowledge on the Spring Modules like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Spring IOC and Dependency Injection, Spring MVC, Spring</w:t>
      </w:r>
      <w:r w:rsidR="003578F2" w:rsidRPr="0047789A">
        <w:rPr>
          <w:rFonts w:eastAsia="Cambria" w:cs="Calibri"/>
          <w:b/>
          <w:bCs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Batch, SpringWebFlow, Spring Security (</w:t>
      </w:r>
      <w:r w:rsidR="0047789A" w:rsidRPr="0047789A">
        <w:rPr>
          <w:rFonts w:eastAsia="Cambria" w:cs="Calibri"/>
          <w:b/>
          <w:bCs/>
          <w:color w:val="auto"/>
          <w:sz w:val="20"/>
          <w:szCs w:val="20"/>
        </w:rPr>
        <w:t>Authentication</w:t>
      </w:r>
      <w:r w:rsidR="0047789A">
        <w:rPr>
          <w:rFonts w:eastAsia="Cambria" w:cs="Calibri"/>
          <w:b/>
          <w:bCs/>
          <w:color w:val="auto"/>
          <w:sz w:val="20"/>
          <w:szCs w:val="20"/>
        </w:rPr>
        <w:t>-</w:t>
      </w:r>
      <w:r w:rsidR="0047789A" w:rsidRPr="0047789A">
        <w:rPr>
          <w:rFonts w:eastAsia="Cambria" w:cs="Calibri"/>
          <w:b/>
          <w:bCs/>
          <w:color w:val="auto"/>
          <w:sz w:val="20"/>
          <w:szCs w:val="20"/>
        </w:rPr>
        <w:t>Authorization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), Spring AOP for Code Modularity and Spring Boot.</w:t>
      </w:r>
    </w:p>
    <w:p w14:paraId="6F51BD7E" w14:textId="4E48A9A3" w:rsidR="003E652F" w:rsidRPr="0047789A" w:rsidRDefault="00D530DC" w:rsidP="0047789A">
      <w:pPr>
        <w:numPr>
          <w:ilvl w:val="0"/>
          <w:numId w:val="11"/>
        </w:numPr>
        <w:suppressAutoHyphens/>
        <w:spacing w:after="0"/>
        <w:jc w:val="both"/>
        <w:rPr>
          <w:rFonts w:cs="Calibri"/>
          <w:b/>
          <w:bCs/>
          <w:color w:val="auto"/>
          <w:sz w:val="20"/>
          <w:szCs w:val="20"/>
        </w:rPr>
      </w:pPr>
      <w:r w:rsidRPr="0047789A">
        <w:rPr>
          <w:rFonts w:cs="Calibri"/>
          <w:iCs/>
          <w:color w:val="auto"/>
          <w:sz w:val="20"/>
          <w:szCs w:val="20"/>
        </w:rPr>
        <w:t xml:space="preserve">Extensive </w:t>
      </w:r>
      <w:r w:rsidR="003E652F" w:rsidRPr="0047789A">
        <w:rPr>
          <w:rFonts w:cs="Calibri"/>
          <w:iCs/>
          <w:color w:val="auto"/>
          <w:sz w:val="20"/>
          <w:szCs w:val="20"/>
        </w:rPr>
        <w:t xml:space="preserve">experience and expertise in developing web applications using </w:t>
      </w:r>
      <w:r w:rsidR="003E652F" w:rsidRPr="0047789A">
        <w:rPr>
          <w:rFonts w:cs="Calibri"/>
          <w:b/>
          <w:bCs/>
          <w:iCs/>
          <w:color w:val="auto"/>
          <w:sz w:val="20"/>
          <w:szCs w:val="20"/>
        </w:rPr>
        <w:t>Java, J2EE, JSP, Servlets, EJB, JDBC, Struts, Spring</w:t>
      </w:r>
      <w:r w:rsidR="00831400" w:rsidRPr="0047789A">
        <w:rPr>
          <w:rFonts w:cs="Calibri"/>
          <w:b/>
          <w:bCs/>
          <w:iCs/>
          <w:color w:val="auto"/>
          <w:sz w:val="20"/>
          <w:szCs w:val="20"/>
        </w:rPr>
        <w:t xml:space="preserve"> MVC</w:t>
      </w:r>
      <w:r w:rsidR="003E652F" w:rsidRPr="0047789A">
        <w:rPr>
          <w:rFonts w:cs="Calibri"/>
          <w:b/>
          <w:bCs/>
          <w:iCs/>
          <w:color w:val="auto"/>
          <w:sz w:val="20"/>
          <w:szCs w:val="20"/>
        </w:rPr>
        <w:t>, Hibernate, JMS, JSF, and XML.</w:t>
      </w:r>
      <w:r w:rsidR="003578F2" w:rsidRPr="0047789A">
        <w:rPr>
          <w:rFonts w:cs="Calibri"/>
          <w:b/>
          <w:bCs/>
          <w:iCs/>
          <w:color w:val="auto"/>
          <w:sz w:val="20"/>
          <w:szCs w:val="20"/>
        </w:rPr>
        <w:t xml:space="preserve"> </w:t>
      </w:r>
      <w:r w:rsidR="003E652F" w:rsidRPr="0047789A">
        <w:rPr>
          <w:rFonts w:cs="Calibri"/>
          <w:iCs/>
          <w:color w:val="auto"/>
          <w:sz w:val="20"/>
          <w:szCs w:val="20"/>
        </w:rPr>
        <w:t xml:space="preserve">Experience in developing and consuming </w:t>
      </w:r>
      <w:r w:rsidR="003E652F" w:rsidRPr="0047789A">
        <w:rPr>
          <w:rFonts w:cs="Calibri"/>
          <w:b/>
          <w:bCs/>
          <w:iCs/>
          <w:color w:val="auto"/>
          <w:sz w:val="20"/>
          <w:szCs w:val="20"/>
        </w:rPr>
        <w:t>Web Services</w:t>
      </w:r>
      <w:r w:rsidR="003E652F" w:rsidRPr="0047789A">
        <w:rPr>
          <w:rFonts w:cs="Calibri"/>
          <w:iCs/>
          <w:color w:val="auto"/>
          <w:sz w:val="20"/>
          <w:szCs w:val="20"/>
        </w:rPr>
        <w:t xml:space="preserve"> using </w:t>
      </w:r>
      <w:r w:rsidR="003E652F" w:rsidRPr="0047789A">
        <w:rPr>
          <w:rFonts w:cs="Calibri"/>
          <w:b/>
          <w:bCs/>
          <w:iCs/>
          <w:color w:val="auto"/>
          <w:sz w:val="20"/>
          <w:szCs w:val="20"/>
        </w:rPr>
        <w:t>SOAP, HTTP</w:t>
      </w:r>
      <w:r w:rsidR="003E652F" w:rsidRPr="0047789A">
        <w:rPr>
          <w:rFonts w:cs="Calibri"/>
          <w:iCs/>
          <w:color w:val="auto"/>
          <w:sz w:val="20"/>
          <w:szCs w:val="20"/>
        </w:rPr>
        <w:t xml:space="preserve"> and has good knowledge on </w:t>
      </w:r>
      <w:r w:rsidR="003E652F" w:rsidRPr="0047789A">
        <w:rPr>
          <w:rFonts w:cs="Calibri"/>
          <w:b/>
          <w:bCs/>
          <w:iCs/>
          <w:color w:val="auto"/>
          <w:sz w:val="20"/>
          <w:szCs w:val="20"/>
        </w:rPr>
        <w:t>REST</w:t>
      </w:r>
      <w:r w:rsidR="003E652F" w:rsidRPr="0047789A">
        <w:rPr>
          <w:rFonts w:cs="Calibri"/>
          <w:iCs/>
          <w:color w:val="auto"/>
          <w:sz w:val="20"/>
          <w:szCs w:val="20"/>
        </w:rPr>
        <w:t>ful web services.</w:t>
      </w:r>
    </w:p>
    <w:p w14:paraId="244EB36D" w14:textId="54A0BC8A" w:rsidR="00B17099" w:rsidRPr="0047789A" w:rsidRDefault="000F2E29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Exceptional knowledge on </w:t>
      </w:r>
      <w:r w:rsidRPr="0047789A">
        <w:rPr>
          <w:rFonts w:cs="Calibri"/>
          <w:b/>
          <w:bCs/>
          <w:color w:val="auto"/>
          <w:sz w:val="20"/>
          <w:szCs w:val="20"/>
        </w:rPr>
        <w:t>Object Oriented Programming</w:t>
      </w:r>
      <w:r w:rsidRPr="0047789A">
        <w:rPr>
          <w:rFonts w:cs="Calibri"/>
          <w:color w:val="auto"/>
          <w:sz w:val="20"/>
          <w:szCs w:val="20"/>
        </w:rPr>
        <w:t xml:space="preserve"> (OOPS) concepts including </w:t>
      </w:r>
      <w:r w:rsidRPr="0047789A">
        <w:rPr>
          <w:rFonts w:cs="Calibri"/>
          <w:b/>
          <w:bCs/>
          <w:color w:val="auto"/>
          <w:sz w:val="20"/>
          <w:szCs w:val="20"/>
        </w:rPr>
        <w:t>Multithreading,</w:t>
      </w:r>
      <w:r w:rsidR="005C032E" w:rsidRPr="0047789A">
        <w:rPr>
          <w:rFonts w:cs="Calibri"/>
          <w:b/>
          <w:bCs/>
          <w:color w:val="auto"/>
          <w:sz w:val="20"/>
          <w:szCs w:val="20"/>
        </w:rPr>
        <w:t xml:space="preserve"> Dependency Injection</w:t>
      </w:r>
      <w:r w:rsidRPr="0047789A">
        <w:rPr>
          <w:rFonts w:cs="Calibri"/>
          <w:color w:val="auto"/>
          <w:sz w:val="20"/>
          <w:szCs w:val="20"/>
        </w:rPr>
        <w:t>.</w:t>
      </w:r>
      <w:bookmarkStart w:id="0" w:name="_Hlk35437988"/>
      <w:r w:rsidR="003578F2" w:rsidRPr="0047789A">
        <w:rPr>
          <w:rFonts w:cs="Calibri"/>
          <w:color w:val="auto"/>
          <w:sz w:val="20"/>
          <w:szCs w:val="20"/>
        </w:rPr>
        <w:t xml:space="preserve"> </w:t>
      </w:r>
      <w:r w:rsidR="00851FFC" w:rsidRPr="0047789A">
        <w:rPr>
          <w:rFonts w:cs="Calibri Light"/>
          <w:color w:val="auto"/>
          <w:sz w:val="20"/>
          <w:szCs w:val="20"/>
        </w:rPr>
        <w:t xml:space="preserve">Worked with </w:t>
      </w:r>
      <w:r w:rsidR="00851FFC" w:rsidRPr="0047789A">
        <w:rPr>
          <w:rFonts w:cs="Calibri Light"/>
          <w:b/>
          <w:bCs/>
          <w:color w:val="auto"/>
          <w:sz w:val="20"/>
          <w:szCs w:val="20"/>
        </w:rPr>
        <w:t>Node.js</w:t>
      </w:r>
      <w:r w:rsidR="00851FFC" w:rsidRPr="0047789A">
        <w:rPr>
          <w:rFonts w:cs="Calibri Light"/>
          <w:color w:val="auto"/>
          <w:sz w:val="20"/>
          <w:szCs w:val="20"/>
        </w:rPr>
        <w:t xml:space="preserve"> to give a structure with rich API over a RESTful JSON interface.</w:t>
      </w:r>
      <w:r w:rsidR="003578F2" w:rsidRPr="0047789A">
        <w:rPr>
          <w:rFonts w:cs="Calibri Light"/>
          <w:color w:val="auto"/>
          <w:sz w:val="20"/>
          <w:szCs w:val="20"/>
        </w:rPr>
        <w:t xml:space="preserve"> </w:t>
      </w:r>
      <w:r w:rsidR="009D1D74" w:rsidRPr="0047789A">
        <w:rPr>
          <w:rFonts w:cs="Calibri"/>
          <w:color w:val="auto"/>
          <w:sz w:val="20"/>
          <w:szCs w:val="20"/>
        </w:rPr>
        <w:t xml:space="preserve">Proficient with developing various web services </w:t>
      </w:r>
      <w:r w:rsidR="00E07B05" w:rsidRPr="0047789A">
        <w:rPr>
          <w:rFonts w:cs="Calibri"/>
          <w:color w:val="auto"/>
          <w:sz w:val="20"/>
          <w:szCs w:val="20"/>
        </w:rPr>
        <w:t xml:space="preserve">with </w:t>
      </w:r>
      <w:r w:rsidR="009D1D74" w:rsidRPr="0047789A">
        <w:rPr>
          <w:rFonts w:cs="Calibri"/>
          <w:b/>
          <w:bCs/>
          <w:color w:val="auto"/>
          <w:sz w:val="20"/>
          <w:szCs w:val="20"/>
        </w:rPr>
        <w:t>SOAP</w:t>
      </w:r>
      <w:r w:rsidR="009D1D74" w:rsidRPr="0047789A">
        <w:rPr>
          <w:rFonts w:cs="Calibri"/>
          <w:color w:val="auto"/>
          <w:sz w:val="20"/>
          <w:szCs w:val="20"/>
        </w:rPr>
        <w:t xml:space="preserve"> and </w:t>
      </w:r>
      <w:r w:rsidR="009D1D74" w:rsidRPr="0047789A">
        <w:rPr>
          <w:rFonts w:cs="Calibri"/>
          <w:b/>
          <w:bCs/>
          <w:color w:val="auto"/>
          <w:sz w:val="20"/>
          <w:szCs w:val="20"/>
        </w:rPr>
        <w:t>REST</w:t>
      </w:r>
      <w:r w:rsidR="009D1D74" w:rsidRPr="0047789A">
        <w:rPr>
          <w:rFonts w:cs="Calibri"/>
          <w:color w:val="auto"/>
          <w:sz w:val="20"/>
          <w:szCs w:val="20"/>
        </w:rPr>
        <w:t xml:space="preserve"> architectures.</w:t>
      </w:r>
    </w:p>
    <w:p w14:paraId="010CD770" w14:textId="44A877A9" w:rsidR="00B27641" w:rsidRPr="0047789A" w:rsidRDefault="00B27641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7920"/>
          <w:tab w:val="left" w:pos="8910"/>
          <w:tab w:val="left" w:pos="9810"/>
        </w:tabs>
        <w:spacing w:after="0"/>
        <w:ind w:right="-9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Well experienced in implementing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SOA</w:t>
      </w:r>
      <w:r w:rsidRPr="0047789A">
        <w:rPr>
          <w:rFonts w:eastAsia="Cambria" w:cs="Calibri"/>
          <w:color w:val="auto"/>
          <w:sz w:val="20"/>
          <w:szCs w:val="20"/>
        </w:rPr>
        <w:t xml:space="preserve"> (Service Oriented Architecture) using Spring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REST</w:t>
      </w:r>
      <w:r w:rsidRPr="0047789A">
        <w:rPr>
          <w:rFonts w:eastAsia="Cambria" w:cs="Calibri"/>
          <w:color w:val="auto"/>
          <w:sz w:val="20"/>
          <w:szCs w:val="20"/>
        </w:rPr>
        <w:t xml:space="preserve"> to</w:t>
      </w:r>
      <w:r w:rsidR="00610433" w:rsidRPr="0047789A">
        <w:rPr>
          <w:rFonts w:eastAsia="Cambria" w:cs="Calibri"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color w:val="auto"/>
          <w:sz w:val="20"/>
          <w:szCs w:val="20"/>
        </w:rPr>
        <w:t>create REST resources that include several components like spring Boot, JAX-RS and used WADL for documenting REST API’S.</w:t>
      </w:r>
      <w:r w:rsidR="003578F2" w:rsidRPr="0047789A">
        <w:rPr>
          <w:rFonts w:eastAsia="Cambria" w:cs="Calibri"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color w:val="auto"/>
          <w:sz w:val="20"/>
          <w:szCs w:val="20"/>
        </w:rPr>
        <w:t xml:space="preserve">Extensive experience with Core Java concepts like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Multithreading, String handling, Exception Handling and Collections.</w:t>
      </w:r>
      <w:r w:rsidR="003578F2" w:rsidRPr="0047789A">
        <w:rPr>
          <w:rFonts w:eastAsia="Cambria" w:cs="Calibri"/>
          <w:b/>
          <w:bCs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color w:val="auto"/>
          <w:sz w:val="20"/>
          <w:szCs w:val="20"/>
        </w:rPr>
        <w:t xml:space="preserve">Spring boot with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Hibernate</w:t>
      </w:r>
      <w:r w:rsidRPr="0047789A">
        <w:rPr>
          <w:rFonts w:eastAsia="Cambria" w:cs="Calibri"/>
          <w:color w:val="auto"/>
          <w:sz w:val="20"/>
          <w:szCs w:val="20"/>
        </w:rPr>
        <w:t xml:space="preserve"> combination where it has a predefined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MVC</w:t>
      </w:r>
      <w:r w:rsidRPr="0047789A">
        <w:rPr>
          <w:rFonts w:eastAsia="Cambria" w:cs="Calibri"/>
          <w:color w:val="auto"/>
          <w:sz w:val="20"/>
          <w:szCs w:val="20"/>
        </w:rPr>
        <w:t xml:space="preserve"> architecture which made me to run all batch jobs easily and quickly.</w:t>
      </w:r>
    </w:p>
    <w:p w14:paraId="64B19B95" w14:textId="1D619411" w:rsidR="00B27641" w:rsidRPr="0047789A" w:rsidRDefault="00825DA0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9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Used </w:t>
      </w:r>
      <w:r w:rsidRPr="0047789A">
        <w:rPr>
          <w:rFonts w:eastAsia="Cambria" w:cs="Calibri"/>
          <w:b/>
          <w:bCs/>
          <w:color w:val="auto"/>
          <w:sz w:val="20"/>
          <w:szCs w:val="20"/>
          <w:highlight w:val="white"/>
        </w:rPr>
        <w:t>Hibernate</w:t>
      </w: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 mappings, relationships between tables and entity classes to access and update information in the database.</w:t>
      </w:r>
      <w:r w:rsidR="003578F2" w:rsidRPr="0047789A">
        <w:rPr>
          <w:rFonts w:eastAsia="Cambria" w:cs="Calibri"/>
          <w:color w:val="auto"/>
          <w:sz w:val="20"/>
          <w:szCs w:val="20"/>
        </w:rPr>
        <w:t xml:space="preserve"> </w:t>
      </w:r>
      <w:r w:rsidR="00B27641" w:rsidRPr="0047789A">
        <w:rPr>
          <w:rFonts w:eastAsia="Cambria" w:cs="Calibri"/>
          <w:color w:val="auto"/>
          <w:sz w:val="20"/>
          <w:szCs w:val="20"/>
        </w:rPr>
        <w:t>Proficient with</w:t>
      </w:r>
      <w:r w:rsidR="00B27641" w:rsidRPr="0047789A">
        <w:rPr>
          <w:rFonts w:eastAsia="Cambria" w:cs="Calibri"/>
          <w:b/>
          <w:bCs/>
          <w:color w:val="auto"/>
          <w:sz w:val="20"/>
          <w:szCs w:val="20"/>
        </w:rPr>
        <w:t xml:space="preserve"> AngularJS, jQuery, React JS for customize front end</w:t>
      </w:r>
      <w:r w:rsidR="00B27641" w:rsidRPr="0047789A">
        <w:rPr>
          <w:rFonts w:eastAsia="Cambria" w:cs="Calibri"/>
          <w:color w:val="auto"/>
          <w:sz w:val="20"/>
          <w:szCs w:val="20"/>
        </w:rPr>
        <w:t xml:space="preserve"> app development and to achieve MVC design flow</w:t>
      </w:r>
    </w:p>
    <w:p w14:paraId="26359802" w14:textId="7620CE2A" w:rsidR="00B27641" w:rsidRPr="0047789A" w:rsidRDefault="00B27641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7920"/>
        </w:tabs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Developed and deployed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Microservices</w:t>
      </w:r>
      <w:r w:rsidRPr="0047789A">
        <w:rPr>
          <w:rFonts w:eastAsia="Cambria" w:cs="Calibri"/>
          <w:color w:val="auto"/>
          <w:sz w:val="20"/>
          <w:szCs w:val="20"/>
        </w:rPr>
        <w:t xml:space="preserve"> based applications using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Spring Boot</w:t>
      </w:r>
      <w:r w:rsidRPr="0047789A">
        <w:rPr>
          <w:rFonts w:eastAsia="Cambria" w:cs="Calibri"/>
          <w:color w:val="auto"/>
          <w:sz w:val="20"/>
          <w:szCs w:val="20"/>
        </w:rPr>
        <w:t xml:space="preserve"> along with Spring Rest and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Node Js</w:t>
      </w:r>
      <w:r w:rsidRPr="0047789A">
        <w:rPr>
          <w:rFonts w:eastAsia="Cambria" w:cs="Calibri"/>
          <w:color w:val="auto"/>
          <w:sz w:val="20"/>
          <w:szCs w:val="20"/>
        </w:rPr>
        <w:t xml:space="preserve"> with Express.</w:t>
      </w:r>
    </w:p>
    <w:p w14:paraId="6392140C" w14:textId="4E68A6DC" w:rsidR="00723584" w:rsidRPr="0047789A" w:rsidRDefault="00723584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7920"/>
        </w:tabs>
        <w:spacing w:after="0"/>
        <w:ind w:right="-9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Developed server-less code snippets (Azure functions) in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Azure</w:t>
      </w:r>
      <w:r w:rsidRPr="0047789A">
        <w:rPr>
          <w:rFonts w:eastAsia="Cambria" w:cs="Calibri"/>
          <w:color w:val="auto"/>
          <w:sz w:val="20"/>
          <w:szCs w:val="20"/>
        </w:rPr>
        <w:t xml:space="preserve"> for reading/parsing data from upstream systems and sending to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REST microservices using REST Template</w:t>
      </w:r>
    </w:p>
    <w:p w14:paraId="174BE07E" w14:textId="17B86A65" w:rsidR="00EE0274" w:rsidRPr="0047789A" w:rsidRDefault="00B27641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7920"/>
        </w:tabs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Implemented exception handling in Java Spring boot for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REST API</w:t>
      </w:r>
      <w:r w:rsidRPr="0047789A">
        <w:rPr>
          <w:rFonts w:eastAsia="Cambria" w:cs="Calibri"/>
          <w:color w:val="auto"/>
          <w:sz w:val="20"/>
          <w:szCs w:val="20"/>
        </w:rPr>
        <w:t xml:space="preserve"> by making use of Exception Handler and Controller Advice annotations.</w:t>
      </w:r>
      <w:bookmarkEnd w:id="0"/>
    </w:p>
    <w:p w14:paraId="75372B99" w14:textId="40587A88" w:rsidR="006F39FF" w:rsidRPr="0047789A" w:rsidRDefault="00700B47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b/>
          <w:bCs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Working Experience in establishing </w:t>
      </w:r>
      <w:r w:rsidRPr="0047789A">
        <w:rPr>
          <w:rFonts w:cs="Calibri"/>
          <w:b/>
          <w:bCs/>
          <w:color w:val="auto"/>
          <w:sz w:val="20"/>
          <w:szCs w:val="20"/>
        </w:rPr>
        <w:t>Continuous integration/ Continuous Deployment</w:t>
      </w:r>
      <w:r w:rsidRPr="0047789A">
        <w:rPr>
          <w:rFonts w:cs="Calibri"/>
          <w:color w:val="auto"/>
          <w:sz w:val="20"/>
          <w:szCs w:val="20"/>
        </w:rPr>
        <w:t xml:space="preserve"> services using</w:t>
      </w:r>
      <w:r w:rsidR="009138E5" w:rsidRPr="0047789A">
        <w:rPr>
          <w:rFonts w:cs="Calibri"/>
          <w:color w:val="auto"/>
          <w:sz w:val="20"/>
          <w:szCs w:val="20"/>
        </w:rPr>
        <w:t xml:space="preserve"> </w:t>
      </w:r>
      <w:r w:rsidR="009138E5" w:rsidRPr="0047789A">
        <w:rPr>
          <w:rFonts w:cs="Calibri"/>
          <w:b/>
          <w:bCs/>
          <w:color w:val="auto"/>
          <w:sz w:val="20"/>
          <w:szCs w:val="20"/>
        </w:rPr>
        <w:t>Azure</w:t>
      </w:r>
      <w:r w:rsidR="009138E5" w:rsidRPr="0047789A">
        <w:rPr>
          <w:rFonts w:cs="Calibri"/>
          <w:color w:val="auto"/>
          <w:sz w:val="20"/>
          <w:szCs w:val="20"/>
        </w:rPr>
        <w:t xml:space="preserve"> </w:t>
      </w:r>
      <w:r w:rsidR="009138E5" w:rsidRPr="0047789A">
        <w:rPr>
          <w:rFonts w:cs="Calibri"/>
          <w:b/>
          <w:bCs/>
          <w:color w:val="auto"/>
          <w:sz w:val="20"/>
          <w:szCs w:val="20"/>
        </w:rPr>
        <w:t>Devops</w:t>
      </w:r>
      <w:r w:rsidR="00630062" w:rsidRPr="0047789A">
        <w:rPr>
          <w:rFonts w:cs="Calibri"/>
          <w:b/>
          <w:bCs/>
          <w:color w:val="auto"/>
          <w:sz w:val="20"/>
          <w:szCs w:val="20"/>
        </w:rPr>
        <w:t xml:space="preserve">, </w:t>
      </w:r>
      <w:r w:rsidRPr="0047789A">
        <w:rPr>
          <w:rFonts w:cs="Calibri"/>
          <w:b/>
          <w:bCs/>
          <w:color w:val="auto"/>
          <w:sz w:val="20"/>
          <w:szCs w:val="20"/>
        </w:rPr>
        <w:t>TFS and GIT.</w:t>
      </w:r>
      <w:r w:rsidR="003578F2" w:rsidRPr="0047789A">
        <w:rPr>
          <w:rFonts w:cs="Calibri"/>
          <w:b/>
          <w:bCs/>
          <w:color w:val="auto"/>
          <w:sz w:val="20"/>
          <w:szCs w:val="20"/>
        </w:rPr>
        <w:t xml:space="preserve"> </w:t>
      </w:r>
      <w:r w:rsidR="0024283D" w:rsidRPr="0047789A">
        <w:rPr>
          <w:rFonts w:eastAsia="Cambria" w:cs="Calibri"/>
          <w:color w:val="auto"/>
          <w:sz w:val="20"/>
          <w:szCs w:val="20"/>
        </w:rPr>
        <w:t xml:space="preserve">Hands on experience in managing this </w:t>
      </w:r>
      <w:r w:rsidR="0024283D" w:rsidRPr="0047789A">
        <w:rPr>
          <w:rFonts w:eastAsia="Cambria" w:cs="Calibri"/>
          <w:b/>
          <w:bCs/>
          <w:color w:val="auto"/>
          <w:sz w:val="20"/>
          <w:szCs w:val="20"/>
        </w:rPr>
        <w:t>Docker</w:t>
      </w:r>
      <w:r w:rsidR="0024283D" w:rsidRPr="0047789A">
        <w:rPr>
          <w:rFonts w:eastAsia="Cambria" w:cs="Calibri"/>
          <w:color w:val="auto"/>
          <w:sz w:val="20"/>
          <w:szCs w:val="20"/>
        </w:rPr>
        <w:t xml:space="preserve"> Container using </w:t>
      </w:r>
      <w:r w:rsidR="0024283D" w:rsidRPr="0047789A">
        <w:rPr>
          <w:rFonts w:eastAsia="Cambria" w:cs="Calibri"/>
          <w:b/>
          <w:bCs/>
          <w:color w:val="auto"/>
          <w:sz w:val="20"/>
          <w:szCs w:val="20"/>
        </w:rPr>
        <w:t>Kubernetes</w:t>
      </w:r>
      <w:r w:rsidR="0024283D" w:rsidRPr="0047789A">
        <w:rPr>
          <w:rFonts w:eastAsia="Cambria" w:cs="Calibri"/>
          <w:color w:val="auto"/>
          <w:sz w:val="20"/>
          <w:szCs w:val="20"/>
        </w:rPr>
        <w:t xml:space="preserve"> with zero downtime deployment</w:t>
      </w:r>
      <w:r w:rsidR="00EA5B6C" w:rsidRPr="0047789A">
        <w:rPr>
          <w:rFonts w:eastAsia="Cambria" w:cs="Calibri"/>
          <w:color w:val="auto"/>
          <w:sz w:val="20"/>
          <w:szCs w:val="20"/>
        </w:rPr>
        <w:t>.</w:t>
      </w:r>
      <w:r w:rsidR="003578F2" w:rsidRPr="0047789A">
        <w:rPr>
          <w:rFonts w:eastAsia="Cambria" w:cs="Calibri"/>
          <w:color w:val="auto"/>
          <w:sz w:val="20"/>
          <w:szCs w:val="20"/>
        </w:rPr>
        <w:t xml:space="preserve"> </w:t>
      </w:r>
      <w:r w:rsidR="00C62658" w:rsidRPr="0047789A">
        <w:rPr>
          <w:rFonts w:cs="Calibri"/>
          <w:color w:val="auto"/>
          <w:sz w:val="20"/>
          <w:szCs w:val="20"/>
        </w:rPr>
        <w:t xml:space="preserve">Proficient in working with </w:t>
      </w:r>
      <w:r w:rsidR="00C62658" w:rsidRPr="0047789A">
        <w:rPr>
          <w:rFonts w:cs="Calibri"/>
          <w:b/>
          <w:bCs/>
          <w:color w:val="auto"/>
          <w:sz w:val="20"/>
          <w:szCs w:val="20"/>
        </w:rPr>
        <w:t xml:space="preserve">Stored Procedures, Functions, Views, Tables and Triggers using SQL </w:t>
      </w:r>
      <w:r w:rsidR="00C62658" w:rsidRPr="0047789A">
        <w:rPr>
          <w:rFonts w:cs="Calibri"/>
          <w:color w:val="auto"/>
          <w:sz w:val="20"/>
          <w:szCs w:val="20"/>
        </w:rPr>
        <w:t>Serve</w:t>
      </w:r>
      <w:r w:rsidR="00175792" w:rsidRPr="0047789A">
        <w:rPr>
          <w:rFonts w:cs="Calibri"/>
          <w:color w:val="auto"/>
          <w:sz w:val="20"/>
          <w:szCs w:val="20"/>
        </w:rPr>
        <w:t>r</w:t>
      </w:r>
      <w:r w:rsidR="00C62658" w:rsidRPr="0047789A">
        <w:rPr>
          <w:rFonts w:cs="Calibri"/>
          <w:color w:val="auto"/>
          <w:sz w:val="20"/>
          <w:szCs w:val="20"/>
        </w:rPr>
        <w:t>.</w:t>
      </w:r>
    </w:p>
    <w:p w14:paraId="1F1A45D3" w14:textId="0A13987A" w:rsidR="00E115A2" w:rsidRPr="0047789A" w:rsidRDefault="007F1920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>Worked on </w:t>
      </w:r>
      <w:r w:rsidRPr="0047789A">
        <w:rPr>
          <w:rFonts w:cs="Calibri"/>
          <w:b/>
          <w:bCs/>
          <w:color w:val="auto"/>
          <w:sz w:val="20"/>
          <w:szCs w:val="20"/>
        </w:rPr>
        <w:t>Swagger</w:t>
      </w:r>
      <w:r w:rsidRPr="0047789A">
        <w:rPr>
          <w:rFonts w:cs="Calibri"/>
          <w:color w:val="auto"/>
          <w:sz w:val="20"/>
          <w:szCs w:val="20"/>
        </w:rPr>
        <w:t xml:space="preserve"> </w:t>
      </w:r>
      <w:r w:rsidRPr="0047789A">
        <w:rPr>
          <w:rFonts w:cs="Calibri"/>
          <w:b/>
          <w:bCs/>
          <w:color w:val="auto"/>
          <w:sz w:val="20"/>
          <w:szCs w:val="20"/>
        </w:rPr>
        <w:t>API</w:t>
      </w:r>
      <w:r w:rsidRPr="0047789A">
        <w:rPr>
          <w:rFonts w:cs="Calibri"/>
          <w:color w:val="auto"/>
          <w:sz w:val="20"/>
          <w:szCs w:val="20"/>
        </w:rPr>
        <w:t> and auto-generated documentation for all REST calls</w:t>
      </w:r>
      <w:r w:rsidR="00237755" w:rsidRPr="0047789A">
        <w:rPr>
          <w:rFonts w:cs="Calibri"/>
          <w:color w:val="auto"/>
          <w:sz w:val="20"/>
          <w:szCs w:val="20"/>
        </w:rPr>
        <w:t xml:space="preserve">, </w:t>
      </w:r>
      <w:r w:rsidR="00E115A2" w:rsidRPr="0047789A">
        <w:rPr>
          <w:rFonts w:cs="Calibri"/>
          <w:color w:val="auto"/>
          <w:sz w:val="20"/>
          <w:szCs w:val="20"/>
        </w:rPr>
        <w:t xml:space="preserve">Experience working with </w:t>
      </w:r>
      <w:r w:rsidR="00E115A2" w:rsidRPr="0047789A">
        <w:rPr>
          <w:rFonts w:cs="Calibri"/>
          <w:b/>
          <w:bCs/>
          <w:color w:val="auto"/>
          <w:sz w:val="20"/>
          <w:szCs w:val="20"/>
        </w:rPr>
        <w:t>YAML</w:t>
      </w:r>
      <w:r w:rsidR="00E115A2" w:rsidRPr="0047789A">
        <w:rPr>
          <w:rFonts w:cs="Calibri"/>
          <w:color w:val="auto"/>
          <w:sz w:val="20"/>
          <w:szCs w:val="20"/>
        </w:rPr>
        <w:t>, a swagger used to describe the API’s.</w:t>
      </w:r>
    </w:p>
    <w:p w14:paraId="6772B863" w14:textId="14D2C867" w:rsidR="004732F5" w:rsidRPr="0047789A" w:rsidRDefault="0024283D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20"/>
          <w:tab w:val="left" w:pos="7920"/>
        </w:tabs>
        <w:spacing w:after="0"/>
        <w:ind w:right="720"/>
        <w:jc w:val="both"/>
        <w:rPr>
          <w:rFonts w:cs="Calibri"/>
          <w:b/>
          <w:bCs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Experience on UI testing with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Karma, Jasmine, Protractor for Angular JS and Mocha, Chai for React JS.</w:t>
      </w:r>
    </w:p>
    <w:p w14:paraId="097F1DB8" w14:textId="4218CD36" w:rsidR="004732F5" w:rsidRPr="0047789A" w:rsidRDefault="004732F5" w:rsidP="0047789A">
      <w:pPr>
        <w:pStyle w:val="ListParagraph"/>
        <w:numPr>
          <w:ilvl w:val="0"/>
          <w:numId w:val="11"/>
        </w:numPr>
        <w:tabs>
          <w:tab w:val="center" w:pos="4320"/>
        </w:tabs>
        <w:spacing w:after="10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Extensive experience in deploying, </w:t>
      </w:r>
      <w:r w:rsidR="000B7F5C" w:rsidRPr="0047789A">
        <w:rPr>
          <w:rFonts w:cs="Calibri"/>
          <w:color w:val="auto"/>
          <w:sz w:val="20"/>
          <w:szCs w:val="20"/>
        </w:rPr>
        <w:t>managing,</w:t>
      </w:r>
      <w:r w:rsidRPr="0047789A">
        <w:rPr>
          <w:rFonts w:cs="Calibri"/>
          <w:color w:val="auto"/>
          <w:sz w:val="20"/>
          <w:szCs w:val="20"/>
        </w:rPr>
        <w:t xml:space="preserve"> and developing </w:t>
      </w:r>
      <w:r w:rsidRPr="0047789A">
        <w:rPr>
          <w:rFonts w:cs="Calibri"/>
          <w:b/>
          <w:bCs/>
          <w:color w:val="auto"/>
          <w:sz w:val="20"/>
          <w:szCs w:val="20"/>
        </w:rPr>
        <w:t>MongoDB</w:t>
      </w:r>
      <w:r w:rsidRPr="0047789A">
        <w:rPr>
          <w:rFonts w:cs="Calibri"/>
          <w:color w:val="auto"/>
          <w:sz w:val="20"/>
          <w:szCs w:val="20"/>
        </w:rPr>
        <w:t xml:space="preserve"> clusters. Experience in creating JavaScript for using DML operation with </w:t>
      </w:r>
      <w:r w:rsidR="000B7F5C" w:rsidRPr="0047789A">
        <w:rPr>
          <w:rFonts w:cs="Calibri"/>
          <w:b/>
          <w:bCs/>
          <w:color w:val="auto"/>
          <w:sz w:val="20"/>
          <w:szCs w:val="20"/>
        </w:rPr>
        <w:t>MongoDB</w:t>
      </w:r>
      <w:r w:rsidR="000B7F5C" w:rsidRPr="0047789A">
        <w:rPr>
          <w:rFonts w:cs="Calibri"/>
          <w:color w:val="auto"/>
          <w:sz w:val="20"/>
          <w:szCs w:val="20"/>
        </w:rPr>
        <w:t>.</w:t>
      </w:r>
    </w:p>
    <w:p w14:paraId="6CA3C55A" w14:textId="591849FE" w:rsidR="004732F5" w:rsidRPr="0047789A" w:rsidRDefault="004732F5" w:rsidP="0047789A">
      <w:pPr>
        <w:pStyle w:val="ListParagraph"/>
        <w:numPr>
          <w:ilvl w:val="0"/>
          <w:numId w:val="11"/>
        </w:numPr>
        <w:tabs>
          <w:tab w:val="center" w:pos="4320"/>
        </w:tabs>
        <w:spacing w:after="10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Experienced in Automating, </w:t>
      </w:r>
      <w:r w:rsidR="000B7F5C" w:rsidRPr="0047789A">
        <w:rPr>
          <w:rFonts w:cs="Calibri"/>
          <w:color w:val="auto"/>
          <w:sz w:val="20"/>
          <w:szCs w:val="20"/>
        </w:rPr>
        <w:t>Configuring,</w:t>
      </w:r>
      <w:r w:rsidRPr="0047789A">
        <w:rPr>
          <w:rFonts w:cs="Calibri"/>
          <w:color w:val="auto"/>
          <w:sz w:val="20"/>
          <w:szCs w:val="20"/>
        </w:rPr>
        <w:t xml:space="preserve"> and deploying instances on </w:t>
      </w:r>
      <w:r w:rsidRPr="0047789A">
        <w:rPr>
          <w:rFonts w:cs="Calibri"/>
          <w:b/>
          <w:bCs/>
          <w:color w:val="auto"/>
          <w:sz w:val="20"/>
          <w:szCs w:val="20"/>
        </w:rPr>
        <w:t>AWS</w:t>
      </w:r>
      <w:r w:rsidRPr="0047789A">
        <w:rPr>
          <w:rFonts w:cs="Calibri"/>
          <w:color w:val="auto"/>
          <w:sz w:val="20"/>
          <w:szCs w:val="20"/>
        </w:rPr>
        <w:t xml:space="preserve">, </w:t>
      </w:r>
      <w:r w:rsidRPr="0047789A">
        <w:rPr>
          <w:rFonts w:cs="Calibri"/>
          <w:b/>
          <w:bCs/>
          <w:color w:val="auto"/>
          <w:sz w:val="20"/>
          <w:szCs w:val="20"/>
        </w:rPr>
        <w:t>Azure</w:t>
      </w:r>
      <w:r w:rsidRPr="0047789A">
        <w:rPr>
          <w:rFonts w:cs="Calibri"/>
          <w:color w:val="auto"/>
          <w:sz w:val="20"/>
          <w:szCs w:val="20"/>
        </w:rPr>
        <w:t xml:space="preserve"> environments and Data centers, also familiar </w:t>
      </w:r>
      <w:r w:rsidRPr="0047789A">
        <w:rPr>
          <w:rFonts w:cs="Calibri"/>
          <w:b/>
          <w:bCs/>
          <w:color w:val="auto"/>
          <w:sz w:val="20"/>
          <w:szCs w:val="20"/>
        </w:rPr>
        <w:t>with EC2, Cloud watch, Cloud Formation and managing security groups on AWS</w:t>
      </w:r>
      <w:r w:rsidRPr="0047789A">
        <w:rPr>
          <w:rFonts w:cs="Calibri"/>
          <w:color w:val="auto"/>
          <w:sz w:val="20"/>
          <w:szCs w:val="20"/>
        </w:rPr>
        <w:t>.</w:t>
      </w:r>
    </w:p>
    <w:p w14:paraId="61D6FFA9" w14:textId="2C76DFE8" w:rsidR="004732F5" w:rsidRPr="0047789A" w:rsidRDefault="004732F5" w:rsidP="0047789A">
      <w:pPr>
        <w:pStyle w:val="ListParagraph"/>
        <w:numPr>
          <w:ilvl w:val="0"/>
          <w:numId w:val="11"/>
        </w:numPr>
        <w:tabs>
          <w:tab w:val="center" w:pos="4320"/>
        </w:tabs>
        <w:spacing w:after="100"/>
        <w:jc w:val="both"/>
        <w:rPr>
          <w:rFonts w:cs="Calibri"/>
          <w:b/>
          <w:bCs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Hands-on experience in </w:t>
      </w:r>
      <w:r w:rsidRPr="0047789A">
        <w:rPr>
          <w:rFonts w:cs="Calibri"/>
          <w:b/>
          <w:bCs/>
          <w:color w:val="auto"/>
          <w:sz w:val="20"/>
          <w:szCs w:val="20"/>
        </w:rPr>
        <w:t>Microsoft Azure Cloud Services</w:t>
      </w:r>
      <w:r w:rsidRPr="0047789A">
        <w:rPr>
          <w:rFonts w:cs="Calibri"/>
          <w:color w:val="auto"/>
          <w:sz w:val="20"/>
          <w:szCs w:val="20"/>
        </w:rPr>
        <w:t xml:space="preserve">, </w:t>
      </w:r>
      <w:r w:rsidRPr="0047789A">
        <w:rPr>
          <w:rFonts w:cs="Calibri"/>
          <w:b/>
          <w:bCs/>
          <w:color w:val="auto"/>
          <w:sz w:val="20"/>
          <w:szCs w:val="20"/>
        </w:rPr>
        <w:t>Storage, Web Apps, Active Directory, Application Insights, Internet of Things (IoT), Azure Search, Key Vault, Visual Studio Online (VSO) and SQL Azure.</w:t>
      </w:r>
    </w:p>
    <w:p w14:paraId="31A53238" w14:textId="462A820D" w:rsidR="00EE3459" w:rsidRPr="0047789A" w:rsidRDefault="007D5AD4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Calibri" w:cs="Calibri"/>
          <w:color w:val="auto"/>
          <w:sz w:val="20"/>
          <w:szCs w:val="20"/>
        </w:rPr>
        <w:t xml:space="preserve">Experience with </w:t>
      </w:r>
      <w:r w:rsidRPr="0047789A">
        <w:rPr>
          <w:rFonts w:eastAsia="Calibri" w:cs="Calibri"/>
          <w:b/>
          <w:color w:val="auto"/>
          <w:sz w:val="20"/>
          <w:szCs w:val="20"/>
        </w:rPr>
        <w:t>SDLC</w:t>
      </w:r>
      <w:r w:rsidRPr="0047789A">
        <w:rPr>
          <w:rFonts w:eastAsia="Calibri" w:cs="Calibri"/>
          <w:color w:val="auto"/>
          <w:sz w:val="20"/>
          <w:szCs w:val="20"/>
        </w:rPr>
        <w:t xml:space="preserve"> process (</w:t>
      </w:r>
      <w:r w:rsidRPr="0047789A">
        <w:rPr>
          <w:rFonts w:eastAsia="Calibri" w:cs="Calibri"/>
          <w:b/>
          <w:color w:val="auto"/>
          <w:sz w:val="20"/>
          <w:szCs w:val="20"/>
        </w:rPr>
        <w:t>Agile</w:t>
      </w:r>
      <w:r w:rsidRPr="0047789A">
        <w:rPr>
          <w:rFonts w:eastAsia="Calibri" w:cs="Calibri"/>
          <w:color w:val="auto"/>
          <w:sz w:val="20"/>
          <w:szCs w:val="20"/>
        </w:rPr>
        <w:t xml:space="preserve">, </w:t>
      </w:r>
      <w:r w:rsidRPr="0047789A">
        <w:rPr>
          <w:rFonts w:eastAsia="Calibri" w:cs="Calibri"/>
          <w:b/>
          <w:color w:val="auto"/>
          <w:sz w:val="20"/>
          <w:szCs w:val="20"/>
        </w:rPr>
        <w:t>Waterfall</w:t>
      </w:r>
      <w:r w:rsidRPr="0047789A">
        <w:rPr>
          <w:rFonts w:eastAsia="Calibri" w:cs="Calibri"/>
          <w:color w:val="auto"/>
          <w:sz w:val="20"/>
          <w:szCs w:val="20"/>
        </w:rPr>
        <w:t xml:space="preserve"> models) of performing detailed analysis, collecting use cases, documenting requirements.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</w:t>
      </w:r>
      <w:r w:rsidR="00EE3459" w:rsidRPr="0047789A">
        <w:rPr>
          <w:rFonts w:eastAsia="Times New Roman" w:cs="Calibri"/>
          <w:color w:val="auto"/>
          <w:sz w:val="20"/>
          <w:szCs w:val="20"/>
          <w:lang w:eastAsia="en-US"/>
        </w:rPr>
        <w:t>Hands on experience in using message brokers such as RabbitMQ</w:t>
      </w:r>
    </w:p>
    <w:p w14:paraId="3EE7A8C4" w14:textId="44C040EF" w:rsidR="007D5AD4" w:rsidRPr="0047789A" w:rsidRDefault="007D5AD4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Implemented Spring boot microservices to process the messages into the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Kafka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cluster setup.</w:t>
      </w:r>
    </w:p>
    <w:p w14:paraId="714B8D1A" w14:textId="77777777" w:rsidR="004732F5" w:rsidRPr="0047789A" w:rsidRDefault="004732F5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Used Spring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Kafka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API calls to process the messages smoothly on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Kafka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Cluster setup.</w:t>
      </w:r>
    </w:p>
    <w:p w14:paraId="5F2AA9A3" w14:textId="77777777" w:rsidR="004732F5" w:rsidRPr="0047789A" w:rsidRDefault="004732F5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Extensively worked in Test Driven Development (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TDD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) framework using JUnit.</w:t>
      </w:r>
    </w:p>
    <w:p w14:paraId="52E53307" w14:textId="77777777" w:rsidR="004732F5" w:rsidRPr="0047789A" w:rsidRDefault="004732F5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Responsible for Behavior Driven Development (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BDD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) approaches to developing and testing software.</w:t>
      </w:r>
    </w:p>
    <w:p w14:paraId="3DE36E22" w14:textId="77777777" w:rsidR="004732F5" w:rsidRPr="0047789A" w:rsidRDefault="004732F5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Expertise in JUNIT testing using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Mockito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and Power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Mockito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,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integration testing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and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SOAP UI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testing.</w:t>
      </w:r>
    </w:p>
    <w:p w14:paraId="091A3BD1" w14:textId="7F101DC7" w:rsidR="004732F5" w:rsidRPr="0047789A" w:rsidRDefault="004732F5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Experienced in unit test using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jasmine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 on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Karma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, and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End2End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 testing using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protractor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 and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http-server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.</w:t>
      </w:r>
    </w:p>
    <w:p w14:paraId="1C146902" w14:textId="505E1031" w:rsidR="00237755" w:rsidRPr="0047789A" w:rsidRDefault="00237755" w:rsidP="0047789A">
      <w:pPr>
        <w:pStyle w:val="ListParagraph"/>
        <w:numPr>
          <w:ilvl w:val="0"/>
          <w:numId w:val="11"/>
        </w:numPr>
        <w:tabs>
          <w:tab w:val="center" w:pos="4320"/>
        </w:tabs>
        <w:spacing w:after="10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lastRenderedPageBreak/>
        <w:t xml:space="preserve">Strong analytical and programming skills with a proven track record in creating elegant, </w:t>
      </w:r>
      <w:r w:rsidR="000B7F5C" w:rsidRPr="0047789A">
        <w:rPr>
          <w:rFonts w:cs="Calibri"/>
          <w:color w:val="auto"/>
          <w:sz w:val="20"/>
          <w:szCs w:val="20"/>
        </w:rPr>
        <w:t>flexible,</w:t>
      </w:r>
      <w:r w:rsidRPr="0047789A">
        <w:rPr>
          <w:rFonts w:cs="Calibri"/>
          <w:color w:val="auto"/>
          <w:sz w:val="20"/>
          <w:szCs w:val="20"/>
        </w:rPr>
        <w:t xml:space="preserve"> and maintainable solutions as per Business Requirements.</w:t>
      </w:r>
    </w:p>
    <w:p w14:paraId="560D21FB" w14:textId="1B73F27C" w:rsidR="00237755" w:rsidRPr="0047789A" w:rsidRDefault="00237755" w:rsidP="0047789A">
      <w:pPr>
        <w:pStyle w:val="ListParagraph"/>
        <w:numPr>
          <w:ilvl w:val="0"/>
          <w:numId w:val="11"/>
        </w:numPr>
        <w:tabs>
          <w:tab w:val="center" w:pos="4320"/>
        </w:tabs>
        <w:spacing w:after="10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>Good understanding of technology with a focus on delivering business solutions.</w:t>
      </w:r>
    </w:p>
    <w:p w14:paraId="50DD731F" w14:textId="7834227A" w:rsidR="00237755" w:rsidRPr="0047789A" w:rsidRDefault="00237755" w:rsidP="0047789A">
      <w:pPr>
        <w:pStyle w:val="ListParagraph"/>
        <w:numPr>
          <w:ilvl w:val="0"/>
          <w:numId w:val="11"/>
        </w:numPr>
        <w:tabs>
          <w:tab w:val="center" w:pos="4320"/>
        </w:tabs>
        <w:spacing w:after="10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Comprehensive problem-solving abilities, excellent verbal and written communication skills, Interpersonal </w:t>
      </w:r>
      <w:r w:rsidR="000B7F5C" w:rsidRPr="0047789A">
        <w:rPr>
          <w:rFonts w:cs="Calibri"/>
          <w:color w:val="auto"/>
          <w:sz w:val="20"/>
          <w:szCs w:val="20"/>
        </w:rPr>
        <w:t>Skills,</w:t>
      </w:r>
      <w:r w:rsidR="00723584" w:rsidRPr="0047789A">
        <w:rPr>
          <w:rFonts w:cs="Calibri"/>
          <w:color w:val="auto"/>
          <w:sz w:val="20"/>
          <w:szCs w:val="20"/>
        </w:rPr>
        <w:t xml:space="preserve"> </w:t>
      </w:r>
      <w:r w:rsidRPr="0047789A">
        <w:rPr>
          <w:rFonts w:cs="Calibri"/>
          <w:color w:val="auto"/>
          <w:sz w:val="20"/>
          <w:szCs w:val="20"/>
        </w:rPr>
        <w:t>and Leadership Qualities.</w:t>
      </w:r>
    </w:p>
    <w:p w14:paraId="49A2A937" w14:textId="58961465" w:rsidR="00E2796B" w:rsidRPr="0047789A" w:rsidRDefault="00237755" w:rsidP="0047789A">
      <w:pPr>
        <w:pStyle w:val="ListParagraph"/>
        <w:numPr>
          <w:ilvl w:val="0"/>
          <w:numId w:val="11"/>
        </w:numPr>
        <w:tabs>
          <w:tab w:val="center" w:pos="4320"/>
        </w:tabs>
        <w:spacing w:after="10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>Team Player with focused, committed, Get-the-Job-Done Attitude, highly organized and able to work independently.</w:t>
      </w:r>
    </w:p>
    <w:p w14:paraId="63792372" w14:textId="0E40B685" w:rsidR="00E2796B" w:rsidRPr="0047789A" w:rsidRDefault="0047789A" w:rsidP="0047789A">
      <w:pPr>
        <w:tabs>
          <w:tab w:val="center" w:pos="4320"/>
        </w:tabs>
        <w:spacing w:after="100"/>
        <w:jc w:val="both"/>
        <w:rPr>
          <w:rFonts w:asciiTheme="majorHAnsi" w:hAnsiTheme="majorHAnsi" w:cs="Calibri"/>
          <w:b/>
          <w:bCs/>
          <w:color w:val="auto"/>
          <w:sz w:val="24"/>
          <w:szCs w:val="24"/>
        </w:rPr>
      </w:pPr>
      <w:r w:rsidRPr="0047789A">
        <w:rPr>
          <w:rFonts w:asciiTheme="majorHAnsi" w:hAnsiTheme="majorHAnsi" w:cs="Calibri"/>
          <w:b/>
          <w:bCs/>
          <w:color w:val="auto"/>
          <w:sz w:val="24"/>
          <w:szCs w:val="24"/>
        </w:rPr>
        <w:t>Technical Skills:</w:t>
      </w:r>
    </w:p>
    <w:tbl>
      <w:tblPr>
        <w:tblW w:w="108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8239"/>
      </w:tblGrid>
      <w:tr w:rsidR="0047789A" w:rsidRPr="0047789A" w14:paraId="12EB91A9" w14:textId="77777777" w:rsidTr="00420B1F">
        <w:trPr>
          <w:trHeight w:val="2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951C127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Programming Skills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06BCEDC" w14:textId="79275C2A" w:rsidR="00E2796B" w:rsidRPr="0047789A" w:rsidRDefault="00E2796B" w:rsidP="0047789A">
            <w:pPr>
              <w:spacing w:after="12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Java SE 6/7/8</w:t>
            </w:r>
            <w:r w:rsidR="00AB228B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/11</w:t>
            </w:r>
            <w:r w:rsidR="006329A3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/17</w:t>
            </w: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, C, C++, SQL, PL/SQL</w:t>
            </w:r>
          </w:p>
        </w:tc>
      </w:tr>
      <w:tr w:rsidR="0047789A" w:rsidRPr="0047789A" w14:paraId="6CA06EBD" w14:textId="77777777" w:rsidTr="00420B1F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23FBBA9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J2EE Technologies &amp;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20F363D" w14:textId="77777777" w:rsidR="00E2796B" w:rsidRPr="0047789A" w:rsidRDefault="00E2796B" w:rsidP="0047789A">
            <w:pPr>
              <w:spacing w:after="12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JSF, Spring MVC, Struts, Hibernate, Servlets, JSP, JDBC, EJB</w:t>
            </w:r>
          </w:p>
        </w:tc>
      </w:tr>
      <w:tr w:rsidR="0047789A" w:rsidRPr="0047789A" w14:paraId="3B28CCDF" w14:textId="77777777" w:rsidTr="00420B1F">
        <w:trPr>
          <w:trHeight w:val="3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1C54BC8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Web 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8F93310" w14:textId="75F8AE86" w:rsidR="00E2796B" w:rsidRPr="0047789A" w:rsidRDefault="00E2796B" w:rsidP="0047789A">
            <w:pPr>
              <w:spacing w:after="12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 xml:space="preserve">HTML/HTML5, CSS/CSS3, Angular </w:t>
            </w:r>
            <w:r w:rsidR="00AB228B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6</w:t>
            </w:r>
            <w:r w:rsidR="00D56958"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/8</w:t>
            </w:r>
            <w:r w:rsidR="00AB228B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/11/14</w:t>
            </w: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, AJAX, JavaScript, XHTML, Bootstrap, XML/XSL, React, NodeJS.</w:t>
            </w:r>
          </w:p>
        </w:tc>
      </w:tr>
      <w:tr w:rsidR="0047789A" w:rsidRPr="0047789A" w14:paraId="7A8E95B0" w14:textId="77777777" w:rsidTr="00420B1F">
        <w:trPr>
          <w:trHeight w:val="2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7485B9C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Web &amp; Application Servers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DEF25EC" w14:textId="77777777" w:rsidR="00E2796B" w:rsidRPr="0047789A" w:rsidRDefault="00E2796B" w:rsidP="0047789A">
            <w:pPr>
              <w:spacing w:after="12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JBoss, Oracle WebLogic 12c/11g/10g, Apache Tomcat, Apache Camel, Kafka.</w:t>
            </w:r>
          </w:p>
        </w:tc>
      </w:tr>
      <w:tr w:rsidR="0047789A" w:rsidRPr="0047789A" w14:paraId="44B92B1E" w14:textId="77777777" w:rsidTr="00420B1F">
        <w:trPr>
          <w:trHeight w:val="1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B1181AA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9A832FE" w14:textId="353DBD15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 xml:space="preserve">MySQL 8.0/5.7, Oracle Database 12c/11g/10g, </w:t>
            </w:r>
            <w:r w:rsidR="000B7F5C"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NoSQL</w:t>
            </w:r>
            <w:r w:rsidR="007D51FC"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,</w:t>
            </w:r>
            <w:r w:rsidR="007D51FC" w:rsidRPr="0047789A">
              <w:rPr>
                <w:rFonts w:cs="Times New Roman"/>
                <w:color w:val="auto"/>
                <w:sz w:val="20"/>
                <w:szCs w:val="20"/>
              </w:rPr>
              <w:t xml:space="preserve"> MongoDB.</w:t>
            </w:r>
          </w:p>
        </w:tc>
      </w:tr>
      <w:tr w:rsidR="0047789A" w:rsidRPr="0047789A" w14:paraId="06794A33" w14:textId="77777777" w:rsidTr="00420B1F">
        <w:trPr>
          <w:trHeight w:val="1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EB7E6A8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Web Service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0187CD2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TCP Monitor, SOAP UI</w:t>
            </w:r>
          </w:p>
        </w:tc>
      </w:tr>
      <w:tr w:rsidR="0047789A" w:rsidRPr="0047789A" w14:paraId="7BFD8461" w14:textId="77777777" w:rsidTr="00420B1F">
        <w:trPr>
          <w:trHeight w:val="2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6204C0F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Web Service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012CADE" w14:textId="19CF67A3" w:rsidR="00E2796B" w:rsidRPr="0047789A" w:rsidRDefault="00E2796B" w:rsidP="0047789A">
            <w:pPr>
              <w:spacing w:after="12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 xml:space="preserve">Spring Boot, JERSEY, JAX-RS, </w:t>
            </w:r>
            <w:r w:rsidR="000B7F5C"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REST Easy</w:t>
            </w: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, SOAP.</w:t>
            </w:r>
          </w:p>
        </w:tc>
      </w:tr>
      <w:tr w:rsidR="0047789A" w:rsidRPr="0047789A" w14:paraId="3D0F7054" w14:textId="77777777" w:rsidTr="00420B1F">
        <w:trPr>
          <w:trHeight w:val="2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7CC865B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Scripting Language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C4B3A7C" w14:textId="77777777" w:rsidR="00E2796B" w:rsidRPr="0047789A" w:rsidRDefault="00E2796B" w:rsidP="0047789A">
            <w:pPr>
              <w:spacing w:after="12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JAVASCRIPT</w:t>
            </w:r>
          </w:p>
        </w:tc>
      </w:tr>
      <w:tr w:rsidR="0047789A" w:rsidRPr="0047789A" w14:paraId="53DDF079" w14:textId="77777777" w:rsidTr="00420B1F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45512B8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Build and Log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EBBEC45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Build tools (ANT, MAVEN), Logging tool (LOG4J), Version Control (CVS, SVN, CLEAR CASE, SURROUND), Jenkins, GIT</w:t>
            </w:r>
          </w:p>
          <w:p w14:paraId="2A63DB39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</w:p>
        </w:tc>
      </w:tr>
      <w:tr w:rsidR="0047789A" w:rsidRPr="0047789A" w14:paraId="24F38506" w14:textId="77777777" w:rsidTr="00420B1F">
        <w:trPr>
          <w:trHeight w:val="2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45F38D6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Operating -Systems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4142C47" w14:textId="77777777" w:rsidR="00E2796B" w:rsidRPr="0047789A" w:rsidRDefault="00E2796B" w:rsidP="0047789A">
            <w:pPr>
              <w:spacing w:after="12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Windows 7,8,10, UNIX, Linux.</w:t>
            </w:r>
          </w:p>
        </w:tc>
      </w:tr>
      <w:tr w:rsidR="0047789A" w:rsidRPr="0047789A" w14:paraId="13CACA96" w14:textId="77777777" w:rsidTr="00420B1F"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D42F9DE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D788672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</w:p>
        </w:tc>
      </w:tr>
      <w:tr w:rsidR="0047789A" w:rsidRPr="0047789A" w14:paraId="77E9A08A" w14:textId="77777777" w:rsidTr="00420B1F">
        <w:trPr>
          <w:trHeight w:val="2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5CAAA0A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Messaging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AEA41C3" w14:textId="77777777" w:rsidR="00E2796B" w:rsidRPr="0047789A" w:rsidRDefault="00E2796B" w:rsidP="0047789A">
            <w:pPr>
              <w:spacing w:after="12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JMS, IBMs MQ</w:t>
            </w:r>
          </w:p>
        </w:tc>
      </w:tr>
      <w:tr w:rsidR="0047789A" w:rsidRPr="0047789A" w14:paraId="1930510B" w14:textId="77777777" w:rsidTr="00420B1F"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8C0D201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8456493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</w:p>
        </w:tc>
      </w:tr>
      <w:tr w:rsidR="0047789A" w:rsidRPr="0047789A" w14:paraId="6BF5C4F7" w14:textId="77777777" w:rsidTr="00420B1F">
        <w:trPr>
          <w:trHeight w:val="1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6DA1CD5D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ORM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35055BA" w14:textId="38913C9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Hibernate 2.0. 3.0, 5.0</w:t>
            </w:r>
            <w:r w:rsidR="000B7F5C"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, JPA</w:t>
            </w:r>
          </w:p>
        </w:tc>
      </w:tr>
      <w:tr w:rsidR="0047789A" w:rsidRPr="0047789A" w14:paraId="42C18495" w14:textId="77777777" w:rsidTr="00420B1F">
        <w:trPr>
          <w:trHeight w:val="1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E92366F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Ajax Framework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A3F2028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AJAX DOJO</w:t>
            </w:r>
          </w:p>
        </w:tc>
      </w:tr>
      <w:tr w:rsidR="0047789A" w:rsidRPr="0047789A" w14:paraId="0DE2DE83" w14:textId="77777777" w:rsidTr="00420B1F">
        <w:trPr>
          <w:trHeight w:val="1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508311B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Transaction Control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6509EA4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JTA, Hibernate Transactions</w:t>
            </w:r>
          </w:p>
        </w:tc>
      </w:tr>
      <w:tr w:rsidR="0047789A" w:rsidRPr="0047789A" w14:paraId="6C5CBC96" w14:textId="77777777" w:rsidTr="00420B1F">
        <w:trPr>
          <w:trHeight w:val="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37EEE7A" w14:textId="76F7B1E5" w:rsidR="00E2796B" w:rsidRPr="0047789A" w:rsidRDefault="00C1373D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Server-Side</w:t>
            </w:r>
            <w:r w:rsidR="00E2796B"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 xml:space="preserve"> Scripting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78FA293" w14:textId="77777777" w:rsidR="00E2796B" w:rsidRPr="0047789A" w:rsidRDefault="00E2796B" w:rsidP="0047789A">
            <w:pPr>
              <w:spacing w:after="0"/>
              <w:jc w:val="both"/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</w:pPr>
            <w:r w:rsidRPr="0047789A">
              <w:rPr>
                <w:rFonts w:eastAsia="Times New Roman" w:cs="Calibri"/>
                <w:color w:val="auto"/>
                <w:sz w:val="20"/>
                <w:szCs w:val="20"/>
                <w:lang w:eastAsia="en-US"/>
              </w:rPr>
              <w:t>JSP 1.2, 2.1, 2.2 JSTL 1.1, 1.2</w:t>
            </w:r>
          </w:p>
        </w:tc>
      </w:tr>
    </w:tbl>
    <w:p w14:paraId="14F11A91" w14:textId="77777777" w:rsidR="004732F5" w:rsidRPr="0047789A" w:rsidRDefault="004732F5" w:rsidP="0047789A">
      <w:pPr>
        <w:spacing w:before="100" w:after="100"/>
        <w:jc w:val="both"/>
        <w:outlineLvl w:val="0"/>
        <w:rPr>
          <w:rFonts w:cs="Calibri"/>
          <w:b/>
          <w:color w:val="auto"/>
          <w:sz w:val="20"/>
          <w:szCs w:val="20"/>
        </w:rPr>
      </w:pPr>
    </w:p>
    <w:p w14:paraId="7E5759F4" w14:textId="63A6CC14" w:rsidR="00E05C75" w:rsidRPr="0047789A" w:rsidRDefault="008C73A5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color w:val="auto"/>
        </w:rPr>
        <w:t xml:space="preserve">Professional </w:t>
      </w:r>
      <w:r w:rsidR="00FD03DE" w:rsidRPr="0047789A">
        <w:rPr>
          <w:rFonts w:cs="Calibri"/>
          <w:b/>
          <w:color w:val="auto"/>
        </w:rPr>
        <w:t>Experience</w:t>
      </w:r>
      <w:r w:rsidR="0047789A">
        <w:rPr>
          <w:rFonts w:cs="Calibri"/>
          <w:b/>
          <w:color w:val="auto"/>
        </w:rPr>
        <w:t>:</w:t>
      </w:r>
    </w:p>
    <w:p w14:paraId="64C3DF66" w14:textId="3F4B7864" w:rsidR="000277A1" w:rsidRPr="0047789A" w:rsidRDefault="000277A1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color w:val="auto"/>
        </w:rPr>
        <w:t>Client</w:t>
      </w:r>
      <w:r w:rsidR="00C83524" w:rsidRPr="0047789A">
        <w:rPr>
          <w:rFonts w:cs="Calibri"/>
          <w:b/>
          <w:color w:val="auto"/>
        </w:rPr>
        <w:t xml:space="preserve">: </w:t>
      </w:r>
      <w:r w:rsidR="00210209" w:rsidRPr="0047789A">
        <w:rPr>
          <w:rFonts w:cs="Calibri"/>
          <w:b/>
          <w:color w:val="auto"/>
        </w:rPr>
        <w:t>L.</w:t>
      </w:r>
      <w:r w:rsidR="00063D13" w:rsidRPr="0047789A">
        <w:rPr>
          <w:rFonts w:cs="Calibri"/>
          <w:b/>
          <w:color w:val="auto"/>
        </w:rPr>
        <w:t xml:space="preserve">A. CARE Heath </w:t>
      </w:r>
      <w:r w:rsidR="003578F2" w:rsidRPr="0047789A">
        <w:rPr>
          <w:rFonts w:cs="Calibri"/>
          <w:b/>
          <w:color w:val="auto"/>
        </w:rPr>
        <w:t>Plan Dallas</w:t>
      </w:r>
      <w:r w:rsidR="005C7C4E" w:rsidRPr="0047789A">
        <w:rPr>
          <w:rFonts w:cs="Calibri"/>
          <w:b/>
          <w:color w:val="auto"/>
        </w:rPr>
        <w:t>,</w:t>
      </w:r>
      <w:r w:rsidR="003578F2" w:rsidRPr="0047789A">
        <w:rPr>
          <w:rFonts w:cs="Calibri"/>
          <w:b/>
          <w:color w:val="auto"/>
        </w:rPr>
        <w:t xml:space="preserve"> </w:t>
      </w:r>
      <w:r w:rsidR="005C7C4E" w:rsidRPr="0047789A">
        <w:rPr>
          <w:rFonts w:cs="Calibri"/>
          <w:b/>
          <w:color w:val="auto"/>
        </w:rPr>
        <w:t>Texas</w:t>
      </w:r>
      <w:r w:rsidR="00545FDC" w:rsidRPr="0047789A">
        <w:rPr>
          <w:rFonts w:cs="Calibri"/>
          <w:b/>
          <w:color w:val="auto"/>
        </w:rPr>
        <w:t xml:space="preserve">                                                 </w:t>
      </w:r>
      <w:r w:rsidR="00E51EEF" w:rsidRPr="0047789A">
        <w:rPr>
          <w:rFonts w:cs="Calibri"/>
          <w:b/>
          <w:color w:val="auto"/>
        </w:rPr>
        <w:t xml:space="preserve">                 </w:t>
      </w:r>
      <w:r w:rsidR="00545FDC" w:rsidRPr="0047789A">
        <w:rPr>
          <w:rFonts w:cs="Calibri"/>
          <w:b/>
          <w:color w:val="auto"/>
        </w:rPr>
        <w:t xml:space="preserve">                   </w:t>
      </w:r>
      <w:r w:rsidR="001D45B8">
        <w:rPr>
          <w:rFonts w:cs="Calibri"/>
          <w:b/>
          <w:color w:val="auto"/>
        </w:rPr>
        <w:t xml:space="preserve">         </w:t>
      </w:r>
      <w:r w:rsidR="00545FDC" w:rsidRPr="0047789A">
        <w:rPr>
          <w:rFonts w:cs="Calibri"/>
          <w:b/>
          <w:color w:val="auto"/>
        </w:rPr>
        <w:t>202</w:t>
      </w:r>
      <w:r w:rsidR="00210209" w:rsidRPr="0047789A">
        <w:rPr>
          <w:rFonts w:cs="Calibri"/>
          <w:b/>
          <w:color w:val="auto"/>
        </w:rPr>
        <w:t>2</w:t>
      </w:r>
      <w:r w:rsidR="00545FDC" w:rsidRPr="0047789A">
        <w:rPr>
          <w:rFonts w:cs="Calibri"/>
          <w:b/>
          <w:color w:val="auto"/>
        </w:rPr>
        <w:t xml:space="preserve"> </w:t>
      </w:r>
      <w:r w:rsidR="00210209" w:rsidRPr="0047789A">
        <w:rPr>
          <w:rFonts w:cs="Calibri"/>
          <w:b/>
          <w:color w:val="auto"/>
        </w:rPr>
        <w:t>June</w:t>
      </w:r>
      <w:r w:rsidR="00545FDC" w:rsidRPr="0047789A">
        <w:rPr>
          <w:rFonts w:cs="Calibri"/>
          <w:b/>
          <w:color w:val="auto"/>
        </w:rPr>
        <w:t xml:space="preserve"> - Present</w:t>
      </w:r>
    </w:p>
    <w:p w14:paraId="1C4C2A69" w14:textId="0300498D" w:rsidR="000277A1" w:rsidRPr="0047789A" w:rsidRDefault="000277A1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color w:val="auto"/>
        </w:rPr>
        <w:t xml:space="preserve">Role: </w:t>
      </w:r>
      <w:r w:rsidR="0047789A" w:rsidRPr="0047789A">
        <w:rPr>
          <w:rFonts w:cs="Calibri"/>
          <w:b/>
          <w:color w:val="auto"/>
        </w:rPr>
        <w:t xml:space="preserve">Sr. </w:t>
      </w:r>
      <w:r w:rsidR="00666CD6" w:rsidRPr="0047789A">
        <w:rPr>
          <w:rFonts w:cs="Calibri"/>
          <w:b/>
          <w:color w:val="auto"/>
        </w:rPr>
        <w:t xml:space="preserve">Full Stack </w:t>
      </w:r>
      <w:r w:rsidR="0047789A" w:rsidRPr="0047789A">
        <w:rPr>
          <w:rFonts w:cs="Calibri"/>
          <w:b/>
          <w:color w:val="auto"/>
        </w:rPr>
        <w:t xml:space="preserve">Java </w:t>
      </w:r>
      <w:r w:rsidR="00666CD6" w:rsidRPr="0047789A">
        <w:rPr>
          <w:rFonts w:cs="Calibri"/>
          <w:b/>
          <w:color w:val="auto"/>
        </w:rPr>
        <w:t>Developer</w:t>
      </w:r>
    </w:p>
    <w:p w14:paraId="14E26DC3" w14:textId="03C044A5" w:rsidR="00A77016" w:rsidRPr="0047789A" w:rsidRDefault="007B6F55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bCs/>
          <w:color w:val="auto"/>
          <w:lang w:eastAsia="en-US"/>
        </w:rPr>
        <w:t>Responsibilities</w:t>
      </w:r>
      <w:r w:rsidR="00A77016" w:rsidRPr="0047789A">
        <w:rPr>
          <w:rFonts w:cs="Calibri"/>
          <w:b/>
          <w:bCs/>
          <w:color w:val="auto"/>
          <w:lang w:eastAsia="en-US"/>
        </w:rPr>
        <w:t>:</w:t>
      </w:r>
    </w:p>
    <w:p w14:paraId="742DD8A4" w14:textId="47A7CE9E" w:rsidR="00A17530" w:rsidRPr="0047789A" w:rsidRDefault="00B45105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Developed Web Pages using SPA (Single Page Applications) Framework, HTML, XML, CSS, Bootstrap, Angular </w:t>
      </w:r>
      <w:r w:rsidR="00B2442A" w:rsidRPr="0047789A">
        <w:rPr>
          <w:rFonts w:cs="Calibri"/>
          <w:color w:val="auto"/>
          <w:sz w:val="20"/>
          <w:szCs w:val="20"/>
        </w:rPr>
        <w:t>8</w:t>
      </w:r>
      <w:r w:rsidRPr="0047789A">
        <w:rPr>
          <w:rFonts w:cs="Calibri"/>
          <w:color w:val="auto"/>
          <w:sz w:val="20"/>
          <w:szCs w:val="20"/>
        </w:rPr>
        <w:t>, Typescrip</w:t>
      </w:r>
      <w:r w:rsidR="00A17530" w:rsidRPr="0047789A">
        <w:rPr>
          <w:rFonts w:cs="Calibri"/>
          <w:color w:val="auto"/>
          <w:sz w:val="20"/>
          <w:szCs w:val="20"/>
        </w:rPr>
        <w:t>t.</w:t>
      </w:r>
    </w:p>
    <w:p w14:paraId="27C2E029" w14:textId="77777777" w:rsidR="00E07615" w:rsidRPr="0047789A" w:rsidRDefault="00E07615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>Worked with Angular 8 CLI for creating, developing, serve and testing the application.</w:t>
      </w:r>
    </w:p>
    <w:p w14:paraId="7A1E4AE0" w14:textId="77777777" w:rsidR="00E07615" w:rsidRPr="0047789A" w:rsidRDefault="00E07615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Created </w:t>
      </w:r>
      <w:r w:rsidRPr="0047789A">
        <w:rPr>
          <w:rFonts w:cs="Calibri"/>
          <w:b/>
          <w:bCs/>
          <w:color w:val="auto"/>
          <w:sz w:val="20"/>
          <w:szCs w:val="20"/>
        </w:rPr>
        <w:t>TypeScript</w:t>
      </w:r>
      <w:r w:rsidRPr="0047789A">
        <w:rPr>
          <w:rFonts w:cs="Calibri"/>
          <w:color w:val="auto"/>
          <w:sz w:val="20"/>
          <w:szCs w:val="20"/>
        </w:rPr>
        <w:t xml:space="preserve"> reusable components and services to consume </w:t>
      </w:r>
      <w:r w:rsidRPr="0047789A">
        <w:rPr>
          <w:rFonts w:cs="Calibri"/>
          <w:b/>
          <w:bCs/>
          <w:color w:val="auto"/>
          <w:sz w:val="20"/>
          <w:szCs w:val="20"/>
        </w:rPr>
        <w:t>REST API's</w:t>
      </w:r>
      <w:r w:rsidRPr="0047789A">
        <w:rPr>
          <w:rFonts w:cs="Calibri"/>
          <w:color w:val="auto"/>
          <w:sz w:val="20"/>
          <w:szCs w:val="20"/>
        </w:rPr>
        <w:t xml:space="preserve"> using Component based architecture provided by </w:t>
      </w:r>
      <w:r w:rsidRPr="0047789A">
        <w:rPr>
          <w:rFonts w:cs="Calibri"/>
          <w:b/>
          <w:bCs/>
          <w:color w:val="auto"/>
          <w:sz w:val="20"/>
          <w:szCs w:val="20"/>
        </w:rPr>
        <w:t>Angular</w:t>
      </w:r>
      <w:r w:rsidRPr="0047789A">
        <w:rPr>
          <w:rFonts w:cs="Calibri"/>
          <w:color w:val="auto"/>
          <w:sz w:val="20"/>
          <w:szCs w:val="20"/>
        </w:rPr>
        <w:t xml:space="preserve"> 8.</w:t>
      </w:r>
    </w:p>
    <w:p w14:paraId="5394964B" w14:textId="7DBBFEFF" w:rsidR="008028E4" w:rsidRPr="0047789A" w:rsidRDefault="008A0608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Responsible for designing </w:t>
      </w:r>
      <w:r w:rsidR="00975F22" w:rsidRPr="0047789A">
        <w:rPr>
          <w:rFonts w:cs="Calibri"/>
          <w:color w:val="auto"/>
          <w:sz w:val="20"/>
          <w:szCs w:val="20"/>
        </w:rPr>
        <w:t xml:space="preserve">dynamic </w:t>
      </w:r>
      <w:r w:rsidR="00066AF0" w:rsidRPr="0047789A">
        <w:rPr>
          <w:rFonts w:cs="Calibri"/>
          <w:color w:val="auto"/>
          <w:sz w:val="20"/>
          <w:szCs w:val="20"/>
        </w:rPr>
        <w:t>User Inter</w:t>
      </w:r>
      <w:r w:rsidR="00A47F61" w:rsidRPr="0047789A">
        <w:rPr>
          <w:rFonts w:cs="Calibri"/>
          <w:color w:val="auto"/>
          <w:sz w:val="20"/>
          <w:szCs w:val="20"/>
        </w:rPr>
        <w:t xml:space="preserve">faces </w:t>
      </w:r>
      <w:r w:rsidR="00D51D55" w:rsidRPr="0047789A">
        <w:rPr>
          <w:rFonts w:cs="Calibri"/>
          <w:color w:val="auto"/>
          <w:sz w:val="20"/>
          <w:szCs w:val="20"/>
        </w:rPr>
        <w:t xml:space="preserve">screens using </w:t>
      </w:r>
      <w:r w:rsidR="000F0270" w:rsidRPr="0047789A">
        <w:rPr>
          <w:rFonts w:cs="Calibri"/>
          <w:b/>
          <w:bCs/>
          <w:color w:val="auto"/>
          <w:sz w:val="20"/>
          <w:szCs w:val="20"/>
        </w:rPr>
        <w:t xml:space="preserve">Angular </w:t>
      </w:r>
      <w:r w:rsidR="004455E9" w:rsidRPr="0047789A">
        <w:rPr>
          <w:rFonts w:cs="Calibri"/>
          <w:b/>
          <w:bCs/>
          <w:color w:val="auto"/>
          <w:sz w:val="20"/>
          <w:szCs w:val="20"/>
        </w:rPr>
        <w:t>8</w:t>
      </w:r>
      <w:r w:rsidR="00EB5C65" w:rsidRPr="0047789A">
        <w:rPr>
          <w:rFonts w:cs="Calibri"/>
          <w:b/>
          <w:bCs/>
          <w:color w:val="auto"/>
          <w:sz w:val="20"/>
          <w:szCs w:val="20"/>
        </w:rPr>
        <w:t>,</w:t>
      </w:r>
      <w:r w:rsidR="00F277FC" w:rsidRPr="0047789A">
        <w:rPr>
          <w:rFonts w:cs="Calibri"/>
          <w:b/>
          <w:bCs/>
          <w:color w:val="auto"/>
          <w:sz w:val="20"/>
          <w:szCs w:val="20"/>
        </w:rPr>
        <w:t xml:space="preserve"> Java</w:t>
      </w:r>
      <w:r w:rsidR="00286B79" w:rsidRPr="0047789A">
        <w:rPr>
          <w:rFonts w:cs="Calibri"/>
          <w:b/>
          <w:bCs/>
          <w:color w:val="auto"/>
          <w:sz w:val="20"/>
          <w:szCs w:val="20"/>
        </w:rPr>
        <w:t>Script</w:t>
      </w:r>
      <w:r w:rsidR="00BE6FC0" w:rsidRPr="0047789A">
        <w:rPr>
          <w:rFonts w:cs="Calibri"/>
          <w:b/>
          <w:bCs/>
          <w:color w:val="auto"/>
          <w:sz w:val="20"/>
          <w:szCs w:val="20"/>
        </w:rPr>
        <w:t>,</w:t>
      </w:r>
      <w:r w:rsidR="00596E48" w:rsidRPr="0047789A">
        <w:rPr>
          <w:rFonts w:cs="Calibri"/>
          <w:b/>
          <w:bCs/>
          <w:color w:val="auto"/>
          <w:sz w:val="20"/>
          <w:szCs w:val="20"/>
        </w:rPr>
        <w:t xml:space="preserve"> </w:t>
      </w:r>
      <w:r w:rsidR="00BE6FC0" w:rsidRPr="0047789A">
        <w:rPr>
          <w:rFonts w:cs="Calibri"/>
          <w:b/>
          <w:bCs/>
          <w:color w:val="auto"/>
          <w:sz w:val="20"/>
          <w:szCs w:val="20"/>
        </w:rPr>
        <w:t>Type</w:t>
      </w:r>
      <w:r w:rsidR="00535B36" w:rsidRPr="0047789A">
        <w:rPr>
          <w:rFonts w:cs="Calibri"/>
          <w:b/>
          <w:bCs/>
          <w:color w:val="auto"/>
          <w:sz w:val="20"/>
          <w:szCs w:val="20"/>
        </w:rPr>
        <w:t xml:space="preserve">Script, </w:t>
      </w:r>
      <w:r w:rsidR="00EB5C65" w:rsidRPr="0047789A">
        <w:rPr>
          <w:rFonts w:cs="Calibri"/>
          <w:b/>
          <w:bCs/>
          <w:color w:val="auto"/>
          <w:sz w:val="20"/>
          <w:szCs w:val="20"/>
        </w:rPr>
        <w:t xml:space="preserve">HTML, </w:t>
      </w:r>
      <w:r w:rsidR="008C5B4E" w:rsidRPr="0047789A">
        <w:rPr>
          <w:rFonts w:cs="Calibri"/>
          <w:b/>
          <w:bCs/>
          <w:color w:val="auto"/>
          <w:sz w:val="20"/>
          <w:szCs w:val="20"/>
        </w:rPr>
        <w:t>CSS, Bootstrap</w:t>
      </w:r>
      <w:r w:rsidR="00306193" w:rsidRPr="0047789A">
        <w:rPr>
          <w:rFonts w:cs="Calibri"/>
          <w:b/>
          <w:bCs/>
          <w:color w:val="auto"/>
          <w:sz w:val="20"/>
          <w:szCs w:val="20"/>
        </w:rPr>
        <w:t xml:space="preserve">, Node JS and </w:t>
      </w:r>
      <w:r w:rsidR="00EB5C65" w:rsidRPr="0047789A">
        <w:rPr>
          <w:rFonts w:cs="Calibri"/>
          <w:b/>
          <w:bCs/>
          <w:color w:val="auto"/>
          <w:sz w:val="20"/>
          <w:szCs w:val="20"/>
        </w:rPr>
        <w:t>NPM</w:t>
      </w:r>
      <w:r w:rsidR="00EB5C65" w:rsidRPr="0047789A">
        <w:rPr>
          <w:rFonts w:cs="Calibri"/>
          <w:color w:val="auto"/>
          <w:sz w:val="20"/>
          <w:szCs w:val="20"/>
        </w:rPr>
        <w:t xml:space="preserve"> node modules.</w:t>
      </w:r>
    </w:p>
    <w:p w14:paraId="1CE24D39" w14:textId="56DBA800" w:rsidR="00851FFC" w:rsidRPr="0047789A" w:rsidRDefault="00EB5D14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Created JavaScript modules to be used with Bootstrap to speed up </w:t>
      </w:r>
      <w:r w:rsidR="000267B6" w:rsidRPr="0047789A">
        <w:rPr>
          <w:rFonts w:cs="Calibri"/>
          <w:color w:val="auto"/>
          <w:sz w:val="20"/>
          <w:szCs w:val="20"/>
        </w:rPr>
        <w:t>development.</w:t>
      </w:r>
    </w:p>
    <w:p w14:paraId="4800C8DB" w14:textId="4AD85067" w:rsidR="00851FFC" w:rsidRPr="0047789A" w:rsidRDefault="00851FFC" w:rsidP="0047789A">
      <w:pPr>
        <w:numPr>
          <w:ilvl w:val="0"/>
          <w:numId w:val="11"/>
        </w:numPr>
        <w:spacing w:after="0"/>
        <w:jc w:val="both"/>
        <w:rPr>
          <w:rFonts w:eastAsia="Book Antiqua" w:cs="Calibri"/>
          <w:color w:val="auto"/>
          <w:sz w:val="20"/>
          <w:szCs w:val="20"/>
        </w:rPr>
      </w:pPr>
      <w:r w:rsidRPr="0047789A">
        <w:rPr>
          <w:rFonts w:eastAsia="Book Antiqua" w:cs="Calibri"/>
          <w:color w:val="auto"/>
          <w:sz w:val="20"/>
          <w:szCs w:val="20"/>
        </w:rPr>
        <w:t xml:space="preserve">Developed applications as Enterprise JavaScript using- Angular </w:t>
      </w:r>
      <w:r w:rsidR="0047789A" w:rsidRPr="0047789A">
        <w:rPr>
          <w:rFonts w:eastAsia="Book Antiqua" w:cs="Calibri"/>
          <w:color w:val="auto"/>
          <w:sz w:val="20"/>
          <w:szCs w:val="20"/>
        </w:rPr>
        <w:t>Js,</w:t>
      </w:r>
      <w:r w:rsidRPr="0047789A">
        <w:rPr>
          <w:rFonts w:eastAsia="Book Antiqua" w:cs="Calibri"/>
          <w:color w:val="auto"/>
          <w:sz w:val="20"/>
          <w:szCs w:val="20"/>
        </w:rPr>
        <w:t xml:space="preserve"> Node js, </w:t>
      </w:r>
      <w:r w:rsidR="0047789A" w:rsidRPr="0047789A">
        <w:rPr>
          <w:rFonts w:eastAsia="Book Antiqua" w:cs="Calibri"/>
          <w:color w:val="auto"/>
          <w:sz w:val="20"/>
          <w:szCs w:val="20"/>
        </w:rPr>
        <w:t>Web sockets</w:t>
      </w:r>
      <w:r w:rsidRPr="0047789A">
        <w:rPr>
          <w:rFonts w:eastAsia="Book Antiqua" w:cs="Calibri"/>
          <w:color w:val="auto"/>
          <w:sz w:val="20"/>
          <w:szCs w:val="20"/>
        </w:rPr>
        <w:t>, jasmine,</w:t>
      </w:r>
      <w:r w:rsidR="0047789A" w:rsidRPr="0047789A">
        <w:rPr>
          <w:rFonts w:eastAsia="Book Antiqua" w:cs="Calibri"/>
          <w:color w:val="auto"/>
          <w:sz w:val="20"/>
          <w:szCs w:val="20"/>
        </w:rPr>
        <w:t xml:space="preserve"> </w:t>
      </w:r>
      <w:r w:rsidRPr="0047789A">
        <w:rPr>
          <w:rFonts w:eastAsia="Book Antiqua" w:cs="Calibri"/>
          <w:color w:val="auto"/>
          <w:sz w:val="20"/>
          <w:szCs w:val="20"/>
        </w:rPr>
        <w:t>karma etc.</w:t>
      </w:r>
    </w:p>
    <w:p w14:paraId="3B151CA7" w14:textId="323EF7C9" w:rsidR="00851FFC" w:rsidRPr="0047789A" w:rsidRDefault="00851FFC" w:rsidP="0047789A">
      <w:pPr>
        <w:numPr>
          <w:ilvl w:val="0"/>
          <w:numId w:val="11"/>
        </w:numPr>
        <w:spacing w:after="0"/>
        <w:jc w:val="both"/>
        <w:rPr>
          <w:rFonts w:eastAsia="Book Antiqua" w:cs="Calibri"/>
          <w:color w:val="auto"/>
          <w:sz w:val="20"/>
          <w:szCs w:val="20"/>
        </w:rPr>
      </w:pPr>
      <w:r w:rsidRPr="0047789A">
        <w:rPr>
          <w:rFonts w:eastAsia="Book Antiqua" w:cs="Calibri"/>
          <w:color w:val="auto"/>
          <w:sz w:val="20"/>
          <w:szCs w:val="20"/>
        </w:rPr>
        <w:t>Developed web applications running on NodeJS using the Express framework</w:t>
      </w:r>
    </w:p>
    <w:p w14:paraId="646C39D8" w14:textId="6F05A76D" w:rsidR="00EB5D14" w:rsidRPr="0047789A" w:rsidRDefault="00EB5D14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Implemented Logging Mechanism using </w:t>
      </w:r>
      <w:r w:rsidRPr="0047789A">
        <w:rPr>
          <w:rFonts w:cs="Calibri"/>
          <w:b/>
          <w:bCs/>
          <w:color w:val="auto"/>
          <w:sz w:val="20"/>
          <w:szCs w:val="20"/>
        </w:rPr>
        <w:t>Log4Net</w:t>
      </w:r>
      <w:r w:rsidRPr="0047789A">
        <w:rPr>
          <w:rFonts w:cs="Calibri"/>
          <w:color w:val="auto"/>
          <w:sz w:val="20"/>
          <w:szCs w:val="20"/>
        </w:rPr>
        <w:t>.</w:t>
      </w:r>
    </w:p>
    <w:p w14:paraId="46F4FA6E" w14:textId="676B6A3D" w:rsidR="0054193D" w:rsidRPr="0047789A" w:rsidRDefault="0054193D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>Developed a Web API Security architecture using OAuth 2, JSON Web Tokens (JWT)</w:t>
      </w:r>
      <w:r w:rsidR="003B7F61" w:rsidRPr="0047789A">
        <w:rPr>
          <w:rFonts w:cs="Calibri"/>
          <w:color w:val="auto"/>
          <w:sz w:val="20"/>
          <w:szCs w:val="20"/>
        </w:rPr>
        <w:t>.</w:t>
      </w:r>
    </w:p>
    <w:p w14:paraId="1ED7A2C5" w14:textId="30D32F0E" w:rsidR="00851FFC" w:rsidRPr="0047789A" w:rsidRDefault="00851FFC" w:rsidP="0047789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bCs/>
          <w:color w:val="auto"/>
          <w:sz w:val="20"/>
          <w:szCs w:val="20"/>
        </w:rPr>
      </w:pPr>
      <w:r w:rsidRPr="0047789A">
        <w:rPr>
          <w:rFonts w:cs="Calibri"/>
          <w:bCs/>
          <w:color w:val="auto"/>
          <w:sz w:val="20"/>
          <w:szCs w:val="20"/>
        </w:rPr>
        <w:lastRenderedPageBreak/>
        <w:t xml:space="preserve">Worked with </w:t>
      </w:r>
      <w:r w:rsidRPr="0047789A">
        <w:rPr>
          <w:rFonts w:cs="Calibri"/>
          <w:b/>
          <w:color w:val="auto"/>
          <w:sz w:val="20"/>
          <w:szCs w:val="20"/>
        </w:rPr>
        <w:t>npm</w:t>
      </w:r>
      <w:r w:rsidRPr="0047789A">
        <w:rPr>
          <w:rFonts w:cs="Calibri"/>
          <w:bCs/>
          <w:color w:val="auto"/>
          <w:sz w:val="20"/>
          <w:szCs w:val="20"/>
        </w:rPr>
        <w:t xml:space="preserve"> commands and package.</w:t>
      </w:r>
      <w:r w:rsidR="0047789A" w:rsidRPr="0047789A">
        <w:rPr>
          <w:rFonts w:cs="Calibri"/>
          <w:bCs/>
          <w:color w:val="auto"/>
          <w:sz w:val="20"/>
          <w:szCs w:val="20"/>
        </w:rPr>
        <w:t xml:space="preserve"> </w:t>
      </w:r>
      <w:r w:rsidR="0047789A" w:rsidRPr="0047789A">
        <w:rPr>
          <w:rFonts w:cs="Calibri"/>
          <w:b/>
          <w:color w:val="auto"/>
          <w:sz w:val="20"/>
          <w:szCs w:val="20"/>
        </w:rPr>
        <w:t>Json</w:t>
      </w:r>
      <w:r w:rsidRPr="0047789A">
        <w:rPr>
          <w:rFonts w:cs="Calibri"/>
          <w:bCs/>
          <w:color w:val="auto"/>
          <w:sz w:val="20"/>
          <w:szCs w:val="20"/>
        </w:rPr>
        <w:t xml:space="preserve"> to manage dependencies and dev-dependencies of </w:t>
      </w:r>
      <w:r w:rsidRPr="0047789A">
        <w:rPr>
          <w:rFonts w:cs="Calibri"/>
          <w:b/>
          <w:color w:val="auto"/>
          <w:sz w:val="20"/>
          <w:szCs w:val="20"/>
        </w:rPr>
        <w:t>Node.js</w:t>
      </w:r>
      <w:r w:rsidRPr="0047789A">
        <w:rPr>
          <w:rFonts w:cs="Calibri"/>
          <w:bCs/>
          <w:color w:val="auto"/>
          <w:sz w:val="20"/>
          <w:szCs w:val="20"/>
        </w:rPr>
        <w:t xml:space="preserve"> apps, and used Hibernate framework to map java objects to tables in Oracle databases.</w:t>
      </w:r>
    </w:p>
    <w:p w14:paraId="669FD5E5" w14:textId="36466A19" w:rsidR="009C0772" w:rsidRPr="0047789A" w:rsidRDefault="009C0772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Imported data from flat files to </w:t>
      </w:r>
      <w:r w:rsidRPr="0047789A">
        <w:rPr>
          <w:rFonts w:cs="Calibri"/>
          <w:b/>
          <w:bCs/>
          <w:color w:val="auto"/>
          <w:sz w:val="20"/>
          <w:szCs w:val="20"/>
        </w:rPr>
        <w:t>SQL Server</w:t>
      </w:r>
      <w:r w:rsidRPr="0047789A">
        <w:rPr>
          <w:rFonts w:cs="Calibri"/>
          <w:color w:val="auto"/>
          <w:sz w:val="20"/>
          <w:szCs w:val="20"/>
        </w:rPr>
        <w:t xml:space="preserve"> database using SSIS Also used Azure for Scaling and checking the reliability of the applications which were developed during the </w:t>
      </w:r>
      <w:r w:rsidR="000B5F49" w:rsidRPr="0047789A">
        <w:rPr>
          <w:rFonts w:cs="Calibri"/>
          <w:color w:val="auto"/>
          <w:sz w:val="20"/>
          <w:szCs w:val="20"/>
        </w:rPr>
        <w:t>project.</w:t>
      </w:r>
    </w:p>
    <w:p w14:paraId="46610B90" w14:textId="6F02E114" w:rsidR="00851FFC" w:rsidRPr="0047789A" w:rsidRDefault="00851FFC" w:rsidP="0047789A">
      <w:pPr>
        <w:numPr>
          <w:ilvl w:val="0"/>
          <w:numId w:val="11"/>
        </w:numPr>
        <w:spacing w:after="0"/>
        <w:jc w:val="both"/>
        <w:rPr>
          <w:rFonts w:eastAsia="Book Antiqua" w:cs="Calibri"/>
          <w:color w:val="auto"/>
          <w:sz w:val="20"/>
          <w:szCs w:val="20"/>
        </w:rPr>
      </w:pPr>
      <w:r w:rsidRPr="0047789A">
        <w:rPr>
          <w:rFonts w:eastAsia="Book Antiqua" w:cs="Calibri"/>
          <w:color w:val="auto"/>
          <w:sz w:val="20"/>
          <w:szCs w:val="20"/>
        </w:rPr>
        <w:t>Developed front end using Bootstrap.js, Angular.js, Node.js, Vue.js where back end is JAX-RS REST webservice.</w:t>
      </w:r>
    </w:p>
    <w:p w14:paraId="72609F37" w14:textId="5E348AF6" w:rsidR="00162B18" w:rsidRPr="0047789A" w:rsidRDefault="00162B18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eastAsia="Times New Roman"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Created and customized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UNIX shell scripts</w:t>
      </w:r>
      <w:r w:rsidRPr="0047789A">
        <w:rPr>
          <w:rFonts w:eastAsia="Cambria" w:cs="Calibri"/>
          <w:color w:val="auto"/>
          <w:sz w:val="20"/>
          <w:szCs w:val="20"/>
        </w:rPr>
        <w:t xml:space="preserve"> for automating regular maintenance and batch jobs.</w:t>
      </w:r>
    </w:p>
    <w:p w14:paraId="187E493E" w14:textId="77777777" w:rsidR="009004D6" w:rsidRPr="0047789A" w:rsidRDefault="009004D6" w:rsidP="0047789A">
      <w:pPr>
        <w:pStyle w:val="ListParagraph"/>
        <w:numPr>
          <w:ilvl w:val="0"/>
          <w:numId w:val="11"/>
        </w:numPr>
        <w:spacing w:after="0"/>
        <w:jc w:val="both"/>
        <w:rPr>
          <w:rFonts w:eastAsia="Times New Roman" w:cs="Calibri"/>
          <w:color w:val="auto"/>
          <w:sz w:val="20"/>
          <w:szCs w:val="20"/>
        </w:rPr>
      </w:pPr>
      <w:r w:rsidRPr="0047789A">
        <w:rPr>
          <w:rFonts w:eastAsia="Candara" w:cs="Calibri"/>
          <w:bCs/>
          <w:color w:val="auto"/>
          <w:sz w:val="20"/>
          <w:szCs w:val="20"/>
          <w:highlight w:val="white"/>
        </w:rPr>
        <w:t xml:space="preserve">Used </w:t>
      </w:r>
      <w:r w:rsidRPr="0047789A">
        <w:rPr>
          <w:rFonts w:eastAsia="Candara" w:cs="Calibri"/>
          <w:b/>
          <w:color w:val="auto"/>
          <w:sz w:val="20"/>
          <w:szCs w:val="20"/>
          <w:highlight w:val="white"/>
        </w:rPr>
        <w:t>Spring Security</w:t>
      </w:r>
      <w:r w:rsidRPr="0047789A">
        <w:rPr>
          <w:rFonts w:eastAsia="Candara" w:cs="Calibri"/>
          <w:bCs/>
          <w:color w:val="auto"/>
          <w:sz w:val="20"/>
          <w:szCs w:val="20"/>
          <w:highlight w:val="white"/>
        </w:rPr>
        <w:t xml:space="preserve"> for </w:t>
      </w:r>
      <w:r w:rsidRPr="0047789A">
        <w:rPr>
          <w:rFonts w:eastAsia="Candara" w:cs="Calibri"/>
          <w:b/>
          <w:color w:val="auto"/>
          <w:sz w:val="20"/>
          <w:szCs w:val="20"/>
          <w:highlight w:val="white"/>
        </w:rPr>
        <w:t>authentication and authorization</w:t>
      </w:r>
      <w:r w:rsidRPr="0047789A">
        <w:rPr>
          <w:rFonts w:eastAsia="Candara" w:cs="Calibri"/>
          <w:bCs/>
          <w:color w:val="auto"/>
          <w:sz w:val="20"/>
          <w:szCs w:val="20"/>
          <w:highlight w:val="white"/>
        </w:rPr>
        <w:t xml:space="preserve"> of users, </w:t>
      </w:r>
      <w:r w:rsidRPr="0047789A">
        <w:rPr>
          <w:rFonts w:eastAsia="Candara" w:cs="Calibri"/>
          <w:b/>
          <w:color w:val="auto"/>
          <w:sz w:val="20"/>
          <w:szCs w:val="20"/>
          <w:highlight w:val="white"/>
        </w:rPr>
        <w:t>Spring JDBC</w:t>
      </w:r>
      <w:r w:rsidRPr="0047789A">
        <w:rPr>
          <w:rFonts w:eastAsia="Candara" w:cs="Calibri"/>
          <w:bCs/>
          <w:color w:val="auto"/>
          <w:sz w:val="20"/>
          <w:szCs w:val="20"/>
          <w:highlight w:val="white"/>
        </w:rPr>
        <w:t xml:space="preserve"> for easy database operations using JDBC template, writing row mappers and Spring Boot easy bootstrap applications from scratch</w:t>
      </w:r>
      <w:r w:rsidRPr="0047789A">
        <w:rPr>
          <w:rFonts w:eastAsia="Candara" w:cs="Calibri"/>
          <w:bCs/>
          <w:color w:val="auto"/>
          <w:sz w:val="20"/>
          <w:szCs w:val="20"/>
        </w:rPr>
        <w:t>.</w:t>
      </w:r>
    </w:p>
    <w:p w14:paraId="3FCC8B04" w14:textId="77777777" w:rsidR="009004D6" w:rsidRPr="0047789A" w:rsidRDefault="009004D6" w:rsidP="0047789A">
      <w:pPr>
        <w:pStyle w:val="ListParagraph"/>
        <w:numPr>
          <w:ilvl w:val="0"/>
          <w:numId w:val="11"/>
        </w:numPr>
        <w:spacing w:after="0"/>
        <w:jc w:val="both"/>
        <w:rPr>
          <w:rFonts w:eastAsia="Times New Roman" w:cs="Calibri"/>
          <w:color w:val="auto"/>
          <w:sz w:val="20"/>
          <w:szCs w:val="20"/>
        </w:rPr>
      </w:pPr>
      <w:r w:rsidRPr="0047789A">
        <w:rPr>
          <w:rFonts w:cs="Calibri"/>
          <w:bCs/>
          <w:color w:val="auto"/>
          <w:sz w:val="20"/>
          <w:szCs w:val="20"/>
        </w:rPr>
        <w:t xml:space="preserve">Created </w:t>
      </w:r>
      <w:r w:rsidRPr="0047789A">
        <w:rPr>
          <w:rFonts w:cs="Calibri"/>
          <w:b/>
          <w:color w:val="auto"/>
          <w:sz w:val="20"/>
          <w:szCs w:val="20"/>
        </w:rPr>
        <w:t>Restful API Microservices</w:t>
      </w:r>
      <w:r w:rsidRPr="0047789A">
        <w:rPr>
          <w:rFonts w:cs="Calibri"/>
          <w:bCs/>
          <w:color w:val="auto"/>
          <w:sz w:val="20"/>
          <w:szCs w:val="20"/>
        </w:rPr>
        <w:t xml:space="preserve"> with Spring Boot and multiple data persistence frameworks including Hibernate, Spring Data JPA, and messaging engines.</w:t>
      </w:r>
    </w:p>
    <w:p w14:paraId="20C3F442" w14:textId="424C0E19" w:rsidR="009004D6" w:rsidRPr="0047789A" w:rsidRDefault="009004D6" w:rsidP="0047789A">
      <w:pPr>
        <w:pStyle w:val="ListParagraph"/>
        <w:numPr>
          <w:ilvl w:val="0"/>
          <w:numId w:val="11"/>
        </w:numPr>
        <w:spacing w:after="0"/>
        <w:jc w:val="both"/>
        <w:rPr>
          <w:rFonts w:eastAsia="Times New Roman" w:cs="Calibri"/>
          <w:color w:val="auto"/>
          <w:sz w:val="20"/>
          <w:szCs w:val="20"/>
        </w:rPr>
      </w:pPr>
      <w:r w:rsidRPr="0047789A">
        <w:rPr>
          <w:rFonts w:cs="Calibri"/>
          <w:bCs/>
          <w:color w:val="auto"/>
          <w:sz w:val="20"/>
          <w:szCs w:val="20"/>
        </w:rPr>
        <w:t xml:space="preserve">Creating and maintaining a </w:t>
      </w:r>
      <w:r w:rsidRPr="0047789A">
        <w:rPr>
          <w:rFonts w:cs="Calibri"/>
          <w:b/>
          <w:color w:val="auto"/>
          <w:sz w:val="20"/>
          <w:szCs w:val="20"/>
        </w:rPr>
        <w:t>Restful API</w:t>
      </w:r>
      <w:r w:rsidRPr="0047789A">
        <w:rPr>
          <w:rFonts w:cs="Calibri"/>
          <w:bCs/>
          <w:color w:val="auto"/>
          <w:sz w:val="20"/>
          <w:szCs w:val="20"/>
        </w:rPr>
        <w:t xml:space="preserve"> to move data from a database to another Rest Service.</w:t>
      </w:r>
    </w:p>
    <w:p w14:paraId="5D519431" w14:textId="2383B10C" w:rsidR="00BA5C0F" w:rsidRPr="00420B1F" w:rsidRDefault="003E652F" w:rsidP="00420B1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90"/>
        <w:jc w:val="both"/>
        <w:rPr>
          <w:rFonts w:eastAsia="Times New Roman"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Created new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 xml:space="preserve">REST </w:t>
      </w:r>
      <w:r w:rsidRPr="0047789A">
        <w:rPr>
          <w:rFonts w:eastAsia="Cambria" w:cs="Calibri"/>
          <w:color w:val="auto"/>
          <w:sz w:val="20"/>
          <w:szCs w:val="20"/>
        </w:rPr>
        <w:t xml:space="preserve">web service operations and modified the existing web service’s </w:t>
      </w:r>
      <w:r w:rsidR="00BA5C0F" w:rsidRPr="0047789A">
        <w:rPr>
          <w:rFonts w:eastAsia="Cambria" w:cs="Calibri"/>
          <w:color w:val="auto"/>
          <w:sz w:val="20"/>
          <w:szCs w:val="20"/>
        </w:rPr>
        <w:t>WADL Web application Description Language.</w:t>
      </w:r>
      <w:r w:rsidR="00420B1F">
        <w:rPr>
          <w:rFonts w:eastAsia="Cambria" w:cs="Calibri"/>
          <w:color w:val="auto"/>
          <w:sz w:val="20"/>
          <w:szCs w:val="20"/>
        </w:rPr>
        <w:t xml:space="preserve"> </w:t>
      </w:r>
      <w:r w:rsidR="00BA5C0F" w:rsidRPr="00420B1F">
        <w:rPr>
          <w:rFonts w:eastAsia="Cambria" w:cs="Calibri"/>
          <w:color w:val="auto"/>
          <w:sz w:val="20"/>
          <w:szCs w:val="20"/>
        </w:rPr>
        <w:t xml:space="preserve">Created </w:t>
      </w:r>
      <w:r w:rsidR="00BA5C0F" w:rsidRPr="00420B1F">
        <w:rPr>
          <w:rFonts w:eastAsia="Cambria" w:cs="Calibri"/>
          <w:b/>
          <w:bCs/>
          <w:color w:val="auto"/>
          <w:sz w:val="20"/>
          <w:szCs w:val="20"/>
        </w:rPr>
        <w:t xml:space="preserve">SOAP </w:t>
      </w:r>
      <w:r w:rsidR="00BA5C0F" w:rsidRPr="00420B1F">
        <w:rPr>
          <w:rFonts w:eastAsia="Cambria" w:cs="Calibri"/>
          <w:color w:val="auto"/>
          <w:sz w:val="20"/>
          <w:szCs w:val="20"/>
        </w:rPr>
        <w:t xml:space="preserve">testcases for different test scenarios and integrated the </w:t>
      </w:r>
      <w:r w:rsidR="000B7F5C" w:rsidRPr="00420B1F">
        <w:rPr>
          <w:rFonts w:eastAsia="Cambria" w:cs="Calibri"/>
          <w:color w:val="auto"/>
          <w:sz w:val="20"/>
          <w:szCs w:val="20"/>
        </w:rPr>
        <w:t>test suite</w:t>
      </w:r>
      <w:r w:rsidR="00BA5C0F" w:rsidRPr="00420B1F">
        <w:rPr>
          <w:rFonts w:eastAsia="Cambria" w:cs="Calibri"/>
          <w:color w:val="auto"/>
          <w:sz w:val="20"/>
          <w:szCs w:val="20"/>
        </w:rPr>
        <w:t xml:space="preserve"> to Jenkins.</w:t>
      </w:r>
    </w:p>
    <w:p w14:paraId="34973F75" w14:textId="54EEDA9A" w:rsidR="00BA5C0F" w:rsidRPr="0047789A" w:rsidRDefault="00BA5C0F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eastAsia="Times New Roman"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Used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Maven</w:t>
      </w:r>
      <w:r w:rsidRPr="0047789A">
        <w:rPr>
          <w:rFonts w:eastAsia="Cambria" w:cs="Calibri"/>
          <w:color w:val="auto"/>
          <w:sz w:val="20"/>
          <w:szCs w:val="20"/>
        </w:rPr>
        <w:t xml:space="preserve"> tool to build, overlay and deploy the code.</w:t>
      </w:r>
    </w:p>
    <w:p w14:paraId="7FC9024E" w14:textId="44678F2A" w:rsidR="00162B18" w:rsidRPr="0047789A" w:rsidRDefault="00162B18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-18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Created WSDL (Web Services Description Language) document for client application web services. Developed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SOAP</w:t>
      </w:r>
      <w:r w:rsidRPr="0047789A">
        <w:rPr>
          <w:rFonts w:eastAsia="Cambria" w:cs="Calibri"/>
          <w:color w:val="auto"/>
          <w:sz w:val="20"/>
          <w:szCs w:val="20"/>
        </w:rPr>
        <w:t xml:space="preserve"> web services (JAX-WS) for sending and getting data from different applications WSDL generation and exposed the service at server-side over the Internet</w:t>
      </w:r>
      <w:r w:rsidRPr="0047789A">
        <w:rPr>
          <w:rFonts w:cs="Calibri"/>
          <w:color w:val="auto"/>
          <w:sz w:val="20"/>
          <w:szCs w:val="20"/>
        </w:rPr>
        <w:t>.</w:t>
      </w:r>
    </w:p>
    <w:p w14:paraId="53EC2715" w14:textId="44D51B88" w:rsidR="003F1C17" w:rsidRPr="0047789A" w:rsidRDefault="003F1C17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  <w:highlight w:val="white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Worked with Microservice architecture using Spring Bot to modularized code and implemented Rest API’s using Spring Rest and integrated </w:t>
      </w:r>
      <w:r w:rsidRPr="0047789A">
        <w:rPr>
          <w:rFonts w:eastAsia="Cambria" w:cs="Calibri"/>
          <w:b/>
          <w:bCs/>
          <w:color w:val="auto"/>
          <w:sz w:val="20"/>
          <w:szCs w:val="20"/>
          <w:highlight w:val="white"/>
        </w:rPr>
        <w:t>Swagger</w:t>
      </w: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 API for documentation.</w:t>
      </w:r>
    </w:p>
    <w:p w14:paraId="6CE66521" w14:textId="4A5CE9D4" w:rsidR="00377A9B" w:rsidRPr="0047789A" w:rsidRDefault="00377A9B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  <w:highlight w:val="white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Used ANT, </w:t>
      </w:r>
      <w:r w:rsidRPr="0047789A">
        <w:rPr>
          <w:rFonts w:eastAsia="Cambria" w:cs="Calibri"/>
          <w:b/>
          <w:bCs/>
          <w:color w:val="auto"/>
          <w:sz w:val="20"/>
          <w:szCs w:val="20"/>
          <w:highlight w:val="white"/>
        </w:rPr>
        <w:t xml:space="preserve">MAVEN </w:t>
      </w: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and </w:t>
      </w:r>
      <w:r w:rsidRPr="0047789A">
        <w:rPr>
          <w:rFonts w:eastAsia="Cambria" w:cs="Calibri"/>
          <w:b/>
          <w:bCs/>
          <w:color w:val="auto"/>
          <w:sz w:val="20"/>
          <w:szCs w:val="20"/>
          <w:highlight w:val="white"/>
        </w:rPr>
        <w:t>Gradle</w:t>
      </w: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 scripts for building and deploying the Application in web/app Servers.</w:t>
      </w:r>
    </w:p>
    <w:p w14:paraId="5D6A57F4" w14:textId="77777777" w:rsidR="00162B18" w:rsidRPr="0047789A" w:rsidRDefault="00162B18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Implemented various cross-project functionalities using Spring AOP and implemented transaction management using Spring AOP and used Spring Aspects for implementing logging functionalities.</w:t>
      </w:r>
    </w:p>
    <w:p w14:paraId="5A225696" w14:textId="74667B43" w:rsidR="00162B18" w:rsidRPr="0047789A" w:rsidRDefault="00162B18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Extensively involved in writing code by using Java Collections like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LinkedList, Queues, HashSet</w:t>
      </w:r>
      <w:r w:rsidRPr="0047789A">
        <w:rPr>
          <w:rFonts w:eastAsia="Cambria" w:cs="Calibri"/>
          <w:color w:val="auto"/>
          <w:sz w:val="20"/>
          <w:szCs w:val="20"/>
        </w:rPr>
        <w:t xml:space="preserve"> </w:t>
      </w:r>
      <w:r w:rsidR="000B7F5C" w:rsidRPr="0047789A">
        <w:rPr>
          <w:rFonts w:eastAsia="Cambria" w:cs="Calibri"/>
          <w:color w:val="auto"/>
          <w:sz w:val="20"/>
          <w:szCs w:val="20"/>
        </w:rPr>
        <w:t>etc.</w:t>
      </w:r>
      <w:r w:rsidRPr="0047789A">
        <w:rPr>
          <w:rFonts w:eastAsia="Cambria" w:cs="Calibri"/>
          <w:color w:val="auto"/>
          <w:sz w:val="20"/>
          <w:szCs w:val="20"/>
        </w:rPr>
        <w:t>, Worked on the Java Collections API for handling the data objects between the business layers and the front end.</w:t>
      </w:r>
    </w:p>
    <w:p w14:paraId="62E4CFD2" w14:textId="049FEA0C" w:rsidR="009C0772" w:rsidRPr="0047789A" w:rsidRDefault="009C0772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Used </w:t>
      </w:r>
      <w:r w:rsidRPr="0047789A">
        <w:rPr>
          <w:rFonts w:cs="Calibri"/>
          <w:b/>
          <w:bCs/>
          <w:color w:val="auto"/>
          <w:sz w:val="20"/>
          <w:szCs w:val="20"/>
        </w:rPr>
        <w:t>Azure</w:t>
      </w:r>
      <w:r w:rsidRPr="0047789A">
        <w:rPr>
          <w:rFonts w:cs="Calibri"/>
          <w:color w:val="auto"/>
          <w:sz w:val="20"/>
          <w:szCs w:val="20"/>
        </w:rPr>
        <w:t xml:space="preserve"> components like Service Bus implements a communication system between mutually interacting software applications, Message Queues, Redis Cache to supports data structures such as strings, hashes, lists, sets, sorted sets with range queries.</w:t>
      </w:r>
    </w:p>
    <w:p w14:paraId="34EFE5CC" w14:textId="38873665" w:rsidR="004423D4" w:rsidRPr="0047789A" w:rsidRDefault="004423D4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Created automated pipelines in </w:t>
      </w:r>
      <w:r w:rsidR="000B7F5C" w:rsidRPr="0047789A">
        <w:rPr>
          <w:rFonts w:eastAsia="Times New Roman" w:cs="Calibri"/>
          <w:color w:val="auto"/>
          <w:sz w:val="20"/>
          <w:szCs w:val="20"/>
          <w:lang w:eastAsia="en-US"/>
        </w:rPr>
        <w:t>AWS Code</w:t>
      </w:r>
      <w:r w:rsidR="004732F5"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 xml:space="preserve"> </w:t>
      </w:r>
      <w:r w:rsidR="000B7F5C"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Pipeline to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deploy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Docker 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containers in AWS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ECS 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using services like </w:t>
      </w:r>
      <w:r w:rsidR="000B7F5C"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CloudFormation,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 </w:t>
      </w:r>
      <w:r w:rsidR="000B7F5C"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Code Build,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 </w:t>
      </w:r>
      <w:r w:rsidR="000B7F5C"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Code Deploy,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S3 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and </w:t>
      </w:r>
      <w:r w:rsidR="000B7F5C"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puppet.</w:t>
      </w:r>
    </w:p>
    <w:p w14:paraId="10874BA3" w14:textId="311786D7" w:rsidR="00EA17A5" w:rsidRPr="0047789A" w:rsidRDefault="00EA17A5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Experience in using build/deploy tools such as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 xml:space="preserve">Jenkins, </w:t>
      </w:r>
      <w:r w:rsidR="000B7F5C"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Docker,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 xml:space="preserve"> and OpenShift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 for Continuous Integration &amp; Deployment for Microservices.</w:t>
      </w:r>
    </w:p>
    <w:p w14:paraId="05E29206" w14:textId="28E970A4" w:rsidR="004423D4" w:rsidRPr="0047789A" w:rsidRDefault="004423D4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  <w:shd w:val="clear" w:color="auto" w:fill="FFFFFF"/>
        </w:rPr>
        <w:t>Integrated services like </w:t>
      </w:r>
      <w:r w:rsidR="00B4019D" w:rsidRPr="0047789A">
        <w:rPr>
          <w:rStyle w:val="Strong"/>
          <w:rFonts w:cs="Calibri"/>
          <w:color w:val="auto"/>
          <w:sz w:val="20"/>
          <w:szCs w:val="20"/>
          <w:shd w:val="clear" w:color="auto" w:fill="FFFFFF"/>
        </w:rPr>
        <w:t>GitHub,</w:t>
      </w:r>
      <w:r w:rsidRPr="0047789A">
        <w:rPr>
          <w:rFonts w:cs="Calibri"/>
          <w:color w:val="auto"/>
          <w:sz w:val="20"/>
          <w:szCs w:val="20"/>
          <w:shd w:val="clear" w:color="auto" w:fill="FFFFFF"/>
        </w:rPr>
        <w:t xml:space="preserve"> </w:t>
      </w:r>
      <w:r w:rsidR="000B7F5C" w:rsidRPr="0047789A">
        <w:rPr>
          <w:rFonts w:cs="Calibri"/>
          <w:b/>
          <w:bCs/>
          <w:color w:val="auto"/>
          <w:sz w:val="20"/>
          <w:szCs w:val="20"/>
          <w:shd w:val="clear" w:color="auto" w:fill="FFFFFF"/>
        </w:rPr>
        <w:t>AWS</w:t>
      </w:r>
      <w:r w:rsidR="000B7F5C" w:rsidRPr="0047789A">
        <w:rPr>
          <w:rFonts w:cs="Calibri"/>
          <w:color w:val="auto"/>
          <w:sz w:val="20"/>
          <w:szCs w:val="20"/>
          <w:shd w:val="clear" w:color="auto" w:fill="FFFFFF"/>
        </w:rPr>
        <w:t xml:space="preserve"> Code</w:t>
      </w:r>
      <w:r w:rsidR="004732F5" w:rsidRPr="0047789A">
        <w:rPr>
          <w:rStyle w:val="Strong"/>
          <w:rFonts w:cs="Calibri"/>
          <w:color w:val="auto"/>
          <w:sz w:val="20"/>
          <w:szCs w:val="20"/>
          <w:shd w:val="clear" w:color="auto" w:fill="FFFFFF"/>
        </w:rPr>
        <w:t xml:space="preserve"> </w:t>
      </w:r>
      <w:r w:rsidR="000B7F5C" w:rsidRPr="0047789A">
        <w:rPr>
          <w:rStyle w:val="Strong"/>
          <w:rFonts w:cs="Calibri"/>
          <w:color w:val="auto"/>
          <w:sz w:val="20"/>
          <w:szCs w:val="20"/>
          <w:shd w:val="clear" w:color="auto" w:fill="FFFFFF"/>
        </w:rPr>
        <w:t>Pipeline,</w:t>
      </w:r>
      <w:r w:rsidRPr="0047789A">
        <w:rPr>
          <w:rFonts w:cs="Calibri"/>
          <w:color w:val="auto"/>
          <w:sz w:val="20"/>
          <w:szCs w:val="20"/>
          <w:shd w:val="clear" w:color="auto" w:fill="FFFFFF"/>
        </w:rPr>
        <w:t xml:space="preserve"> </w:t>
      </w:r>
      <w:r w:rsidR="000B7F5C" w:rsidRPr="0047789A">
        <w:rPr>
          <w:rFonts w:cs="Calibri"/>
          <w:color w:val="auto"/>
          <w:sz w:val="20"/>
          <w:szCs w:val="20"/>
          <w:shd w:val="clear" w:color="auto" w:fill="FFFFFF"/>
        </w:rPr>
        <w:t>Jenkins,</w:t>
      </w:r>
      <w:r w:rsidRPr="0047789A">
        <w:rPr>
          <w:rFonts w:cs="Calibri"/>
          <w:color w:val="auto"/>
          <w:sz w:val="20"/>
          <w:szCs w:val="20"/>
          <w:shd w:val="clear" w:color="auto" w:fill="FFFFFF"/>
        </w:rPr>
        <w:t xml:space="preserve"> and AWS Elastic Beanstalk to create a deployment pipeline</w:t>
      </w:r>
    </w:p>
    <w:p w14:paraId="04446653" w14:textId="028226D4" w:rsidR="00ED103A" w:rsidRPr="0047789A" w:rsidRDefault="00ED103A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Good Experience in architecting and configuring secure cloud VPC using private and public networks through subnets in AWS.</w:t>
      </w:r>
      <w:r w:rsidR="00EB262C">
        <w:rPr>
          <w:rFonts w:eastAsia="Times New Roman" w:cs="Calibri"/>
          <w:color w:val="auto"/>
          <w:sz w:val="20"/>
          <w:szCs w:val="20"/>
          <w:lang w:eastAsia="en-US"/>
        </w:rPr>
        <w:t xml:space="preserve"> 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Have knowledge on partition of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Kafka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messages and setting up the replication factors in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Kafka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Cluster.</w:t>
      </w:r>
    </w:p>
    <w:p w14:paraId="63D4C131" w14:textId="02DDF9A0" w:rsidR="00ED103A" w:rsidRPr="0047789A" w:rsidRDefault="00ED103A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Implemented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Spring boot microservices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to process the messages into the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 xml:space="preserve"> Kafka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cluster setup.</w:t>
      </w:r>
    </w:p>
    <w:p w14:paraId="0B912CEF" w14:textId="480F5A2F" w:rsidR="00963FE0" w:rsidRPr="0047789A" w:rsidRDefault="00963FE0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Building the new application from scratch and involved in migrating the application to Angular </w:t>
      </w:r>
      <w:r w:rsidR="000B7F5C" w:rsidRPr="0047789A">
        <w:rPr>
          <w:rFonts w:cs="Calibri"/>
          <w:color w:val="auto"/>
          <w:sz w:val="20"/>
          <w:szCs w:val="20"/>
        </w:rPr>
        <w:t>8.</w:t>
      </w:r>
    </w:p>
    <w:p w14:paraId="00AAA0C7" w14:textId="34B4A9F8" w:rsidR="00EE3459" w:rsidRPr="0047789A" w:rsidRDefault="00963FE0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>Created RESTFUL services using Web</w:t>
      </w:r>
      <w:r w:rsidR="00690D70" w:rsidRPr="0047789A">
        <w:rPr>
          <w:rFonts w:cs="Calibri"/>
          <w:color w:val="auto"/>
          <w:sz w:val="20"/>
          <w:szCs w:val="20"/>
        </w:rPr>
        <w:t xml:space="preserve"> </w:t>
      </w:r>
      <w:r w:rsidRPr="0047789A">
        <w:rPr>
          <w:rFonts w:cs="Calibri"/>
          <w:color w:val="auto"/>
          <w:sz w:val="20"/>
          <w:szCs w:val="20"/>
        </w:rPr>
        <w:t xml:space="preserve">API, built HTTP services and formatted responses using web API media type formatter to </w:t>
      </w:r>
      <w:r w:rsidR="00690D70" w:rsidRPr="0047789A">
        <w:rPr>
          <w:rFonts w:cs="Calibri"/>
          <w:color w:val="auto"/>
          <w:sz w:val="20"/>
          <w:szCs w:val="20"/>
        </w:rPr>
        <w:t>JSON.</w:t>
      </w:r>
    </w:p>
    <w:p w14:paraId="266BC0CD" w14:textId="206941A2" w:rsidR="000E3D7F" w:rsidRPr="0047789A" w:rsidRDefault="000E3D7F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Converted a monolithic app to microservices architecture using Spring Boot using 12-factor app methodology. Deployed, Scaled, Configured, wrote manifest file for various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 xml:space="preserve">Microservices 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in PCF.</w:t>
      </w:r>
    </w:p>
    <w:p w14:paraId="557348D9" w14:textId="7432CDB0" w:rsidR="00114765" w:rsidRPr="0047789A" w:rsidRDefault="00114765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Created standards and patterns for deploying a spring boot Data micro-service architecture to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PCF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.</w:t>
      </w:r>
    </w:p>
    <w:p w14:paraId="51738403" w14:textId="2D70836E" w:rsidR="000E3D7F" w:rsidRPr="0047789A" w:rsidRDefault="000E3D7F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Implemented REST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Microservices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using spring boot. Generated Metrics with method level granularity and Persistence using Spring AOP and Spring Actuator.</w:t>
      </w:r>
    </w:p>
    <w:p w14:paraId="156E2AE1" w14:textId="6991841E" w:rsidR="00963FE0" w:rsidRPr="0047789A" w:rsidRDefault="00963FE0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Responsible for implementing the </w:t>
      </w:r>
      <w:r w:rsidR="00690D70" w:rsidRPr="0047789A">
        <w:rPr>
          <w:rFonts w:cs="Calibri"/>
          <w:color w:val="auto"/>
          <w:sz w:val="20"/>
          <w:szCs w:val="20"/>
        </w:rPr>
        <w:t>token-based</w:t>
      </w:r>
      <w:r w:rsidRPr="0047789A">
        <w:rPr>
          <w:rFonts w:cs="Calibri"/>
          <w:color w:val="auto"/>
          <w:sz w:val="20"/>
          <w:szCs w:val="20"/>
        </w:rPr>
        <w:t xml:space="preserve"> Authorization to the service endpoint.</w:t>
      </w:r>
    </w:p>
    <w:p w14:paraId="0E865655" w14:textId="7ABFD3AE" w:rsidR="00966730" w:rsidRPr="0047789A" w:rsidRDefault="00966730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Used Cucumber to implement </w:t>
      </w:r>
      <w:r w:rsidR="00EB262C" w:rsidRPr="0047789A">
        <w:rPr>
          <w:rFonts w:cs="Calibri"/>
          <w:b/>
          <w:bCs/>
          <w:color w:val="auto"/>
          <w:sz w:val="20"/>
          <w:szCs w:val="20"/>
        </w:rPr>
        <w:t>Behavior</w:t>
      </w:r>
      <w:r w:rsidRPr="0047789A">
        <w:rPr>
          <w:rFonts w:cs="Calibri"/>
          <w:b/>
          <w:bCs/>
          <w:color w:val="auto"/>
          <w:sz w:val="20"/>
          <w:szCs w:val="20"/>
        </w:rPr>
        <w:t xml:space="preserve"> Driven Design</w:t>
      </w:r>
      <w:r w:rsidRPr="0047789A">
        <w:rPr>
          <w:rFonts w:cs="Calibri"/>
          <w:color w:val="auto"/>
          <w:sz w:val="20"/>
          <w:szCs w:val="20"/>
        </w:rPr>
        <w:t xml:space="preserve"> (BDD) for acceptance tests and </w:t>
      </w:r>
      <w:r w:rsidR="00936595" w:rsidRPr="0047789A">
        <w:rPr>
          <w:rFonts w:cs="Calibri"/>
          <w:color w:val="auto"/>
          <w:sz w:val="20"/>
          <w:szCs w:val="20"/>
        </w:rPr>
        <w:t>Unit testing.</w:t>
      </w:r>
    </w:p>
    <w:p w14:paraId="5E23DF57" w14:textId="6DC9EA1B" w:rsidR="00963FE0" w:rsidRPr="0047789A" w:rsidRDefault="003F1C17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Implemented the mechanism of logging and debugging with Log4j and JIRA. Involved in Unit testing of the application using Junit.</w:t>
      </w:r>
    </w:p>
    <w:p w14:paraId="7D634915" w14:textId="599D60E3" w:rsidR="00602166" w:rsidRPr="0047789A" w:rsidRDefault="00963FE0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 xml:space="preserve">Created/Modified Stored Procedures, Triggers and Views in </w:t>
      </w:r>
      <w:r w:rsidRPr="0047789A">
        <w:rPr>
          <w:rFonts w:cs="Calibri"/>
          <w:b/>
          <w:bCs/>
          <w:color w:val="auto"/>
          <w:sz w:val="20"/>
          <w:szCs w:val="20"/>
        </w:rPr>
        <w:t xml:space="preserve">SQL </w:t>
      </w:r>
      <w:r w:rsidRPr="0047789A">
        <w:rPr>
          <w:rFonts w:cs="Calibri"/>
          <w:color w:val="auto"/>
          <w:sz w:val="20"/>
          <w:szCs w:val="20"/>
        </w:rPr>
        <w:t>and effectively used within the application and developed complex SQL queries.</w:t>
      </w:r>
    </w:p>
    <w:p w14:paraId="059ACC8B" w14:textId="3DFA7F16" w:rsidR="008D3629" w:rsidRPr="0047789A" w:rsidRDefault="008D3629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Managed Application Database system using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 xml:space="preserve">MySQL 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and resolved all performance issues.</w:t>
      </w:r>
    </w:p>
    <w:p w14:paraId="137A2447" w14:textId="57E69FE8" w:rsidR="00963FE0" w:rsidRPr="0047789A" w:rsidRDefault="00963FE0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>Developed controller and service methods using </w:t>
      </w:r>
      <w:r w:rsidRPr="0047789A">
        <w:rPr>
          <w:rFonts w:cs="Calibri"/>
          <w:b/>
          <w:bCs/>
          <w:color w:val="auto"/>
          <w:sz w:val="20"/>
          <w:szCs w:val="20"/>
        </w:rPr>
        <w:t>TDD </w:t>
      </w:r>
      <w:r w:rsidRPr="0047789A">
        <w:rPr>
          <w:rFonts w:cs="Calibri"/>
          <w:color w:val="auto"/>
          <w:sz w:val="20"/>
          <w:szCs w:val="20"/>
        </w:rPr>
        <w:t>(Test Driven Development) methodology and developed unit and Integration tests by using </w:t>
      </w:r>
      <w:r w:rsidR="005C7C4E" w:rsidRPr="0047789A">
        <w:rPr>
          <w:rFonts w:cs="Calibri"/>
          <w:color w:val="auto"/>
          <w:sz w:val="20"/>
          <w:szCs w:val="20"/>
        </w:rPr>
        <w:t>Xunit framework</w:t>
      </w:r>
      <w:r w:rsidRPr="0047789A">
        <w:rPr>
          <w:rFonts w:cs="Calibri"/>
          <w:color w:val="auto"/>
          <w:sz w:val="20"/>
          <w:szCs w:val="20"/>
        </w:rPr>
        <w:t>.</w:t>
      </w:r>
    </w:p>
    <w:p w14:paraId="2FFD57D8" w14:textId="77777777" w:rsidR="00EB262C" w:rsidRPr="00EB262C" w:rsidRDefault="00602166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Involved in multi-tiered J2EE design utilizing Spring Inversion of Control (IOC) architecture and Spring JPA.</w:t>
      </w:r>
    </w:p>
    <w:p w14:paraId="24B64C46" w14:textId="0654D445" w:rsidR="00420B1F" w:rsidRPr="0047789A" w:rsidRDefault="000E3D7F" w:rsidP="00420B1F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Extensive experience in development and implementation of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ORM framework Hibernate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/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Hibernate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 with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Spring Data Access.</w:t>
      </w:r>
      <w:r w:rsidR="00420B1F" w:rsidRPr="00420B1F">
        <w:rPr>
          <w:rFonts w:eastAsia="Times New Roman" w:cs="Calibri"/>
          <w:color w:val="auto"/>
          <w:sz w:val="20"/>
          <w:szCs w:val="20"/>
          <w:lang w:eastAsia="en-US"/>
        </w:rPr>
        <w:t xml:space="preserve"> </w:t>
      </w:r>
      <w:r w:rsidR="00420B1F" w:rsidRPr="0047789A">
        <w:rPr>
          <w:rFonts w:eastAsia="Times New Roman" w:cs="Calibri"/>
          <w:color w:val="auto"/>
          <w:sz w:val="20"/>
          <w:szCs w:val="20"/>
          <w:lang w:eastAsia="en-US"/>
        </w:rPr>
        <w:t>Implemented testing with Junit Framework using Mockito, Spring Junit Runner, JMeter and MVC.</w:t>
      </w:r>
    </w:p>
    <w:p w14:paraId="6A2BFE50" w14:textId="0098F0A7" w:rsidR="000E3D7F" w:rsidRPr="0047789A" w:rsidRDefault="000E3D7F" w:rsidP="00420B1F">
      <w:pPr>
        <w:pBdr>
          <w:top w:val="nil"/>
          <w:left w:val="nil"/>
          <w:bottom w:val="nil"/>
          <w:right w:val="nil"/>
          <w:between w:val="nil"/>
        </w:pBdr>
        <w:spacing w:after="0"/>
        <w:ind w:left="630"/>
        <w:jc w:val="both"/>
        <w:rPr>
          <w:rFonts w:cs="Calibri"/>
          <w:color w:val="auto"/>
          <w:sz w:val="20"/>
          <w:szCs w:val="20"/>
        </w:rPr>
      </w:pPr>
    </w:p>
    <w:p w14:paraId="0E4E0503" w14:textId="2E4DA468" w:rsidR="00A6286F" w:rsidRPr="0047789A" w:rsidRDefault="00A6286F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lastRenderedPageBreak/>
        <w:t xml:space="preserve">Expertise in the implementation of Core Java concepts of Java, J2EE Technologies: JSP, </w:t>
      </w:r>
      <w:r w:rsidR="000B7F5C" w:rsidRPr="0047789A">
        <w:rPr>
          <w:rFonts w:eastAsia="Times New Roman" w:cs="Calibri"/>
          <w:color w:val="auto"/>
          <w:sz w:val="20"/>
          <w:szCs w:val="20"/>
          <w:lang w:eastAsia="en-US"/>
        </w:rPr>
        <w:t>Servlets, JSF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, JSTL, EJB transaction implementation (CMP, BMP, Message-Driven Beans),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JMS, Struts, Spring, Swing, Hibernate, Java Beans, JDBC, Web Services, Multi-Threading, Data structures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</w:t>
      </w:r>
      <w:r w:rsidR="000B7F5C" w:rsidRPr="0047789A">
        <w:rPr>
          <w:rFonts w:eastAsia="Times New Roman" w:cs="Calibri"/>
          <w:color w:val="auto"/>
          <w:sz w:val="20"/>
          <w:szCs w:val="20"/>
          <w:lang w:eastAsia="en-US"/>
        </w:rPr>
        <w:t>etc.</w:t>
      </w:r>
    </w:p>
    <w:p w14:paraId="7D3A6B8D" w14:textId="622FBA76" w:rsidR="00A6286F" w:rsidRPr="0047789A" w:rsidRDefault="00A6286F" w:rsidP="0047789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Implemented testing with Junit Framework using Mockito, Spring Junit Runner, JMeter and MVC.</w:t>
      </w:r>
    </w:p>
    <w:p w14:paraId="569A9E18" w14:textId="27A5052E" w:rsidR="00602166" w:rsidRPr="0047789A" w:rsidRDefault="00602166" w:rsidP="0047789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Created plug ins for an in-house data ingestion framework to extract data from multiple sources like </w:t>
      </w:r>
      <w:r w:rsidRPr="0047789A">
        <w:rPr>
          <w:rFonts w:eastAsia="Cambria" w:cs="Calibri"/>
          <w:b/>
          <w:bCs/>
          <w:color w:val="auto"/>
          <w:sz w:val="20"/>
          <w:szCs w:val="20"/>
          <w:highlight w:val="white"/>
        </w:rPr>
        <w:t>Apache Kafka</w:t>
      </w:r>
      <w:r w:rsidRPr="0047789A">
        <w:rPr>
          <w:rFonts w:eastAsia="Cambria" w:cs="Calibri"/>
          <w:color w:val="auto"/>
          <w:sz w:val="20"/>
          <w:szCs w:val="20"/>
          <w:highlight w:val="white"/>
        </w:rPr>
        <w:t>, Database, file systems and Messaging Queues.</w:t>
      </w:r>
    </w:p>
    <w:p w14:paraId="6DA18F9D" w14:textId="77777777" w:rsidR="0009018C" w:rsidRPr="0047789A" w:rsidRDefault="005614A2" w:rsidP="0047789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Using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MongoDB</w:t>
      </w:r>
      <w:r w:rsidRPr="0047789A">
        <w:rPr>
          <w:rFonts w:eastAsia="Cambria" w:cs="Calibri"/>
          <w:color w:val="auto"/>
          <w:sz w:val="20"/>
          <w:szCs w:val="20"/>
        </w:rPr>
        <w:t xml:space="preserve"> performed querying for data in Database. Inserting, </w:t>
      </w:r>
      <w:r w:rsidR="000B7F5C" w:rsidRPr="0047789A">
        <w:rPr>
          <w:rFonts w:eastAsia="Cambria" w:cs="Calibri"/>
          <w:color w:val="auto"/>
          <w:sz w:val="20"/>
          <w:szCs w:val="20"/>
        </w:rPr>
        <w:t>Updating,</w:t>
      </w:r>
      <w:r w:rsidRPr="0047789A">
        <w:rPr>
          <w:rFonts w:eastAsia="Cambria" w:cs="Calibri"/>
          <w:color w:val="auto"/>
          <w:sz w:val="20"/>
          <w:szCs w:val="20"/>
        </w:rPr>
        <w:t xml:space="preserve"> and deleting documents in a collectio</w:t>
      </w:r>
      <w:r w:rsidR="0009018C" w:rsidRPr="0047789A">
        <w:rPr>
          <w:rFonts w:eastAsia="Cambria" w:cs="Calibri"/>
          <w:color w:val="auto"/>
          <w:sz w:val="20"/>
          <w:szCs w:val="20"/>
        </w:rPr>
        <w:t>n.</w:t>
      </w:r>
    </w:p>
    <w:p w14:paraId="33793ACF" w14:textId="0E041BEA" w:rsidR="00A63257" w:rsidRPr="0047789A" w:rsidRDefault="00A6286F" w:rsidP="0047789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Experience in deploying, managing, and developing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MongoDB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clusters.</w:t>
      </w:r>
    </w:p>
    <w:p w14:paraId="210BB6C2" w14:textId="596F00F3" w:rsidR="0024283D" w:rsidRPr="0047789A" w:rsidRDefault="0024283D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Hands on experience in managing this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Docker Container</w:t>
      </w:r>
      <w:r w:rsidRPr="0047789A">
        <w:rPr>
          <w:rFonts w:eastAsia="Cambria" w:cs="Calibri"/>
          <w:color w:val="auto"/>
          <w:sz w:val="20"/>
          <w:szCs w:val="20"/>
        </w:rPr>
        <w:t xml:space="preserve"> using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 xml:space="preserve">Kubernetes </w:t>
      </w:r>
      <w:r w:rsidRPr="0047789A">
        <w:rPr>
          <w:rFonts w:eastAsia="Cambria" w:cs="Calibri"/>
          <w:color w:val="auto"/>
          <w:sz w:val="20"/>
          <w:szCs w:val="20"/>
        </w:rPr>
        <w:t>with zero downtime deployment</w:t>
      </w:r>
    </w:p>
    <w:p w14:paraId="4FCE6C2B" w14:textId="77777777" w:rsidR="00963FE0" w:rsidRPr="0047789A" w:rsidRDefault="00963FE0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>Experienced in Configuration Management, setting up company Version policies, build schedule using Team Foundation Server (TFS) and Visual Source Safe (VSS)</w:t>
      </w:r>
    </w:p>
    <w:p w14:paraId="1A05E296" w14:textId="0D14BFEA" w:rsidR="002438A1" w:rsidRPr="0047789A" w:rsidRDefault="00963FE0" w:rsidP="0047789A">
      <w:pPr>
        <w:pStyle w:val="ListParagraph"/>
        <w:numPr>
          <w:ilvl w:val="0"/>
          <w:numId w:val="11"/>
        </w:numPr>
        <w:spacing w:after="40"/>
        <w:contextualSpacing w:val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</w:rPr>
        <w:t>Worked on distributed version control system/Subversion called GIT and comfortable with feature branches, rebasing, merging.</w:t>
      </w:r>
      <w:r w:rsidR="0047789A" w:rsidRPr="0047789A">
        <w:rPr>
          <w:rFonts w:cs="Calibri"/>
          <w:color w:val="auto"/>
          <w:sz w:val="20"/>
          <w:szCs w:val="20"/>
        </w:rPr>
        <w:t xml:space="preserve"> </w:t>
      </w:r>
      <w:r w:rsidR="002438A1" w:rsidRPr="0047789A">
        <w:rPr>
          <w:rFonts w:cs="Calibri"/>
          <w:color w:val="auto"/>
          <w:sz w:val="20"/>
          <w:szCs w:val="20"/>
        </w:rPr>
        <w:t>Followed Agile Scrum Methodology with 2-week sprints for development.</w:t>
      </w:r>
    </w:p>
    <w:p w14:paraId="43CC2CD2" w14:textId="0AE049DC" w:rsidR="00A17530" w:rsidRPr="0047789A" w:rsidRDefault="00A17530" w:rsidP="0047789A">
      <w:pPr>
        <w:pStyle w:val="ListBullet"/>
        <w:numPr>
          <w:ilvl w:val="0"/>
          <w:numId w:val="0"/>
        </w:numPr>
        <w:spacing w:after="40"/>
        <w:jc w:val="both"/>
        <w:rPr>
          <w:rStyle w:val="Heading4Char"/>
          <w:rFonts w:asciiTheme="minorHAnsi" w:hAnsiTheme="minorHAnsi" w:cs="Calibri"/>
          <w:i w:val="0"/>
          <w:iCs w:val="0"/>
          <w:color w:val="auto"/>
          <w:sz w:val="20"/>
          <w:szCs w:val="20"/>
        </w:rPr>
      </w:pPr>
    </w:p>
    <w:p w14:paraId="65AD6635" w14:textId="709658A4" w:rsidR="004602CF" w:rsidRPr="00420B1F" w:rsidRDefault="00A17530" w:rsidP="00420B1F">
      <w:pPr>
        <w:pStyle w:val="ListBullet"/>
        <w:numPr>
          <w:ilvl w:val="0"/>
          <w:numId w:val="0"/>
        </w:numPr>
        <w:spacing w:after="4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b/>
          <w:bCs/>
          <w:color w:val="auto"/>
          <w:sz w:val="20"/>
          <w:szCs w:val="20"/>
        </w:rPr>
        <w:t>Environment</w:t>
      </w:r>
      <w:r w:rsidRPr="0047789A">
        <w:rPr>
          <w:rFonts w:cs="Calibri"/>
          <w:color w:val="auto"/>
          <w:sz w:val="20"/>
          <w:szCs w:val="20"/>
        </w:rPr>
        <w:t xml:space="preserve">: Agile, HTML, CSS, JavaScript, jQuery, </w:t>
      </w:r>
      <w:r w:rsidR="00545FDC" w:rsidRPr="0047789A">
        <w:rPr>
          <w:rFonts w:cs="Calibri"/>
          <w:color w:val="auto"/>
          <w:sz w:val="20"/>
          <w:szCs w:val="20"/>
        </w:rPr>
        <w:t>AJAX, Angular</w:t>
      </w:r>
      <w:r w:rsidRPr="0047789A">
        <w:rPr>
          <w:rStyle w:val="Heading4Char"/>
          <w:rFonts w:asciiTheme="minorHAnsi" w:hAnsiTheme="minorHAnsi" w:cs="Calibri"/>
          <w:i w:val="0"/>
          <w:iCs w:val="0"/>
          <w:color w:val="auto"/>
          <w:sz w:val="20"/>
          <w:szCs w:val="20"/>
        </w:rPr>
        <w:t xml:space="preserve"> 8, Node JS</w:t>
      </w:r>
      <w:r w:rsidRPr="0047789A">
        <w:rPr>
          <w:rFonts w:cs="Calibri"/>
          <w:color w:val="auto"/>
          <w:sz w:val="20"/>
          <w:szCs w:val="20"/>
        </w:rPr>
        <w:t xml:space="preserve">, XML, JSTL JSP, Java, Spring Frameworks, Hibernate, JDBC, RESTful Web services SOAP, Jenkins, Maven, MongoDB, </w:t>
      </w:r>
      <w:r w:rsidR="000B7F5C" w:rsidRPr="0047789A">
        <w:rPr>
          <w:rFonts w:cs="Calibri"/>
          <w:color w:val="auto"/>
          <w:sz w:val="20"/>
          <w:szCs w:val="20"/>
        </w:rPr>
        <w:t>NoSQL</w:t>
      </w:r>
      <w:r w:rsidR="004423D4" w:rsidRPr="0047789A">
        <w:rPr>
          <w:rFonts w:cs="Calibri"/>
          <w:color w:val="auto"/>
          <w:sz w:val="20"/>
          <w:szCs w:val="20"/>
        </w:rPr>
        <w:t>, JIRA</w:t>
      </w:r>
      <w:r w:rsidRPr="0047789A">
        <w:rPr>
          <w:rFonts w:cs="Calibri"/>
          <w:color w:val="auto"/>
          <w:sz w:val="20"/>
          <w:szCs w:val="20"/>
        </w:rPr>
        <w:t xml:space="preserve">, </w:t>
      </w:r>
      <w:r w:rsidR="00BA5C0F" w:rsidRPr="0047789A">
        <w:rPr>
          <w:rFonts w:cs="Calibri"/>
          <w:color w:val="auto"/>
          <w:sz w:val="20"/>
          <w:szCs w:val="20"/>
        </w:rPr>
        <w:t xml:space="preserve">LINUX, </w:t>
      </w:r>
      <w:r w:rsidR="000B7F5C" w:rsidRPr="0047789A">
        <w:rPr>
          <w:rFonts w:cs="Calibri"/>
          <w:color w:val="auto"/>
          <w:sz w:val="20"/>
          <w:szCs w:val="20"/>
        </w:rPr>
        <w:t>UNIX, SVN, GIT</w:t>
      </w:r>
      <w:r w:rsidRPr="0047789A">
        <w:rPr>
          <w:rFonts w:cs="Calibri"/>
          <w:color w:val="auto"/>
          <w:sz w:val="20"/>
          <w:szCs w:val="20"/>
        </w:rPr>
        <w:t>.</w:t>
      </w:r>
    </w:p>
    <w:p w14:paraId="00F97C22" w14:textId="4A920CC3" w:rsidR="004602CF" w:rsidRPr="0047789A" w:rsidRDefault="004602CF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color w:val="auto"/>
        </w:rPr>
        <w:t xml:space="preserve">Client: </w:t>
      </w:r>
      <w:r w:rsidR="00210209" w:rsidRPr="0047789A">
        <w:rPr>
          <w:rFonts w:cs="Calibri"/>
          <w:b/>
          <w:color w:val="auto"/>
        </w:rPr>
        <w:t>Temenos</w:t>
      </w:r>
      <w:r w:rsidR="00063D13" w:rsidRPr="0047789A">
        <w:rPr>
          <w:rFonts w:cs="Calibri"/>
          <w:b/>
          <w:color w:val="auto"/>
        </w:rPr>
        <w:t xml:space="preserve">   Dallas, Texas</w:t>
      </w:r>
      <w:r w:rsidRPr="0047789A">
        <w:rPr>
          <w:rFonts w:cs="Calibri"/>
          <w:b/>
          <w:color w:val="auto"/>
        </w:rPr>
        <w:t xml:space="preserve">                                 </w:t>
      </w:r>
      <w:r w:rsidR="00545FDC" w:rsidRPr="0047789A">
        <w:rPr>
          <w:rFonts w:cs="Calibri"/>
          <w:b/>
          <w:color w:val="auto"/>
        </w:rPr>
        <w:t xml:space="preserve">    </w:t>
      </w:r>
      <w:r w:rsidR="00E2796B" w:rsidRPr="0047789A">
        <w:rPr>
          <w:rFonts w:cs="Calibri"/>
          <w:b/>
          <w:color w:val="auto"/>
        </w:rPr>
        <w:tab/>
      </w:r>
      <w:r w:rsidR="00E2796B" w:rsidRPr="0047789A">
        <w:rPr>
          <w:rFonts w:cs="Calibri"/>
          <w:b/>
          <w:color w:val="auto"/>
        </w:rPr>
        <w:tab/>
      </w:r>
      <w:r w:rsidR="00063D13" w:rsidRPr="0047789A">
        <w:rPr>
          <w:rFonts w:cs="Calibri"/>
          <w:b/>
          <w:color w:val="auto"/>
        </w:rPr>
        <w:t xml:space="preserve">           </w:t>
      </w:r>
      <w:r w:rsidR="00545FDC" w:rsidRPr="0047789A">
        <w:rPr>
          <w:rFonts w:cs="Calibri"/>
          <w:b/>
          <w:color w:val="auto"/>
        </w:rPr>
        <w:t xml:space="preserve">        </w:t>
      </w:r>
      <w:r w:rsidR="00210209" w:rsidRPr="0047789A">
        <w:rPr>
          <w:rFonts w:cs="Calibri"/>
          <w:b/>
          <w:color w:val="auto"/>
        </w:rPr>
        <w:t xml:space="preserve">              </w:t>
      </w:r>
      <w:r w:rsidR="001C3F48">
        <w:rPr>
          <w:rFonts w:cs="Calibri"/>
          <w:b/>
          <w:color w:val="auto"/>
        </w:rPr>
        <w:t xml:space="preserve">                       </w:t>
      </w:r>
      <w:r w:rsidR="00210209" w:rsidRPr="0047789A">
        <w:rPr>
          <w:rFonts w:cs="Calibri"/>
          <w:b/>
          <w:color w:val="auto"/>
        </w:rPr>
        <w:t xml:space="preserve">   </w:t>
      </w:r>
      <w:r w:rsidR="008D3897" w:rsidRPr="0047789A">
        <w:rPr>
          <w:rFonts w:cs="Calibri"/>
          <w:b/>
          <w:color w:val="auto"/>
        </w:rPr>
        <w:t>20</w:t>
      </w:r>
      <w:r w:rsidR="00210209" w:rsidRPr="0047789A">
        <w:rPr>
          <w:rFonts w:cs="Calibri"/>
          <w:b/>
          <w:color w:val="auto"/>
        </w:rPr>
        <w:t>20</w:t>
      </w:r>
      <w:r w:rsidR="008D3897" w:rsidRPr="0047789A">
        <w:rPr>
          <w:rFonts w:cs="Calibri"/>
          <w:b/>
          <w:color w:val="auto"/>
        </w:rPr>
        <w:t xml:space="preserve"> Dec – 2</w:t>
      </w:r>
      <w:r w:rsidR="00210209" w:rsidRPr="0047789A">
        <w:rPr>
          <w:rFonts w:cs="Calibri"/>
          <w:b/>
          <w:color w:val="auto"/>
        </w:rPr>
        <w:t>022</w:t>
      </w:r>
      <w:r w:rsidR="008D3897" w:rsidRPr="0047789A">
        <w:rPr>
          <w:rFonts w:cs="Calibri"/>
          <w:b/>
          <w:color w:val="auto"/>
        </w:rPr>
        <w:t xml:space="preserve"> </w:t>
      </w:r>
      <w:r w:rsidR="00210209" w:rsidRPr="0047789A">
        <w:rPr>
          <w:rFonts w:cs="Calibri"/>
          <w:b/>
          <w:color w:val="auto"/>
        </w:rPr>
        <w:t>May</w:t>
      </w:r>
    </w:p>
    <w:p w14:paraId="13B32CF5" w14:textId="1FB5044F" w:rsidR="004602CF" w:rsidRPr="0047789A" w:rsidRDefault="004602CF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color w:val="auto"/>
        </w:rPr>
        <w:t xml:space="preserve">Role: </w:t>
      </w:r>
      <w:r w:rsidR="004E4D4D" w:rsidRPr="0047789A">
        <w:rPr>
          <w:rFonts w:eastAsia="Cambria" w:cs="Calibri"/>
          <w:b/>
          <w:color w:val="auto"/>
        </w:rPr>
        <w:t>Full Stack Developer</w:t>
      </w:r>
    </w:p>
    <w:p w14:paraId="440BBC2E" w14:textId="0E3D0E7D" w:rsidR="00D33B68" w:rsidRPr="0047789A" w:rsidRDefault="00C62658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bCs/>
          <w:color w:val="auto"/>
          <w:lang w:eastAsia="en-US"/>
        </w:rPr>
        <w:t>Responsibilities:</w:t>
      </w:r>
    </w:p>
    <w:p w14:paraId="6EB88227" w14:textId="3B6399A7" w:rsidR="004B20CF" w:rsidRPr="00420B1F" w:rsidRDefault="004B20CF" w:rsidP="00420B1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Worked with </w:t>
      </w:r>
      <w:r w:rsidRPr="0047789A">
        <w:rPr>
          <w:rFonts w:eastAsia="Cambria" w:cs="Calibri"/>
          <w:bCs/>
          <w:color w:val="auto"/>
          <w:sz w:val="20"/>
          <w:szCs w:val="20"/>
          <w:highlight w:val="white"/>
        </w:rPr>
        <w:t>Web pack</w:t>
      </w: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 for bundling application source code in convenient chunks and for loading that code from a server into a browser</w:t>
      </w:r>
      <w:r w:rsidR="00420B1F">
        <w:rPr>
          <w:rFonts w:cs="Calibri"/>
          <w:color w:val="auto"/>
          <w:sz w:val="20"/>
          <w:szCs w:val="20"/>
        </w:rPr>
        <w:t xml:space="preserve">. </w:t>
      </w:r>
      <w:r w:rsidRPr="00420B1F">
        <w:rPr>
          <w:rFonts w:eastAsia="Cambria" w:cs="Calibri"/>
          <w:color w:val="auto"/>
          <w:sz w:val="20"/>
          <w:szCs w:val="20"/>
        </w:rPr>
        <w:t xml:space="preserve">Used </w:t>
      </w:r>
      <w:r w:rsidRPr="00420B1F">
        <w:rPr>
          <w:rFonts w:eastAsia="Cambria" w:cs="Calibri"/>
          <w:bCs/>
          <w:color w:val="auto"/>
          <w:sz w:val="20"/>
          <w:szCs w:val="20"/>
        </w:rPr>
        <w:t xml:space="preserve">Splunk </w:t>
      </w:r>
      <w:r w:rsidRPr="00420B1F">
        <w:rPr>
          <w:rFonts w:eastAsia="Cambria" w:cs="Calibri"/>
          <w:color w:val="auto"/>
          <w:sz w:val="20"/>
          <w:szCs w:val="20"/>
        </w:rPr>
        <w:t xml:space="preserve">to create charts for the </w:t>
      </w:r>
      <w:r w:rsidRPr="00420B1F">
        <w:rPr>
          <w:rFonts w:eastAsia="Cambria" w:cs="Calibri"/>
          <w:bCs/>
          <w:color w:val="auto"/>
          <w:sz w:val="20"/>
          <w:szCs w:val="20"/>
        </w:rPr>
        <w:t>log data</w:t>
      </w:r>
      <w:r w:rsidRPr="00420B1F">
        <w:rPr>
          <w:rFonts w:eastAsia="Cambria" w:cs="Calibri"/>
          <w:color w:val="auto"/>
          <w:sz w:val="20"/>
          <w:szCs w:val="20"/>
        </w:rPr>
        <w:t xml:space="preserve"> and </w:t>
      </w:r>
      <w:r w:rsidRPr="00420B1F">
        <w:rPr>
          <w:rFonts w:eastAsia="Cambria" w:cs="Calibri"/>
          <w:bCs/>
          <w:color w:val="auto"/>
          <w:sz w:val="20"/>
          <w:szCs w:val="20"/>
        </w:rPr>
        <w:t>analyze log data</w:t>
      </w:r>
      <w:r w:rsidRPr="00420B1F">
        <w:rPr>
          <w:rFonts w:eastAsia="Cambria" w:cs="Calibri"/>
          <w:color w:val="auto"/>
          <w:sz w:val="20"/>
          <w:szCs w:val="20"/>
        </w:rPr>
        <w:t xml:space="preserve"> to know customer expectations.</w:t>
      </w:r>
    </w:p>
    <w:p w14:paraId="37660D81" w14:textId="77777777" w:rsidR="004B20CF" w:rsidRPr="0047789A" w:rsidRDefault="004B20CF" w:rsidP="0047789A">
      <w:pPr>
        <w:numPr>
          <w:ilvl w:val="0"/>
          <w:numId w:val="12"/>
        </w:numPr>
        <w:spacing w:after="0"/>
        <w:jc w:val="both"/>
        <w:rPr>
          <w:rFonts w:cs="Calibri"/>
          <w:bCs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Authenticating Users and to provide the security to </w:t>
      </w:r>
      <w:r w:rsidRPr="0047789A">
        <w:rPr>
          <w:rFonts w:eastAsia="Cambria" w:cs="Calibri"/>
          <w:bCs/>
          <w:color w:val="auto"/>
          <w:sz w:val="20"/>
          <w:szCs w:val="20"/>
          <w:highlight w:val="white"/>
        </w:rPr>
        <w:t>RESTful</w:t>
      </w: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 web services using </w:t>
      </w:r>
      <w:r w:rsidRPr="0047789A">
        <w:rPr>
          <w:rFonts w:eastAsia="Cambria" w:cs="Calibri"/>
          <w:bCs/>
          <w:color w:val="auto"/>
          <w:sz w:val="20"/>
          <w:szCs w:val="20"/>
          <w:highlight w:val="white"/>
        </w:rPr>
        <w:t>OAUTH2.0</w:t>
      </w:r>
    </w:p>
    <w:p w14:paraId="4243E5A8" w14:textId="5FC7965D" w:rsidR="004B20CF" w:rsidRPr="0047789A" w:rsidRDefault="004B20CF" w:rsidP="0047789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Tested</w:t>
      </w:r>
      <w:r w:rsidRPr="0047789A">
        <w:rPr>
          <w:rFonts w:eastAsia="Cambria" w:cs="Calibri"/>
          <w:bCs/>
          <w:color w:val="auto"/>
          <w:sz w:val="20"/>
          <w:szCs w:val="20"/>
        </w:rPr>
        <w:t xml:space="preserve"> REACT</w:t>
      </w:r>
      <w:r w:rsidRPr="0047789A">
        <w:rPr>
          <w:rFonts w:eastAsia="Cambria" w:cs="Calibri"/>
          <w:b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color w:val="auto"/>
          <w:sz w:val="20"/>
          <w:szCs w:val="20"/>
        </w:rPr>
        <w:t xml:space="preserve">code on client side with </w:t>
      </w:r>
      <w:r w:rsidRPr="0047789A">
        <w:rPr>
          <w:rFonts w:eastAsia="Cambria" w:cs="Calibri"/>
          <w:bCs/>
          <w:color w:val="auto"/>
          <w:sz w:val="20"/>
          <w:szCs w:val="20"/>
        </w:rPr>
        <w:t>CHAI</w:t>
      </w:r>
      <w:r w:rsidRPr="0047789A">
        <w:rPr>
          <w:rFonts w:eastAsia="Cambria" w:cs="Calibri"/>
          <w:b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color w:val="auto"/>
          <w:sz w:val="20"/>
          <w:szCs w:val="20"/>
        </w:rPr>
        <w:t>testing framework and</w:t>
      </w:r>
      <w:r w:rsidRPr="0047789A">
        <w:rPr>
          <w:rFonts w:eastAsia="Cambria" w:cs="Calibri"/>
          <w:bCs/>
          <w:color w:val="auto"/>
          <w:sz w:val="20"/>
          <w:szCs w:val="20"/>
        </w:rPr>
        <w:t xml:space="preserve"> MOCHA</w:t>
      </w:r>
      <w:r w:rsidRPr="0047789A">
        <w:rPr>
          <w:rFonts w:eastAsia="Cambria" w:cs="Calibri"/>
          <w:b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color w:val="auto"/>
          <w:sz w:val="20"/>
          <w:szCs w:val="20"/>
        </w:rPr>
        <w:t>as test runner.</w:t>
      </w:r>
    </w:p>
    <w:p w14:paraId="1C7F1780" w14:textId="69A6B15C" w:rsidR="004B20CF" w:rsidRPr="0047789A" w:rsidRDefault="004B20CF" w:rsidP="0047789A">
      <w:pPr>
        <w:numPr>
          <w:ilvl w:val="0"/>
          <w:numId w:val="12"/>
        </w:numP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Used </w:t>
      </w:r>
      <w:r w:rsidRPr="0047789A">
        <w:rPr>
          <w:rFonts w:eastAsia="Cambria" w:cs="Calibri"/>
          <w:b/>
          <w:color w:val="auto"/>
          <w:sz w:val="20"/>
          <w:szCs w:val="20"/>
        </w:rPr>
        <w:t xml:space="preserve">Kubernetes </w:t>
      </w:r>
      <w:r w:rsidRPr="0047789A">
        <w:rPr>
          <w:rFonts w:eastAsia="Cambria" w:cs="Calibri"/>
          <w:color w:val="auto"/>
          <w:sz w:val="20"/>
          <w:szCs w:val="20"/>
        </w:rPr>
        <w:t>to create a new cluster and container management tool.</w:t>
      </w:r>
    </w:p>
    <w:p w14:paraId="52B54CDC" w14:textId="598354EB" w:rsidR="004B20CF" w:rsidRPr="0047789A" w:rsidRDefault="004B20CF" w:rsidP="0047789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Used </w:t>
      </w:r>
      <w:r w:rsidRPr="0047789A">
        <w:rPr>
          <w:rFonts w:eastAsia="Cambria" w:cs="Calibri"/>
          <w:bCs/>
          <w:color w:val="auto"/>
          <w:sz w:val="20"/>
          <w:szCs w:val="20"/>
        </w:rPr>
        <w:t xml:space="preserve">Continuous </w:t>
      </w:r>
      <w:r w:rsidR="002158E2" w:rsidRPr="0047789A">
        <w:rPr>
          <w:rFonts w:eastAsia="Cambria" w:cs="Calibri"/>
          <w:bCs/>
          <w:color w:val="auto"/>
          <w:sz w:val="20"/>
          <w:szCs w:val="20"/>
        </w:rPr>
        <w:t>deployment</w:t>
      </w:r>
      <w:r w:rsidRPr="0047789A">
        <w:rPr>
          <w:rFonts w:eastAsia="Cambria" w:cs="Calibri"/>
          <w:bCs/>
          <w:color w:val="auto"/>
          <w:sz w:val="20"/>
          <w:szCs w:val="20"/>
        </w:rPr>
        <w:t>/Continuous Integration (CD/CI)</w:t>
      </w:r>
      <w:r w:rsidRPr="0047789A">
        <w:rPr>
          <w:rFonts w:eastAsia="Cambria" w:cs="Calibri"/>
          <w:color w:val="auto"/>
          <w:sz w:val="20"/>
          <w:szCs w:val="20"/>
        </w:rPr>
        <w:t xml:space="preserve"> tools </w:t>
      </w:r>
      <w:r w:rsidRPr="0047789A">
        <w:rPr>
          <w:rFonts w:eastAsia="Cambria" w:cs="Calibri"/>
          <w:bCs/>
          <w:color w:val="auto"/>
          <w:sz w:val="20"/>
          <w:szCs w:val="20"/>
        </w:rPr>
        <w:t>Docker</w:t>
      </w:r>
      <w:r w:rsidRPr="0047789A">
        <w:rPr>
          <w:rFonts w:eastAsia="Cambria" w:cs="Calibri"/>
          <w:b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color w:val="auto"/>
          <w:sz w:val="20"/>
          <w:szCs w:val="20"/>
        </w:rPr>
        <w:t>and</w:t>
      </w:r>
      <w:r w:rsidRPr="0047789A">
        <w:rPr>
          <w:rFonts w:eastAsia="Cambria" w:cs="Calibri"/>
          <w:b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bCs/>
          <w:color w:val="auto"/>
          <w:sz w:val="20"/>
          <w:szCs w:val="20"/>
        </w:rPr>
        <w:t>Jenkins</w:t>
      </w:r>
      <w:r w:rsidRPr="0047789A">
        <w:rPr>
          <w:rFonts w:eastAsia="Cambria" w:cs="Calibri"/>
          <w:b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color w:val="auto"/>
          <w:sz w:val="20"/>
          <w:szCs w:val="20"/>
        </w:rPr>
        <w:t>to deploy this application.</w:t>
      </w:r>
    </w:p>
    <w:p w14:paraId="10527914" w14:textId="42F3CF0B" w:rsidR="004B20CF" w:rsidRPr="0047789A" w:rsidRDefault="004B20CF" w:rsidP="0047789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Implemented a metrics collection mechanism for the server by utilizing </w:t>
      </w:r>
      <w:r w:rsidRPr="0047789A">
        <w:rPr>
          <w:rFonts w:eastAsia="Cambria" w:cs="Calibri"/>
          <w:bCs/>
          <w:color w:val="auto"/>
          <w:sz w:val="20"/>
          <w:szCs w:val="20"/>
        </w:rPr>
        <w:t>Apache Kafka</w:t>
      </w:r>
      <w:r w:rsidRPr="0047789A">
        <w:rPr>
          <w:rFonts w:eastAsia="Cambria" w:cs="Calibri"/>
          <w:b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color w:val="auto"/>
          <w:sz w:val="20"/>
          <w:szCs w:val="20"/>
        </w:rPr>
        <w:t>to stream server-side events.</w:t>
      </w:r>
    </w:p>
    <w:p w14:paraId="76DF9DDF" w14:textId="77777777" w:rsidR="00EA17A5" w:rsidRPr="0047789A" w:rsidRDefault="00EA17A5" w:rsidP="0047789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Implemented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Kafka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producer and consumer applications on Kafka cluster setup with help of Zookeeper.</w:t>
      </w:r>
    </w:p>
    <w:p w14:paraId="1E5AB636" w14:textId="7688951F" w:rsidR="00EA17A5" w:rsidRPr="0047789A" w:rsidRDefault="00EA17A5" w:rsidP="0047789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Have knowledge on partition of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 xml:space="preserve"> Kafka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messages and setting up the replication factors in Kafka Cluster.</w:t>
      </w:r>
    </w:p>
    <w:p w14:paraId="2EF7B76D" w14:textId="770A7BCC" w:rsidR="00D044D4" w:rsidRPr="00420B1F" w:rsidRDefault="00BA5C0F" w:rsidP="00420B1F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Wrote SQL stored procedures and used JDBC API.</w:t>
      </w:r>
      <w:r w:rsidR="00420B1F">
        <w:rPr>
          <w:rFonts w:eastAsia="Times New Roman" w:cs="Calibri"/>
          <w:color w:val="auto"/>
          <w:sz w:val="20"/>
          <w:szCs w:val="20"/>
          <w:lang w:eastAsia="en-US"/>
        </w:rPr>
        <w:t xml:space="preserve"> </w:t>
      </w:r>
      <w:r w:rsidR="00076FCC" w:rsidRPr="00420B1F">
        <w:rPr>
          <w:rFonts w:eastAsia="Times New Roman" w:cs="Calibri"/>
          <w:color w:val="auto"/>
          <w:sz w:val="20"/>
          <w:szCs w:val="20"/>
          <w:lang w:eastAsia="en-US"/>
        </w:rPr>
        <w:t xml:space="preserve">Worked on </w:t>
      </w:r>
      <w:r w:rsidR="00076FCC" w:rsidRPr="00420B1F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Oracle PL/SQL</w:t>
      </w:r>
      <w:r w:rsidR="00076FCC" w:rsidRPr="00420B1F">
        <w:rPr>
          <w:rFonts w:eastAsia="Times New Roman" w:cs="Calibri"/>
          <w:color w:val="auto"/>
          <w:sz w:val="20"/>
          <w:szCs w:val="20"/>
          <w:lang w:eastAsia="en-US"/>
        </w:rPr>
        <w:t xml:space="preserve"> stored procedures for host to mid-tier integration.</w:t>
      </w:r>
    </w:p>
    <w:p w14:paraId="1B460707" w14:textId="3BC70B3A" w:rsidR="004B20CF" w:rsidRPr="0047789A" w:rsidRDefault="004B20CF" w:rsidP="0047789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  <w:highlight w:val="white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Worked with </w:t>
      </w:r>
      <w:r w:rsidRPr="0047789A">
        <w:rPr>
          <w:rFonts w:eastAsia="Cambria" w:cs="Calibri"/>
          <w:b/>
          <w:bCs/>
          <w:color w:val="auto"/>
          <w:sz w:val="20"/>
          <w:szCs w:val="20"/>
          <w:highlight w:val="white"/>
        </w:rPr>
        <w:t>Microservice</w:t>
      </w: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 architecture using Spring Boot to modularized code and implemented Rest API’s using Spring Rest and integrated </w:t>
      </w:r>
      <w:r w:rsidRPr="0047789A">
        <w:rPr>
          <w:rFonts w:eastAsia="Cambria" w:cs="Calibri"/>
          <w:b/>
          <w:bCs/>
          <w:color w:val="auto"/>
          <w:sz w:val="20"/>
          <w:szCs w:val="20"/>
          <w:highlight w:val="white"/>
        </w:rPr>
        <w:t>Swagger</w:t>
      </w: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 API for documentation.</w:t>
      </w:r>
    </w:p>
    <w:p w14:paraId="6888689D" w14:textId="2A2F3382" w:rsidR="004B20CF" w:rsidRPr="0047789A" w:rsidRDefault="004455E9" w:rsidP="0047789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Develop implementations for cloud &amp;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microservices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architectures and frameworks; regularly develop frameworks, pipeline scripts, cloud CLI scripts, how-to snippets (Java, Spring, Kubernetes, Docker, etc.) as part of customer migration.</w:t>
      </w:r>
    </w:p>
    <w:p w14:paraId="6FD7DBC3" w14:textId="417AD6E1" w:rsidR="00076FCC" w:rsidRPr="0047789A" w:rsidRDefault="00076FCC" w:rsidP="0047789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Written the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 xml:space="preserve">JUNIT 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test cases for the functionalities.</w:t>
      </w:r>
    </w:p>
    <w:p w14:paraId="409A879D" w14:textId="683C4308" w:rsidR="004B20CF" w:rsidRPr="00420B1F" w:rsidRDefault="004B20CF" w:rsidP="00420B1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Implemented Virtual Dom for Client-Side view rendering services using React JS.</w:t>
      </w:r>
      <w:r w:rsidR="00420B1F">
        <w:rPr>
          <w:rFonts w:eastAsia="Cambria" w:cs="Calibri"/>
          <w:color w:val="auto"/>
          <w:sz w:val="20"/>
          <w:szCs w:val="20"/>
        </w:rPr>
        <w:t xml:space="preserve"> </w:t>
      </w:r>
      <w:r w:rsidRPr="00420B1F">
        <w:rPr>
          <w:rFonts w:eastAsia="Cambria" w:cs="Calibri"/>
          <w:color w:val="auto"/>
          <w:sz w:val="20"/>
          <w:szCs w:val="20"/>
        </w:rPr>
        <w:t>Written several Axios service calls like GET and POST to make REST service calls.</w:t>
      </w:r>
    </w:p>
    <w:p w14:paraId="351084DB" w14:textId="77777777" w:rsidR="00420B1F" w:rsidRPr="00420B1F" w:rsidRDefault="004B20CF" w:rsidP="00420B1F">
      <w:pPr>
        <w:numPr>
          <w:ilvl w:val="0"/>
          <w:numId w:val="12"/>
        </w:numP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Implemented platform modules through spring Java micro and Node.js services by employing Hapi.js, as well as front-end React </w:t>
      </w:r>
      <w:r w:rsidR="00420B1F" w:rsidRPr="0047789A">
        <w:rPr>
          <w:rFonts w:eastAsia="Cambria" w:cs="Calibri"/>
          <w:color w:val="auto"/>
          <w:sz w:val="20"/>
          <w:szCs w:val="20"/>
          <w:highlight w:val="white"/>
        </w:rPr>
        <w:t>JS</w:t>
      </w:r>
      <w:r w:rsidR="00420B1F">
        <w:rPr>
          <w:rFonts w:eastAsia="Cambria" w:cs="Calibri"/>
          <w:color w:val="auto"/>
          <w:sz w:val="20"/>
          <w:szCs w:val="20"/>
          <w:highlight w:val="white"/>
        </w:rPr>
        <w:t xml:space="preserve">. </w:t>
      </w:r>
    </w:p>
    <w:p w14:paraId="6314DF88" w14:textId="37398783" w:rsidR="004B20CF" w:rsidRPr="00420B1F" w:rsidRDefault="00420B1F" w:rsidP="00420B1F">
      <w:pPr>
        <w:numPr>
          <w:ilvl w:val="0"/>
          <w:numId w:val="12"/>
        </w:numPr>
        <w:spacing w:after="0"/>
        <w:jc w:val="both"/>
        <w:rPr>
          <w:rFonts w:cs="Calibri"/>
          <w:color w:val="auto"/>
          <w:sz w:val="20"/>
          <w:szCs w:val="20"/>
        </w:rPr>
      </w:pPr>
      <w:r>
        <w:rPr>
          <w:rFonts w:eastAsia="Cambria" w:cs="Calibri"/>
          <w:color w:val="auto"/>
          <w:sz w:val="20"/>
          <w:szCs w:val="20"/>
          <w:highlight w:val="white"/>
        </w:rPr>
        <w:t>Expertise</w:t>
      </w:r>
      <w:r w:rsidR="004B20CF" w:rsidRPr="00420B1F">
        <w:rPr>
          <w:rFonts w:eastAsia="Cambria" w:cs="Calibri"/>
          <w:color w:val="auto"/>
          <w:sz w:val="20"/>
          <w:szCs w:val="20"/>
        </w:rPr>
        <w:t xml:space="preserve"> in using </w:t>
      </w:r>
      <w:r w:rsidR="004B20CF" w:rsidRPr="00420B1F">
        <w:rPr>
          <w:rFonts w:eastAsia="Cambria" w:cs="Calibri"/>
          <w:b/>
          <w:bCs/>
          <w:color w:val="auto"/>
          <w:sz w:val="20"/>
          <w:szCs w:val="20"/>
        </w:rPr>
        <w:t>React JS/Redux</w:t>
      </w:r>
      <w:r w:rsidR="004B20CF" w:rsidRPr="00420B1F">
        <w:rPr>
          <w:rFonts w:eastAsia="Cambria" w:cs="Calibri"/>
          <w:color w:val="auto"/>
          <w:sz w:val="20"/>
          <w:szCs w:val="20"/>
        </w:rPr>
        <w:t xml:space="preserve"> to build User Interface, strong knowledge of state store, middleware, action creator, </w:t>
      </w:r>
      <w:r w:rsidR="00545FDC" w:rsidRPr="00420B1F">
        <w:rPr>
          <w:rFonts w:eastAsia="Cambria" w:cs="Calibri"/>
          <w:color w:val="auto"/>
          <w:sz w:val="20"/>
          <w:szCs w:val="20"/>
        </w:rPr>
        <w:t>reducer,</w:t>
      </w:r>
      <w:r w:rsidR="004B20CF" w:rsidRPr="00420B1F">
        <w:rPr>
          <w:rFonts w:eastAsia="Cambria" w:cs="Calibri"/>
          <w:color w:val="auto"/>
          <w:sz w:val="20"/>
          <w:szCs w:val="20"/>
        </w:rPr>
        <w:t xml:space="preserve"> and container.</w:t>
      </w:r>
    </w:p>
    <w:p w14:paraId="32D050AE" w14:textId="25D47FFF" w:rsidR="004B20CF" w:rsidRPr="0047789A" w:rsidRDefault="004B20CF" w:rsidP="0047789A">
      <w:pPr>
        <w:numPr>
          <w:ilvl w:val="0"/>
          <w:numId w:val="12"/>
        </w:numPr>
        <w:spacing w:after="0"/>
        <w:jc w:val="both"/>
        <w:rPr>
          <w:rFonts w:cs="Calibri"/>
          <w:b/>
          <w:bCs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Developed user interface by using </w:t>
      </w:r>
      <w:r w:rsidRPr="0047789A">
        <w:rPr>
          <w:rFonts w:eastAsia="Cambria" w:cs="Calibri"/>
          <w:b/>
          <w:bCs/>
          <w:color w:val="auto"/>
          <w:sz w:val="20"/>
          <w:szCs w:val="20"/>
          <w:highlight w:val="white"/>
        </w:rPr>
        <w:t>React JS, Redux for SPA development and implemented client-side Interface using React JS.</w:t>
      </w:r>
    </w:p>
    <w:p w14:paraId="504B2B19" w14:textId="38DCF13F" w:rsidR="000E3D7F" w:rsidRPr="00420B1F" w:rsidRDefault="003C6E70" w:rsidP="00420B1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Used </w:t>
      </w:r>
      <w:r w:rsidRPr="0047789A">
        <w:rPr>
          <w:rFonts w:eastAsia="Cambria" w:cs="Calibri"/>
          <w:b/>
          <w:bCs/>
          <w:color w:val="auto"/>
          <w:sz w:val="20"/>
          <w:szCs w:val="20"/>
          <w:highlight w:val="white"/>
        </w:rPr>
        <w:t>Hibernate</w:t>
      </w:r>
      <w:r w:rsidRPr="0047789A">
        <w:rPr>
          <w:rFonts w:eastAsia="Cambria" w:cs="Calibri"/>
          <w:color w:val="auto"/>
          <w:sz w:val="20"/>
          <w:szCs w:val="20"/>
          <w:highlight w:val="white"/>
        </w:rPr>
        <w:t xml:space="preserve"> mappings, relationships between tables and entity classes to access and update information in the database.</w:t>
      </w:r>
      <w:r w:rsidR="00420B1F">
        <w:rPr>
          <w:rFonts w:eastAsia="Cambria" w:cs="Calibri"/>
          <w:color w:val="auto"/>
          <w:sz w:val="20"/>
          <w:szCs w:val="20"/>
        </w:rPr>
        <w:t xml:space="preserve"> </w:t>
      </w:r>
      <w:r w:rsidR="000E3D7F" w:rsidRPr="00420B1F">
        <w:rPr>
          <w:rFonts w:eastAsia="Cambria" w:cs="Calibri"/>
          <w:color w:val="auto"/>
          <w:sz w:val="20"/>
          <w:szCs w:val="20"/>
        </w:rPr>
        <w:t xml:space="preserve">Integrated </w:t>
      </w:r>
      <w:r w:rsidR="000E3D7F" w:rsidRPr="00420B1F">
        <w:rPr>
          <w:rFonts w:eastAsia="Cambria" w:cs="Calibri"/>
          <w:b/>
          <w:color w:val="auto"/>
          <w:sz w:val="20"/>
          <w:szCs w:val="20"/>
        </w:rPr>
        <w:t>spring with Hibernate</w:t>
      </w:r>
      <w:r w:rsidR="000E3D7F" w:rsidRPr="00420B1F">
        <w:rPr>
          <w:rFonts w:eastAsia="Cambria" w:cs="Calibri"/>
          <w:color w:val="auto"/>
          <w:sz w:val="20"/>
          <w:szCs w:val="20"/>
        </w:rPr>
        <w:t xml:space="preserve"> for data access from </w:t>
      </w:r>
      <w:r w:rsidR="000E3D7F" w:rsidRPr="00420B1F">
        <w:rPr>
          <w:rFonts w:eastAsia="Cambria" w:cs="Calibri"/>
          <w:b/>
          <w:color w:val="auto"/>
          <w:sz w:val="20"/>
          <w:szCs w:val="20"/>
        </w:rPr>
        <w:t xml:space="preserve">Oracle </w:t>
      </w:r>
      <w:r w:rsidR="000E3D7F" w:rsidRPr="00420B1F">
        <w:rPr>
          <w:rFonts w:eastAsia="Cambria" w:cs="Calibri"/>
          <w:color w:val="auto"/>
          <w:sz w:val="20"/>
          <w:szCs w:val="20"/>
        </w:rPr>
        <w:t>Database</w:t>
      </w:r>
    </w:p>
    <w:p w14:paraId="51043A22" w14:textId="73CB99FA" w:rsidR="00C06E1E" w:rsidRPr="0047789A" w:rsidRDefault="00C06E1E" w:rsidP="0047789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Developed Junit test cases for all the developed modules.</w:t>
      </w:r>
    </w:p>
    <w:p w14:paraId="12D4DE70" w14:textId="1CBBA1CC" w:rsidR="003C6E70" w:rsidRPr="0047789A" w:rsidRDefault="003C6E70" w:rsidP="0047789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eastAsia="Cambria"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Developed server-less code </w:t>
      </w:r>
      <w:r w:rsidR="00545FDC" w:rsidRPr="0047789A">
        <w:rPr>
          <w:rFonts w:eastAsia="Cambria" w:cs="Calibri"/>
          <w:color w:val="auto"/>
          <w:sz w:val="20"/>
          <w:szCs w:val="20"/>
        </w:rPr>
        <w:t>snippets (</w:t>
      </w:r>
      <w:r w:rsidRPr="0047789A">
        <w:rPr>
          <w:rFonts w:eastAsia="Cambria" w:cs="Calibri"/>
          <w:color w:val="auto"/>
          <w:sz w:val="20"/>
          <w:szCs w:val="20"/>
        </w:rPr>
        <w:t xml:space="preserve">Azure functions) in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Azure</w:t>
      </w:r>
      <w:r w:rsidRPr="0047789A">
        <w:rPr>
          <w:rFonts w:eastAsia="Cambria" w:cs="Calibri"/>
          <w:color w:val="auto"/>
          <w:sz w:val="20"/>
          <w:szCs w:val="20"/>
        </w:rPr>
        <w:t xml:space="preserve"> for reading/parsing data from upstream systems and sending to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REST</w:t>
      </w:r>
      <w:r w:rsidRPr="0047789A">
        <w:rPr>
          <w:rFonts w:eastAsia="Cambria" w:cs="Calibri"/>
          <w:color w:val="auto"/>
          <w:sz w:val="20"/>
          <w:szCs w:val="20"/>
        </w:rPr>
        <w:t xml:space="preserve"> microservices using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REST</w:t>
      </w:r>
      <w:r w:rsidRPr="0047789A">
        <w:rPr>
          <w:rFonts w:eastAsia="Cambria" w:cs="Calibri"/>
          <w:color w:val="auto"/>
          <w:sz w:val="20"/>
          <w:szCs w:val="20"/>
        </w:rPr>
        <w:t xml:space="preserve"> Template.</w:t>
      </w:r>
    </w:p>
    <w:p w14:paraId="423D2585" w14:textId="25C877A1" w:rsidR="002158E2" w:rsidRPr="0047789A" w:rsidRDefault="002158E2" w:rsidP="0047789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Worked on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MongoDB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database concepts such as locking, transactions, indexes, </w:t>
      </w:r>
      <w:r w:rsidR="00545FDC" w:rsidRPr="0047789A">
        <w:rPr>
          <w:rFonts w:eastAsia="Times New Roman" w:cs="Calibri"/>
          <w:color w:val="auto"/>
          <w:sz w:val="20"/>
          <w:szCs w:val="20"/>
          <w:lang w:eastAsia="en-US"/>
        </w:rPr>
        <w:t>Shading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, replication, schema design. </w:t>
      </w:r>
    </w:p>
    <w:p w14:paraId="183367C6" w14:textId="472CB7E5" w:rsidR="002158E2" w:rsidRPr="0047789A" w:rsidRDefault="008C4141" w:rsidP="0047789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Using </w:t>
      </w:r>
      <w:r w:rsidRPr="0047789A">
        <w:rPr>
          <w:rFonts w:eastAsia="Cambria" w:cs="Calibri"/>
          <w:b/>
          <w:bCs/>
          <w:color w:val="auto"/>
          <w:sz w:val="20"/>
          <w:szCs w:val="20"/>
        </w:rPr>
        <w:t>MongoDB</w:t>
      </w:r>
      <w:r w:rsidRPr="0047789A">
        <w:rPr>
          <w:rFonts w:eastAsia="Cambria" w:cs="Calibri"/>
          <w:color w:val="auto"/>
          <w:sz w:val="20"/>
          <w:szCs w:val="20"/>
        </w:rPr>
        <w:t xml:space="preserve"> performed querying for data in Database. Inserting, </w:t>
      </w:r>
      <w:r w:rsidR="00545FDC" w:rsidRPr="0047789A">
        <w:rPr>
          <w:rFonts w:eastAsia="Cambria" w:cs="Calibri"/>
          <w:color w:val="auto"/>
          <w:sz w:val="20"/>
          <w:szCs w:val="20"/>
        </w:rPr>
        <w:t>Updating,</w:t>
      </w:r>
      <w:r w:rsidRPr="0047789A">
        <w:rPr>
          <w:rFonts w:eastAsia="Cambria" w:cs="Calibri"/>
          <w:color w:val="auto"/>
          <w:sz w:val="20"/>
          <w:szCs w:val="20"/>
        </w:rPr>
        <w:t xml:space="preserve"> and deleting documents in a collection</w:t>
      </w:r>
      <w:r w:rsidR="002158E2" w:rsidRPr="0047789A">
        <w:rPr>
          <w:rFonts w:eastAsia="Times New Roman" w:cs="Calibri"/>
          <w:color w:val="auto"/>
          <w:sz w:val="20"/>
          <w:szCs w:val="20"/>
          <w:lang w:eastAsia="en-US"/>
        </w:rPr>
        <w:t>.</w:t>
      </w:r>
    </w:p>
    <w:p w14:paraId="1CEB3970" w14:textId="137B30DA" w:rsidR="008D3629" w:rsidRPr="0047789A" w:rsidRDefault="00645E63" w:rsidP="0047789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Experience </w:t>
      </w:r>
      <w:r w:rsidR="00EB262C"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in </w:t>
      </w:r>
      <w:r w:rsidR="00EB262C"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Gradle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Build tool and understanding the Artifactory and repo structure</w:t>
      </w:r>
      <w:r w:rsidR="005C7C4E" w:rsidRPr="0047789A">
        <w:rPr>
          <w:rFonts w:eastAsia="Times New Roman" w:cs="Calibri"/>
          <w:color w:val="auto"/>
          <w:sz w:val="20"/>
          <w:szCs w:val="20"/>
          <w:lang w:eastAsia="en-US"/>
        </w:rPr>
        <w:t>.</w:t>
      </w:r>
    </w:p>
    <w:p w14:paraId="68557811" w14:textId="5925AF87" w:rsidR="008D3629" w:rsidRPr="0047789A" w:rsidRDefault="008D3629" w:rsidP="0047789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Performed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SQL Server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Performance Tuning and optimization.</w:t>
      </w:r>
    </w:p>
    <w:p w14:paraId="74BB04BA" w14:textId="765A6349" w:rsidR="002158E2" w:rsidRPr="0047789A" w:rsidRDefault="002158E2" w:rsidP="0047789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Built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S3 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buckets and managed policies for S3 buckets and used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S3 bucket 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and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Glacier 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for storage and backup on  </w:t>
      </w:r>
      <w:r w:rsidR="004423D4"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AWS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.</w:t>
      </w:r>
    </w:p>
    <w:p w14:paraId="164A8CD7" w14:textId="144C2F71" w:rsidR="008C4141" w:rsidRPr="0047789A" w:rsidRDefault="008C4141" w:rsidP="0047789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Conduct systems design, feasibility and cost studies and recommend cost-effective cloud solutions such as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Amazon Web Services (AWS)</w:t>
      </w:r>
      <w:r w:rsidR="00EB262C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.</w:t>
      </w:r>
    </w:p>
    <w:p w14:paraId="7CB3FFBE" w14:textId="30E49BB4" w:rsidR="004B20CF" w:rsidRPr="0047789A" w:rsidRDefault="008C4141" w:rsidP="0047789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eastAsia="Cambria" w:cs="Calibri"/>
          <w:color w:val="auto"/>
          <w:sz w:val="20"/>
          <w:szCs w:val="20"/>
        </w:rPr>
      </w:pPr>
      <w:r w:rsidRPr="0047789A">
        <w:rPr>
          <w:rFonts w:cs="Calibri"/>
          <w:color w:val="auto"/>
          <w:sz w:val="20"/>
          <w:szCs w:val="20"/>
          <w:shd w:val="clear" w:color="auto" w:fill="FFFFFF"/>
        </w:rPr>
        <w:t xml:space="preserve">Developed an </w:t>
      </w:r>
      <w:r w:rsidRPr="0047789A">
        <w:rPr>
          <w:rFonts w:cs="Calibri"/>
          <w:b/>
          <w:bCs/>
          <w:color w:val="auto"/>
          <w:sz w:val="20"/>
          <w:szCs w:val="20"/>
          <w:shd w:val="clear" w:color="auto" w:fill="FFFFFF"/>
        </w:rPr>
        <w:t>Azure</w:t>
      </w:r>
      <w:r w:rsidRPr="0047789A">
        <w:rPr>
          <w:rFonts w:cs="Calibri"/>
          <w:color w:val="auto"/>
          <w:sz w:val="20"/>
          <w:szCs w:val="20"/>
          <w:shd w:val="clear" w:color="auto" w:fill="FFFFFF"/>
        </w:rPr>
        <w:t xml:space="preserve"> based high performance compute environment to support the massive computational requirements of client congressional redistricting </w:t>
      </w:r>
      <w:r w:rsidRPr="0047789A">
        <w:rPr>
          <w:rFonts w:cs="Calibri"/>
          <w:b/>
          <w:bCs/>
          <w:color w:val="auto"/>
          <w:sz w:val="20"/>
          <w:szCs w:val="20"/>
          <w:shd w:val="clear" w:color="auto" w:fill="FFFFFF"/>
        </w:rPr>
        <w:t>Azure</w:t>
      </w:r>
      <w:r w:rsidRPr="0047789A">
        <w:rPr>
          <w:rFonts w:cs="Calibri"/>
          <w:color w:val="auto"/>
          <w:sz w:val="20"/>
          <w:szCs w:val="20"/>
          <w:shd w:val="clear" w:color="auto" w:fill="FFFFFF"/>
        </w:rPr>
        <w:t xml:space="preserve"> application.</w:t>
      </w:r>
    </w:p>
    <w:p w14:paraId="52E48B5F" w14:textId="2A226703" w:rsidR="00336731" w:rsidRPr="0047789A" w:rsidRDefault="004B20CF" w:rsidP="004778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mbria" w:cs="Calibri"/>
          <w:b/>
          <w:color w:val="auto"/>
          <w:sz w:val="20"/>
          <w:szCs w:val="20"/>
        </w:rPr>
      </w:pPr>
      <w:r w:rsidRPr="0047789A">
        <w:rPr>
          <w:rFonts w:eastAsia="Cambria" w:cs="Calibri"/>
          <w:b/>
          <w:color w:val="auto"/>
          <w:sz w:val="20"/>
          <w:szCs w:val="20"/>
        </w:rPr>
        <w:lastRenderedPageBreak/>
        <w:t xml:space="preserve">Environment:  </w:t>
      </w:r>
      <w:r w:rsidRPr="0047789A">
        <w:rPr>
          <w:rFonts w:eastAsia="Cambria" w:cs="Calibri"/>
          <w:bCs/>
          <w:color w:val="auto"/>
          <w:sz w:val="20"/>
          <w:szCs w:val="20"/>
        </w:rPr>
        <w:t>React JS, Redux, Hapi JS, Node JS, Web pack, ECMA6, Mocha and Chai, Spring Boot,</w:t>
      </w:r>
      <w:r w:rsidR="002158E2" w:rsidRPr="0047789A">
        <w:rPr>
          <w:rFonts w:eastAsia="Cambria" w:cs="Calibri"/>
          <w:bCs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bCs/>
          <w:color w:val="auto"/>
          <w:sz w:val="20"/>
          <w:szCs w:val="20"/>
        </w:rPr>
        <w:t>Ribbon, Netflix ZUUL, Microservices architecture, Docker, Jenkins, OAUTH, Apache Kafka, Splunk, Swagger, Webpack, JMS, Maven</w:t>
      </w:r>
      <w:r w:rsidR="002158E2" w:rsidRPr="0047789A">
        <w:rPr>
          <w:rFonts w:eastAsia="Cambria" w:cs="Calibri"/>
          <w:bCs/>
          <w:color w:val="auto"/>
          <w:sz w:val="20"/>
          <w:szCs w:val="20"/>
        </w:rPr>
        <w:t xml:space="preserve">, </w:t>
      </w:r>
      <w:r w:rsidR="002158E2" w:rsidRPr="0047789A">
        <w:rPr>
          <w:rFonts w:eastAsia="Times New Roman" w:cs="Calibri"/>
          <w:color w:val="auto"/>
          <w:sz w:val="20"/>
          <w:szCs w:val="20"/>
          <w:lang w:eastAsia="en-US"/>
        </w:rPr>
        <w:t>MongoDB</w:t>
      </w:r>
      <w:r w:rsidR="008C4141" w:rsidRPr="0047789A">
        <w:rPr>
          <w:rFonts w:eastAsia="Times New Roman" w:cs="Calibri"/>
          <w:color w:val="auto"/>
          <w:sz w:val="20"/>
          <w:szCs w:val="20"/>
          <w:lang w:eastAsia="en-US"/>
        </w:rPr>
        <w:t>, AWS</w:t>
      </w:r>
      <w:r w:rsidRPr="0047789A">
        <w:rPr>
          <w:rFonts w:eastAsia="Cambria" w:cs="Calibri"/>
          <w:bCs/>
          <w:color w:val="auto"/>
          <w:sz w:val="20"/>
          <w:szCs w:val="20"/>
        </w:rPr>
        <w:t>.</w:t>
      </w:r>
    </w:p>
    <w:p w14:paraId="588CEBD6" w14:textId="23D2837D" w:rsidR="00285013" w:rsidRPr="0047789A" w:rsidRDefault="001B77C5" w:rsidP="00420B1F">
      <w:pPr>
        <w:spacing w:before="100" w:after="10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color w:val="auto"/>
        </w:rPr>
        <w:t>C</w:t>
      </w:r>
      <w:r w:rsidR="004E4D4D" w:rsidRPr="0047789A">
        <w:rPr>
          <w:rFonts w:cs="Calibri"/>
          <w:b/>
          <w:color w:val="auto"/>
        </w:rPr>
        <w:t xml:space="preserve">lient: </w:t>
      </w:r>
      <w:r w:rsidR="00285013" w:rsidRPr="0047789A">
        <w:rPr>
          <w:rFonts w:cs="Calibri"/>
          <w:b/>
          <w:color w:val="auto"/>
        </w:rPr>
        <w:tab/>
      </w:r>
      <w:r w:rsidR="00210209" w:rsidRPr="0047789A">
        <w:rPr>
          <w:rFonts w:cs="Calibri"/>
          <w:b/>
          <w:color w:val="auto"/>
        </w:rPr>
        <w:t>Charter Communications</w:t>
      </w:r>
      <w:r w:rsidR="00063D13" w:rsidRPr="0047789A">
        <w:rPr>
          <w:rFonts w:cs="Calibri"/>
          <w:b/>
          <w:color w:val="auto"/>
        </w:rPr>
        <w:t xml:space="preserve">   Houston, Texas</w:t>
      </w:r>
      <w:r w:rsidR="00285013" w:rsidRPr="0047789A">
        <w:rPr>
          <w:rFonts w:cs="Calibri"/>
          <w:b/>
          <w:color w:val="auto"/>
        </w:rPr>
        <w:tab/>
      </w:r>
      <w:r w:rsidR="007740FA" w:rsidRPr="0047789A">
        <w:rPr>
          <w:rFonts w:cs="Calibri"/>
          <w:b/>
          <w:color w:val="auto"/>
        </w:rPr>
        <w:tab/>
      </w:r>
      <w:r w:rsidRPr="0047789A">
        <w:rPr>
          <w:rFonts w:cs="Calibri"/>
          <w:b/>
          <w:color w:val="auto"/>
        </w:rPr>
        <w:tab/>
      </w:r>
      <w:r w:rsidRPr="0047789A">
        <w:rPr>
          <w:rFonts w:cs="Calibri"/>
          <w:b/>
          <w:color w:val="auto"/>
        </w:rPr>
        <w:tab/>
      </w:r>
      <w:r w:rsidRPr="0047789A">
        <w:rPr>
          <w:rFonts w:cs="Calibri"/>
          <w:b/>
          <w:color w:val="auto"/>
        </w:rPr>
        <w:tab/>
      </w:r>
      <w:r w:rsidR="004F6EF1">
        <w:rPr>
          <w:rFonts w:cs="Calibri"/>
          <w:b/>
          <w:color w:val="auto"/>
        </w:rPr>
        <w:t xml:space="preserve">      </w:t>
      </w:r>
      <w:r w:rsidR="00420B1F">
        <w:rPr>
          <w:rFonts w:cs="Calibri"/>
          <w:b/>
          <w:color w:val="auto"/>
        </w:rPr>
        <w:t xml:space="preserve">  </w:t>
      </w:r>
      <w:r w:rsidR="004F6EF1">
        <w:rPr>
          <w:rFonts w:cs="Calibri"/>
          <w:b/>
          <w:color w:val="auto"/>
        </w:rPr>
        <w:t xml:space="preserve">   </w:t>
      </w:r>
      <w:r w:rsidR="008D3897" w:rsidRPr="0047789A">
        <w:rPr>
          <w:rFonts w:cs="Calibri"/>
          <w:b/>
          <w:color w:val="auto"/>
        </w:rPr>
        <w:t>201</w:t>
      </w:r>
      <w:r w:rsidR="00896780">
        <w:rPr>
          <w:rFonts w:cs="Calibri"/>
          <w:b/>
          <w:color w:val="auto"/>
        </w:rPr>
        <w:t>9</w:t>
      </w:r>
      <w:r w:rsidR="008D3897" w:rsidRPr="0047789A">
        <w:rPr>
          <w:rFonts w:cs="Calibri"/>
          <w:b/>
          <w:color w:val="auto"/>
        </w:rPr>
        <w:t xml:space="preserve"> </w:t>
      </w:r>
      <w:r w:rsidR="004F6EF1">
        <w:rPr>
          <w:rFonts w:cs="Calibri"/>
          <w:b/>
          <w:color w:val="auto"/>
        </w:rPr>
        <w:t>Apr</w:t>
      </w:r>
      <w:r w:rsidR="008D3897" w:rsidRPr="0047789A">
        <w:rPr>
          <w:rFonts w:cs="Calibri"/>
          <w:b/>
          <w:color w:val="auto"/>
        </w:rPr>
        <w:t xml:space="preserve"> – 20</w:t>
      </w:r>
      <w:r w:rsidR="00210209" w:rsidRPr="0047789A">
        <w:rPr>
          <w:rFonts w:cs="Calibri"/>
          <w:b/>
          <w:color w:val="auto"/>
        </w:rPr>
        <w:t>20 Nov</w:t>
      </w:r>
    </w:p>
    <w:p w14:paraId="0E6EDDCB" w14:textId="46BE82FC" w:rsidR="00336731" w:rsidRPr="0047789A" w:rsidRDefault="00285013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color w:val="auto"/>
        </w:rPr>
        <w:t xml:space="preserve">Role: </w:t>
      </w:r>
      <w:r w:rsidR="004E4D4D" w:rsidRPr="0047789A">
        <w:rPr>
          <w:rFonts w:cs="Calibri"/>
          <w:b/>
          <w:color w:val="auto"/>
        </w:rPr>
        <w:t>Java Web Developer</w:t>
      </w:r>
    </w:p>
    <w:p w14:paraId="690DA4D0" w14:textId="77777777" w:rsidR="004E4D4D" w:rsidRPr="0047789A" w:rsidRDefault="004E4D4D" w:rsidP="0047789A">
      <w:pPr>
        <w:jc w:val="both"/>
        <w:rPr>
          <w:rFonts w:eastAsia="Cambria" w:cs="Calibri"/>
          <w:b/>
          <w:color w:val="auto"/>
        </w:rPr>
      </w:pPr>
      <w:r w:rsidRPr="0047789A">
        <w:rPr>
          <w:rFonts w:eastAsia="Cambria" w:cs="Calibri"/>
          <w:b/>
          <w:color w:val="auto"/>
        </w:rPr>
        <w:t>Responsibilities:</w:t>
      </w:r>
    </w:p>
    <w:p w14:paraId="57B8B007" w14:textId="51949759" w:rsidR="004E4D4D" w:rsidRPr="0047789A" w:rsidRDefault="004E4D4D" w:rsidP="0047789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Used ORM tool Hibernate along with spring framework to deal with database operations.</w:t>
      </w:r>
    </w:p>
    <w:p w14:paraId="6345E2AB" w14:textId="7ED57BBA" w:rsidR="004E4D4D" w:rsidRPr="0047789A" w:rsidRDefault="004E4D4D" w:rsidP="0047789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Implemented various cross-project functionalities using Spring AOP.</w:t>
      </w:r>
    </w:p>
    <w:p w14:paraId="0B15AA11" w14:textId="77777777" w:rsidR="004E4D4D" w:rsidRPr="0047789A" w:rsidRDefault="004E4D4D" w:rsidP="0047789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Used Spring JTA Transaction manager to remove the dependencies on the container.</w:t>
      </w:r>
    </w:p>
    <w:p w14:paraId="3DB05CC5" w14:textId="0473B2F7" w:rsidR="004E4D4D" w:rsidRPr="0047789A" w:rsidRDefault="004E4D4D" w:rsidP="0047789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Involved in Enhancement of existing applications utilizing Angular </w:t>
      </w:r>
      <w:r w:rsidR="00617E43" w:rsidRPr="0047789A">
        <w:rPr>
          <w:rFonts w:eastAsia="Cambria" w:cs="Calibri"/>
          <w:color w:val="auto"/>
          <w:sz w:val="20"/>
          <w:szCs w:val="20"/>
        </w:rPr>
        <w:t>JS.</w:t>
      </w:r>
    </w:p>
    <w:p w14:paraId="31E3BB39" w14:textId="77777777" w:rsidR="004E4D4D" w:rsidRPr="0047789A" w:rsidRDefault="004E4D4D" w:rsidP="0047789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9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  <w:highlight w:val="white"/>
        </w:rPr>
        <w:t>Used Hibernate mappings, relationships between tables and entity classes to access and update information in the database.</w:t>
      </w:r>
    </w:p>
    <w:p w14:paraId="08924264" w14:textId="234CD2DE" w:rsidR="004E4D4D" w:rsidRPr="0047789A" w:rsidRDefault="004E4D4D" w:rsidP="0047789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080"/>
        </w:tabs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Used Angular two-way binding and </w:t>
      </w:r>
      <w:r w:rsidR="00545FDC" w:rsidRPr="0047789A">
        <w:rPr>
          <w:rFonts w:eastAsia="Cambria" w:cs="Calibri"/>
          <w:color w:val="auto"/>
          <w:sz w:val="20"/>
          <w:szCs w:val="20"/>
        </w:rPr>
        <w:t>implemented</w:t>
      </w:r>
      <w:r w:rsidRPr="0047789A">
        <w:rPr>
          <w:rFonts w:eastAsia="Cambria" w:cs="Calibri"/>
          <w:color w:val="auto"/>
          <w:sz w:val="20"/>
          <w:szCs w:val="20"/>
        </w:rPr>
        <w:t xml:space="preserve"> the search functionality for Internal Application using</w:t>
      </w:r>
      <w:r w:rsidR="0047789A" w:rsidRPr="0047789A">
        <w:rPr>
          <w:rFonts w:eastAsia="Cambria" w:cs="Calibri"/>
          <w:color w:val="auto"/>
          <w:sz w:val="20"/>
          <w:szCs w:val="20"/>
        </w:rPr>
        <w:t xml:space="preserve"> </w:t>
      </w:r>
      <w:r w:rsidRPr="0047789A">
        <w:rPr>
          <w:rFonts w:eastAsia="Cambria" w:cs="Calibri"/>
          <w:color w:val="auto"/>
          <w:sz w:val="20"/>
          <w:szCs w:val="20"/>
        </w:rPr>
        <w:t>AngularJS.</w:t>
      </w:r>
    </w:p>
    <w:p w14:paraId="6E09B125" w14:textId="77777777" w:rsidR="004E4D4D" w:rsidRPr="0047789A" w:rsidRDefault="004E4D4D" w:rsidP="0047789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9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Configured Express JS node http framework to set up middle-wares to respond to HTTP requests and used its front-end tooling like web packs, starter packs, boiler plates efficiently.</w:t>
      </w:r>
    </w:p>
    <w:p w14:paraId="04DDC8D6" w14:textId="67632B09" w:rsidR="004E4D4D" w:rsidRPr="0047789A" w:rsidRDefault="004E4D4D" w:rsidP="0047789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Developed and designed User Interface using JavaScript, HTML, CSS, DOM, XHTML, AJAX, Bootstrap, Less, AngularJS.</w:t>
      </w:r>
    </w:p>
    <w:p w14:paraId="6276F39A" w14:textId="1E9A8390" w:rsidR="00ED103A" w:rsidRPr="0047789A" w:rsidRDefault="00ED103A" w:rsidP="0047789A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Calibri"/>
          <w:color w:val="auto"/>
          <w:sz w:val="20"/>
          <w:szCs w:val="20"/>
          <w:lang w:eastAsia="en-US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Managed Servers on the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Amazon Web Services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 (AWS) platform instances using 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 xml:space="preserve">Puppet </w:t>
      </w: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>configuration management.</w:t>
      </w:r>
    </w:p>
    <w:p w14:paraId="6907307E" w14:textId="65DBDE3A" w:rsidR="004E4D4D" w:rsidRPr="0047789A" w:rsidRDefault="008D3629" w:rsidP="0047789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Times New Roman" w:cs="Calibri"/>
          <w:color w:val="auto"/>
          <w:sz w:val="20"/>
          <w:szCs w:val="20"/>
          <w:lang w:eastAsia="en-US"/>
        </w:rPr>
        <w:t xml:space="preserve">Worked on creating different type of indexes based on different collections to get good performance in </w:t>
      </w:r>
      <w:r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MongoDB</w:t>
      </w:r>
      <w:r w:rsidR="004732F5" w:rsidRPr="0047789A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.</w:t>
      </w:r>
    </w:p>
    <w:p w14:paraId="79420E30" w14:textId="214E0D6E" w:rsidR="007D2994" w:rsidRPr="0047789A" w:rsidRDefault="007D2994" w:rsidP="0047789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72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Implemented the mechanism of logging and debugging with Log4j and JIRA. Involved in Unit testing of the application using Junit.</w:t>
      </w:r>
    </w:p>
    <w:p w14:paraId="0558F542" w14:textId="16FA264E" w:rsidR="007740FA" w:rsidRPr="0047789A" w:rsidRDefault="004E4D4D" w:rsidP="0047789A">
      <w:pPr>
        <w:pBdr>
          <w:top w:val="nil"/>
          <w:left w:val="nil"/>
          <w:bottom w:val="nil"/>
          <w:right w:val="nil"/>
          <w:between w:val="nil"/>
        </w:pBdr>
        <w:jc w:val="both"/>
        <w:rPr>
          <w:rStyle w:val="Heading3Char"/>
          <w:rFonts w:asciiTheme="minorHAnsi" w:eastAsia="Cambria" w:hAnsiTheme="minorHAnsi" w:cs="Calibri"/>
          <w:bCs/>
          <w:color w:val="auto"/>
          <w:sz w:val="20"/>
          <w:szCs w:val="20"/>
        </w:rPr>
      </w:pPr>
      <w:r w:rsidRPr="0047789A">
        <w:rPr>
          <w:rFonts w:eastAsia="Cambria" w:cs="Calibri"/>
          <w:b/>
          <w:color w:val="auto"/>
          <w:sz w:val="20"/>
          <w:szCs w:val="20"/>
        </w:rPr>
        <w:t xml:space="preserve">Environment: </w:t>
      </w:r>
      <w:r w:rsidRPr="0047789A">
        <w:rPr>
          <w:rFonts w:eastAsia="Cambria" w:cs="Calibri"/>
          <w:bCs/>
          <w:color w:val="auto"/>
          <w:sz w:val="20"/>
          <w:szCs w:val="20"/>
        </w:rPr>
        <w:t>Spring MVC, Spring Batch, Spring Security, Spring REST, Spring IOC, Hibernate, Angular JS, AJAX, HTML, CSS, JSON, Junit, Mockito, Selenium, MySQL 5.6, AWS, RabbitMQ, SOA architecture</w:t>
      </w:r>
      <w:r w:rsidR="003578F2" w:rsidRPr="0047789A">
        <w:rPr>
          <w:rFonts w:eastAsia="Cambria" w:cs="Calibri"/>
          <w:bCs/>
          <w:color w:val="auto"/>
          <w:sz w:val="20"/>
          <w:szCs w:val="20"/>
        </w:rPr>
        <w:t>.</w:t>
      </w:r>
    </w:p>
    <w:p w14:paraId="320F2518" w14:textId="0CC63F6C" w:rsidR="007740FA" w:rsidRPr="0047789A" w:rsidRDefault="00AA352F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color w:val="auto"/>
        </w:rPr>
        <w:t xml:space="preserve">Client: </w:t>
      </w:r>
      <w:r w:rsidR="007740FA" w:rsidRPr="0047789A">
        <w:rPr>
          <w:rFonts w:cs="Calibri"/>
          <w:b/>
          <w:color w:val="auto"/>
        </w:rPr>
        <w:tab/>
      </w:r>
      <w:r w:rsidR="0018199C" w:rsidRPr="0018199C">
        <w:rPr>
          <w:rFonts w:cs="Calibri"/>
          <w:b/>
          <w:color w:val="auto"/>
        </w:rPr>
        <w:t>Novartis India</w:t>
      </w:r>
      <w:r w:rsidR="008D3897" w:rsidRPr="0047789A">
        <w:rPr>
          <w:rFonts w:cs="Calibri"/>
          <w:b/>
          <w:color w:val="auto"/>
        </w:rPr>
        <w:t xml:space="preserve">, Hyderabad, India </w:t>
      </w:r>
      <w:r w:rsidR="000C409E" w:rsidRPr="0047789A">
        <w:rPr>
          <w:rFonts w:cs="Calibri"/>
          <w:b/>
          <w:color w:val="auto"/>
        </w:rPr>
        <w:tab/>
        <w:t xml:space="preserve">         </w:t>
      </w:r>
      <w:r w:rsidR="00E2796B" w:rsidRPr="0047789A">
        <w:rPr>
          <w:rFonts w:cs="Calibri"/>
          <w:b/>
          <w:color w:val="auto"/>
        </w:rPr>
        <w:tab/>
      </w:r>
      <w:r w:rsidR="00E2796B" w:rsidRPr="0047789A">
        <w:rPr>
          <w:rFonts w:cs="Calibri"/>
          <w:b/>
          <w:color w:val="auto"/>
        </w:rPr>
        <w:tab/>
      </w:r>
      <w:r w:rsidR="00E2796B" w:rsidRPr="0047789A">
        <w:rPr>
          <w:rFonts w:cs="Calibri"/>
          <w:b/>
          <w:color w:val="auto"/>
        </w:rPr>
        <w:tab/>
      </w:r>
      <w:r w:rsidR="00E2796B" w:rsidRPr="0047789A">
        <w:rPr>
          <w:rFonts w:cs="Calibri"/>
          <w:b/>
          <w:color w:val="auto"/>
        </w:rPr>
        <w:tab/>
      </w:r>
      <w:r w:rsidR="008D3897" w:rsidRPr="0047789A">
        <w:rPr>
          <w:rFonts w:cs="Calibri"/>
          <w:b/>
          <w:color w:val="auto"/>
        </w:rPr>
        <w:t xml:space="preserve"> </w:t>
      </w:r>
      <w:r w:rsidR="00420B1F">
        <w:rPr>
          <w:rFonts w:cs="Calibri"/>
          <w:b/>
          <w:color w:val="auto"/>
        </w:rPr>
        <w:t xml:space="preserve">                </w:t>
      </w:r>
      <w:r w:rsidR="008D3897" w:rsidRPr="0047789A">
        <w:rPr>
          <w:rFonts w:cs="Calibri"/>
          <w:b/>
          <w:color w:val="auto"/>
        </w:rPr>
        <w:t xml:space="preserve">       </w:t>
      </w:r>
      <w:r w:rsidR="000A75FF" w:rsidRPr="0047789A">
        <w:rPr>
          <w:rFonts w:cs="Calibri"/>
          <w:b/>
          <w:color w:val="auto"/>
        </w:rPr>
        <w:t xml:space="preserve">         </w:t>
      </w:r>
      <w:r w:rsidR="008D3897" w:rsidRPr="0047789A">
        <w:rPr>
          <w:rFonts w:cs="Calibri"/>
          <w:b/>
          <w:color w:val="auto"/>
        </w:rPr>
        <w:t>201</w:t>
      </w:r>
      <w:r w:rsidR="0089417F" w:rsidRPr="0047789A">
        <w:rPr>
          <w:rFonts w:cs="Calibri"/>
          <w:b/>
          <w:color w:val="auto"/>
        </w:rPr>
        <w:t>7</w:t>
      </w:r>
      <w:r w:rsidR="008D3897" w:rsidRPr="0047789A">
        <w:rPr>
          <w:rFonts w:cs="Calibri"/>
          <w:b/>
          <w:color w:val="auto"/>
        </w:rPr>
        <w:t xml:space="preserve"> J</w:t>
      </w:r>
      <w:r w:rsidR="00210209" w:rsidRPr="0047789A">
        <w:rPr>
          <w:rFonts w:cs="Calibri"/>
          <w:b/>
          <w:color w:val="auto"/>
        </w:rPr>
        <w:t>an</w:t>
      </w:r>
      <w:r w:rsidR="008D3897" w:rsidRPr="0047789A">
        <w:rPr>
          <w:rFonts w:cs="Calibri"/>
          <w:b/>
          <w:color w:val="auto"/>
        </w:rPr>
        <w:t xml:space="preserve"> – 201</w:t>
      </w:r>
      <w:r w:rsidR="00210209" w:rsidRPr="0047789A">
        <w:rPr>
          <w:rFonts w:cs="Calibri"/>
          <w:b/>
          <w:color w:val="auto"/>
        </w:rPr>
        <w:t>8</w:t>
      </w:r>
      <w:r w:rsidR="008D3897" w:rsidRPr="0047789A">
        <w:rPr>
          <w:rFonts w:cs="Calibri"/>
          <w:b/>
          <w:color w:val="auto"/>
        </w:rPr>
        <w:t xml:space="preserve"> </w:t>
      </w:r>
      <w:r w:rsidR="00C46AF7">
        <w:rPr>
          <w:rFonts w:cs="Calibri"/>
          <w:b/>
          <w:color w:val="auto"/>
        </w:rPr>
        <w:t>Dec</w:t>
      </w:r>
    </w:p>
    <w:p w14:paraId="78CC7027" w14:textId="71AE8755" w:rsidR="007740FA" w:rsidRPr="0047789A" w:rsidRDefault="007740FA" w:rsidP="0047789A">
      <w:pPr>
        <w:spacing w:before="100" w:after="100"/>
        <w:ind w:left="-720" w:firstLine="720"/>
        <w:jc w:val="both"/>
        <w:outlineLvl w:val="0"/>
        <w:rPr>
          <w:rFonts w:cs="Calibri"/>
          <w:b/>
          <w:color w:val="auto"/>
        </w:rPr>
      </w:pPr>
      <w:r w:rsidRPr="0047789A">
        <w:rPr>
          <w:rFonts w:cs="Calibri"/>
          <w:b/>
          <w:color w:val="auto"/>
        </w:rPr>
        <w:t xml:space="preserve">Role: Jr </w:t>
      </w:r>
      <w:r w:rsidR="00AA352F" w:rsidRPr="0047789A">
        <w:rPr>
          <w:rFonts w:cs="Calibri"/>
          <w:b/>
          <w:color w:val="auto"/>
        </w:rPr>
        <w:t>Java</w:t>
      </w:r>
      <w:r w:rsidRPr="0047789A">
        <w:rPr>
          <w:rFonts w:cs="Calibri"/>
          <w:b/>
          <w:color w:val="auto"/>
        </w:rPr>
        <w:t xml:space="preserve"> Developer</w:t>
      </w:r>
    </w:p>
    <w:p w14:paraId="01E18553" w14:textId="77777777" w:rsidR="00AA352F" w:rsidRPr="0047789A" w:rsidRDefault="00AA352F" w:rsidP="00EB262C">
      <w:pPr>
        <w:jc w:val="both"/>
        <w:rPr>
          <w:rFonts w:eastAsia="Cambria" w:cs="Calibri"/>
          <w:b/>
          <w:color w:val="auto"/>
        </w:rPr>
      </w:pPr>
      <w:r w:rsidRPr="0047789A">
        <w:rPr>
          <w:rFonts w:eastAsia="Cambria" w:cs="Calibri"/>
          <w:b/>
          <w:color w:val="auto"/>
        </w:rPr>
        <w:t>Responsibilities:</w:t>
      </w:r>
    </w:p>
    <w:p w14:paraId="614B26B7" w14:textId="77777777" w:rsidR="00AA352F" w:rsidRPr="0047789A" w:rsidRDefault="00AA352F" w:rsidP="00EB26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Developed application based on Model View Controller (MVC) architecture.</w:t>
      </w:r>
    </w:p>
    <w:p w14:paraId="1B192149" w14:textId="77777777" w:rsidR="00AA352F" w:rsidRPr="0047789A" w:rsidRDefault="00AA352F" w:rsidP="00EB26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eastAsia="Times New Roman"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Used Subversion (SVN) for maintaining current and historical versions of source code, web pages and documentation.</w:t>
      </w:r>
    </w:p>
    <w:p w14:paraId="2E1EA917" w14:textId="3C049B77" w:rsidR="00AA352F" w:rsidRPr="0047789A" w:rsidRDefault="00AA352F" w:rsidP="00EB26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 xml:space="preserve">Build PL\SQL functions, stored procedures, </w:t>
      </w:r>
      <w:r w:rsidR="000B7F5C" w:rsidRPr="0047789A">
        <w:rPr>
          <w:rFonts w:eastAsia="Cambria" w:cs="Calibri"/>
          <w:color w:val="auto"/>
          <w:sz w:val="20"/>
          <w:szCs w:val="20"/>
        </w:rPr>
        <w:t xml:space="preserve">views </w:t>
      </w:r>
      <w:r w:rsidRPr="0047789A">
        <w:rPr>
          <w:rFonts w:eastAsia="Cambria" w:cs="Calibri"/>
          <w:color w:val="auto"/>
          <w:sz w:val="20"/>
          <w:szCs w:val="20"/>
        </w:rPr>
        <w:t>and configured Oracle Database 10g with JDBC data source with connection pooling enabled.</w:t>
      </w:r>
    </w:p>
    <w:p w14:paraId="47B2E448" w14:textId="6A057DFD" w:rsidR="00AA352F" w:rsidRPr="0047789A" w:rsidRDefault="00AA352F" w:rsidP="00EB26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Functionalities like auto completion of forms and user validation are implemented using jQuery.</w:t>
      </w:r>
    </w:p>
    <w:p w14:paraId="34EC6E7B" w14:textId="77777777" w:rsidR="00AA352F" w:rsidRPr="0047789A" w:rsidRDefault="00AA352F" w:rsidP="00EB26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eastAsia="Cambria" w:cs="Calibri"/>
          <w:color w:val="auto"/>
          <w:sz w:val="20"/>
          <w:szCs w:val="20"/>
        </w:rPr>
        <w:t>Used Multithreading concept to post data from files to tables involving transformation of file from one format to another.</w:t>
      </w:r>
    </w:p>
    <w:p w14:paraId="606AD0FA" w14:textId="77777777" w:rsidR="00EB262C" w:rsidRPr="00EB262C" w:rsidRDefault="00AA352F" w:rsidP="00EB26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jc w:val="both"/>
        <w:rPr>
          <w:rFonts w:eastAsia="Times New Roman" w:cs="Calibri"/>
          <w:color w:val="auto"/>
          <w:sz w:val="20"/>
          <w:szCs w:val="20"/>
        </w:rPr>
      </w:pPr>
      <w:r w:rsidRPr="00EB262C">
        <w:rPr>
          <w:rFonts w:eastAsia="Times New Roman" w:cs="Calibri"/>
          <w:color w:val="auto"/>
          <w:sz w:val="20"/>
          <w:szCs w:val="20"/>
        </w:rPr>
        <w:t xml:space="preserve">Expertise in the implementation of Core Java concepts of Java, </w:t>
      </w:r>
      <w:r w:rsidRPr="00EB262C">
        <w:rPr>
          <w:rFonts w:eastAsia="Times New Roman" w:cs="Calibri"/>
          <w:b/>
          <w:bCs/>
          <w:color w:val="auto"/>
          <w:sz w:val="20"/>
          <w:szCs w:val="20"/>
        </w:rPr>
        <w:t>J2EE</w:t>
      </w:r>
      <w:r w:rsidRPr="00EB262C">
        <w:rPr>
          <w:rFonts w:eastAsia="Times New Roman" w:cs="Calibri"/>
          <w:color w:val="auto"/>
          <w:sz w:val="20"/>
          <w:szCs w:val="20"/>
        </w:rPr>
        <w:t xml:space="preserve"> Technologies: </w:t>
      </w:r>
      <w:r w:rsidRPr="00EB262C">
        <w:rPr>
          <w:rFonts w:eastAsia="Times New Roman" w:cs="Calibri"/>
          <w:b/>
          <w:bCs/>
          <w:color w:val="auto"/>
          <w:sz w:val="20"/>
          <w:szCs w:val="20"/>
        </w:rPr>
        <w:t>JSP</w:t>
      </w:r>
      <w:r w:rsidRPr="00EB262C">
        <w:rPr>
          <w:rFonts w:eastAsia="Times New Roman" w:cs="Calibri"/>
          <w:color w:val="auto"/>
          <w:sz w:val="20"/>
          <w:szCs w:val="20"/>
        </w:rPr>
        <w:t>, Servlets,</w:t>
      </w:r>
      <w:r w:rsidR="00E2796B" w:rsidRPr="00EB262C">
        <w:rPr>
          <w:rFonts w:eastAsia="Times New Roman" w:cs="Calibri"/>
          <w:color w:val="auto"/>
          <w:sz w:val="20"/>
          <w:szCs w:val="20"/>
        </w:rPr>
        <w:t xml:space="preserve"> </w:t>
      </w:r>
      <w:r w:rsidRPr="00EB262C">
        <w:rPr>
          <w:rFonts w:eastAsia="Times New Roman" w:cs="Calibri"/>
          <w:color w:val="auto"/>
          <w:sz w:val="20"/>
          <w:szCs w:val="20"/>
        </w:rPr>
        <w:t xml:space="preserve">JSF, JSTL, EJB transaction implementation (CMP, BMP, Message-Driven Beans), JMS, Struts, Spring, Swing, Hibernate, Java Beans, </w:t>
      </w:r>
      <w:r w:rsidR="00545FDC" w:rsidRPr="00EB262C">
        <w:rPr>
          <w:rFonts w:eastAsia="Times New Roman" w:cs="Calibri"/>
          <w:color w:val="auto"/>
          <w:sz w:val="20"/>
          <w:szCs w:val="20"/>
        </w:rPr>
        <w:t>JDBC,</w:t>
      </w:r>
      <w:r w:rsidRPr="00EB262C">
        <w:rPr>
          <w:rFonts w:eastAsia="Times New Roman" w:cs="Calibri"/>
          <w:color w:val="auto"/>
          <w:sz w:val="20"/>
          <w:szCs w:val="20"/>
        </w:rPr>
        <w:t xml:space="preserve"> Web Services, Multi-Threading, Data structures etc.</w:t>
      </w:r>
    </w:p>
    <w:p w14:paraId="3A80C54D" w14:textId="4C6BD8D9" w:rsidR="00347C70" w:rsidRPr="00EB262C" w:rsidRDefault="00AA352F" w:rsidP="00EB26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jc w:val="both"/>
        <w:rPr>
          <w:rFonts w:eastAsia="Times New Roman" w:cs="Calibri"/>
          <w:color w:val="auto"/>
          <w:sz w:val="20"/>
          <w:szCs w:val="20"/>
        </w:rPr>
      </w:pPr>
      <w:r w:rsidRPr="00EB262C">
        <w:rPr>
          <w:rFonts w:eastAsia="Cambria" w:cs="Calibri"/>
          <w:color w:val="auto"/>
          <w:sz w:val="20"/>
          <w:szCs w:val="20"/>
        </w:rPr>
        <w:t>Developed dynamic web pages using JSP and used Struts Validation framework to perform input validation.</w:t>
      </w:r>
      <w:r w:rsidR="00347C70" w:rsidRPr="00EB262C">
        <w:rPr>
          <w:rFonts w:eastAsia="Cambria" w:cs="Calibri"/>
          <w:color w:val="auto"/>
          <w:sz w:val="20"/>
          <w:szCs w:val="20"/>
        </w:rPr>
        <w:t xml:space="preserve"> Used Log4J to capture the log that includes runtime exceptions.</w:t>
      </w:r>
    </w:p>
    <w:p w14:paraId="596773F8" w14:textId="24891895" w:rsidR="00610433" w:rsidRPr="00EB262C" w:rsidRDefault="00610433" w:rsidP="00EB262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jc w:val="both"/>
        <w:rPr>
          <w:rFonts w:eastAsia="Times New Roman" w:cs="Calibri"/>
          <w:color w:val="auto"/>
          <w:sz w:val="20"/>
          <w:szCs w:val="20"/>
        </w:rPr>
      </w:pPr>
      <w:r w:rsidRPr="00EB262C">
        <w:rPr>
          <w:rFonts w:eastAsia="Times New Roman" w:cs="Calibri"/>
          <w:color w:val="auto"/>
          <w:sz w:val="20"/>
          <w:szCs w:val="20"/>
          <w:lang w:eastAsia="en-US"/>
        </w:rPr>
        <w:t xml:space="preserve">Develop implementations for cloud &amp; </w:t>
      </w:r>
      <w:r w:rsidRPr="00EB262C">
        <w:rPr>
          <w:rFonts w:eastAsia="Times New Roman" w:cs="Calibri"/>
          <w:b/>
          <w:bCs/>
          <w:color w:val="auto"/>
          <w:sz w:val="20"/>
          <w:szCs w:val="20"/>
          <w:lang w:eastAsia="en-US"/>
        </w:rPr>
        <w:t>microservices</w:t>
      </w:r>
      <w:r w:rsidRPr="00EB262C">
        <w:rPr>
          <w:rFonts w:eastAsia="Times New Roman" w:cs="Calibri"/>
          <w:color w:val="auto"/>
          <w:sz w:val="20"/>
          <w:szCs w:val="20"/>
          <w:lang w:eastAsia="en-US"/>
        </w:rPr>
        <w:t xml:space="preserve"> architectures and frameworks; regularly develop frameworks, pipeline scripts, cloud CLI scripts, how-to snippets (Java, Spring, Kubernetes, Docker, etc.) as part of customer migration.</w:t>
      </w:r>
    </w:p>
    <w:p w14:paraId="7D8F69FA" w14:textId="0DDEA545" w:rsidR="00AA352F" w:rsidRDefault="00AA352F" w:rsidP="0047789A">
      <w:pPr>
        <w:jc w:val="both"/>
        <w:rPr>
          <w:rFonts w:cs="Calibri"/>
          <w:color w:val="auto"/>
          <w:sz w:val="20"/>
          <w:szCs w:val="20"/>
        </w:rPr>
      </w:pPr>
      <w:r w:rsidRPr="0047789A">
        <w:rPr>
          <w:rFonts w:cs="Calibri"/>
          <w:b/>
          <w:color w:val="auto"/>
        </w:rPr>
        <w:t>Environment</w:t>
      </w:r>
      <w:r w:rsidRPr="0047789A">
        <w:rPr>
          <w:rFonts w:cs="Calibri"/>
          <w:b/>
          <w:color w:val="auto"/>
          <w:sz w:val="20"/>
          <w:szCs w:val="20"/>
        </w:rPr>
        <w:t xml:space="preserve">: </w:t>
      </w:r>
      <w:r w:rsidRPr="0047789A">
        <w:rPr>
          <w:rFonts w:cs="Calibri"/>
          <w:color w:val="auto"/>
          <w:sz w:val="20"/>
          <w:szCs w:val="20"/>
        </w:rPr>
        <w:t xml:space="preserve">Java/J2EE, EJB, Servlets, JSP, HTML, CSS, JavaScript, </w:t>
      </w:r>
      <w:r w:rsidR="00A17530" w:rsidRPr="0047789A">
        <w:rPr>
          <w:rFonts w:cs="Calibri"/>
          <w:color w:val="auto"/>
          <w:sz w:val="20"/>
          <w:szCs w:val="20"/>
        </w:rPr>
        <w:t>JBoss, Subversion</w:t>
      </w:r>
      <w:r w:rsidRPr="0047789A">
        <w:rPr>
          <w:rFonts w:cs="Calibri"/>
          <w:color w:val="auto"/>
          <w:sz w:val="20"/>
          <w:szCs w:val="20"/>
        </w:rPr>
        <w:t xml:space="preserve"> (SVN), Oracle, SQL Developer, JDBC, Struts 2.0 framework</w:t>
      </w:r>
    </w:p>
    <w:p w14:paraId="317707AF" w14:textId="08736EAC" w:rsidR="00DD1BA3" w:rsidRPr="0047789A" w:rsidRDefault="00DD1BA3" w:rsidP="0047789A">
      <w:pPr>
        <w:jc w:val="both"/>
        <w:rPr>
          <w:rFonts w:cs="Calibri"/>
          <w:color w:val="auto"/>
          <w:sz w:val="20"/>
          <w:szCs w:val="20"/>
        </w:rPr>
      </w:pPr>
    </w:p>
    <w:sectPr w:rsidR="00DD1BA3" w:rsidRPr="0047789A" w:rsidSect="00237755">
      <w:pgSz w:w="12240" w:h="15840"/>
      <w:pgMar w:top="720" w:right="720" w:bottom="720" w:left="72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81507" w14:textId="77777777" w:rsidR="00325B83" w:rsidRDefault="00325B83">
      <w:pPr>
        <w:spacing w:after="0"/>
      </w:pPr>
      <w:r>
        <w:separator/>
      </w:r>
    </w:p>
  </w:endnote>
  <w:endnote w:type="continuationSeparator" w:id="0">
    <w:p w14:paraId="53598602" w14:textId="77777777" w:rsidR="00325B83" w:rsidRDefault="00325B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72DB" w14:textId="77777777" w:rsidR="00325B83" w:rsidRDefault="00325B83">
      <w:pPr>
        <w:spacing w:after="0"/>
      </w:pPr>
      <w:r>
        <w:separator/>
      </w:r>
    </w:p>
  </w:footnote>
  <w:footnote w:type="continuationSeparator" w:id="0">
    <w:p w14:paraId="0A28FE1D" w14:textId="77777777" w:rsidR="00325B83" w:rsidRDefault="00325B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8C015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8271E6"/>
    <w:multiLevelType w:val="hybridMultilevel"/>
    <w:tmpl w:val="705044F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15B90"/>
    <w:multiLevelType w:val="multilevel"/>
    <w:tmpl w:val="EB522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8957A48"/>
    <w:multiLevelType w:val="hybridMultilevel"/>
    <w:tmpl w:val="F74CD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3FFB2E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7D42918"/>
    <w:multiLevelType w:val="multilevel"/>
    <w:tmpl w:val="6D3E48F4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AE543AE"/>
    <w:multiLevelType w:val="hybridMultilevel"/>
    <w:tmpl w:val="577472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1342A0"/>
    <w:multiLevelType w:val="hybridMultilevel"/>
    <w:tmpl w:val="74DE0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EE1635"/>
    <w:multiLevelType w:val="multilevel"/>
    <w:tmpl w:val="6C567B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6BB507D"/>
    <w:multiLevelType w:val="hybridMultilevel"/>
    <w:tmpl w:val="46D273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D8E7BE3"/>
    <w:multiLevelType w:val="hybridMultilevel"/>
    <w:tmpl w:val="122094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5500714">
    <w:abstractNumId w:val="7"/>
  </w:num>
  <w:num w:numId="2" w16cid:durableId="993754797">
    <w:abstractNumId w:val="6"/>
  </w:num>
  <w:num w:numId="3" w16cid:durableId="1765105151">
    <w:abstractNumId w:val="5"/>
  </w:num>
  <w:num w:numId="4" w16cid:durableId="1395665065">
    <w:abstractNumId w:val="4"/>
  </w:num>
  <w:num w:numId="5" w16cid:durableId="1113597401">
    <w:abstractNumId w:val="8"/>
  </w:num>
  <w:num w:numId="6" w16cid:durableId="1011571524">
    <w:abstractNumId w:val="3"/>
  </w:num>
  <w:num w:numId="7" w16cid:durableId="1128357034">
    <w:abstractNumId w:val="2"/>
  </w:num>
  <w:num w:numId="8" w16cid:durableId="1849557481">
    <w:abstractNumId w:val="1"/>
  </w:num>
  <w:num w:numId="9" w16cid:durableId="1458259316">
    <w:abstractNumId w:val="0"/>
  </w:num>
  <w:num w:numId="10" w16cid:durableId="1337272522">
    <w:abstractNumId w:val="13"/>
  </w:num>
  <w:num w:numId="11" w16cid:durableId="461312309">
    <w:abstractNumId w:val="10"/>
  </w:num>
  <w:num w:numId="12" w16cid:durableId="1842428205">
    <w:abstractNumId w:val="18"/>
  </w:num>
  <w:num w:numId="13" w16cid:durableId="1034035966">
    <w:abstractNumId w:val="15"/>
  </w:num>
  <w:num w:numId="14" w16cid:durableId="1312752801">
    <w:abstractNumId w:val="11"/>
  </w:num>
  <w:num w:numId="15" w16cid:durableId="767121599">
    <w:abstractNumId w:val="20"/>
  </w:num>
  <w:num w:numId="16" w16cid:durableId="1110976690">
    <w:abstractNumId w:val="19"/>
  </w:num>
  <w:num w:numId="17" w16cid:durableId="318191115">
    <w:abstractNumId w:val="17"/>
  </w:num>
  <w:num w:numId="18" w16cid:durableId="253251646">
    <w:abstractNumId w:val="16"/>
  </w:num>
  <w:num w:numId="19" w16cid:durableId="2065831354">
    <w:abstractNumId w:val="12"/>
  </w:num>
  <w:num w:numId="20" w16cid:durableId="177820030">
    <w:abstractNumId w:val="14"/>
  </w:num>
  <w:num w:numId="21" w16cid:durableId="1478259057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59F"/>
    <w:rsid w:val="00011BAD"/>
    <w:rsid w:val="00013F8C"/>
    <w:rsid w:val="00015813"/>
    <w:rsid w:val="00017319"/>
    <w:rsid w:val="0002206F"/>
    <w:rsid w:val="000267B6"/>
    <w:rsid w:val="000277A1"/>
    <w:rsid w:val="00027C80"/>
    <w:rsid w:val="00030026"/>
    <w:rsid w:val="00033EBE"/>
    <w:rsid w:val="00036644"/>
    <w:rsid w:val="000376BC"/>
    <w:rsid w:val="0004165F"/>
    <w:rsid w:val="00043321"/>
    <w:rsid w:val="00044FC5"/>
    <w:rsid w:val="00052ED7"/>
    <w:rsid w:val="0005408B"/>
    <w:rsid w:val="00054128"/>
    <w:rsid w:val="000545A9"/>
    <w:rsid w:val="00056646"/>
    <w:rsid w:val="00063D13"/>
    <w:rsid w:val="00066AF0"/>
    <w:rsid w:val="00076FCC"/>
    <w:rsid w:val="00082ED6"/>
    <w:rsid w:val="0009018C"/>
    <w:rsid w:val="000A51D4"/>
    <w:rsid w:val="000A75FF"/>
    <w:rsid w:val="000B1C53"/>
    <w:rsid w:val="000B5F49"/>
    <w:rsid w:val="000B6517"/>
    <w:rsid w:val="000B6965"/>
    <w:rsid w:val="000B7D9D"/>
    <w:rsid w:val="000B7F5C"/>
    <w:rsid w:val="000C3F69"/>
    <w:rsid w:val="000C409E"/>
    <w:rsid w:val="000D645A"/>
    <w:rsid w:val="000D7741"/>
    <w:rsid w:val="000E3601"/>
    <w:rsid w:val="000E3D7F"/>
    <w:rsid w:val="000E726D"/>
    <w:rsid w:val="000F0270"/>
    <w:rsid w:val="000F2E29"/>
    <w:rsid w:val="0011376E"/>
    <w:rsid w:val="00114765"/>
    <w:rsid w:val="001149AA"/>
    <w:rsid w:val="0011644D"/>
    <w:rsid w:val="00121F45"/>
    <w:rsid w:val="00127293"/>
    <w:rsid w:val="00133306"/>
    <w:rsid w:val="001335AF"/>
    <w:rsid w:val="001357BA"/>
    <w:rsid w:val="00136C76"/>
    <w:rsid w:val="00140E3D"/>
    <w:rsid w:val="00141DA9"/>
    <w:rsid w:val="0014247F"/>
    <w:rsid w:val="001562A9"/>
    <w:rsid w:val="00160A6C"/>
    <w:rsid w:val="00162B18"/>
    <w:rsid w:val="00165A1D"/>
    <w:rsid w:val="001668BF"/>
    <w:rsid w:val="00170697"/>
    <w:rsid w:val="00175792"/>
    <w:rsid w:val="001806C0"/>
    <w:rsid w:val="0018199C"/>
    <w:rsid w:val="00191A53"/>
    <w:rsid w:val="0019370F"/>
    <w:rsid w:val="00197123"/>
    <w:rsid w:val="001B6FEB"/>
    <w:rsid w:val="001B77C5"/>
    <w:rsid w:val="001C3F48"/>
    <w:rsid w:val="001C458E"/>
    <w:rsid w:val="001C79CB"/>
    <w:rsid w:val="001D261A"/>
    <w:rsid w:val="001D45B8"/>
    <w:rsid w:val="001D4A45"/>
    <w:rsid w:val="001F0F23"/>
    <w:rsid w:val="001F11DC"/>
    <w:rsid w:val="001F3B8E"/>
    <w:rsid w:val="002015F3"/>
    <w:rsid w:val="00210209"/>
    <w:rsid w:val="002158E2"/>
    <w:rsid w:val="00215F33"/>
    <w:rsid w:val="00222189"/>
    <w:rsid w:val="002312A4"/>
    <w:rsid w:val="00233375"/>
    <w:rsid w:val="00237755"/>
    <w:rsid w:val="0024157F"/>
    <w:rsid w:val="0024283D"/>
    <w:rsid w:val="002438A1"/>
    <w:rsid w:val="002505A0"/>
    <w:rsid w:val="002617FF"/>
    <w:rsid w:val="00265804"/>
    <w:rsid w:val="00266261"/>
    <w:rsid w:val="00267088"/>
    <w:rsid w:val="0027012B"/>
    <w:rsid w:val="002705EA"/>
    <w:rsid w:val="00270C7F"/>
    <w:rsid w:val="00272463"/>
    <w:rsid w:val="00273EF6"/>
    <w:rsid w:val="002756BF"/>
    <w:rsid w:val="00276F1D"/>
    <w:rsid w:val="00277F45"/>
    <w:rsid w:val="00280BFF"/>
    <w:rsid w:val="0028356A"/>
    <w:rsid w:val="00284CC5"/>
    <w:rsid w:val="00285013"/>
    <w:rsid w:val="002869C6"/>
    <w:rsid w:val="00286B79"/>
    <w:rsid w:val="0029622B"/>
    <w:rsid w:val="002A0550"/>
    <w:rsid w:val="002A3084"/>
    <w:rsid w:val="002A3F55"/>
    <w:rsid w:val="002B4658"/>
    <w:rsid w:val="002B49E0"/>
    <w:rsid w:val="002C2D77"/>
    <w:rsid w:val="002C5335"/>
    <w:rsid w:val="002C5CFA"/>
    <w:rsid w:val="002C60A8"/>
    <w:rsid w:val="002D1699"/>
    <w:rsid w:val="002E50DC"/>
    <w:rsid w:val="002F4DA0"/>
    <w:rsid w:val="002F6625"/>
    <w:rsid w:val="00305784"/>
    <w:rsid w:val="00306193"/>
    <w:rsid w:val="003163DE"/>
    <w:rsid w:val="00324407"/>
    <w:rsid w:val="00324C41"/>
    <w:rsid w:val="00325B83"/>
    <w:rsid w:val="00326366"/>
    <w:rsid w:val="00331499"/>
    <w:rsid w:val="00333BAA"/>
    <w:rsid w:val="00336731"/>
    <w:rsid w:val="003403DC"/>
    <w:rsid w:val="00343022"/>
    <w:rsid w:val="003435EF"/>
    <w:rsid w:val="00344841"/>
    <w:rsid w:val="00346ADD"/>
    <w:rsid w:val="00347C70"/>
    <w:rsid w:val="00350EC6"/>
    <w:rsid w:val="003578F2"/>
    <w:rsid w:val="00360226"/>
    <w:rsid w:val="00362552"/>
    <w:rsid w:val="0036539D"/>
    <w:rsid w:val="00365A01"/>
    <w:rsid w:val="00374627"/>
    <w:rsid w:val="003775C6"/>
    <w:rsid w:val="00377A9B"/>
    <w:rsid w:val="00382AE1"/>
    <w:rsid w:val="00383FDA"/>
    <w:rsid w:val="00385445"/>
    <w:rsid w:val="00386D75"/>
    <w:rsid w:val="00394A6D"/>
    <w:rsid w:val="00395DCD"/>
    <w:rsid w:val="003A04B5"/>
    <w:rsid w:val="003A0C39"/>
    <w:rsid w:val="003A2300"/>
    <w:rsid w:val="003A5220"/>
    <w:rsid w:val="003A5407"/>
    <w:rsid w:val="003B4219"/>
    <w:rsid w:val="003B454F"/>
    <w:rsid w:val="003B60CE"/>
    <w:rsid w:val="003B7CE6"/>
    <w:rsid w:val="003B7F00"/>
    <w:rsid w:val="003B7F61"/>
    <w:rsid w:val="003C6E70"/>
    <w:rsid w:val="003C71C5"/>
    <w:rsid w:val="003D416F"/>
    <w:rsid w:val="003D7837"/>
    <w:rsid w:val="003E34DC"/>
    <w:rsid w:val="003E4D97"/>
    <w:rsid w:val="003E652F"/>
    <w:rsid w:val="003E722E"/>
    <w:rsid w:val="003F19B9"/>
    <w:rsid w:val="003F1B07"/>
    <w:rsid w:val="003F1C17"/>
    <w:rsid w:val="003F2B07"/>
    <w:rsid w:val="00420B1F"/>
    <w:rsid w:val="004217BD"/>
    <w:rsid w:val="00421FFF"/>
    <w:rsid w:val="004247AC"/>
    <w:rsid w:val="00437760"/>
    <w:rsid w:val="0044134B"/>
    <w:rsid w:val="004423D4"/>
    <w:rsid w:val="00443915"/>
    <w:rsid w:val="00445241"/>
    <w:rsid w:val="00445296"/>
    <w:rsid w:val="004455E9"/>
    <w:rsid w:val="0044636A"/>
    <w:rsid w:val="0044665E"/>
    <w:rsid w:val="004474DB"/>
    <w:rsid w:val="004476A1"/>
    <w:rsid w:val="004551C9"/>
    <w:rsid w:val="004568F7"/>
    <w:rsid w:val="00457404"/>
    <w:rsid w:val="00457C2D"/>
    <w:rsid w:val="004602CF"/>
    <w:rsid w:val="0046264B"/>
    <w:rsid w:val="0046480D"/>
    <w:rsid w:val="00464F28"/>
    <w:rsid w:val="004721A7"/>
    <w:rsid w:val="004732F5"/>
    <w:rsid w:val="0047366E"/>
    <w:rsid w:val="00477408"/>
    <w:rsid w:val="0047789A"/>
    <w:rsid w:val="004828B7"/>
    <w:rsid w:val="00484F86"/>
    <w:rsid w:val="00487D9D"/>
    <w:rsid w:val="00491417"/>
    <w:rsid w:val="00496CAB"/>
    <w:rsid w:val="00497447"/>
    <w:rsid w:val="004A1CDC"/>
    <w:rsid w:val="004A425B"/>
    <w:rsid w:val="004A4AF1"/>
    <w:rsid w:val="004A62EE"/>
    <w:rsid w:val="004A70C8"/>
    <w:rsid w:val="004B20CF"/>
    <w:rsid w:val="004B330F"/>
    <w:rsid w:val="004B4715"/>
    <w:rsid w:val="004C0330"/>
    <w:rsid w:val="004C038A"/>
    <w:rsid w:val="004C1192"/>
    <w:rsid w:val="004C2159"/>
    <w:rsid w:val="004C282F"/>
    <w:rsid w:val="004D0CCE"/>
    <w:rsid w:val="004D1765"/>
    <w:rsid w:val="004E1610"/>
    <w:rsid w:val="004E255B"/>
    <w:rsid w:val="004E4D4D"/>
    <w:rsid w:val="004E602F"/>
    <w:rsid w:val="004F24BA"/>
    <w:rsid w:val="004F2C81"/>
    <w:rsid w:val="004F2F8D"/>
    <w:rsid w:val="004F6EF1"/>
    <w:rsid w:val="00503F27"/>
    <w:rsid w:val="00511199"/>
    <w:rsid w:val="005114E7"/>
    <w:rsid w:val="00511774"/>
    <w:rsid w:val="00511901"/>
    <w:rsid w:val="005126D6"/>
    <w:rsid w:val="0052309A"/>
    <w:rsid w:val="005242E9"/>
    <w:rsid w:val="00525DFC"/>
    <w:rsid w:val="0052603B"/>
    <w:rsid w:val="00532BBB"/>
    <w:rsid w:val="00533103"/>
    <w:rsid w:val="00533399"/>
    <w:rsid w:val="0053574F"/>
    <w:rsid w:val="00535B36"/>
    <w:rsid w:val="00536FEE"/>
    <w:rsid w:val="0054193D"/>
    <w:rsid w:val="00545FDC"/>
    <w:rsid w:val="005614A2"/>
    <w:rsid w:val="00562197"/>
    <w:rsid w:val="005717D6"/>
    <w:rsid w:val="0059228A"/>
    <w:rsid w:val="00596E48"/>
    <w:rsid w:val="005A0240"/>
    <w:rsid w:val="005A039F"/>
    <w:rsid w:val="005A0AB5"/>
    <w:rsid w:val="005A1F37"/>
    <w:rsid w:val="005A3AFE"/>
    <w:rsid w:val="005B1F95"/>
    <w:rsid w:val="005B5DB9"/>
    <w:rsid w:val="005C032E"/>
    <w:rsid w:val="005C5558"/>
    <w:rsid w:val="005C5DFD"/>
    <w:rsid w:val="005C7C4E"/>
    <w:rsid w:val="005D3533"/>
    <w:rsid w:val="005D3542"/>
    <w:rsid w:val="005E5669"/>
    <w:rsid w:val="005E5E55"/>
    <w:rsid w:val="005E73D2"/>
    <w:rsid w:val="005F0982"/>
    <w:rsid w:val="005F10C9"/>
    <w:rsid w:val="005F1CF3"/>
    <w:rsid w:val="00600355"/>
    <w:rsid w:val="00602166"/>
    <w:rsid w:val="00610433"/>
    <w:rsid w:val="0061085E"/>
    <w:rsid w:val="00611371"/>
    <w:rsid w:val="00611DF5"/>
    <w:rsid w:val="0061257D"/>
    <w:rsid w:val="00612B50"/>
    <w:rsid w:val="00616068"/>
    <w:rsid w:val="006170C3"/>
    <w:rsid w:val="00617E43"/>
    <w:rsid w:val="00620AF4"/>
    <w:rsid w:val="00620C42"/>
    <w:rsid w:val="00622A8E"/>
    <w:rsid w:val="0062488D"/>
    <w:rsid w:val="00630062"/>
    <w:rsid w:val="006329A3"/>
    <w:rsid w:val="00633259"/>
    <w:rsid w:val="006335F6"/>
    <w:rsid w:val="00637DFA"/>
    <w:rsid w:val="006411D3"/>
    <w:rsid w:val="006439B4"/>
    <w:rsid w:val="006443FA"/>
    <w:rsid w:val="00645E63"/>
    <w:rsid w:val="006462DB"/>
    <w:rsid w:val="0064695C"/>
    <w:rsid w:val="00647D23"/>
    <w:rsid w:val="00654770"/>
    <w:rsid w:val="00655133"/>
    <w:rsid w:val="0065562A"/>
    <w:rsid w:val="00656D12"/>
    <w:rsid w:val="00656EA3"/>
    <w:rsid w:val="00657D85"/>
    <w:rsid w:val="00665407"/>
    <w:rsid w:val="00666CD6"/>
    <w:rsid w:val="00671BD8"/>
    <w:rsid w:val="00683DEB"/>
    <w:rsid w:val="0068616C"/>
    <w:rsid w:val="00686BE4"/>
    <w:rsid w:val="00687562"/>
    <w:rsid w:val="00690D70"/>
    <w:rsid w:val="006958DC"/>
    <w:rsid w:val="006A1A60"/>
    <w:rsid w:val="006A3F95"/>
    <w:rsid w:val="006B055D"/>
    <w:rsid w:val="006B0C69"/>
    <w:rsid w:val="006B53D6"/>
    <w:rsid w:val="006C1CF7"/>
    <w:rsid w:val="006C6592"/>
    <w:rsid w:val="006C6A99"/>
    <w:rsid w:val="006D0078"/>
    <w:rsid w:val="006D4532"/>
    <w:rsid w:val="006D6C86"/>
    <w:rsid w:val="006E401C"/>
    <w:rsid w:val="006F0CB2"/>
    <w:rsid w:val="006F2291"/>
    <w:rsid w:val="006F39FF"/>
    <w:rsid w:val="00700B47"/>
    <w:rsid w:val="007044CB"/>
    <w:rsid w:val="00720387"/>
    <w:rsid w:val="00723584"/>
    <w:rsid w:val="007276D1"/>
    <w:rsid w:val="00727720"/>
    <w:rsid w:val="00731434"/>
    <w:rsid w:val="00736080"/>
    <w:rsid w:val="00755029"/>
    <w:rsid w:val="0075560B"/>
    <w:rsid w:val="007569C2"/>
    <w:rsid w:val="007660E4"/>
    <w:rsid w:val="00774095"/>
    <w:rsid w:val="007740FA"/>
    <w:rsid w:val="0077621B"/>
    <w:rsid w:val="00776B05"/>
    <w:rsid w:val="00783584"/>
    <w:rsid w:val="00787F50"/>
    <w:rsid w:val="007916C9"/>
    <w:rsid w:val="007944BB"/>
    <w:rsid w:val="007963CE"/>
    <w:rsid w:val="00797415"/>
    <w:rsid w:val="007A4F14"/>
    <w:rsid w:val="007B17BC"/>
    <w:rsid w:val="007B3135"/>
    <w:rsid w:val="007B6F55"/>
    <w:rsid w:val="007B6FF8"/>
    <w:rsid w:val="007C5C2D"/>
    <w:rsid w:val="007D00B3"/>
    <w:rsid w:val="007D2994"/>
    <w:rsid w:val="007D2CCE"/>
    <w:rsid w:val="007D51FC"/>
    <w:rsid w:val="007D5AD4"/>
    <w:rsid w:val="007E15F1"/>
    <w:rsid w:val="007E3ED5"/>
    <w:rsid w:val="007E4355"/>
    <w:rsid w:val="007E52FE"/>
    <w:rsid w:val="007E73B5"/>
    <w:rsid w:val="007F1920"/>
    <w:rsid w:val="008028E4"/>
    <w:rsid w:val="008113A4"/>
    <w:rsid w:val="00814956"/>
    <w:rsid w:val="00822069"/>
    <w:rsid w:val="00822E5D"/>
    <w:rsid w:val="00824727"/>
    <w:rsid w:val="00825DA0"/>
    <w:rsid w:val="00825E35"/>
    <w:rsid w:val="00827A5B"/>
    <w:rsid w:val="00831400"/>
    <w:rsid w:val="00832379"/>
    <w:rsid w:val="0083268C"/>
    <w:rsid w:val="008445A3"/>
    <w:rsid w:val="00844CC7"/>
    <w:rsid w:val="00851F8E"/>
    <w:rsid w:val="00851FFC"/>
    <w:rsid w:val="00852024"/>
    <w:rsid w:val="008521B6"/>
    <w:rsid w:val="00853E39"/>
    <w:rsid w:val="00854DB8"/>
    <w:rsid w:val="00856980"/>
    <w:rsid w:val="008577CE"/>
    <w:rsid w:val="008620D4"/>
    <w:rsid w:val="0087509A"/>
    <w:rsid w:val="00884510"/>
    <w:rsid w:val="008851CC"/>
    <w:rsid w:val="00886814"/>
    <w:rsid w:val="0089063B"/>
    <w:rsid w:val="008916B6"/>
    <w:rsid w:val="0089417F"/>
    <w:rsid w:val="00896780"/>
    <w:rsid w:val="008A0608"/>
    <w:rsid w:val="008A7D4B"/>
    <w:rsid w:val="008B1EA5"/>
    <w:rsid w:val="008B75C9"/>
    <w:rsid w:val="008C4141"/>
    <w:rsid w:val="008C5B4E"/>
    <w:rsid w:val="008C6CE8"/>
    <w:rsid w:val="008C73A5"/>
    <w:rsid w:val="008D270B"/>
    <w:rsid w:val="008D2737"/>
    <w:rsid w:val="008D3629"/>
    <w:rsid w:val="008D3897"/>
    <w:rsid w:val="008D3D20"/>
    <w:rsid w:val="008D7126"/>
    <w:rsid w:val="008E10EB"/>
    <w:rsid w:val="008E1B83"/>
    <w:rsid w:val="008E584C"/>
    <w:rsid w:val="008E7E7C"/>
    <w:rsid w:val="008F5B04"/>
    <w:rsid w:val="009004D6"/>
    <w:rsid w:val="00900B08"/>
    <w:rsid w:val="00903E19"/>
    <w:rsid w:val="00904A2F"/>
    <w:rsid w:val="00905C32"/>
    <w:rsid w:val="009061AD"/>
    <w:rsid w:val="009138E5"/>
    <w:rsid w:val="009167D0"/>
    <w:rsid w:val="00922536"/>
    <w:rsid w:val="009237C4"/>
    <w:rsid w:val="00924016"/>
    <w:rsid w:val="0093221D"/>
    <w:rsid w:val="00934D8A"/>
    <w:rsid w:val="00936595"/>
    <w:rsid w:val="00944DD5"/>
    <w:rsid w:val="00946B18"/>
    <w:rsid w:val="00953DF6"/>
    <w:rsid w:val="009542CC"/>
    <w:rsid w:val="00957293"/>
    <w:rsid w:val="00960A8C"/>
    <w:rsid w:val="00961155"/>
    <w:rsid w:val="00963FE0"/>
    <w:rsid w:val="00966730"/>
    <w:rsid w:val="0096771A"/>
    <w:rsid w:val="0097059F"/>
    <w:rsid w:val="009716B9"/>
    <w:rsid w:val="00975F22"/>
    <w:rsid w:val="009763C8"/>
    <w:rsid w:val="0098276E"/>
    <w:rsid w:val="0098341B"/>
    <w:rsid w:val="00983DF9"/>
    <w:rsid w:val="009849BB"/>
    <w:rsid w:val="00987B0D"/>
    <w:rsid w:val="00994A9E"/>
    <w:rsid w:val="0099712C"/>
    <w:rsid w:val="009972C2"/>
    <w:rsid w:val="009A26ED"/>
    <w:rsid w:val="009A614E"/>
    <w:rsid w:val="009A6DF4"/>
    <w:rsid w:val="009B1C46"/>
    <w:rsid w:val="009B33D9"/>
    <w:rsid w:val="009C0772"/>
    <w:rsid w:val="009C223F"/>
    <w:rsid w:val="009C31B2"/>
    <w:rsid w:val="009C5B09"/>
    <w:rsid w:val="009D1D74"/>
    <w:rsid w:val="009D2618"/>
    <w:rsid w:val="009D7E85"/>
    <w:rsid w:val="009D7FEC"/>
    <w:rsid w:val="009E2CAA"/>
    <w:rsid w:val="009E330D"/>
    <w:rsid w:val="009E4545"/>
    <w:rsid w:val="009E4AEA"/>
    <w:rsid w:val="009F5328"/>
    <w:rsid w:val="00A0318B"/>
    <w:rsid w:val="00A038C6"/>
    <w:rsid w:val="00A04848"/>
    <w:rsid w:val="00A108FE"/>
    <w:rsid w:val="00A13243"/>
    <w:rsid w:val="00A13395"/>
    <w:rsid w:val="00A17530"/>
    <w:rsid w:val="00A26276"/>
    <w:rsid w:val="00A4631E"/>
    <w:rsid w:val="00A47F61"/>
    <w:rsid w:val="00A6286F"/>
    <w:rsid w:val="00A63257"/>
    <w:rsid w:val="00A71122"/>
    <w:rsid w:val="00A7283C"/>
    <w:rsid w:val="00A77016"/>
    <w:rsid w:val="00A810FE"/>
    <w:rsid w:val="00A8131A"/>
    <w:rsid w:val="00A84FE9"/>
    <w:rsid w:val="00A90083"/>
    <w:rsid w:val="00A93BFC"/>
    <w:rsid w:val="00AA0C3C"/>
    <w:rsid w:val="00AA352F"/>
    <w:rsid w:val="00AB228B"/>
    <w:rsid w:val="00AB7C69"/>
    <w:rsid w:val="00AC0F81"/>
    <w:rsid w:val="00AC7BB7"/>
    <w:rsid w:val="00AD0552"/>
    <w:rsid w:val="00AD2D00"/>
    <w:rsid w:val="00AD6651"/>
    <w:rsid w:val="00AF1C58"/>
    <w:rsid w:val="00AF42B7"/>
    <w:rsid w:val="00B025E0"/>
    <w:rsid w:val="00B038B3"/>
    <w:rsid w:val="00B04B43"/>
    <w:rsid w:val="00B17099"/>
    <w:rsid w:val="00B2442A"/>
    <w:rsid w:val="00B26EA3"/>
    <w:rsid w:val="00B27641"/>
    <w:rsid w:val="00B35FCD"/>
    <w:rsid w:val="00B40117"/>
    <w:rsid w:val="00B4019D"/>
    <w:rsid w:val="00B41F4F"/>
    <w:rsid w:val="00B4234E"/>
    <w:rsid w:val="00B437D8"/>
    <w:rsid w:val="00B45105"/>
    <w:rsid w:val="00B4522B"/>
    <w:rsid w:val="00B45F2E"/>
    <w:rsid w:val="00B50204"/>
    <w:rsid w:val="00B506B1"/>
    <w:rsid w:val="00B55F30"/>
    <w:rsid w:val="00B569C1"/>
    <w:rsid w:val="00B61D45"/>
    <w:rsid w:val="00B61D4C"/>
    <w:rsid w:val="00B753A6"/>
    <w:rsid w:val="00B769EE"/>
    <w:rsid w:val="00B76D9F"/>
    <w:rsid w:val="00B804E4"/>
    <w:rsid w:val="00B854A0"/>
    <w:rsid w:val="00B8796B"/>
    <w:rsid w:val="00BA2818"/>
    <w:rsid w:val="00BA54E7"/>
    <w:rsid w:val="00BA5B10"/>
    <w:rsid w:val="00BA5C0F"/>
    <w:rsid w:val="00BD5351"/>
    <w:rsid w:val="00BD5451"/>
    <w:rsid w:val="00BD5E79"/>
    <w:rsid w:val="00BE2E2F"/>
    <w:rsid w:val="00BE6FC0"/>
    <w:rsid w:val="00BE7FCD"/>
    <w:rsid w:val="00BF4D6F"/>
    <w:rsid w:val="00C06E1E"/>
    <w:rsid w:val="00C07436"/>
    <w:rsid w:val="00C11D5D"/>
    <w:rsid w:val="00C1373D"/>
    <w:rsid w:val="00C2017A"/>
    <w:rsid w:val="00C21943"/>
    <w:rsid w:val="00C261EC"/>
    <w:rsid w:val="00C27BF6"/>
    <w:rsid w:val="00C27F8F"/>
    <w:rsid w:val="00C3049F"/>
    <w:rsid w:val="00C30DFA"/>
    <w:rsid w:val="00C30E93"/>
    <w:rsid w:val="00C34CF2"/>
    <w:rsid w:val="00C404DD"/>
    <w:rsid w:val="00C44CD6"/>
    <w:rsid w:val="00C44FB6"/>
    <w:rsid w:val="00C46AF7"/>
    <w:rsid w:val="00C553E1"/>
    <w:rsid w:val="00C56E69"/>
    <w:rsid w:val="00C57E43"/>
    <w:rsid w:val="00C6233F"/>
    <w:rsid w:val="00C62658"/>
    <w:rsid w:val="00C63BDA"/>
    <w:rsid w:val="00C72B59"/>
    <w:rsid w:val="00C81232"/>
    <w:rsid w:val="00C81C85"/>
    <w:rsid w:val="00C83524"/>
    <w:rsid w:val="00C97FFB"/>
    <w:rsid w:val="00CA1D4A"/>
    <w:rsid w:val="00CA42B6"/>
    <w:rsid w:val="00CA4B7F"/>
    <w:rsid w:val="00CA712D"/>
    <w:rsid w:val="00CB30FE"/>
    <w:rsid w:val="00CB3F37"/>
    <w:rsid w:val="00CB40D0"/>
    <w:rsid w:val="00CB74ED"/>
    <w:rsid w:val="00CC3392"/>
    <w:rsid w:val="00CC75DB"/>
    <w:rsid w:val="00CD24C7"/>
    <w:rsid w:val="00CD2509"/>
    <w:rsid w:val="00CD5687"/>
    <w:rsid w:val="00CE041C"/>
    <w:rsid w:val="00CF0E4B"/>
    <w:rsid w:val="00CF109A"/>
    <w:rsid w:val="00CF3D70"/>
    <w:rsid w:val="00CF3FB8"/>
    <w:rsid w:val="00CF7D2A"/>
    <w:rsid w:val="00D044D4"/>
    <w:rsid w:val="00D0668D"/>
    <w:rsid w:val="00D10E81"/>
    <w:rsid w:val="00D11475"/>
    <w:rsid w:val="00D16246"/>
    <w:rsid w:val="00D2286D"/>
    <w:rsid w:val="00D257A4"/>
    <w:rsid w:val="00D31793"/>
    <w:rsid w:val="00D33143"/>
    <w:rsid w:val="00D33B68"/>
    <w:rsid w:val="00D342DA"/>
    <w:rsid w:val="00D35165"/>
    <w:rsid w:val="00D444C3"/>
    <w:rsid w:val="00D46B4A"/>
    <w:rsid w:val="00D51D55"/>
    <w:rsid w:val="00D530DC"/>
    <w:rsid w:val="00D56207"/>
    <w:rsid w:val="00D56958"/>
    <w:rsid w:val="00D70996"/>
    <w:rsid w:val="00D75D7F"/>
    <w:rsid w:val="00D765AF"/>
    <w:rsid w:val="00D8294B"/>
    <w:rsid w:val="00D916F6"/>
    <w:rsid w:val="00D91730"/>
    <w:rsid w:val="00D92CF6"/>
    <w:rsid w:val="00D95699"/>
    <w:rsid w:val="00D95DFC"/>
    <w:rsid w:val="00DA441E"/>
    <w:rsid w:val="00DA477C"/>
    <w:rsid w:val="00DA7069"/>
    <w:rsid w:val="00DB354E"/>
    <w:rsid w:val="00DB7A3B"/>
    <w:rsid w:val="00DC00D3"/>
    <w:rsid w:val="00DC1C15"/>
    <w:rsid w:val="00DD0D8D"/>
    <w:rsid w:val="00DD1BA3"/>
    <w:rsid w:val="00DD2254"/>
    <w:rsid w:val="00DD362C"/>
    <w:rsid w:val="00DD4208"/>
    <w:rsid w:val="00DD4648"/>
    <w:rsid w:val="00DE1A35"/>
    <w:rsid w:val="00DE2B65"/>
    <w:rsid w:val="00DE5364"/>
    <w:rsid w:val="00DE5FAF"/>
    <w:rsid w:val="00DE6C31"/>
    <w:rsid w:val="00DF07E8"/>
    <w:rsid w:val="00DF0DF0"/>
    <w:rsid w:val="00E05C75"/>
    <w:rsid w:val="00E06B7B"/>
    <w:rsid w:val="00E07615"/>
    <w:rsid w:val="00E07B05"/>
    <w:rsid w:val="00E115A2"/>
    <w:rsid w:val="00E16C86"/>
    <w:rsid w:val="00E17CD4"/>
    <w:rsid w:val="00E26A1A"/>
    <w:rsid w:val="00E2796B"/>
    <w:rsid w:val="00E309B6"/>
    <w:rsid w:val="00E3274B"/>
    <w:rsid w:val="00E33464"/>
    <w:rsid w:val="00E3670C"/>
    <w:rsid w:val="00E40953"/>
    <w:rsid w:val="00E47D55"/>
    <w:rsid w:val="00E51EEF"/>
    <w:rsid w:val="00E60894"/>
    <w:rsid w:val="00E71D23"/>
    <w:rsid w:val="00E720C2"/>
    <w:rsid w:val="00E724BF"/>
    <w:rsid w:val="00E76D10"/>
    <w:rsid w:val="00E81687"/>
    <w:rsid w:val="00E86AE3"/>
    <w:rsid w:val="00E947F9"/>
    <w:rsid w:val="00E95749"/>
    <w:rsid w:val="00E964AE"/>
    <w:rsid w:val="00EA17A5"/>
    <w:rsid w:val="00EA2B92"/>
    <w:rsid w:val="00EA5B6C"/>
    <w:rsid w:val="00EB1F73"/>
    <w:rsid w:val="00EB262C"/>
    <w:rsid w:val="00EB29BC"/>
    <w:rsid w:val="00EB5C65"/>
    <w:rsid w:val="00EB5D14"/>
    <w:rsid w:val="00EB6444"/>
    <w:rsid w:val="00EC0380"/>
    <w:rsid w:val="00EC204B"/>
    <w:rsid w:val="00EC7B27"/>
    <w:rsid w:val="00ED0FCE"/>
    <w:rsid w:val="00ED103A"/>
    <w:rsid w:val="00ED1E21"/>
    <w:rsid w:val="00EE0274"/>
    <w:rsid w:val="00EE0743"/>
    <w:rsid w:val="00EE3459"/>
    <w:rsid w:val="00EE3A27"/>
    <w:rsid w:val="00EE3FD1"/>
    <w:rsid w:val="00EF7853"/>
    <w:rsid w:val="00EF7D0E"/>
    <w:rsid w:val="00F0231C"/>
    <w:rsid w:val="00F02C04"/>
    <w:rsid w:val="00F05532"/>
    <w:rsid w:val="00F13B96"/>
    <w:rsid w:val="00F15D91"/>
    <w:rsid w:val="00F2154A"/>
    <w:rsid w:val="00F22B27"/>
    <w:rsid w:val="00F26E31"/>
    <w:rsid w:val="00F277FC"/>
    <w:rsid w:val="00F30741"/>
    <w:rsid w:val="00F308D4"/>
    <w:rsid w:val="00F30E9C"/>
    <w:rsid w:val="00F40DA7"/>
    <w:rsid w:val="00F47999"/>
    <w:rsid w:val="00F51524"/>
    <w:rsid w:val="00F5720B"/>
    <w:rsid w:val="00F616DB"/>
    <w:rsid w:val="00F73350"/>
    <w:rsid w:val="00F81300"/>
    <w:rsid w:val="00F84C0F"/>
    <w:rsid w:val="00F84F82"/>
    <w:rsid w:val="00F92C22"/>
    <w:rsid w:val="00F93839"/>
    <w:rsid w:val="00FA5969"/>
    <w:rsid w:val="00FB4299"/>
    <w:rsid w:val="00FD03DE"/>
    <w:rsid w:val="00FD0C74"/>
    <w:rsid w:val="00FD6C68"/>
    <w:rsid w:val="00FD6DE5"/>
    <w:rsid w:val="00FE43C8"/>
    <w:rsid w:val="00FF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8A1D9"/>
  <w15:chartTrackingRefBased/>
  <w15:docId w15:val="{8CA4C464-F309-4347-96BC-FDD9AF8E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AD4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0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9"/>
      </w:numPr>
      <w:contextualSpacing/>
    </w:pPr>
  </w:style>
  <w:style w:type="paragraph" w:styleId="ListParagraph">
    <w:name w:val="List Paragraph"/>
    <w:basedOn w:val="Normal"/>
    <w:link w:val="ListParagraphChar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character" w:customStyle="1" w:styleId="ListParagraphChar">
    <w:name w:val="List Paragraph Char"/>
    <w:link w:val="ListParagraph"/>
    <w:uiPriority w:val="34"/>
    <w:qFormat/>
    <w:locked/>
    <w:rsid w:val="00A810FE"/>
  </w:style>
  <w:style w:type="paragraph" w:customStyle="1" w:styleId="Body">
    <w:name w:val="Body"/>
    <w:rsid w:val="00D35165"/>
    <w:pPr>
      <w:spacing w:after="0"/>
    </w:pPr>
    <w:rPr>
      <w:rFonts w:ascii="Helvetica" w:eastAsia="Arial Unicode MS" w:hAnsi="Helvetica" w:cs="Arial Unicode MS"/>
      <w:color w:val="000000"/>
      <w:lang w:eastAsia="en-US"/>
    </w:rPr>
  </w:style>
  <w:style w:type="character" w:customStyle="1" w:styleId="hl">
    <w:name w:val="hl"/>
    <w:basedOn w:val="DefaultParagraphFont"/>
    <w:rsid w:val="00B4234E"/>
  </w:style>
  <w:style w:type="character" w:customStyle="1" w:styleId="bold">
    <w:name w:val="bold"/>
    <w:basedOn w:val="DefaultParagraphFont"/>
    <w:rsid w:val="00B4234E"/>
  </w:style>
  <w:style w:type="paragraph" w:customStyle="1" w:styleId="Default">
    <w:name w:val="Default"/>
    <w:rsid w:val="00A77016"/>
    <w:pPr>
      <w:autoSpaceDE w:val="0"/>
      <w:autoSpaceDN w:val="0"/>
      <w:adjustRightInd w:val="0"/>
      <w:spacing w:after="0"/>
    </w:pPr>
    <w:rPr>
      <w:rFonts w:ascii="Georgia" w:hAnsi="Georgia" w:cs="Georgia"/>
      <w:color w:val="000000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D1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31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56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54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5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399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1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1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7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13234"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7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17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ohargoud67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aavan%20Koney\AppData\Roaming\Microsoft\Templates\Functional%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B26FD-2079-4CC3-B270-8315A890F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resume.dotx</Template>
  <TotalTime>226</TotalTime>
  <Pages>5</Pages>
  <Words>3058</Words>
  <Characters>17433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Bhaavan Koney</dc:creator>
  <cp:keywords/>
  <dc:description/>
  <cp:lastModifiedBy>Manohar Balagoni</cp:lastModifiedBy>
  <cp:revision>27</cp:revision>
  <cp:lastPrinted>2019-04-16T15:55:00Z</cp:lastPrinted>
  <dcterms:created xsi:type="dcterms:W3CDTF">2024-12-04T18:54:00Z</dcterms:created>
  <dcterms:modified xsi:type="dcterms:W3CDTF">2025-01-21T17:23:00Z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MSIP_Label_7fd8a196-24eb-41bb-9b22-e6a1875a70f5_Enabled">
    <vt:lpwstr>True</vt:lpwstr>
  </property>
  <property fmtid="{D5CDD505-2E9C-101B-9397-08002B2CF9AE}" pid="4" name="MSIP_Label_7fd8a196-24eb-41bb-9b22-e6a1875a70f5_SiteId">
    <vt:lpwstr>63ce7d59-2f3e-42cd-a8cc-be764cff5eb6</vt:lpwstr>
  </property>
  <property fmtid="{D5CDD505-2E9C-101B-9397-08002B2CF9AE}" pid="5" name="MSIP_Label_7fd8a196-24eb-41bb-9b22-e6a1875a70f5_Owner">
    <vt:lpwstr>rushivarma.u@ad.infosys.com</vt:lpwstr>
  </property>
  <property fmtid="{D5CDD505-2E9C-101B-9397-08002B2CF9AE}" pid="6" name="MSIP_Label_7fd8a196-24eb-41bb-9b22-e6a1875a70f5_SetDate">
    <vt:lpwstr>2020-02-14T18:28:37.3177127Z</vt:lpwstr>
  </property>
  <property fmtid="{D5CDD505-2E9C-101B-9397-08002B2CF9AE}" pid="7" name="MSIP_Label_7fd8a196-24eb-41bb-9b22-e6a1875a70f5_Name">
    <vt:lpwstr>Public</vt:lpwstr>
  </property>
  <property fmtid="{D5CDD505-2E9C-101B-9397-08002B2CF9AE}" pid="8" name="MSIP_Label_7fd8a196-24eb-41bb-9b22-e6a1875a70f5_Application">
    <vt:lpwstr>Microsoft Azure Information Protection</vt:lpwstr>
  </property>
  <property fmtid="{D5CDD505-2E9C-101B-9397-08002B2CF9AE}" pid="9" name="MSIP_Label_7fd8a196-24eb-41bb-9b22-e6a1875a70f5_ActionId">
    <vt:lpwstr>ee7f526c-9f18-48f8-af18-3f117670fa7f</vt:lpwstr>
  </property>
  <property fmtid="{D5CDD505-2E9C-101B-9397-08002B2CF9AE}" pid="10" name="MSIP_Label_7fd8a196-24eb-41bb-9b22-e6a1875a70f5_Extended_MSFT_Method">
    <vt:lpwstr>Manual</vt:lpwstr>
  </property>
  <property fmtid="{D5CDD505-2E9C-101B-9397-08002B2CF9AE}" pid="11" name="Sensitivity">
    <vt:lpwstr>Public</vt:lpwstr>
  </property>
</Properties>
</file>