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84135" w14:textId="77777777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091C78C1" wp14:editId="3C27B103">
                <wp:simplePos x="0" y="0"/>
                <wp:positionH relativeFrom="page">
                  <wp:align>left</wp:align>
                </wp:positionH>
                <wp:positionV relativeFrom="paragraph">
                  <wp:posOffset>-408940</wp:posOffset>
                </wp:positionV>
                <wp:extent cx="2816225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FBC35" id="Rectangle 1" o:spid="_x0000_s1026" alt="&quot;&quot;" style="position:absolute;margin-left:0;margin-top:-32.2pt;width:221.75pt;height:11in;z-index:-25165721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737"/>
        <w:gridCol w:w="6371"/>
      </w:tblGrid>
      <w:tr w:rsidR="00CF2BE7" w:rsidRPr="00020BEB" w14:paraId="1D8C4B53" w14:textId="77777777" w:rsidTr="00B06922">
        <w:trPr>
          <w:trHeight w:val="3960"/>
        </w:trPr>
        <w:tc>
          <w:tcPr>
            <w:tcW w:w="3692" w:type="dxa"/>
          </w:tcPr>
          <w:p w14:paraId="2ED895C1" w14:textId="77777777" w:rsidR="006059CB" w:rsidRDefault="006059CB" w:rsidP="003F1D3E"/>
          <w:p w14:paraId="36BDA021" w14:textId="77777777" w:rsidR="006059CB" w:rsidRPr="00771A46" w:rsidRDefault="00000000" w:rsidP="006059CB">
            <w:pPr>
              <w:pStyle w:val="Heading1"/>
            </w:pPr>
            <w:sdt>
              <w:sdtPr>
                <w:id w:val="-1704474398"/>
                <w:placeholder>
                  <w:docPart w:val="3FA14FCF480F4EE882CE8ECDCAE28316"/>
                </w:placeholder>
                <w:showingPlcHdr/>
                <w15:appearance w15:val="hidden"/>
              </w:sdtPr>
              <w:sdtContent>
                <w:r w:rsidR="006059CB" w:rsidRPr="00771A46">
                  <w:t>CONTACT</w:t>
                </w:r>
              </w:sdtContent>
            </w:sdt>
          </w:p>
          <w:p w14:paraId="23B4DFEB" w14:textId="77777777" w:rsidR="006059CB" w:rsidRPr="00020BEB" w:rsidRDefault="006059CB" w:rsidP="006059CB">
            <w:pPr>
              <w:rPr>
                <w:color w:val="auto"/>
                <w:szCs w:val="20"/>
              </w:rPr>
            </w:pPr>
          </w:p>
          <w:p w14:paraId="3B1DC2E9" w14:textId="7987297B" w:rsidR="00815DFB" w:rsidRPr="00863439" w:rsidRDefault="00863439" w:rsidP="00863439">
            <w:pPr>
              <w:pStyle w:val="ListBullet"/>
              <w:numPr>
                <w:ilvl w:val="0"/>
                <w:numId w:val="0"/>
              </w:numPr>
              <w:rPr>
                <w:b/>
                <w:bCs/>
                <w:caps/>
                <w:noProof/>
                <w:lang w:val="it-IT"/>
              </w:rPr>
            </w:pPr>
            <w:r>
              <w:rPr>
                <w:b/>
                <w:bCs/>
                <w:noProof/>
                <w:lang w:val="it-IT"/>
              </w:rPr>
              <w:t xml:space="preserve">Email: </w:t>
            </w:r>
            <w:r w:rsidR="00447246">
              <w:rPr>
                <w:b/>
                <w:bCs/>
                <w:noProof/>
                <w:lang w:val="it-IT"/>
              </w:rPr>
              <w:t>krutikaramani@gmail.com</w:t>
            </w:r>
          </w:p>
          <w:p w14:paraId="62BAA302" w14:textId="1FB74011" w:rsidR="006059CB" w:rsidRPr="00863439" w:rsidRDefault="00863439" w:rsidP="00863439">
            <w:pPr>
              <w:pStyle w:val="ListBullet"/>
              <w:numPr>
                <w:ilvl w:val="0"/>
                <w:numId w:val="0"/>
              </w:numPr>
              <w:rPr>
                <w:b/>
                <w:bCs/>
                <w:caps/>
                <w:noProof/>
                <w:lang w:val="it-IT"/>
              </w:rPr>
            </w:pPr>
            <w:r>
              <w:rPr>
                <w:b/>
                <w:bCs/>
                <w:noProof/>
                <w:lang w:val="it-IT"/>
              </w:rPr>
              <w:t xml:space="preserve">Mno: </w:t>
            </w:r>
            <w:r w:rsidR="00815DFB" w:rsidRPr="00863439">
              <w:rPr>
                <w:b/>
                <w:bCs/>
                <w:noProof/>
                <w:lang w:val="it-IT"/>
              </w:rPr>
              <w:t>908 367 1234</w:t>
            </w:r>
          </w:p>
          <w:p w14:paraId="2D0C6D3A" w14:textId="4C001429" w:rsidR="006059CB" w:rsidRPr="00863439" w:rsidRDefault="00863439" w:rsidP="00863439">
            <w:pPr>
              <w:pStyle w:val="ListBullet"/>
              <w:numPr>
                <w:ilvl w:val="0"/>
                <w:numId w:val="0"/>
              </w:numPr>
              <w:rPr>
                <w:b/>
                <w:bCs/>
                <w:caps/>
                <w:noProof/>
                <w:lang w:val="it-IT"/>
              </w:rPr>
            </w:pPr>
            <w:r>
              <w:rPr>
                <w:b/>
                <w:bCs/>
                <w:noProof/>
                <w:lang w:val="it-IT"/>
              </w:rPr>
              <w:t xml:space="preserve">Location: </w:t>
            </w:r>
            <w:r w:rsidR="00815DFB" w:rsidRPr="00863439">
              <w:rPr>
                <w:b/>
                <w:bCs/>
                <w:noProof/>
                <w:lang w:val="it-IT"/>
              </w:rPr>
              <w:t>Edison, New Jersey</w:t>
            </w:r>
          </w:p>
          <w:p w14:paraId="6CD53684" w14:textId="77777777" w:rsidR="006059CB" w:rsidRDefault="006059CB" w:rsidP="006059CB">
            <w:pPr>
              <w:pStyle w:val="Heading1"/>
            </w:pPr>
          </w:p>
          <w:p w14:paraId="4A994869" w14:textId="77777777" w:rsidR="006059CB" w:rsidRPr="00C822BF" w:rsidRDefault="00000000" w:rsidP="006059CB">
            <w:pPr>
              <w:pStyle w:val="Heading1"/>
            </w:pPr>
            <w:sdt>
              <w:sdtPr>
                <w:id w:val="-1334530411"/>
                <w:placeholder>
                  <w:docPart w:val="BE2C657207E240058DD3B09CA5CF4A2A"/>
                </w:placeholder>
                <w:temporary/>
                <w:showingPlcHdr/>
                <w15:appearance w15:val="hidden"/>
              </w:sdtPr>
              <w:sdtContent>
                <w:r w:rsidR="006059CB" w:rsidRPr="00C822BF">
                  <w:t>EDUCATION</w:t>
                </w:r>
              </w:sdtContent>
            </w:sdt>
          </w:p>
          <w:p w14:paraId="757BB1B1" w14:textId="77777777" w:rsidR="006059CB" w:rsidRPr="009B4B3C" w:rsidRDefault="006059CB" w:rsidP="006059CB">
            <w:pPr>
              <w:rPr>
                <w:b/>
                <w:bCs/>
                <w:color w:val="auto"/>
                <w:spacing w:val="20"/>
                <w:sz w:val="18"/>
                <w:szCs w:val="18"/>
              </w:rPr>
            </w:pPr>
          </w:p>
          <w:p w14:paraId="1E20897D" w14:textId="029CC909" w:rsidR="006059CB" w:rsidRPr="006059CB" w:rsidRDefault="006059CB" w:rsidP="006059CB">
            <w:r w:rsidRPr="006059CB">
              <w:rPr>
                <w:b/>
                <w:bCs/>
              </w:rPr>
              <w:t>Master’s in Business and Information System</w:t>
            </w:r>
            <w:r w:rsidRPr="006059CB">
              <w:t xml:space="preserve"> from New Jersey Institute of Technology, USA (2019)</w:t>
            </w:r>
          </w:p>
          <w:p w14:paraId="2824E58F" w14:textId="77777777" w:rsidR="006059CB" w:rsidRDefault="006059CB" w:rsidP="006059CB">
            <w:pPr>
              <w:ind w:left="720"/>
            </w:pPr>
          </w:p>
          <w:p w14:paraId="61475441" w14:textId="6D671F33" w:rsidR="006059CB" w:rsidRPr="006059CB" w:rsidRDefault="006059CB" w:rsidP="006059CB">
            <w:r w:rsidRPr="006059CB">
              <w:rPr>
                <w:b/>
                <w:bCs/>
              </w:rPr>
              <w:t>Bachelor of Engineering in Information Technology</w:t>
            </w:r>
            <w:r w:rsidRPr="006059CB">
              <w:t xml:space="preserve"> from University of Mumbai, Maharashtra, India (2014)</w:t>
            </w:r>
          </w:p>
          <w:p w14:paraId="0189B7D4" w14:textId="77777777" w:rsidR="006059CB" w:rsidRDefault="006059CB" w:rsidP="006059CB"/>
          <w:p w14:paraId="527FF6D3" w14:textId="77777777" w:rsidR="00CF2BE7" w:rsidRDefault="006059CB" w:rsidP="000968D6">
            <w:r w:rsidRPr="006059CB">
              <w:rPr>
                <w:b/>
                <w:bCs/>
              </w:rPr>
              <w:t xml:space="preserve">Diploma in Information Technology </w:t>
            </w:r>
            <w:r w:rsidRPr="006059CB">
              <w:t>from Dr. D.Y. Patil Polytechnic, Navi Mumbai, Maharashtra, India (2011)</w:t>
            </w:r>
          </w:p>
          <w:p w14:paraId="2B8A2309" w14:textId="77777777" w:rsidR="00815DFB" w:rsidRDefault="00815DFB" w:rsidP="000968D6"/>
          <w:p w14:paraId="5209D200" w14:textId="4F3990B6" w:rsidR="00815DFB" w:rsidRPr="008377D9" w:rsidRDefault="00000000" w:rsidP="00F5563D">
            <w:pPr>
              <w:pStyle w:val="Heading1"/>
            </w:pPr>
            <w:sdt>
              <w:sdtPr>
                <w:id w:val="1687565607"/>
                <w:placeholder>
                  <w:docPart w:val="ED144FC2135C43DDBD2081B53A15A138"/>
                </w:placeholder>
                <w:temporary/>
                <w:showingPlcHdr/>
                <w15:appearance w15:val="hidden"/>
              </w:sdtPr>
              <w:sdtContent>
                <w:r w:rsidR="00815DFB" w:rsidRPr="00C822BF">
                  <w:t>SKILLS</w:t>
                </w:r>
              </w:sdtContent>
            </w:sdt>
          </w:p>
          <w:p w14:paraId="56B33D8B" w14:textId="77777777" w:rsidR="00F5563D" w:rsidRDefault="00F5563D" w:rsidP="00815DFB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JAVA |C# | Python |Javascript</w:t>
            </w:r>
          </w:p>
          <w:p w14:paraId="4DC2BB25" w14:textId="093BC3A6" w:rsidR="00F5563D" w:rsidRDefault="00815DFB" w:rsidP="00815DFB">
            <w:pPr>
              <w:rPr>
                <w:rFonts w:cstheme="minorHAnsi"/>
                <w:sz w:val="22"/>
                <w:szCs w:val="22"/>
              </w:rPr>
            </w:pPr>
            <w:r w:rsidRPr="00863A89">
              <w:rPr>
                <w:rFonts w:cstheme="minorHAnsi"/>
                <w:sz w:val="22"/>
                <w:szCs w:val="22"/>
              </w:rPr>
              <w:t xml:space="preserve">Selenium </w:t>
            </w:r>
            <w:r w:rsidR="00F5563D">
              <w:rPr>
                <w:rFonts w:cstheme="minorHAnsi"/>
                <w:sz w:val="22"/>
                <w:szCs w:val="22"/>
              </w:rPr>
              <w:t xml:space="preserve">|Playwright |TEST NG TOSCA |REST Assured| </w:t>
            </w:r>
            <w:r w:rsidRPr="00863A89">
              <w:rPr>
                <w:rFonts w:cstheme="minorHAnsi"/>
                <w:sz w:val="22"/>
                <w:szCs w:val="22"/>
              </w:rPr>
              <w:t>Soap UI</w:t>
            </w:r>
            <w:r w:rsidR="00F5563D">
              <w:rPr>
                <w:rFonts w:cstheme="minorHAnsi"/>
                <w:sz w:val="22"/>
                <w:szCs w:val="22"/>
              </w:rPr>
              <w:t xml:space="preserve"> | </w:t>
            </w:r>
            <w:r w:rsidRPr="00863A89">
              <w:rPr>
                <w:rFonts w:cstheme="minorHAnsi"/>
                <w:sz w:val="22"/>
                <w:szCs w:val="22"/>
              </w:rPr>
              <w:t>POSTMAN</w:t>
            </w:r>
            <w:r w:rsidR="00F5563D">
              <w:rPr>
                <w:rFonts w:cstheme="minorHAnsi"/>
                <w:sz w:val="22"/>
                <w:szCs w:val="22"/>
              </w:rPr>
              <w:t xml:space="preserve"> |</w:t>
            </w:r>
            <w:r w:rsidRPr="00EC1B90">
              <w:rPr>
                <w:rFonts w:cstheme="minorHAnsi"/>
                <w:sz w:val="22"/>
                <w:szCs w:val="22"/>
              </w:rPr>
              <w:t>JMeter</w:t>
            </w:r>
            <w:r w:rsidRPr="00863A89">
              <w:rPr>
                <w:rFonts w:cstheme="minorHAnsi"/>
                <w:sz w:val="22"/>
                <w:szCs w:val="22"/>
              </w:rPr>
              <w:t xml:space="preserve"> </w:t>
            </w:r>
            <w:r w:rsidR="00F5563D">
              <w:rPr>
                <w:rFonts w:cstheme="minorHAnsi"/>
                <w:sz w:val="22"/>
                <w:szCs w:val="22"/>
              </w:rPr>
              <w:t>| Load runner Karate |</w:t>
            </w:r>
            <w:r w:rsidRPr="00863A89">
              <w:rPr>
                <w:rFonts w:cstheme="minorHAnsi"/>
                <w:sz w:val="22"/>
                <w:szCs w:val="22"/>
              </w:rPr>
              <w:t>Cucumber</w:t>
            </w:r>
            <w:r w:rsidR="00F5563D">
              <w:rPr>
                <w:rFonts w:cstheme="minorHAnsi"/>
                <w:sz w:val="22"/>
                <w:szCs w:val="22"/>
              </w:rPr>
              <w:t xml:space="preserve"> |</w:t>
            </w:r>
            <w:r>
              <w:t xml:space="preserve"> </w:t>
            </w:r>
            <w:r w:rsidR="00F5563D">
              <w:rPr>
                <w:rFonts w:cstheme="minorHAnsi"/>
                <w:sz w:val="22"/>
                <w:szCs w:val="22"/>
              </w:rPr>
              <w:t xml:space="preserve">Junit| POM Perfecto| S3 bucket | DynamoDB </w:t>
            </w:r>
          </w:p>
          <w:p w14:paraId="016FCE78" w14:textId="77777777" w:rsidR="00F5563D" w:rsidRDefault="00F5563D" w:rsidP="00815DFB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PGAdmin | Win SCP | MS SQL |</w:t>
            </w:r>
          </w:p>
          <w:p w14:paraId="3DBDADFE" w14:textId="77777777" w:rsidR="00F5563D" w:rsidRDefault="00F5563D" w:rsidP="00815DFB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TOAD DB | Oracle DB | Qtest |</w:t>
            </w:r>
          </w:p>
          <w:p w14:paraId="67CB145D" w14:textId="1B13C7AC" w:rsidR="00F5563D" w:rsidRDefault="00F5563D" w:rsidP="00815DFB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JIRA | Xray  | Jenkins</w:t>
            </w:r>
            <w:r w:rsidR="00531D06">
              <w:rPr>
                <w:rFonts w:cstheme="minorHAnsi"/>
                <w:sz w:val="22"/>
                <w:szCs w:val="22"/>
              </w:rPr>
              <w:t>|</w:t>
            </w:r>
            <w:r w:rsidR="006C3179">
              <w:rPr>
                <w:rFonts w:cstheme="minorHAnsi"/>
                <w:sz w:val="22"/>
                <w:szCs w:val="22"/>
              </w:rPr>
              <w:t xml:space="preserve"> </w:t>
            </w:r>
            <w:r>
              <w:rPr>
                <w:rFonts w:cstheme="minorHAnsi"/>
                <w:sz w:val="22"/>
                <w:szCs w:val="22"/>
              </w:rPr>
              <w:t>Eclipse| VS code |AWS |</w:t>
            </w:r>
            <w:r w:rsidR="00531D06">
              <w:rPr>
                <w:rFonts w:cstheme="minorHAnsi"/>
                <w:sz w:val="22"/>
                <w:szCs w:val="22"/>
              </w:rPr>
              <w:t>GIT|</w:t>
            </w:r>
            <w:r w:rsidR="00863439">
              <w:rPr>
                <w:rFonts w:cstheme="minorHAnsi"/>
                <w:sz w:val="22"/>
                <w:szCs w:val="22"/>
              </w:rPr>
              <w:t xml:space="preserve"> Azure DevOps</w:t>
            </w:r>
          </w:p>
          <w:p w14:paraId="44E5200D" w14:textId="77777777" w:rsidR="00531D06" w:rsidRDefault="00531D06" w:rsidP="00815DFB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Bitbucket| Azure DevOps | Agile|</w:t>
            </w:r>
          </w:p>
          <w:p w14:paraId="76B9457C" w14:textId="5DE12DDB" w:rsidR="00863439" w:rsidRDefault="00531D06" w:rsidP="00815DFB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BRD | RTM |</w:t>
            </w:r>
            <w:r w:rsidRPr="00531D06">
              <w:rPr>
                <w:rFonts w:ascii="Calibri" w:eastAsiaTheme="minorEastAsia" w:hAnsi="Calibri" w:cs="Calibri"/>
                <w:color w:val="auto"/>
                <w:sz w:val="22"/>
                <w:szCs w:val="22"/>
              </w:rPr>
              <w:t xml:space="preserve"> </w:t>
            </w:r>
            <w:r w:rsidRPr="00531D06">
              <w:rPr>
                <w:rFonts w:cstheme="minorHAnsi"/>
                <w:sz w:val="22"/>
                <w:szCs w:val="22"/>
              </w:rPr>
              <w:t>HTML</w:t>
            </w:r>
            <w:r>
              <w:rPr>
                <w:rFonts w:cstheme="minorHAnsi"/>
                <w:sz w:val="22"/>
                <w:szCs w:val="22"/>
              </w:rPr>
              <w:t xml:space="preserve"> |</w:t>
            </w:r>
            <w:r w:rsidRPr="00531D06">
              <w:rPr>
                <w:rFonts w:cstheme="minorHAnsi"/>
                <w:sz w:val="22"/>
                <w:szCs w:val="22"/>
              </w:rPr>
              <w:t>XML</w:t>
            </w:r>
            <w:r>
              <w:rPr>
                <w:rFonts w:cstheme="minorHAnsi"/>
                <w:sz w:val="22"/>
                <w:szCs w:val="22"/>
              </w:rPr>
              <w:t xml:space="preserve"> |</w:t>
            </w:r>
            <w:r w:rsidRPr="00531D06">
              <w:rPr>
                <w:rFonts w:cstheme="minorHAnsi"/>
                <w:sz w:val="22"/>
                <w:szCs w:val="22"/>
              </w:rPr>
              <w:t>Ant</w:t>
            </w:r>
            <w:r>
              <w:rPr>
                <w:rFonts w:cstheme="minorHAnsi"/>
                <w:sz w:val="22"/>
                <w:szCs w:val="22"/>
              </w:rPr>
              <w:t xml:space="preserve"> |</w:t>
            </w:r>
            <w:r w:rsidRPr="00531D06">
              <w:rPr>
                <w:rFonts w:cstheme="minorHAnsi"/>
                <w:sz w:val="22"/>
                <w:szCs w:val="22"/>
              </w:rPr>
              <w:t xml:space="preserve"> Maven</w:t>
            </w:r>
            <w:r>
              <w:rPr>
                <w:rFonts w:cstheme="minorHAnsi"/>
                <w:sz w:val="22"/>
                <w:szCs w:val="22"/>
              </w:rPr>
              <w:t xml:space="preserve"> |</w:t>
            </w:r>
            <w:r w:rsidR="00863439">
              <w:rPr>
                <w:rFonts w:cstheme="minorHAnsi"/>
                <w:sz w:val="22"/>
                <w:szCs w:val="22"/>
              </w:rPr>
              <w:t>Appium</w:t>
            </w:r>
            <w:r>
              <w:rPr>
                <w:rFonts w:cstheme="minorHAnsi"/>
                <w:sz w:val="22"/>
                <w:szCs w:val="22"/>
              </w:rPr>
              <w:t xml:space="preserve"> |Cypress</w:t>
            </w:r>
            <w:r w:rsidR="00863439">
              <w:rPr>
                <w:rFonts w:cstheme="minorHAnsi"/>
                <w:sz w:val="22"/>
                <w:szCs w:val="22"/>
              </w:rPr>
              <w:t xml:space="preserve"> |</w:t>
            </w:r>
            <w:r w:rsidR="006C3179">
              <w:rPr>
                <w:rFonts w:cstheme="minorHAnsi"/>
                <w:sz w:val="22"/>
                <w:szCs w:val="22"/>
              </w:rPr>
              <w:t>Super PuTTY</w:t>
            </w:r>
            <w:r>
              <w:rPr>
                <w:rFonts w:cstheme="minorHAnsi"/>
                <w:sz w:val="22"/>
                <w:szCs w:val="22"/>
              </w:rPr>
              <w:t xml:space="preserve">| </w:t>
            </w:r>
            <w:r w:rsidR="006C3179">
              <w:rPr>
                <w:rFonts w:cstheme="minorHAnsi"/>
                <w:sz w:val="22"/>
                <w:szCs w:val="22"/>
              </w:rPr>
              <w:t>Shell Script</w:t>
            </w:r>
            <w:r>
              <w:rPr>
                <w:rFonts w:cstheme="minorHAnsi"/>
                <w:sz w:val="22"/>
                <w:szCs w:val="22"/>
              </w:rPr>
              <w:t xml:space="preserve"> | GitHub</w:t>
            </w:r>
            <w:r w:rsidR="00863439">
              <w:rPr>
                <w:rFonts w:cstheme="minorHAnsi"/>
                <w:sz w:val="22"/>
                <w:szCs w:val="22"/>
              </w:rPr>
              <w:t xml:space="preserve"> |</w:t>
            </w:r>
            <w:r>
              <w:rPr>
                <w:rFonts w:cstheme="minorHAnsi"/>
                <w:sz w:val="22"/>
                <w:szCs w:val="22"/>
              </w:rPr>
              <w:t xml:space="preserve">Insomnia | Test Management |Test Strategy | Testcase design |QA Sign off | Leadership | Web Testing | Mobile Testing | </w:t>
            </w:r>
            <w:r w:rsidR="00863439">
              <w:rPr>
                <w:rFonts w:cstheme="minorHAnsi"/>
                <w:sz w:val="22"/>
                <w:szCs w:val="22"/>
              </w:rPr>
              <w:t xml:space="preserve">Nunit | </w:t>
            </w:r>
            <w:r w:rsidR="006C3179">
              <w:rPr>
                <w:rFonts w:cstheme="minorHAnsi"/>
                <w:sz w:val="22"/>
                <w:szCs w:val="22"/>
              </w:rPr>
              <w:t>Confluence | SharePoint</w:t>
            </w:r>
            <w:r>
              <w:rPr>
                <w:rFonts w:cstheme="minorHAnsi"/>
                <w:sz w:val="22"/>
                <w:szCs w:val="22"/>
              </w:rPr>
              <w:t xml:space="preserve"> |Test Plans</w:t>
            </w:r>
            <w:r w:rsidR="00863439">
              <w:rPr>
                <w:rFonts w:cstheme="minorHAnsi"/>
                <w:sz w:val="22"/>
                <w:szCs w:val="22"/>
              </w:rPr>
              <w:t xml:space="preserve"> |Functional Testing |Firebug integration testing| Salesforce Lightning | React JS | Angular JS </w:t>
            </w:r>
          </w:p>
          <w:p w14:paraId="7930C0DB" w14:textId="77777777" w:rsidR="00531D06" w:rsidRDefault="00447246" w:rsidP="00815DFB">
            <w:r>
              <w:t>Keyword driven framework | LINUX |</w:t>
            </w:r>
          </w:p>
          <w:p w14:paraId="366F2D6A" w14:textId="671CACB8" w:rsidR="00447246" w:rsidRPr="00EF0E02" w:rsidRDefault="00447246" w:rsidP="00815DFB">
            <w:r>
              <w:t xml:space="preserve">DynamoDB | Splunk | </w:t>
            </w:r>
            <w:r w:rsidR="009D0284">
              <w:t>ETL</w:t>
            </w:r>
            <w:r>
              <w:t xml:space="preserve"> | ALM</w:t>
            </w:r>
            <w:r w:rsidR="00D54287">
              <w:t>|Jmeter|LoadRunner</w:t>
            </w:r>
          </w:p>
        </w:tc>
        <w:tc>
          <w:tcPr>
            <w:tcW w:w="737" w:type="dxa"/>
          </w:tcPr>
          <w:p w14:paraId="622E1B6A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</w:tcPr>
          <w:p w14:paraId="1DDE9E88" w14:textId="419EEA48" w:rsidR="00CF2BE7" w:rsidRPr="00815DFB" w:rsidRDefault="006059CB" w:rsidP="00B86C53">
            <w:pPr>
              <w:pStyle w:val="Title"/>
              <w:rPr>
                <w:sz w:val="48"/>
                <w:szCs w:val="48"/>
                <w:lang w:val="de-DE"/>
              </w:rPr>
            </w:pPr>
            <w:r w:rsidRPr="00815DFB">
              <w:rPr>
                <w:sz w:val="48"/>
                <w:szCs w:val="48"/>
              </w:rPr>
              <w:t xml:space="preserve">Krutika </w:t>
            </w:r>
            <w:r w:rsidR="00815DFB">
              <w:rPr>
                <w:sz w:val="48"/>
                <w:szCs w:val="48"/>
              </w:rPr>
              <w:t>Ramani</w:t>
            </w:r>
            <w:r w:rsidRPr="00815DFB">
              <w:rPr>
                <w:sz w:val="48"/>
                <w:szCs w:val="48"/>
              </w:rPr>
              <w:t xml:space="preserve"> (US</w:t>
            </w:r>
            <w:r w:rsidR="00815DFB" w:rsidRPr="00815DFB">
              <w:rPr>
                <w:sz w:val="48"/>
                <w:szCs w:val="48"/>
              </w:rPr>
              <w:t xml:space="preserve"> </w:t>
            </w:r>
            <w:r w:rsidRPr="00815DFB">
              <w:rPr>
                <w:sz w:val="48"/>
                <w:szCs w:val="48"/>
              </w:rPr>
              <w:t>Citizen)</w:t>
            </w:r>
          </w:p>
          <w:p w14:paraId="007485E7" w14:textId="433EE851" w:rsidR="00CF2BE7" w:rsidRPr="00020BEB" w:rsidRDefault="006059CB" w:rsidP="00B86C53">
            <w:pPr>
              <w:pStyle w:val="Subtitle"/>
              <w:rPr>
                <w:sz w:val="24"/>
                <w:lang w:val="it-IT"/>
              </w:rPr>
            </w:pPr>
            <w:r>
              <w:rPr>
                <w:sz w:val="24"/>
              </w:rPr>
              <w:t>SDET |QA AnAlyst| Automation EngiNeer</w:t>
            </w:r>
          </w:p>
          <w:p w14:paraId="11418EC4" w14:textId="77777777" w:rsidR="00CF2BE7" w:rsidRPr="00771A46" w:rsidRDefault="00CF2BE7" w:rsidP="00B86C53">
            <w:pPr>
              <w:rPr>
                <w:lang w:val="de-DE"/>
              </w:rPr>
            </w:pPr>
          </w:p>
          <w:p w14:paraId="6640F770" w14:textId="4ABF7A87" w:rsidR="00BA509B" w:rsidRDefault="006F5D5C" w:rsidP="00BA509B">
            <w:pPr>
              <w:numPr>
                <w:ilvl w:val="0"/>
                <w:numId w:val="9"/>
              </w:numPr>
            </w:pPr>
            <w:r>
              <w:t>6</w:t>
            </w:r>
            <w:r w:rsidR="00BA509B">
              <w:t xml:space="preserve"> years of experience in software testing and Quality Assurance of web-based Client/Server applications with Automation Testing using Selenium</w:t>
            </w:r>
            <w:r>
              <w:t xml:space="preserve"> in United states and 4 years in India.</w:t>
            </w:r>
          </w:p>
          <w:p w14:paraId="656183F6" w14:textId="77777777" w:rsidR="00BA509B" w:rsidRDefault="00BA509B" w:rsidP="00BA509B">
            <w:pPr>
              <w:numPr>
                <w:ilvl w:val="0"/>
                <w:numId w:val="9"/>
              </w:numPr>
            </w:pPr>
            <w:r>
              <w:t>Experienced in Agile Development testing, Test planning, Test result analysis, User Acceptance testing and Quality Assurance documentation.</w:t>
            </w:r>
          </w:p>
          <w:p w14:paraId="6910735E" w14:textId="6E8C47A6" w:rsidR="00BA509B" w:rsidRDefault="00BA509B" w:rsidP="00BA509B">
            <w:pPr>
              <w:numPr>
                <w:ilvl w:val="0"/>
                <w:numId w:val="9"/>
              </w:numPr>
            </w:pPr>
            <w:r>
              <w:t>Expertise in Smoke Testing, Backend Testing, Black-Box Testing, User Acceptance Testing (UAT), Functional Testing, Positive/ Negative Testing, System Testing, Regression Testing, GUI Testing, and</w:t>
            </w:r>
            <w:r w:rsidR="00C129CF">
              <w:t xml:space="preserve"> Mobile</w:t>
            </w:r>
            <w:r>
              <w:t xml:space="preserve"> Testing.</w:t>
            </w:r>
          </w:p>
          <w:p w14:paraId="3726D8C8" w14:textId="77777777" w:rsidR="00BA509B" w:rsidRDefault="00BA509B" w:rsidP="00BA509B">
            <w:pPr>
              <w:numPr>
                <w:ilvl w:val="0"/>
                <w:numId w:val="9"/>
              </w:numPr>
            </w:pPr>
            <w:r>
              <w:t>Proficient with automation tools like Selenium (WebDriver, RC, IDE, Grid), Quality Center to develop testing scripts for web and client server applications.</w:t>
            </w:r>
          </w:p>
          <w:p w14:paraId="68573F41" w14:textId="77777777" w:rsidR="00BA509B" w:rsidRDefault="00BA509B" w:rsidP="00BA509B">
            <w:pPr>
              <w:numPr>
                <w:ilvl w:val="0"/>
                <w:numId w:val="9"/>
              </w:numPr>
            </w:pPr>
            <w:r>
              <w:t>Proficient in Test planning, Test Strategies, Test Case Design, Reviews, Defect Reporting &amp; Tracking, and Test Execution.</w:t>
            </w:r>
          </w:p>
          <w:p w14:paraId="76228F34" w14:textId="77777777" w:rsidR="00BA509B" w:rsidRDefault="00BA509B" w:rsidP="00BA509B">
            <w:pPr>
              <w:numPr>
                <w:ilvl w:val="0"/>
                <w:numId w:val="9"/>
              </w:numPr>
            </w:pPr>
            <w:r>
              <w:t>Experience in Data driven testing, Cross Browser testing and Parallel Test execution using Selenium WebDriver and TestNG.</w:t>
            </w:r>
          </w:p>
          <w:p w14:paraId="26DCC1FE" w14:textId="77777777" w:rsidR="00BA509B" w:rsidRDefault="00BA509B" w:rsidP="00BA509B">
            <w:pPr>
              <w:numPr>
                <w:ilvl w:val="0"/>
                <w:numId w:val="9"/>
              </w:numPr>
            </w:pPr>
            <w:r>
              <w:t>Experience in HP Quality Center - Design Test Steps, Requirement Mapping to Tests, Executing Tests Manually, Defect Logging, Defect Reporting.</w:t>
            </w:r>
          </w:p>
          <w:p w14:paraId="7E0AE9BD" w14:textId="77777777" w:rsidR="00BA509B" w:rsidRDefault="00BA509B" w:rsidP="00BA509B">
            <w:pPr>
              <w:numPr>
                <w:ilvl w:val="0"/>
                <w:numId w:val="9"/>
              </w:numPr>
            </w:pPr>
            <w:r>
              <w:t>Experience in designing Test procedures, Test cases, Test Plan, Traceability Matrix and preparing Quality feedback to QA Manager &amp; Delivery Manager.</w:t>
            </w:r>
          </w:p>
          <w:p w14:paraId="03B5E7E8" w14:textId="77777777" w:rsidR="00BA509B" w:rsidRDefault="00BA509B" w:rsidP="00BA509B">
            <w:pPr>
              <w:numPr>
                <w:ilvl w:val="0"/>
                <w:numId w:val="9"/>
              </w:numPr>
            </w:pPr>
            <w:r>
              <w:t>Proficient in using Apache POI to read data from external sources to feed locators and other data validation requirements into the test script.</w:t>
            </w:r>
          </w:p>
          <w:p w14:paraId="748E66A6" w14:textId="77777777" w:rsidR="00BA509B" w:rsidRDefault="00BA509B" w:rsidP="00BA509B">
            <w:pPr>
              <w:numPr>
                <w:ilvl w:val="0"/>
                <w:numId w:val="9"/>
              </w:numPr>
            </w:pPr>
            <w:r>
              <w:t>Working knowledge of Web UI Testing with WebDriver, Protractor, Cypress in Behavior Driven Development</w:t>
            </w:r>
          </w:p>
          <w:p w14:paraId="1604F76D" w14:textId="77777777" w:rsidR="00BA509B" w:rsidRDefault="00BA509B" w:rsidP="00BA509B">
            <w:pPr>
              <w:numPr>
                <w:ilvl w:val="0"/>
                <w:numId w:val="9"/>
              </w:numPr>
            </w:pPr>
            <w:r>
              <w:t>Developed SOAP UI test suites to automate functional and regression testing of SOAP web services, ensuring reliable and consistent results.</w:t>
            </w:r>
          </w:p>
          <w:p w14:paraId="5794D3A8" w14:textId="77777777" w:rsidR="00BA509B" w:rsidRDefault="00BA509B" w:rsidP="00BA509B">
            <w:pPr>
              <w:numPr>
                <w:ilvl w:val="0"/>
                <w:numId w:val="9"/>
              </w:numPr>
            </w:pPr>
            <w:r>
              <w:t>Knowledge in writing unique CSS Selector and XPath locators using the source code of the page to identify each unique element.</w:t>
            </w:r>
          </w:p>
          <w:p w14:paraId="0388C3AE" w14:textId="77777777" w:rsidR="00BA509B" w:rsidRDefault="00BA509B" w:rsidP="00BA509B">
            <w:pPr>
              <w:numPr>
                <w:ilvl w:val="0"/>
                <w:numId w:val="9"/>
              </w:numPr>
            </w:pPr>
            <w:r>
              <w:t>Design and execute automation scripts on different web browsers like Mozilla Firefox, Google Chrome and IE using Selenium WebDriver.</w:t>
            </w:r>
          </w:p>
          <w:p w14:paraId="190BE249" w14:textId="77777777" w:rsidR="00BA509B" w:rsidRPr="00BA509B" w:rsidRDefault="00BA509B" w:rsidP="00BA509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="Calibri"/>
                <w:szCs w:val="20"/>
              </w:rPr>
            </w:pPr>
            <w:r w:rsidRPr="00BA509B">
              <w:rPr>
                <w:rFonts w:cs="Calibri"/>
                <w:szCs w:val="20"/>
              </w:rPr>
              <w:t>Expertise in Back-End testing to ensure data consistency on front-end by writing and executing SQL queries on the relational databases.</w:t>
            </w:r>
          </w:p>
          <w:p w14:paraId="77F4C57D" w14:textId="77777777" w:rsidR="00BA509B" w:rsidRDefault="00BA509B" w:rsidP="00BA509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cs="Calibri"/>
                <w:szCs w:val="20"/>
              </w:rPr>
            </w:pPr>
            <w:r w:rsidRPr="00BA509B">
              <w:rPr>
                <w:rFonts w:cs="Calibri"/>
                <w:szCs w:val="20"/>
              </w:rPr>
              <w:t>Good experience in testing both SOAP and REST web services using SOAP UI, Rest Assured and Tested both XML and JSON formats.</w:t>
            </w:r>
          </w:p>
          <w:p w14:paraId="21F83E01" w14:textId="4BBD500D" w:rsidR="00290E8E" w:rsidRPr="00BA509B" w:rsidRDefault="00290E8E" w:rsidP="00290E8E">
            <w:pPr>
              <w:pStyle w:val="ListParagraph"/>
              <w:spacing w:line="240" w:lineRule="auto"/>
              <w:ind w:left="360"/>
              <w:rPr>
                <w:rFonts w:cs="Calibri"/>
                <w:szCs w:val="20"/>
              </w:rPr>
            </w:pPr>
          </w:p>
          <w:p w14:paraId="3014A0CF" w14:textId="77777777" w:rsidR="00BA509B" w:rsidRDefault="00BA509B" w:rsidP="00BA509B">
            <w:pPr>
              <w:ind w:left="360"/>
            </w:pPr>
          </w:p>
          <w:p w14:paraId="1B0EB040" w14:textId="12E409D0" w:rsidR="00863439" w:rsidRPr="00EF0E02" w:rsidRDefault="00863439" w:rsidP="00BA509B">
            <w:pPr>
              <w:ind w:left="360"/>
            </w:pPr>
          </w:p>
        </w:tc>
      </w:tr>
    </w:tbl>
    <w:p w14:paraId="5FD3E0B9" w14:textId="4DA09447" w:rsidR="00712926" w:rsidRPr="00BA509B" w:rsidRDefault="00712926" w:rsidP="00712926">
      <w:pPr>
        <w:rPr>
          <w:b/>
          <w:bCs/>
          <w:sz w:val="24"/>
        </w:rPr>
      </w:pPr>
      <w:r w:rsidRPr="00BA509B">
        <w:rPr>
          <w:b/>
          <w:bCs/>
          <w:sz w:val="24"/>
        </w:rPr>
        <w:lastRenderedPageBreak/>
        <w:t>EXPERIENCE</w:t>
      </w:r>
    </w:p>
    <w:p w14:paraId="43B8FB74" w14:textId="77777777" w:rsidR="00673F71" w:rsidRPr="00673F71" w:rsidRDefault="00673F71" w:rsidP="00673F71">
      <w:pPr>
        <w:rPr>
          <w:b/>
          <w:bCs/>
          <w:color w:val="auto"/>
        </w:rPr>
      </w:pPr>
    </w:p>
    <w:p w14:paraId="12822800" w14:textId="1B9F149B" w:rsidR="00EE0C7C" w:rsidRPr="00EE0C7C" w:rsidRDefault="00673F71" w:rsidP="00673F71">
      <w:pPr>
        <w:rPr>
          <w:b/>
          <w:bCs/>
          <w:color w:val="auto"/>
        </w:rPr>
      </w:pPr>
      <w:r w:rsidRPr="00673F71">
        <w:rPr>
          <w:b/>
          <w:bCs/>
          <w:color w:val="auto"/>
        </w:rPr>
        <w:t>Client: Humana Insurance, Louisville, KY</w:t>
      </w:r>
      <w:r w:rsidRPr="00673F71">
        <w:rPr>
          <w:b/>
          <w:bCs/>
          <w:color w:val="auto"/>
        </w:rPr>
        <w:tab/>
      </w:r>
      <w:r w:rsidR="00712926"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 w:rsidR="00712926">
        <w:rPr>
          <w:b/>
          <w:bCs/>
          <w:color w:val="auto"/>
        </w:rPr>
        <w:tab/>
      </w:r>
      <w:r w:rsidR="00FA3707">
        <w:rPr>
          <w:b/>
          <w:bCs/>
          <w:color w:val="auto"/>
        </w:rPr>
        <w:tab/>
      </w:r>
      <w:r w:rsidR="00FA3707">
        <w:rPr>
          <w:b/>
          <w:bCs/>
          <w:color w:val="auto"/>
        </w:rPr>
        <w:tab/>
      </w:r>
      <w:r w:rsidR="00FA3707">
        <w:rPr>
          <w:b/>
          <w:bCs/>
          <w:color w:val="auto"/>
        </w:rPr>
        <w:tab/>
      </w:r>
      <w:r w:rsidR="00712926">
        <w:rPr>
          <w:b/>
          <w:bCs/>
          <w:color w:val="auto"/>
        </w:rPr>
        <w:t>Apr</w:t>
      </w:r>
      <w:r w:rsidR="00712926" w:rsidRPr="00712926">
        <w:rPr>
          <w:b/>
          <w:bCs/>
          <w:color w:val="auto"/>
        </w:rPr>
        <w:t xml:space="preserve"> 202</w:t>
      </w:r>
      <w:r w:rsidR="00712926">
        <w:rPr>
          <w:b/>
          <w:bCs/>
          <w:color w:val="auto"/>
        </w:rPr>
        <w:t>4</w:t>
      </w:r>
      <w:r w:rsidR="00712926" w:rsidRPr="00712926">
        <w:rPr>
          <w:b/>
          <w:bCs/>
          <w:color w:val="auto"/>
        </w:rPr>
        <w:t xml:space="preserve"> – </w:t>
      </w:r>
      <w:r w:rsidR="00712926">
        <w:rPr>
          <w:b/>
          <w:bCs/>
          <w:color w:val="auto"/>
        </w:rPr>
        <w:t>Present</w:t>
      </w:r>
    </w:p>
    <w:p w14:paraId="3DA232C3" w14:textId="4722220B" w:rsidR="00EE0C7C" w:rsidRDefault="00EE0C7C" w:rsidP="00EE0C7C">
      <w:pPr>
        <w:rPr>
          <w:b/>
          <w:bCs/>
          <w:color w:val="auto"/>
        </w:rPr>
      </w:pPr>
      <w:r>
        <w:rPr>
          <w:b/>
          <w:bCs/>
          <w:color w:val="auto"/>
        </w:rPr>
        <w:t>Software Developer in Test</w:t>
      </w:r>
    </w:p>
    <w:p w14:paraId="345C5023" w14:textId="7B6DC818" w:rsidR="00712926" w:rsidRPr="00712926" w:rsidRDefault="00712926" w:rsidP="00712926">
      <w:pPr>
        <w:rPr>
          <w:b/>
          <w:bCs/>
          <w:color w:val="auto"/>
        </w:rPr>
      </w:pPr>
      <w:r w:rsidRPr="00712926">
        <w:rPr>
          <w:b/>
          <w:bCs/>
          <w:color w:val="auto"/>
        </w:rPr>
        <w:t>Responsibilities:</w:t>
      </w:r>
    </w:p>
    <w:p w14:paraId="547B2FD2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 xml:space="preserve">Involved in analyzing Business Requirement Documents and Technical Specification Document and developed test plan &amp; test cases for testing the application.  </w:t>
      </w:r>
    </w:p>
    <w:p w14:paraId="14E674B7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>Involved in GUI testing, integration testing, navigation testing and regression testing using web and client-server applications.</w:t>
      </w:r>
    </w:p>
    <w:p w14:paraId="681859C2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>Developed and executed JavaScript-based test automation frameworks to ensure efficient and reliable test automation.</w:t>
      </w:r>
    </w:p>
    <w:p w14:paraId="09385A0C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>Utilized various API testing techniques such as request and response validation, authentication and authorization testing, error handling, and data verification.</w:t>
      </w:r>
    </w:p>
    <w:p w14:paraId="51E3276B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 xml:space="preserve">Performed Integration testing, End-to-End testing, Regression testing, Functional testing, and User Acceptance testing.  </w:t>
      </w:r>
    </w:p>
    <w:p w14:paraId="126C2265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bookmarkStart w:id="0" w:name="_Hlk136864451"/>
      <w:r w:rsidRPr="00712926">
        <w:rPr>
          <w:color w:val="auto"/>
        </w:rPr>
        <w:t>Developed custom test automation frameworks using Playwright to enhance test script readability, reusability, and maintainability.</w:t>
      </w:r>
    </w:p>
    <w:bookmarkEnd w:id="0"/>
    <w:p w14:paraId="59702D18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>Responsible for identifying test cases for manual and automation with Selenium WebDriver for Smoke testing and Functional testing.</w:t>
      </w:r>
    </w:p>
    <w:p w14:paraId="3F7ED898" w14:textId="0A702475" w:rsidR="00712926" w:rsidRPr="00712926" w:rsidRDefault="00CF3432" w:rsidP="00712926">
      <w:pPr>
        <w:numPr>
          <w:ilvl w:val="0"/>
          <w:numId w:val="12"/>
        </w:numPr>
        <w:rPr>
          <w:color w:val="auto"/>
        </w:rPr>
      </w:pPr>
      <w:r>
        <w:rPr>
          <w:color w:val="auto"/>
        </w:rPr>
        <w:t>Executed the testcase in QA, Preprod and Prod environment and given the QA sign off before release.</w:t>
      </w:r>
    </w:p>
    <w:p w14:paraId="0048281F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 xml:space="preserve">Wrote Selenium scripts in TestNG for parameterization in Data Provider annotation.  </w:t>
      </w:r>
    </w:p>
    <w:p w14:paraId="6B37EC20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>Created automation framework in Selenium WebDriver using behavior driven approach like Cucumber.</w:t>
      </w:r>
    </w:p>
    <w:p w14:paraId="5B6A70AD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>Collaborated with cross-functional teams to integrate ALM with other testing tools and systems, such as test automation frameworks and defect tracking systems.</w:t>
      </w:r>
    </w:p>
    <w:p w14:paraId="1D71780A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 xml:space="preserve">Used Page Objects design and page navigation framework for readable test script and easy maintenance from developer perspectives.  </w:t>
      </w:r>
    </w:p>
    <w:p w14:paraId="2516CD49" w14:textId="2C84FF90" w:rsidR="00712926" w:rsidRPr="00712926" w:rsidRDefault="00C129CF" w:rsidP="00712926">
      <w:pPr>
        <w:numPr>
          <w:ilvl w:val="0"/>
          <w:numId w:val="12"/>
        </w:numPr>
        <w:rPr>
          <w:color w:val="auto"/>
        </w:rPr>
      </w:pPr>
      <w:r>
        <w:rPr>
          <w:color w:val="auto"/>
        </w:rPr>
        <w:t xml:space="preserve">Executed mobile testing testcase in Ios and android device (SG,MG) using Perfecto platform </w:t>
      </w:r>
    </w:p>
    <w:p w14:paraId="76CE1F17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>Developed SQL queries, stored procedures, functions, packages for backend testing.</w:t>
      </w:r>
    </w:p>
    <w:p w14:paraId="5C8BB0B0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>Developed Keyword Driven and Data Driven frameworks to retrieve test actions, test data from Excel files and SQL Databases.</w:t>
      </w:r>
    </w:p>
    <w:p w14:paraId="7606292D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>Used Maven for building the WebDriver project.</w:t>
      </w:r>
    </w:p>
    <w:p w14:paraId="656689FF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 xml:space="preserve">Implemented continuous integration with Jenkins for notice of broken builds, failing unit tests and duplicated code. </w:t>
      </w:r>
    </w:p>
    <w:p w14:paraId="29C8F625" w14:textId="77777777" w:rsid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>Used Data Driven Framework to check the behavior of application with different inputs as parameters using Selenium.</w:t>
      </w:r>
    </w:p>
    <w:p w14:paraId="67ECC02A" w14:textId="06C21696" w:rsidR="00BD79CC" w:rsidRPr="00BD79CC" w:rsidRDefault="00BD79CC" w:rsidP="00BD79CC">
      <w:pPr>
        <w:pStyle w:val="ListParagraph"/>
        <w:numPr>
          <w:ilvl w:val="0"/>
          <w:numId w:val="12"/>
        </w:numPr>
        <w:rPr>
          <w:color w:val="auto"/>
        </w:rPr>
      </w:pPr>
      <w:r w:rsidRPr="00BD79CC">
        <w:rPr>
          <w:color w:val="auto"/>
        </w:rPr>
        <w:t xml:space="preserve">Run several load test scenarios simultaneously to see how various conditions interact with each other and affect API's performance. </w:t>
      </w:r>
    </w:p>
    <w:p w14:paraId="1D97C29C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>Involved Preparation of Traceability Matrix and mapping the Test Cases with the requirements and Test Metrics in Quality Center.</w:t>
      </w:r>
    </w:p>
    <w:p w14:paraId="621193FE" w14:textId="77777777" w:rsidR="00712926" w:rsidRP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>Used XPath and DOM to work with dynamic and static objects in Selenium.</w:t>
      </w:r>
    </w:p>
    <w:p w14:paraId="57674F63" w14:textId="2529D4E2" w:rsidR="00712926" w:rsidRDefault="00712926" w:rsidP="00712926">
      <w:pPr>
        <w:numPr>
          <w:ilvl w:val="0"/>
          <w:numId w:val="12"/>
        </w:numPr>
        <w:rPr>
          <w:color w:val="auto"/>
        </w:rPr>
      </w:pPr>
      <w:r w:rsidRPr="00712926">
        <w:rPr>
          <w:color w:val="auto"/>
        </w:rPr>
        <w:t xml:space="preserve">Performed end to end testing for the whole project and </w:t>
      </w:r>
      <w:r w:rsidR="00CF3432">
        <w:rPr>
          <w:color w:val="auto"/>
        </w:rPr>
        <w:t>designed testcase in qTest and created and manage bug and test story in AzureDevOps.</w:t>
      </w:r>
    </w:p>
    <w:p w14:paraId="4BE88288" w14:textId="77777777" w:rsidR="00712926" w:rsidRDefault="00712926" w:rsidP="00712926">
      <w:pPr>
        <w:rPr>
          <w:color w:val="auto"/>
        </w:rPr>
      </w:pPr>
    </w:p>
    <w:p w14:paraId="31DDA23B" w14:textId="7E80E827" w:rsidR="00BA509B" w:rsidRPr="00BA509B" w:rsidRDefault="00BA509B" w:rsidP="00BA509B">
      <w:pPr>
        <w:rPr>
          <w:b/>
          <w:bCs/>
          <w:color w:val="auto"/>
        </w:rPr>
      </w:pPr>
      <w:r w:rsidRPr="00BA509B">
        <w:rPr>
          <w:b/>
          <w:bCs/>
          <w:color w:val="auto"/>
        </w:rPr>
        <w:t xml:space="preserve">Client: </w:t>
      </w:r>
      <w:r w:rsidR="00EE0C7C">
        <w:rPr>
          <w:b/>
          <w:bCs/>
          <w:color w:val="auto"/>
        </w:rPr>
        <w:t>Fidelity Investment</w:t>
      </w:r>
      <w:r w:rsidR="00673F71">
        <w:rPr>
          <w:b/>
          <w:bCs/>
          <w:color w:val="auto"/>
        </w:rPr>
        <w:t xml:space="preserve"> , NC</w:t>
      </w:r>
      <w:r w:rsidRPr="00BA509B">
        <w:rPr>
          <w:b/>
          <w:bCs/>
          <w:color w:val="auto"/>
        </w:rPr>
        <w:tab/>
      </w:r>
      <w:r w:rsidRPr="00BA509B">
        <w:rPr>
          <w:b/>
          <w:bCs/>
          <w:color w:val="auto"/>
        </w:rPr>
        <w:tab/>
      </w:r>
      <w:r w:rsidRPr="00BA509B">
        <w:rPr>
          <w:b/>
          <w:bCs/>
          <w:color w:val="auto"/>
        </w:rPr>
        <w:tab/>
        <w:t xml:space="preserve">         </w:t>
      </w:r>
      <w:r w:rsidRPr="00BA509B">
        <w:rPr>
          <w:b/>
          <w:bCs/>
          <w:color w:val="auto"/>
        </w:rPr>
        <w:tab/>
        <w:t xml:space="preserve">     </w:t>
      </w:r>
      <w:r>
        <w:rPr>
          <w:b/>
          <w:bCs/>
          <w:color w:val="auto"/>
        </w:rPr>
        <w:t xml:space="preserve">                                       </w:t>
      </w:r>
      <w:r w:rsidR="00EE0C7C">
        <w:rPr>
          <w:b/>
          <w:bCs/>
          <w:color w:val="auto"/>
        </w:rPr>
        <w:t xml:space="preserve">     </w:t>
      </w:r>
      <w:r w:rsidRPr="00BA509B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Dec</w:t>
      </w:r>
      <w:r w:rsidRPr="00BA509B">
        <w:rPr>
          <w:b/>
          <w:bCs/>
          <w:color w:val="auto"/>
        </w:rPr>
        <w:t xml:space="preserve"> 2021 </w:t>
      </w:r>
      <w:r>
        <w:rPr>
          <w:b/>
          <w:bCs/>
          <w:color w:val="auto"/>
        </w:rPr>
        <w:t>–</w:t>
      </w:r>
      <w:r w:rsidRPr="00BA509B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Apr 2024</w:t>
      </w:r>
    </w:p>
    <w:p w14:paraId="1EA57697" w14:textId="7FBFCC72" w:rsidR="00BA509B" w:rsidRPr="00BA509B" w:rsidRDefault="00EE0C7C" w:rsidP="00BA509B">
      <w:pPr>
        <w:rPr>
          <w:b/>
          <w:bCs/>
          <w:color w:val="auto"/>
        </w:rPr>
      </w:pPr>
      <w:r>
        <w:rPr>
          <w:b/>
          <w:bCs/>
          <w:color w:val="auto"/>
        </w:rPr>
        <w:t>Lead</w:t>
      </w:r>
      <w:r w:rsidR="00BA509B" w:rsidRPr="00BA509B">
        <w:rPr>
          <w:b/>
          <w:bCs/>
          <w:color w:val="auto"/>
        </w:rPr>
        <w:t xml:space="preserve"> </w:t>
      </w:r>
      <w:r w:rsidR="00C129CF">
        <w:rPr>
          <w:b/>
          <w:bCs/>
          <w:color w:val="auto"/>
        </w:rPr>
        <w:t>Automation Engineer</w:t>
      </w:r>
    </w:p>
    <w:p w14:paraId="4CC343CA" w14:textId="77777777" w:rsidR="00BA509B" w:rsidRPr="00BA509B" w:rsidRDefault="00BA509B" w:rsidP="00BA509B">
      <w:pPr>
        <w:rPr>
          <w:b/>
          <w:bCs/>
          <w:color w:val="auto"/>
        </w:rPr>
      </w:pPr>
      <w:r w:rsidRPr="00BA509B">
        <w:rPr>
          <w:b/>
          <w:bCs/>
          <w:color w:val="auto"/>
        </w:rPr>
        <w:t>Responsibilities:</w:t>
      </w:r>
    </w:p>
    <w:p w14:paraId="7A0C7A6A" w14:textId="77777777" w:rsid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Participated in development of test plan from business and functional requirements including test objectives, test strategies, &amp; test environments.</w:t>
      </w:r>
    </w:p>
    <w:p w14:paraId="3228DEAC" w14:textId="77777777" w:rsidR="00290E8E" w:rsidRPr="00EC1B90" w:rsidRDefault="00290E8E" w:rsidP="00290E8E">
      <w:pPr>
        <w:pStyle w:val="ListParagraph"/>
        <w:numPr>
          <w:ilvl w:val="0"/>
          <w:numId w:val="12"/>
        </w:numPr>
        <w:spacing w:line="240" w:lineRule="auto"/>
        <w:jc w:val="both"/>
        <w:rPr>
          <w:rFonts w:cstheme="minorHAnsi"/>
        </w:rPr>
      </w:pPr>
      <w:r w:rsidRPr="00EC1B90">
        <w:rPr>
          <w:rFonts w:cstheme="minorHAnsi"/>
        </w:rPr>
        <w:t xml:space="preserve">Experience building automated test scripts and Integrated Load Testing using </w:t>
      </w:r>
      <w:r w:rsidRPr="00710900">
        <w:rPr>
          <w:rFonts w:cstheme="minorHAnsi"/>
          <w:bCs/>
        </w:rPr>
        <w:t>JMeter.</w:t>
      </w:r>
    </w:p>
    <w:p w14:paraId="04830A25" w14:textId="77777777" w:rsidR="00290E8E" w:rsidRPr="00BA509B" w:rsidRDefault="00290E8E" w:rsidP="00290E8E">
      <w:pPr>
        <w:ind w:left="720"/>
        <w:rPr>
          <w:color w:val="auto"/>
        </w:rPr>
      </w:pPr>
    </w:p>
    <w:p w14:paraId="4BC13323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Involved in designing and implementing hybrid automation framework to be used with Selenium WebDriver.</w:t>
      </w:r>
    </w:p>
    <w:p w14:paraId="4DD39EA7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Developed comprehensive test suites in Postman, covering various HTTP methods, request headers, and response validations to thoroughly test API functionalities.</w:t>
      </w:r>
    </w:p>
    <w:p w14:paraId="4A7A5DCF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lastRenderedPageBreak/>
        <w:t xml:space="preserve">Developed the Automation Test Scripts in Selenium WebDriver using Java based on the design pattern Page Object Model for reusability. </w:t>
      </w:r>
    </w:p>
    <w:p w14:paraId="536DB2AD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Executed Test cases in multiple browsers and platforms using Selenium Grid.</w:t>
      </w:r>
    </w:p>
    <w:p w14:paraId="326C86F1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Wrote Selenium script for taking screenshot and used Selenium Actions class to handle mouse movements and hover-over actions on Web Elements.</w:t>
      </w:r>
    </w:p>
    <w:p w14:paraId="08819B34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Tested compatibility of application for dynamic and static content under various cross browsers using HTML ids and XPATH in Selenium.</w:t>
      </w:r>
    </w:p>
    <w:p w14:paraId="6F2BD096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Analyzed JSON responses and provided feedback to developers were also helped them debug the issues.</w:t>
      </w:r>
    </w:p>
    <w:p w14:paraId="7EEDFB41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Performed web services testing &amp; XML validation by creating test case suite in SOAP UI.</w:t>
      </w:r>
    </w:p>
    <w:p w14:paraId="0ACCFB0E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Leveraged Swagger UI to visualize and explore APIs, aiding in the identification of potential issues and facilitating efficient API testing.</w:t>
      </w:r>
    </w:p>
    <w:p w14:paraId="74C80719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Leveraged JavaScript promises asynchronous programming concepts to handle asynchronous behavior during test execution.</w:t>
      </w:r>
    </w:p>
    <w:p w14:paraId="38C54112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Proficient in using Playwright, a powerful automation tool, to develop and execute automated tests for web applications.</w:t>
      </w:r>
    </w:p>
    <w:p w14:paraId="025E141A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Conducted API Testing using Cypress and created the framework from scratch.</w:t>
      </w:r>
    </w:p>
    <w:p w14:paraId="6E35E4A3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Tested applications in different types of browsers and versions, such as Internet Explorer, Firefox, Google Chrome to simulate production environment.</w:t>
      </w:r>
    </w:p>
    <w:p w14:paraId="24912E17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Performed backend testing on Oracle database by writing SQL queries to make sure the contents displayed on the UI correct as per requirements specifications.</w:t>
      </w:r>
    </w:p>
    <w:p w14:paraId="70A1EFE9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Performed defect reporting and bug tracking using JIRA and also followed up with development team to verify bug fixes, and update bug status.</w:t>
      </w:r>
    </w:p>
    <w:p w14:paraId="0F7DA965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Involved in preparing a report on all automation difficulties and test results for a further application using Maven.</w:t>
      </w:r>
    </w:p>
    <w:p w14:paraId="62D842F5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Designed and implemented automated API testing frameworks using tools such as Postman, Rest Assured, or SOAPUI.</w:t>
      </w:r>
    </w:p>
    <w:p w14:paraId="1D8DA4D8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Worked on Cross Browser testing through Selenium WebDriver by testing the website on different browsers like Chrome, IE and Firefox.</w:t>
      </w:r>
    </w:p>
    <w:p w14:paraId="5DF9C543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Developed REST Web service for automation and created web service framework.</w:t>
      </w:r>
    </w:p>
    <w:p w14:paraId="52119087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Developed Keyword Driven framework to retrieve test actions, test data from Excel files.</w:t>
      </w:r>
    </w:p>
    <w:p w14:paraId="06E2682F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Demonstrated expertise in using Postman to design, develop, and execute API tests, ensuring the accuracy and reliability of API endpoints.</w:t>
      </w:r>
    </w:p>
    <w:p w14:paraId="36C37E15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Integrated AWS Lambda functions with testing frameworks (e.g., Selenium, Appium) to perform automated tests on AWS-hosted applications and services.</w:t>
      </w:r>
    </w:p>
    <w:p w14:paraId="04C8CF83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 xml:space="preserve">Prepared Traceability Matrix to show the test coverage requirement &amp; Test scripts. </w:t>
      </w:r>
    </w:p>
    <w:p w14:paraId="26CD8CF0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Maintained continuous test integration and automatic build by using Jenkins and mailed the build outputs to the team members.</w:t>
      </w:r>
    </w:p>
    <w:p w14:paraId="36A49D71" w14:textId="77777777" w:rsidR="00BA509B" w:rsidRP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Proficient in using Micro Focus ALM (Application Lifecycle Management) to manage test cases, track defects, and report test results throughout the testing lifecycle.</w:t>
      </w:r>
    </w:p>
    <w:p w14:paraId="6438D21D" w14:textId="77777777" w:rsidR="00BA509B" w:rsidRDefault="00BA509B" w:rsidP="00BA509B">
      <w:pPr>
        <w:numPr>
          <w:ilvl w:val="0"/>
          <w:numId w:val="12"/>
        </w:numPr>
        <w:rPr>
          <w:color w:val="auto"/>
        </w:rPr>
      </w:pPr>
      <w:r w:rsidRPr="00BA509B">
        <w:rPr>
          <w:color w:val="auto"/>
        </w:rPr>
        <w:t>Provide feedback, both qualitative and quantitative, on software designs throughout development of new features.</w:t>
      </w:r>
    </w:p>
    <w:p w14:paraId="0789C283" w14:textId="77777777" w:rsidR="00673F71" w:rsidRPr="00BA509B" w:rsidRDefault="00673F71" w:rsidP="00673F71">
      <w:pPr>
        <w:ind w:left="720"/>
        <w:rPr>
          <w:color w:val="auto"/>
        </w:rPr>
      </w:pPr>
    </w:p>
    <w:p w14:paraId="7DB3D5D2" w14:textId="66E60E56" w:rsidR="00673F71" w:rsidRPr="00673F71" w:rsidRDefault="00673F71" w:rsidP="00673F71">
      <w:pPr>
        <w:rPr>
          <w:b/>
          <w:bCs/>
          <w:color w:val="auto"/>
        </w:rPr>
      </w:pPr>
      <w:r w:rsidRPr="00673F71">
        <w:rPr>
          <w:b/>
          <w:bCs/>
          <w:color w:val="auto"/>
        </w:rPr>
        <w:t xml:space="preserve">Client: </w:t>
      </w:r>
      <w:r>
        <w:rPr>
          <w:b/>
          <w:bCs/>
          <w:color w:val="auto"/>
        </w:rPr>
        <w:t>Bank of America</w:t>
      </w:r>
      <w:r w:rsidRPr="00673F71">
        <w:rPr>
          <w:b/>
          <w:bCs/>
          <w:color w:val="auto"/>
        </w:rPr>
        <w:t xml:space="preserve">, </w:t>
      </w:r>
      <w:r w:rsidR="00C129CF">
        <w:rPr>
          <w:b/>
          <w:bCs/>
          <w:color w:val="auto"/>
        </w:rPr>
        <w:t xml:space="preserve">NYC  </w:t>
      </w:r>
      <w:r w:rsidRPr="00673F71">
        <w:rPr>
          <w:b/>
          <w:bCs/>
          <w:color w:val="auto"/>
        </w:rPr>
        <w:tab/>
      </w:r>
      <w:r w:rsidRPr="00673F71">
        <w:rPr>
          <w:b/>
          <w:bCs/>
          <w:color w:val="auto"/>
        </w:rPr>
        <w:tab/>
        <w:t xml:space="preserve">             </w:t>
      </w:r>
      <w:r w:rsidRPr="00673F71">
        <w:rPr>
          <w:b/>
          <w:bCs/>
          <w:color w:val="auto"/>
        </w:rPr>
        <w:tab/>
        <w:t xml:space="preserve">               </w:t>
      </w:r>
      <w:r>
        <w:rPr>
          <w:b/>
          <w:bCs/>
          <w:color w:val="auto"/>
        </w:rPr>
        <w:t xml:space="preserve">             </w:t>
      </w:r>
      <w:r w:rsidRPr="00673F71">
        <w:rPr>
          <w:b/>
          <w:bCs/>
          <w:color w:val="auto"/>
        </w:rPr>
        <w:t>M</w:t>
      </w:r>
      <w:r>
        <w:rPr>
          <w:b/>
          <w:bCs/>
          <w:color w:val="auto"/>
        </w:rPr>
        <w:t xml:space="preserve">arch </w:t>
      </w:r>
      <w:r w:rsidRPr="00673F71">
        <w:rPr>
          <w:b/>
          <w:bCs/>
          <w:color w:val="auto"/>
        </w:rPr>
        <w:t xml:space="preserve"> 201</w:t>
      </w:r>
      <w:r>
        <w:rPr>
          <w:b/>
          <w:bCs/>
          <w:color w:val="auto"/>
        </w:rPr>
        <w:t>9</w:t>
      </w:r>
      <w:r w:rsidRPr="00673F71">
        <w:rPr>
          <w:b/>
          <w:bCs/>
          <w:color w:val="auto"/>
        </w:rPr>
        <w:t xml:space="preserve">– </w:t>
      </w:r>
      <w:r>
        <w:rPr>
          <w:b/>
          <w:bCs/>
          <w:color w:val="auto"/>
        </w:rPr>
        <w:t>Nov 2021</w:t>
      </w:r>
    </w:p>
    <w:p w14:paraId="771EC3E9" w14:textId="1FE55908" w:rsidR="00673F71" w:rsidRPr="00673F71" w:rsidRDefault="00C129CF" w:rsidP="00673F71">
      <w:pPr>
        <w:rPr>
          <w:b/>
          <w:bCs/>
          <w:color w:val="auto"/>
        </w:rPr>
      </w:pPr>
      <w:r>
        <w:rPr>
          <w:b/>
          <w:bCs/>
          <w:color w:val="auto"/>
        </w:rPr>
        <w:t>Automation Engineer</w:t>
      </w:r>
    </w:p>
    <w:p w14:paraId="724EADC3" w14:textId="77777777" w:rsidR="00673F71" w:rsidRPr="00673F71" w:rsidRDefault="00673F71" w:rsidP="00673F71">
      <w:pPr>
        <w:rPr>
          <w:b/>
          <w:bCs/>
          <w:color w:val="auto"/>
        </w:rPr>
      </w:pPr>
      <w:r w:rsidRPr="00673F71">
        <w:rPr>
          <w:b/>
          <w:bCs/>
          <w:color w:val="auto"/>
        </w:rPr>
        <w:t>Responsibilities:</w:t>
      </w:r>
    </w:p>
    <w:p w14:paraId="4F6D163D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Used Agile methodology to ensure the new features meet the customer requirements and acceptable quality assurance standards.</w:t>
      </w:r>
    </w:p>
    <w:p w14:paraId="26FAFA81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 xml:space="preserve">Responsible for writing and maintaining Selenium WebDriver scripts for regression and functional testing using data driven framework. </w:t>
      </w:r>
    </w:p>
    <w:p w14:paraId="0568E043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 xml:space="preserve">Performed end to end functional testing and created test specification for GUI, functional and user acceptance of web application. </w:t>
      </w:r>
    </w:p>
    <w:p w14:paraId="23702310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Used Page Objects design and page navigation framework for readable test script and easy maintenance for developer perspectives.</w:t>
      </w:r>
    </w:p>
    <w:p w14:paraId="1FFDE38C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lastRenderedPageBreak/>
        <w:t>Setup automation framework with Selenium to run test cases in multiple platforms.</w:t>
      </w:r>
    </w:p>
    <w:p w14:paraId="6A0F3751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Responsible for identifying test cases for manual and Automation with Selenium WebDriver for Smoke Test, Functional and Regression Tests.</w:t>
      </w:r>
    </w:p>
    <w:p w14:paraId="64CA06E0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 xml:space="preserve">every new build release. </w:t>
      </w:r>
    </w:p>
    <w:p w14:paraId="3576A128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 xml:space="preserve">Used Maven to manage project build, report and documentation across the network. </w:t>
      </w:r>
    </w:p>
    <w:p w14:paraId="231156F2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 xml:space="preserve">Prepared the data to cover various scenarios and wrote SQL scripts to verify database updates, inserts and deletions of the records. </w:t>
      </w:r>
    </w:p>
    <w:p w14:paraId="6B414C77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 xml:space="preserve">Run several load test scenarios simultaneously to see how various conditions interact with each other and affect API's performance. </w:t>
      </w:r>
    </w:p>
    <w:p w14:paraId="431F672B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 xml:space="preserve">Wrote several SQL queries and analyzed them to validate the business rules in Oracle database through SQL Developer as part of Backend testing. </w:t>
      </w:r>
    </w:p>
    <w:p w14:paraId="26C5B2DE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Used Firebug to do web-based application testing with Selenium for the commands and locator application.</w:t>
      </w:r>
    </w:p>
    <w:p w14:paraId="096BA4C0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Developed REST web service testing framework with SOAP UI to build robust and scalable web service testing.</w:t>
      </w:r>
    </w:p>
    <w:p w14:paraId="019C12C6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Tested SSIS packages as per business requirements and data mapping requirements.</w:t>
      </w:r>
    </w:p>
    <w:p w14:paraId="5B88F22C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Executed the jobs using SQL Server Agent and checked the logs.</w:t>
      </w:r>
    </w:p>
    <w:p w14:paraId="2FBF5D53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Performed SWOT analysis to evaluate internal and external environments.</w:t>
      </w:r>
    </w:p>
    <w:p w14:paraId="5B6C0833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Wrote Selenium script for taking screenshots and also used Actions class to perform mouse and keyboard events.</w:t>
      </w:r>
    </w:p>
    <w:p w14:paraId="5A837E91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Reported defects in JIRA &amp; interacted with developers to resolve technical issues.</w:t>
      </w:r>
    </w:p>
    <w:p w14:paraId="73656799" w14:textId="2F6AD94A" w:rsidR="00BA509B" w:rsidRPr="00673F71" w:rsidRDefault="00673F71" w:rsidP="00712926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 xml:space="preserve">Verified integration of various components in app and executed end-to-end testing. </w:t>
      </w:r>
    </w:p>
    <w:p w14:paraId="12C457AA" w14:textId="77777777" w:rsidR="00673F71" w:rsidRDefault="00673F71" w:rsidP="00712926">
      <w:pPr>
        <w:rPr>
          <w:color w:val="auto"/>
        </w:rPr>
      </w:pPr>
    </w:p>
    <w:p w14:paraId="41B82DC6" w14:textId="0C9465F7" w:rsidR="00673F71" w:rsidRPr="00673F71" w:rsidRDefault="00673F71" w:rsidP="00673F71">
      <w:pPr>
        <w:rPr>
          <w:b/>
          <w:bCs/>
          <w:color w:val="auto"/>
        </w:rPr>
      </w:pPr>
      <w:r w:rsidRPr="00673F71">
        <w:rPr>
          <w:b/>
          <w:bCs/>
          <w:color w:val="auto"/>
        </w:rPr>
        <w:t xml:space="preserve">Client: </w:t>
      </w:r>
      <w:r>
        <w:rPr>
          <w:b/>
          <w:bCs/>
          <w:color w:val="auto"/>
        </w:rPr>
        <w:t>State Street Bank, Princeton</w:t>
      </w:r>
      <w:r w:rsidRPr="00673F71">
        <w:rPr>
          <w:b/>
          <w:bCs/>
          <w:color w:val="auto"/>
        </w:rPr>
        <w:tab/>
      </w:r>
      <w:r w:rsidRPr="00673F71">
        <w:rPr>
          <w:b/>
          <w:bCs/>
          <w:color w:val="auto"/>
        </w:rPr>
        <w:tab/>
      </w:r>
      <w:r w:rsidRPr="00673F71">
        <w:rPr>
          <w:b/>
          <w:bCs/>
          <w:color w:val="auto"/>
        </w:rPr>
        <w:tab/>
      </w:r>
      <w:r w:rsidRPr="00673F71">
        <w:rPr>
          <w:b/>
          <w:bCs/>
          <w:color w:val="auto"/>
        </w:rPr>
        <w:tab/>
      </w:r>
      <w:r w:rsidRPr="00673F71">
        <w:rPr>
          <w:b/>
          <w:bCs/>
          <w:color w:val="auto"/>
        </w:rPr>
        <w:tab/>
        <w:t xml:space="preserve">  </w:t>
      </w:r>
      <w:r w:rsidRPr="00673F71">
        <w:rPr>
          <w:b/>
          <w:bCs/>
          <w:color w:val="auto"/>
        </w:rPr>
        <w:tab/>
      </w:r>
      <w:r>
        <w:rPr>
          <w:b/>
          <w:bCs/>
          <w:color w:val="auto"/>
        </w:rPr>
        <w:t xml:space="preserve">                 </w:t>
      </w:r>
      <w:r w:rsidRPr="00673F71">
        <w:rPr>
          <w:b/>
          <w:bCs/>
          <w:color w:val="auto"/>
        </w:rPr>
        <w:t xml:space="preserve">  </w:t>
      </w:r>
      <w:r>
        <w:rPr>
          <w:b/>
          <w:bCs/>
          <w:color w:val="auto"/>
        </w:rPr>
        <w:t xml:space="preserve">Oct </w:t>
      </w:r>
      <w:r w:rsidRPr="00673F71">
        <w:rPr>
          <w:b/>
          <w:bCs/>
          <w:color w:val="auto"/>
        </w:rPr>
        <w:t xml:space="preserve"> 201</w:t>
      </w:r>
      <w:r>
        <w:rPr>
          <w:b/>
          <w:bCs/>
          <w:color w:val="auto"/>
        </w:rPr>
        <w:t>8</w:t>
      </w:r>
      <w:r w:rsidRPr="00673F71">
        <w:rPr>
          <w:b/>
          <w:bCs/>
          <w:color w:val="auto"/>
        </w:rPr>
        <w:t xml:space="preserve"> – </w:t>
      </w:r>
      <w:r>
        <w:rPr>
          <w:b/>
          <w:bCs/>
          <w:color w:val="auto"/>
        </w:rPr>
        <w:t>Dec</w:t>
      </w:r>
      <w:r w:rsidRPr="00673F71">
        <w:rPr>
          <w:b/>
          <w:bCs/>
          <w:color w:val="auto"/>
        </w:rPr>
        <w:t xml:space="preserve"> 201</w:t>
      </w:r>
      <w:r>
        <w:rPr>
          <w:b/>
          <w:bCs/>
          <w:color w:val="auto"/>
        </w:rPr>
        <w:t>8</w:t>
      </w:r>
    </w:p>
    <w:p w14:paraId="51C0E25D" w14:textId="77777777" w:rsidR="00673F71" w:rsidRPr="00673F71" w:rsidRDefault="00673F71" w:rsidP="00673F71">
      <w:pPr>
        <w:rPr>
          <w:b/>
          <w:bCs/>
          <w:color w:val="auto"/>
        </w:rPr>
      </w:pPr>
      <w:r w:rsidRPr="00673F71">
        <w:rPr>
          <w:b/>
          <w:bCs/>
          <w:color w:val="auto"/>
        </w:rPr>
        <w:t>Quality Analyst</w:t>
      </w:r>
    </w:p>
    <w:p w14:paraId="6FB8F707" w14:textId="77777777" w:rsidR="00673F71" w:rsidRPr="00673F71" w:rsidRDefault="00673F71" w:rsidP="00673F71">
      <w:pPr>
        <w:rPr>
          <w:b/>
          <w:bCs/>
          <w:color w:val="auto"/>
        </w:rPr>
      </w:pPr>
      <w:r w:rsidRPr="00673F71">
        <w:rPr>
          <w:b/>
          <w:bCs/>
          <w:color w:val="auto"/>
        </w:rPr>
        <w:t>Responsibilities:</w:t>
      </w:r>
    </w:p>
    <w:p w14:paraId="25E9C14E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Attended weekly status meetings and interacted with DEV. teams for the quick resolution of reported bugs and various technical issues.</w:t>
      </w:r>
    </w:p>
    <w:p w14:paraId="13A98742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Analyzed functional requirements and documented the user specifications and business rules.</w:t>
      </w:r>
    </w:p>
    <w:p w14:paraId="69B6B21C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Performed functional testing to identify various critical points in the application and automated it by using Selenium Web driver.</w:t>
      </w:r>
    </w:p>
    <w:p w14:paraId="20DBD2C9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Implemented modular framework for Selenium Web driver scripts using java in page library model.</w:t>
      </w:r>
    </w:p>
    <w:p w14:paraId="2C32311A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Performed Data driven testing using Selenium Web driver and TestNG functions which read data from property and XML files.</w:t>
      </w:r>
    </w:p>
    <w:p w14:paraId="1C92823F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Implemented Page Object Model (POM) by creating objects for each page.</w:t>
      </w:r>
    </w:p>
    <w:p w14:paraId="3B9B6F86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Used Maven to configure the dependencies, build and run the Selenium automation framework.</w:t>
      </w:r>
    </w:p>
    <w:p w14:paraId="551229D7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Involved in setting up and configuring the test environment with Eclipse, TestNG, and Selenium Grid.</w:t>
      </w:r>
    </w:p>
    <w:p w14:paraId="34DC05DB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Created Test Scripts using Element locators and used Selenium WebDriver to test web applications.</w:t>
      </w:r>
    </w:p>
    <w:p w14:paraId="77D979D9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Enhanced Test scripts using Java programming features and TestNG Annotations.</w:t>
      </w:r>
    </w:p>
    <w:p w14:paraId="6D246B1F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Used Maven to build and run the Selenium automation framework. Once the script got over, framework used to send the automation reports over email.</w:t>
      </w:r>
    </w:p>
    <w:p w14:paraId="292E76AE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Categorized defects based on severity and worked with developers to resolve them.</w:t>
      </w:r>
    </w:p>
    <w:p w14:paraId="768BB2C5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Executed Test runs in HP QC &amp; recorded results and defects.</w:t>
      </w:r>
    </w:p>
    <w:p w14:paraId="68562D4B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Prepared a report of all automation difficulties and test results for further application.</w:t>
      </w:r>
    </w:p>
    <w:p w14:paraId="4D148EA8" w14:textId="77777777" w:rsidR="00673F71" w:rsidRP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Performed data accuracy, data validation and data integrity testing by querying the database using SQL queries to check the data table on server.</w:t>
      </w:r>
    </w:p>
    <w:p w14:paraId="28B198E7" w14:textId="77777777" w:rsidR="00673F71" w:rsidRDefault="00673F71" w:rsidP="00673F71">
      <w:pPr>
        <w:numPr>
          <w:ilvl w:val="0"/>
          <w:numId w:val="12"/>
        </w:numPr>
        <w:rPr>
          <w:color w:val="auto"/>
        </w:rPr>
      </w:pPr>
      <w:r w:rsidRPr="00673F71">
        <w:rPr>
          <w:color w:val="auto"/>
        </w:rPr>
        <w:t>Developed automation scenarios using manual test cases.</w:t>
      </w:r>
    </w:p>
    <w:p w14:paraId="6CFC9C99" w14:textId="77777777" w:rsidR="00673F71" w:rsidRPr="00673F71" w:rsidRDefault="00673F71" w:rsidP="00673F71">
      <w:pPr>
        <w:ind w:left="720"/>
        <w:rPr>
          <w:color w:val="auto"/>
        </w:rPr>
      </w:pPr>
    </w:p>
    <w:p w14:paraId="14EFBF8A" w14:textId="7BA27C8D" w:rsidR="00673F71" w:rsidRPr="00673F71" w:rsidRDefault="00673F71" w:rsidP="00673F71">
      <w:pPr>
        <w:tabs>
          <w:tab w:val="left" w:pos="1590"/>
        </w:tabs>
        <w:rPr>
          <w:b/>
          <w:bCs/>
        </w:rPr>
      </w:pPr>
      <w:r>
        <w:rPr>
          <w:b/>
          <w:bCs/>
        </w:rPr>
        <w:t>Krishna Infoways, Navi Mumbai, India</w:t>
      </w:r>
      <w:r w:rsidRPr="00673F71">
        <w:rPr>
          <w:b/>
          <w:bCs/>
        </w:rPr>
        <w:tab/>
      </w:r>
      <w:r w:rsidRPr="00673F71">
        <w:rPr>
          <w:b/>
          <w:bCs/>
        </w:rPr>
        <w:tab/>
      </w:r>
      <w:r w:rsidRPr="00673F71">
        <w:rPr>
          <w:b/>
          <w:bCs/>
        </w:rPr>
        <w:tab/>
      </w:r>
      <w:r w:rsidRPr="00673F71">
        <w:rPr>
          <w:b/>
          <w:bCs/>
        </w:rPr>
        <w:tab/>
      </w:r>
      <w:r w:rsidRPr="00673F71">
        <w:rPr>
          <w:b/>
          <w:bCs/>
        </w:rPr>
        <w:tab/>
        <w:t xml:space="preserve"> </w:t>
      </w:r>
      <w:r w:rsidRPr="00673F71">
        <w:rPr>
          <w:b/>
          <w:bCs/>
        </w:rPr>
        <w:tab/>
        <w:t xml:space="preserve"> J</w:t>
      </w:r>
      <w:r>
        <w:rPr>
          <w:b/>
          <w:bCs/>
        </w:rPr>
        <w:t>une</w:t>
      </w:r>
      <w:r w:rsidRPr="00673F71">
        <w:rPr>
          <w:b/>
          <w:bCs/>
        </w:rPr>
        <w:t xml:space="preserve"> 201</w:t>
      </w:r>
      <w:r>
        <w:rPr>
          <w:b/>
          <w:bCs/>
        </w:rPr>
        <w:t>4</w:t>
      </w:r>
      <w:r w:rsidRPr="00673F71">
        <w:rPr>
          <w:b/>
          <w:bCs/>
        </w:rPr>
        <w:t xml:space="preserve"> – </w:t>
      </w:r>
      <w:r>
        <w:rPr>
          <w:b/>
          <w:bCs/>
        </w:rPr>
        <w:t>June</w:t>
      </w:r>
      <w:r w:rsidRPr="00673F71">
        <w:rPr>
          <w:b/>
          <w:bCs/>
        </w:rPr>
        <w:t xml:space="preserve"> 201</w:t>
      </w:r>
      <w:r>
        <w:rPr>
          <w:b/>
          <w:bCs/>
        </w:rPr>
        <w:t>8</w:t>
      </w:r>
    </w:p>
    <w:p w14:paraId="4C93C6A2" w14:textId="77777777" w:rsidR="00673F71" w:rsidRPr="00673F71" w:rsidRDefault="00673F71" w:rsidP="00673F71">
      <w:pPr>
        <w:tabs>
          <w:tab w:val="left" w:pos="1590"/>
        </w:tabs>
        <w:rPr>
          <w:b/>
          <w:bCs/>
        </w:rPr>
      </w:pPr>
      <w:r w:rsidRPr="00673F71">
        <w:rPr>
          <w:b/>
          <w:bCs/>
        </w:rPr>
        <w:t>Quality Analyst</w:t>
      </w:r>
    </w:p>
    <w:p w14:paraId="5C3802DA" w14:textId="77777777" w:rsidR="00673F71" w:rsidRPr="00673F71" w:rsidRDefault="00673F71" w:rsidP="00673F71">
      <w:pPr>
        <w:tabs>
          <w:tab w:val="left" w:pos="1590"/>
        </w:tabs>
        <w:rPr>
          <w:b/>
          <w:bCs/>
        </w:rPr>
      </w:pPr>
      <w:r w:rsidRPr="00673F71">
        <w:rPr>
          <w:b/>
          <w:bCs/>
        </w:rPr>
        <w:t>Responsibilities:</w:t>
      </w:r>
    </w:p>
    <w:p w14:paraId="6BD24267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Attended weekly status meetings and interacted with DEV. teams for the quick resolution of reported bugs and various technical issues.</w:t>
      </w:r>
    </w:p>
    <w:p w14:paraId="7C4A681E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Analyzed functional requirements and documented the user specifications and business rules.</w:t>
      </w:r>
    </w:p>
    <w:p w14:paraId="4D894D18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lastRenderedPageBreak/>
        <w:t>Performed functional testing to identify various critical points in the application and automated it by using Selenium Web driver.</w:t>
      </w:r>
    </w:p>
    <w:p w14:paraId="275F77D9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Implemented modular framework for Selenium Web driver scripts using java in page library model.</w:t>
      </w:r>
    </w:p>
    <w:p w14:paraId="1485896A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Performed Data driven testing using Selenium Web driver and TestNG functions which read data from property and XML files.</w:t>
      </w:r>
    </w:p>
    <w:p w14:paraId="61F56938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Implemented Page Object Model (POM) by creating objects for each page.</w:t>
      </w:r>
    </w:p>
    <w:p w14:paraId="1ED26EA6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Used Maven to configure the dependencies, build and run the Selenium automation framework.</w:t>
      </w:r>
    </w:p>
    <w:p w14:paraId="09EB9FF6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Involved in setting up and configuring the test environment with Eclipse, TestNG, and Selenium Grid.</w:t>
      </w:r>
    </w:p>
    <w:p w14:paraId="2F64690D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Created Test Scripts using Element locators and used Selenium WebDriver to test web applications.</w:t>
      </w:r>
    </w:p>
    <w:p w14:paraId="3A1ED28B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Enhanced Test scripts using Java programming features and TestNG Annotations.</w:t>
      </w:r>
    </w:p>
    <w:p w14:paraId="4B7FE886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Used Maven to build and run the Selenium automation framework. Once the script got over, framework used to send the automation reports over email.</w:t>
      </w:r>
    </w:p>
    <w:p w14:paraId="05084835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Categorized defects based on severity and worked with developers to resolve them.</w:t>
      </w:r>
    </w:p>
    <w:p w14:paraId="29C6BF78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Executed Test runs in HP QC &amp; recorded results and defects.</w:t>
      </w:r>
    </w:p>
    <w:p w14:paraId="48AC2A7F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Prepared a report of all automation difficulties and test results for further application.</w:t>
      </w:r>
    </w:p>
    <w:p w14:paraId="0FE7240E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Performed data accuracy, data validation and data integrity testing by querying the database using SQL queries to check the data table on server.</w:t>
      </w:r>
    </w:p>
    <w:p w14:paraId="315EDF5D" w14:textId="77777777" w:rsidR="00673F71" w:rsidRPr="00673F71" w:rsidRDefault="00673F71" w:rsidP="00673F71">
      <w:pPr>
        <w:numPr>
          <w:ilvl w:val="0"/>
          <w:numId w:val="12"/>
        </w:numPr>
        <w:tabs>
          <w:tab w:val="left" w:pos="1590"/>
        </w:tabs>
      </w:pPr>
      <w:r w:rsidRPr="00673F71">
        <w:t>Developed automation scenarios using manual test cases.</w:t>
      </w:r>
    </w:p>
    <w:p w14:paraId="50448AE6" w14:textId="3AFCDD9C" w:rsidR="00531D06" w:rsidRPr="00531D06" w:rsidRDefault="00531D06" w:rsidP="00531D06">
      <w:pPr>
        <w:tabs>
          <w:tab w:val="left" w:pos="1590"/>
        </w:tabs>
      </w:pPr>
    </w:p>
    <w:sectPr w:rsidR="00531D06" w:rsidRPr="00531D06" w:rsidSect="00815DFB">
      <w:headerReference w:type="first" r:id="rId8"/>
      <w:pgSz w:w="12240" w:h="15840" w:code="1"/>
      <w:pgMar w:top="630" w:right="720" w:bottom="432" w:left="72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5E46B" w14:textId="77777777" w:rsidR="00B72812" w:rsidRDefault="00B72812" w:rsidP="00AA35A8">
      <w:pPr>
        <w:spacing w:line="240" w:lineRule="auto"/>
      </w:pPr>
      <w:r>
        <w:separator/>
      </w:r>
    </w:p>
  </w:endnote>
  <w:endnote w:type="continuationSeparator" w:id="0">
    <w:p w14:paraId="72058DE6" w14:textId="77777777" w:rsidR="00B72812" w:rsidRDefault="00B72812" w:rsidP="00AA35A8">
      <w:pPr>
        <w:spacing w:line="240" w:lineRule="auto"/>
      </w:pPr>
      <w:r>
        <w:continuationSeparator/>
      </w:r>
    </w:p>
  </w:endnote>
  <w:endnote w:type="continuationNotice" w:id="1">
    <w:p w14:paraId="564819AC" w14:textId="77777777" w:rsidR="00B72812" w:rsidRDefault="00B7281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FB14AF" w14:textId="77777777" w:rsidR="00B72812" w:rsidRDefault="00B72812" w:rsidP="00AA35A8">
      <w:pPr>
        <w:spacing w:line="240" w:lineRule="auto"/>
      </w:pPr>
      <w:r>
        <w:separator/>
      </w:r>
    </w:p>
  </w:footnote>
  <w:footnote w:type="continuationSeparator" w:id="0">
    <w:p w14:paraId="28C35758" w14:textId="77777777" w:rsidR="00B72812" w:rsidRDefault="00B72812" w:rsidP="00AA35A8">
      <w:pPr>
        <w:spacing w:line="240" w:lineRule="auto"/>
      </w:pPr>
      <w:r>
        <w:continuationSeparator/>
      </w:r>
    </w:p>
  </w:footnote>
  <w:footnote w:type="continuationNotice" w:id="1">
    <w:p w14:paraId="7229EF86" w14:textId="77777777" w:rsidR="00B72812" w:rsidRDefault="00B7281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B6544" w14:textId="49264D49" w:rsidR="00815DFB" w:rsidRDefault="00815DFB">
    <w:pPr>
      <w:pStyle w:val="Header"/>
    </w:pPr>
    <w:r>
      <w:ptab w:relativeTo="indent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771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772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45E97"/>
    <w:multiLevelType w:val="hybridMultilevel"/>
    <w:tmpl w:val="1206CA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FA5FA1"/>
    <w:multiLevelType w:val="hybridMultilevel"/>
    <w:tmpl w:val="C5200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3B7603"/>
    <w:multiLevelType w:val="hybridMultilevel"/>
    <w:tmpl w:val="548CD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A5057"/>
    <w:multiLevelType w:val="hybridMultilevel"/>
    <w:tmpl w:val="D472C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DF4C07"/>
    <w:multiLevelType w:val="hybridMultilevel"/>
    <w:tmpl w:val="CAEA2038"/>
    <w:lvl w:ilvl="0" w:tplc="D55492CA">
      <w:start w:val="1"/>
      <w:numFmt w:val="bullet"/>
      <w:lvlText w:val="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11"/>
  </w:num>
  <w:num w:numId="3" w16cid:durableId="1774394388">
    <w:abstractNumId w:val="4"/>
  </w:num>
  <w:num w:numId="4" w16cid:durableId="2058429382">
    <w:abstractNumId w:val="5"/>
  </w:num>
  <w:num w:numId="5" w16cid:durableId="537013467">
    <w:abstractNumId w:val="3"/>
  </w:num>
  <w:num w:numId="6" w16cid:durableId="1832286735">
    <w:abstractNumId w:val="6"/>
  </w:num>
  <w:num w:numId="7" w16cid:durableId="909921174">
    <w:abstractNumId w:val="0"/>
  </w:num>
  <w:num w:numId="8" w16cid:durableId="1533300515">
    <w:abstractNumId w:val="10"/>
  </w:num>
  <w:num w:numId="9" w16cid:durableId="705254208">
    <w:abstractNumId w:val="2"/>
  </w:num>
  <w:num w:numId="10" w16cid:durableId="2106992479">
    <w:abstractNumId w:val="12"/>
  </w:num>
  <w:num w:numId="11" w16cid:durableId="138769308">
    <w:abstractNumId w:val="2"/>
  </w:num>
  <w:num w:numId="12" w16cid:durableId="1720938108">
    <w:abstractNumId w:val="8"/>
  </w:num>
  <w:num w:numId="13" w16cid:durableId="1528906662">
    <w:abstractNumId w:val="7"/>
  </w:num>
  <w:num w:numId="14" w16cid:durableId="894395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CB"/>
    <w:rsid w:val="0000752A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10041D"/>
    <w:rsid w:val="001052AA"/>
    <w:rsid w:val="00121919"/>
    <w:rsid w:val="00124ED6"/>
    <w:rsid w:val="00157511"/>
    <w:rsid w:val="00167789"/>
    <w:rsid w:val="00194704"/>
    <w:rsid w:val="001B160B"/>
    <w:rsid w:val="00203213"/>
    <w:rsid w:val="002236D5"/>
    <w:rsid w:val="0023757B"/>
    <w:rsid w:val="00243756"/>
    <w:rsid w:val="00253CBD"/>
    <w:rsid w:val="00260535"/>
    <w:rsid w:val="0027193E"/>
    <w:rsid w:val="00290E8E"/>
    <w:rsid w:val="002A7891"/>
    <w:rsid w:val="002C4E0C"/>
    <w:rsid w:val="002D178C"/>
    <w:rsid w:val="002E7306"/>
    <w:rsid w:val="00331DCE"/>
    <w:rsid w:val="00334FEA"/>
    <w:rsid w:val="00343C48"/>
    <w:rsid w:val="003514CA"/>
    <w:rsid w:val="00352A17"/>
    <w:rsid w:val="003877F8"/>
    <w:rsid w:val="003904BF"/>
    <w:rsid w:val="00390FC5"/>
    <w:rsid w:val="00391BEA"/>
    <w:rsid w:val="003A3587"/>
    <w:rsid w:val="003B351B"/>
    <w:rsid w:val="003B4AEF"/>
    <w:rsid w:val="003B7F92"/>
    <w:rsid w:val="003F1D3E"/>
    <w:rsid w:val="0041245C"/>
    <w:rsid w:val="00413BF1"/>
    <w:rsid w:val="00415CF3"/>
    <w:rsid w:val="00427300"/>
    <w:rsid w:val="00447246"/>
    <w:rsid w:val="00453A7B"/>
    <w:rsid w:val="00454714"/>
    <w:rsid w:val="00457ADE"/>
    <w:rsid w:val="00462350"/>
    <w:rsid w:val="00463060"/>
    <w:rsid w:val="00464B92"/>
    <w:rsid w:val="00470744"/>
    <w:rsid w:val="00473090"/>
    <w:rsid w:val="004936B2"/>
    <w:rsid w:val="004A28EA"/>
    <w:rsid w:val="004D5532"/>
    <w:rsid w:val="004F7442"/>
    <w:rsid w:val="00524297"/>
    <w:rsid w:val="005273AD"/>
    <w:rsid w:val="00531D06"/>
    <w:rsid w:val="00537559"/>
    <w:rsid w:val="00552CAA"/>
    <w:rsid w:val="00583F2A"/>
    <w:rsid w:val="00593D4E"/>
    <w:rsid w:val="005E11A5"/>
    <w:rsid w:val="006059CB"/>
    <w:rsid w:val="00607A35"/>
    <w:rsid w:val="00626B3C"/>
    <w:rsid w:val="00660FBB"/>
    <w:rsid w:val="00673F71"/>
    <w:rsid w:val="0069541B"/>
    <w:rsid w:val="006A1E18"/>
    <w:rsid w:val="006A37C0"/>
    <w:rsid w:val="006C3179"/>
    <w:rsid w:val="006C7C99"/>
    <w:rsid w:val="006C7F5A"/>
    <w:rsid w:val="006D4544"/>
    <w:rsid w:val="006F5D5C"/>
    <w:rsid w:val="007078EF"/>
    <w:rsid w:val="00710900"/>
    <w:rsid w:val="00712926"/>
    <w:rsid w:val="00745AA9"/>
    <w:rsid w:val="00746B0A"/>
    <w:rsid w:val="007704E6"/>
    <w:rsid w:val="00771A46"/>
    <w:rsid w:val="00772D95"/>
    <w:rsid w:val="00781E3D"/>
    <w:rsid w:val="00785D49"/>
    <w:rsid w:val="00791376"/>
    <w:rsid w:val="00791C5D"/>
    <w:rsid w:val="007B4FF4"/>
    <w:rsid w:val="007D7F15"/>
    <w:rsid w:val="00815DFB"/>
    <w:rsid w:val="00831977"/>
    <w:rsid w:val="00836AA3"/>
    <w:rsid w:val="008377D9"/>
    <w:rsid w:val="00850571"/>
    <w:rsid w:val="008506D1"/>
    <w:rsid w:val="00862B60"/>
    <w:rsid w:val="00863439"/>
    <w:rsid w:val="00871DB8"/>
    <w:rsid w:val="008770FA"/>
    <w:rsid w:val="00887E05"/>
    <w:rsid w:val="008A171A"/>
    <w:rsid w:val="008C6FDE"/>
    <w:rsid w:val="008D004E"/>
    <w:rsid w:val="008D5253"/>
    <w:rsid w:val="008E6A6D"/>
    <w:rsid w:val="008F180B"/>
    <w:rsid w:val="008F48B9"/>
    <w:rsid w:val="00900281"/>
    <w:rsid w:val="009049BC"/>
    <w:rsid w:val="00910B68"/>
    <w:rsid w:val="00913025"/>
    <w:rsid w:val="009230A7"/>
    <w:rsid w:val="00933EF6"/>
    <w:rsid w:val="009529EB"/>
    <w:rsid w:val="009805B1"/>
    <w:rsid w:val="009B4B3C"/>
    <w:rsid w:val="009B55A3"/>
    <w:rsid w:val="009D0284"/>
    <w:rsid w:val="009D646A"/>
    <w:rsid w:val="00A04CC0"/>
    <w:rsid w:val="00A365DA"/>
    <w:rsid w:val="00A633B0"/>
    <w:rsid w:val="00A82BE7"/>
    <w:rsid w:val="00A90A97"/>
    <w:rsid w:val="00AA1166"/>
    <w:rsid w:val="00AA35A8"/>
    <w:rsid w:val="00AB0853"/>
    <w:rsid w:val="00AD590F"/>
    <w:rsid w:val="00AE562D"/>
    <w:rsid w:val="00B017E5"/>
    <w:rsid w:val="00B04123"/>
    <w:rsid w:val="00B06922"/>
    <w:rsid w:val="00B20F64"/>
    <w:rsid w:val="00B42685"/>
    <w:rsid w:val="00B51639"/>
    <w:rsid w:val="00B65B45"/>
    <w:rsid w:val="00B72812"/>
    <w:rsid w:val="00B75292"/>
    <w:rsid w:val="00B8453F"/>
    <w:rsid w:val="00B85473"/>
    <w:rsid w:val="00B86C53"/>
    <w:rsid w:val="00BA509B"/>
    <w:rsid w:val="00BB1940"/>
    <w:rsid w:val="00BD2BE1"/>
    <w:rsid w:val="00BD79CC"/>
    <w:rsid w:val="00BE3FED"/>
    <w:rsid w:val="00BE5968"/>
    <w:rsid w:val="00BF3DBB"/>
    <w:rsid w:val="00C0565B"/>
    <w:rsid w:val="00C129CF"/>
    <w:rsid w:val="00C163A1"/>
    <w:rsid w:val="00C33D8C"/>
    <w:rsid w:val="00C62E97"/>
    <w:rsid w:val="00C822BF"/>
    <w:rsid w:val="00C90004"/>
    <w:rsid w:val="00CA07A7"/>
    <w:rsid w:val="00CA61BE"/>
    <w:rsid w:val="00CB3E40"/>
    <w:rsid w:val="00CF22B3"/>
    <w:rsid w:val="00CF2BE7"/>
    <w:rsid w:val="00CF3432"/>
    <w:rsid w:val="00D00CD9"/>
    <w:rsid w:val="00D15AAE"/>
    <w:rsid w:val="00D22971"/>
    <w:rsid w:val="00D3419C"/>
    <w:rsid w:val="00D54287"/>
    <w:rsid w:val="00D60B19"/>
    <w:rsid w:val="00D86385"/>
    <w:rsid w:val="00D95726"/>
    <w:rsid w:val="00DA4B7F"/>
    <w:rsid w:val="00DB472D"/>
    <w:rsid w:val="00DC4FED"/>
    <w:rsid w:val="00DE5F88"/>
    <w:rsid w:val="00DF2298"/>
    <w:rsid w:val="00DF56E6"/>
    <w:rsid w:val="00E067BA"/>
    <w:rsid w:val="00E147DE"/>
    <w:rsid w:val="00E360EA"/>
    <w:rsid w:val="00E77096"/>
    <w:rsid w:val="00E80D10"/>
    <w:rsid w:val="00EB74E8"/>
    <w:rsid w:val="00EC0F79"/>
    <w:rsid w:val="00EE0C7C"/>
    <w:rsid w:val="00EF0E02"/>
    <w:rsid w:val="00EF22EF"/>
    <w:rsid w:val="00F02E99"/>
    <w:rsid w:val="00F10769"/>
    <w:rsid w:val="00F215F3"/>
    <w:rsid w:val="00F30552"/>
    <w:rsid w:val="00F419C0"/>
    <w:rsid w:val="00F46BDB"/>
    <w:rsid w:val="00F46F61"/>
    <w:rsid w:val="00F5563D"/>
    <w:rsid w:val="00FA1C9A"/>
    <w:rsid w:val="00FA3707"/>
    <w:rsid w:val="00FD56F7"/>
    <w:rsid w:val="00FD73C5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1C31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53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6C53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815DFB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BA509B"/>
    <w:rPr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6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uti\AppData\Roaming\Microsoft\Templates\Modern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FA14FCF480F4EE882CE8ECDCAE28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4552C-7AAB-4468-84FF-8C82BFE4A9B7}"/>
      </w:docPartPr>
      <w:docPartBody>
        <w:p w:rsidR="00D1303F" w:rsidRDefault="007A27EC" w:rsidP="007A27EC">
          <w:pPr>
            <w:pStyle w:val="3FA14FCF480F4EE882CE8ECDCAE28316"/>
          </w:pPr>
          <w:r w:rsidRPr="00771A46">
            <w:t>CONTACT</w:t>
          </w:r>
        </w:p>
      </w:docPartBody>
    </w:docPart>
    <w:docPart>
      <w:docPartPr>
        <w:name w:val="BE2C657207E240058DD3B09CA5CF4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E62E2-68AD-428D-B6EB-67F70ED1384A}"/>
      </w:docPartPr>
      <w:docPartBody>
        <w:p w:rsidR="00D1303F" w:rsidRDefault="007A27EC" w:rsidP="007A27EC">
          <w:pPr>
            <w:pStyle w:val="BE2C657207E240058DD3B09CA5CF4A2A"/>
          </w:pPr>
          <w:r w:rsidRPr="00C822BF">
            <w:t>EDUCATION</w:t>
          </w:r>
        </w:p>
      </w:docPartBody>
    </w:docPart>
    <w:docPart>
      <w:docPartPr>
        <w:name w:val="ED144FC2135C43DDBD2081B53A15A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429FF8-89E8-4424-B173-26982F204E1D}"/>
      </w:docPartPr>
      <w:docPartBody>
        <w:p w:rsidR="00D1303F" w:rsidRDefault="007A27EC" w:rsidP="007A27EC">
          <w:pPr>
            <w:pStyle w:val="ED144FC2135C43DDBD2081B53A15A138"/>
          </w:pPr>
          <w:r w:rsidRPr="00C822BF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EC"/>
    <w:rsid w:val="00387838"/>
    <w:rsid w:val="00593D4E"/>
    <w:rsid w:val="006C1545"/>
    <w:rsid w:val="007A27EC"/>
    <w:rsid w:val="00923374"/>
    <w:rsid w:val="009D5B2A"/>
    <w:rsid w:val="00BF2987"/>
    <w:rsid w:val="00D1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A14FCF480F4EE882CE8ECDCAE28316">
    <w:name w:val="3FA14FCF480F4EE882CE8ECDCAE28316"/>
    <w:rsid w:val="007A27EC"/>
  </w:style>
  <w:style w:type="paragraph" w:customStyle="1" w:styleId="BE2C657207E240058DD3B09CA5CF4A2A">
    <w:name w:val="BE2C657207E240058DD3B09CA5CF4A2A"/>
    <w:rsid w:val="007A27EC"/>
  </w:style>
  <w:style w:type="paragraph" w:customStyle="1" w:styleId="ED144FC2135C43DDBD2081B53A15A138">
    <w:name w:val="ED144FC2135C43DDBD2081B53A15A138"/>
    <w:rsid w:val="007A27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F21F5B-FFC7-4F55-92BB-245A5FA3197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UIUX designer resume</Template>
  <TotalTime>0</TotalTime>
  <Pages>5</Pages>
  <Words>2263</Words>
  <Characters>12904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2024-10-03T21:58:00Z</dcterms:created>
  <dcterms:modified xsi:type="dcterms:W3CDTF">2024-10-15T14:57:00Z</dcterms:modified>
</cp:coreProperties>
</file>