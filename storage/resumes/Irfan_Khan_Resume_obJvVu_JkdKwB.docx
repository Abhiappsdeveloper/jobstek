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D347D2" w:rsidRPr="00D347D2" w14:paraId="4C154FC9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D964FB3" w14:textId="1B7FC2C9" w:rsidR="001B2ABD" w:rsidRPr="00D347D2" w:rsidRDefault="00D347D2" w:rsidP="001B2ABD">
            <w:pPr>
              <w:tabs>
                <w:tab w:val="left" w:pos="990"/>
              </w:tabs>
              <w:jc w:val="center"/>
            </w:pPr>
            <w:r w:rsidRPr="00D347D2">
              <w:rPr>
                <w:noProof/>
              </w:rPr>
              <w:drawing>
                <wp:inline distT="0" distB="0" distL="0" distR="0" wp14:anchorId="0665C828" wp14:editId="18FB472F">
                  <wp:extent cx="1551305" cy="1554480"/>
                  <wp:effectExtent l="0" t="0" r="0" b="7620"/>
                  <wp:docPr id="1574112998" name="Picture 1" descr="A person wearing glasses and a red shi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112998" name="Picture 1" descr="A person wearing glasses and a red shir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305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6A7C5BBE" w14:textId="77777777" w:rsidR="001B2ABD" w:rsidRPr="00D347D2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2E37195C" w14:textId="36A74816" w:rsidR="00027780" w:rsidRPr="00D347D2" w:rsidRDefault="00027780" w:rsidP="00027780">
            <w:pPr>
              <w:pStyle w:val="Title"/>
              <w:rPr>
                <w:color w:val="auto"/>
              </w:rPr>
            </w:pPr>
            <w:r w:rsidRPr="00D347D2">
              <w:rPr>
                <w:color w:val="auto"/>
              </w:rPr>
              <w:t>Irfan khan</w:t>
            </w:r>
          </w:p>
          <w:p w14:paraId="6FC3F830" w14:textId="53F5672A" w:rsidR="001B2ABD" w:rsidRPr="00D347D2" w:rsidRDefault="00027780" w:rsidP="001B2ABD">
            <w:pPr>
              <w:pStyle w:val="Subtitle"/>
              <w:rPr>
                <w:color w:val="auto"/>
              </w:rPr>
            </w:pPr>
            <w:r>
              <w:rPr>
                <w:color w:val="auto"/>
                <w:spacing w:val="1"/>
                <w:w w:val="74"/>
              </w:rPr>
              <w:t>Associate Director</w:t>
            </w:r>
            <w:r w:rsidR="00D53872">
              <w:rPr>
                <w:color w:val="auto"/>
                <w:spacing w:val="6"/>
                <w:w w:val="74"/>
              </w:rPr>
              <w:t xml:space="preserve"> </w:t>
            </w:r>
          </w:p>
        </w:tc>
      </w:tr>
      <w:tr w:rsidR="00D347D2" w:rsidRPr="00D347D2" w14:paraId="3F86CCF7" w14:textId="77777777" w:rsidTr="001B2ABD">
        <w:tc>
          <w:tcPr>
            <w:tcW w:w="3600" w:type="dxa"/>
          </w:tcPr>
          <w:p w14:paraId="2E96BE14" w14:textId="6DAE3204" w:rsidR="00D53872" w:rsidRPr="00D53872" w:rsidRDefault="00D53872" w:rsidP="00D53872">
            <w:pPr>
              <w:pStyle w:val="Heading2"/>
              <w:rPr>
                <w:bCs w:val="0"/>
                <w:sz w:val="28"/>
                <w:szCs w:val="24"/>
              </w:rPr>
            </w:pPr>
            <w:r w:rsidRPr="00D53872">
              <w:rPr>
                <w:sz w:val="36"/>
                <w:szCs w:val="36"/>
              </w:rPr>
              <w:lastRenderedPageBreak/>
              <w:t>summ</w:t>
            </w:r>
            <w:r>
              <w:rPr>
                <w:sz w:val="36"/>
                <w:szCs w:val="36"/>
              </w:rPr>
              <w:t>a</w:t>
            </w:r>
            <w:r w:rsidRPr="00D53872">
              <w:rPr>
                <w:sz w:val="36"/>
                <w:szCs w:val="36"/>
              </w:rPr>
              <w:t>ry</w:t>
            </w:r>
            <w:r w:rsidRPr="00D53872">
              <w:rPr>
                <w:bCs w:val="0"/>
                <w:sz w:val="28"/>
                <w:szCs w:val="24"/>
              </w:rPr>
              <w:t xml:space="preserve"> </w:t>
            </w:r>
          </w:p>
          <w:p w14:paraId="1F7FC003" w14:textId="533EC26B" w:rsidR="007254F9" w:rsidRPr="00D347D2" w:rsidRDefault="007254F9" w:rsidP="007254F9">
            <w:proofErr w:type="spellStart"/>
            <w:r w:rsidRPr="00D53872">
              <w:rPr>
                <w:b/>
                <w:bCs/>
              </w:rPr>
              <w:t>SAFe</w:t>
            </w:r>
            <w:proofErr w:type="spellEnd"/>
            <w:r w:rsidRPr="00D53872">
              <w:rPr>
                <w:b/>
                <w:bCs/>
              </w:rPr>
              <w:t xml:space="preserve"> certified</w:t>
            </w:r>
            <w:r w:rsidRPr="00D347D2">
              <w:t xml:space="preserve"> experienced and highly skilled in project/program</w:t>
            </w:r>
          </w:p>
          <w:p w14:paraId="02F5E9CB" w14:textId="77777777" w:rsidR="007254F9" w:rsidRPr="00D347D2" w:rsidRDefault="007254F9" w:rsidP="007254F9">
            <w:r w:rsidRPr="00D347D2">
              <w:t>management, client relationship management and business</w:t>
            </w:r>
          </w:p>
          <w:p w14:paraId="2F16B4CA" w14:textId="77777777" w:rsidR="007254F9" w:rsidRPr="00D347D2" w:rsidRDefault="007254F9" w:rsidP="007254F9">
            <w:r w:rsidRPr="00D347D2">
              <w:t>development, with a proven track record in leading software</w:t>
            </w:r>
          </w:p>
          <w:p w14:paraId="15226B06" w14:textId="77777777" w:rsidR="007254F9" w:rsidRPr="00D347D2" w:rsidRDefault="007254F9" w:rsidP="007254F9">
            <w:r w:rsidRPr="00D347D2">
              <w:t>development projects from inception to post-implementation.</w:t>
            </w:r>
          </w:p>
          <w:p w14:paraId="64709427" w14:textId="77777777" w:rsidR="007254F9" w:rsidRPr="00D347D2" w:rsidRDefault="007254F9" w:rsidP="007254F9">
            <w:r w:rsidRPr="00D347D2">
              <w:t>Expertise in Agile and traditional project management, program life</w:t>
            </w:r>
          </w:p>
          <w:p w14:paraId="4DF0873D" w14:textId="77777777" w:rsidR="007254F9" w:rsidRPr="00D347D2" w:rsidRDefault="007254F9" w:rsidP="007254F9">
            <w:r w:rsidRPr="00D347D2">
              <w:t>cycle management, and vendor relationships.</w:t>
            </w:r>
          </w:p>
          <w:p w14:paraId="1F811EA8" w14:textId="77777777" w:rsidR="007254F9" w:rsidRPr="00D347D2" w:rsidRDefault="007254F9" w:rsidP="007254F9">
            <w:r w:rsidRPr="00D347D2">
              <w:t>Proven ability to manage multi-million-dollar, high-visibility projects</w:t>
            </w:r>
          </w:p>
          <w:p w14:paraId="3781D14C" w14:textId="77777777" w:rsidR="007254F9" w:rsidRPr="00D347D2" w:rsidRDefault="007254F9" w:rsidP="007254F9">
            <w:r w:rsidRPr="00D347D2">
              <w:t>and transition teams to Agile methodologies.</w:t>
            </w:r>
          </w:p>
          <w:p w14:paraId="0A472847" w14:textId="77777777" w:rsidR="007254F9" w:rsidRPr="00D347D2" w:rsidRDefault="007254F9" w:rsidP="007254F9">
            <w:r w:rsidRPr="00D347D2">
              <w:t>Strong business development experience, identifying new</w:t>
            </w:r>
          </w:p>
          <w:p w14:paraId="66E0F333" w14:textId="77777777" w:rsidR="007254F9" w:rsidRPr="00D347D2" w:rsidRDefault="007254F9" w:rsidP="007254F9">
            <w:r w:rsidRPr="00D347D2">
              <w:t>opportunities, building client relationships, and developing effective</w:t>
            </w:r>
          </w:p>
          <w:p w14:paraId="5EDEC956" w14:textId="77777777" w:rsidR="007254F9" w:rsidRPr="00D347D2" w:rsidRDefault="007254F9" w:rsidP="007254F9">
            <w:r w:rsidRPr="00D347D2">
              <w:t>sales strategies.</w:t>
            </w:r>
          </w:p>
          <w:p w14:paraId="23DED1F8" w14:textId="77777777" w:rsidR="007254F9" w:rsidRPr="00D347D2" w:rsidRDefault="007254F9" w:rsidP="007254F9">
            <w:r w:rsidRPr="00D347D2">
              <w:t>Skilled in managing proposals and contracts, driving business</w:t>
            </w:r>
          </w:p>
          <w:p w14:paraId="3629D5E2" w14:textId="77777777" w:rsidR="007254F9" w:rsidRPr="00D347D2" w:rsidRDefault="007254F9" w:rsidP="007254F9">
            <w:r w:rsidRPr="00D347D2">
              <w:t>growth, and engaging with stakeholders.</w:t>
            </w:r>
          </w:p>
          <w:p w14:paraId="57A7B60C" w14:textId="776AB215" w:rsidR="00036450" w:rsidRDefault="007254F9" w:rsidP="007254F9">
            <w:r w:rsidRPr="00D347D2">
              <w:t>Proficient in fostering high levels of customer trust and confidence.</w:t>
            </w:r>
          </w:p>
          <w:p w14:paraId="576936F6" w14:textId="77777777" w:rsidR="00D53872" w:rsidRDefault="00D53872" w:rsidP="007254F9"/>
          <w:sdt>
            <w:sdtPr>
              <w:rPr>
                <w:b w:val="0"/>
                <w:bCs w:val="0"/>
                <w:sz w:val="16"/>
                <w:szCs w:val="16"/>
              </w:rPr>
              <w:id w:val="287477282"/>
              <w:placeholder>
                <w:docPart w:val="AB590FAF886F4BA4B485D3F3C67F9BA5"/>
              </w:placeholder>
              <w:temporary/>
              <w:showingPlcHdr/>
              <w15:appearance w15:val="hidden"/>
            </w:sdtPr>
            <w:sdtContent>
              <w:p w14:paraId="7E1EB916" w14:textId="77777777" w:rsidR="00D53872" w:rsidRPr="00D347D2" w:rsidRDefault="00D53872" w:rsidP="00D53872">
                <w:pPr>
                  <w:pStyle w:val="Heading2"/>
                  <w:rPr>
                    <w:b w:val="0"/>
                    <w:bCs w:val="0"/>
                    <w:sz w:val="16"/>
                    <w:szCs w:val="16"/>
                  </w:rPr>
                </w:pPr>
                <w:r w:rsidRPr="00D53872">
                  <w:rPr>
                    <w:sz w:val="28"/>
                    <w:szCs w:val="28"/>
                  </w:rPr>
                  <w:t>EDUCATION</w:t>
                </w:r>
              </w:p>
            </w:sdtContent>
          </w:sdt>
          <w:p w14:paraId="7BAF8F6D" w14:textId="77777777" w:rsidR="00D53872" w:rsidRPr="00D347D2" w:rsidRDefault="00D53872" w:rsidP="00D53872">
            <w:pPr>
              <w:pStyle w:val="Heading4"/>
              <w:rPr>
                <w:bCs/>
                <w:sz w:val="20"/>
                <w:szCs w:val="20"/>
              </w:rPr>
            </w:pPr>
            <w:r w:rsidRPr="00D347D2">
              <w:rPr>
                <w:bCs/>
                <w:sz w:val="20"/>
                <w:szCs w:val="20"/>
              </w:rPr>
              <w:t>Central Queensland University - Australia</w:t>
            </w:r>
          </w:p>
          <w:p w14:paraId="191E5457" w14:textId="77777777" w:rsidR="00D53872" w:rsidRPr="00D347D2" w:rsidRDefault="00D53872" w:rsidP="00D5387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Bachelor of Information technology </w:t>
            </w:r>
          </w:p>
          <w:p w14:paraId="3B965E4E" w14:textId="77777777" w:rsidR="00D53872" w:rsidRPr="00D347D2" w:rsidRDefault="00D53872" w:rsidP="00D53872">
            <w:pPr>
              <w:rPr>
                <w:sz w:val="20"/>
                <w:szCs w:val="20"/>
              </w:rPr>
            </w:pPr>
          </w:p>
          <w:p w14:paraId="12ACA1DE" w14:textId="77777777" w:rsidR="00D53872" w:rsidRPr="00D347D2" w:rsidRDefault="00D53872" w:rsidP="00D53872">
            <w:pPr>
              <w:pStyle w:val="Heading4"/>
              <w:rPr>
                <w:bCs/>
                <w:sz w:val="20"/>
                <w:szCs w:val="20"/>
              </w:rPr>
            </w:pPr>
            <w:r w:rsidRPr="00D347D2">
              <w:rPr>
                <w:bCs/>
                <w:sz w:val="20"/>
                <w:szCs w:val="20"/>
              </w:rPr>
              <w:t>Australian Institute of Management &amp; Computing</w:t>
            </w:r>
          </w:p>
          <w:p w14:paraId="03CA78BA" w14:textId="77777777" w:rsidR="00D53872" w:rsidRPr="00D347D2" w:rsidRDefault="00D53872" w:rsidP="00D53872">
            <w:pPr>
              <w:pStyle w:val="Heading4"/>
              <w:rPr>
                <w:b w:val="0"/>
                <w:sz w:val="16"/>
                <w:szCs w:val="16"/>
              </w:rPr>
            </w:pPr>
            <w:r w:rsidRPr="00D347D2">
              <w:rPr>
                <w:b w:val="0"/>
                <w:sz w:val="16"/>
                <w:szCs w:val="16"/>
              </w:rPr>
              <w:t>Graduate Diploma of Education, Information Technology Administration and Management</w:t>
            </w:r>
          </w:p>
          <w:p w14:paraId="77A4CE74" w14:textId="77777777" w:rsidR="00D53872" w:rsidRPr="00D347D2" w:rsidRDefault="00D53872" w:rsidP="007254F9"/>
          <w:p w14:paraId="6827847E" w14:textId="501DC5E2" w:rsidR="00D53872" w:rsidRPr="00D53872" w:rsidRDefault="00D53872" w:rsidP="00D53872">
            <w:pPr>
              <w:pStyle w:val="Heading2"/>
              <w:rPr>
                <w:rFonts w:asciiTheme="minorHAnsi" w:eastAsiaTheme="minorEastAsia" w:hAnsiTheme="minorHAnsi" w:cstheme="minorBidi"/>
                <w:sz w:val="36"/>
                <w:szCs w:val="36"/>
              </w:rPr>
            </w:pPr>
            <w:r w:rsidRPr="00D53872">
              <w:rPr>
                <w:sz w:val="36"/>
                <w:szCs w:val="36"/>
              </w:rPr>
              <w:t>certifications</w:t>
            </w:r>
          </w:p>
          <w:p w14:paraId="30ECE786" w14:textId="1DD766B8" w:rsidR="00D53872" w:rsidRDefault="00D53872" w:rsidP="00036450">
            <w:proofErr w:type="spellStart"/>
            <w:r>
              <w:t>SAFe</w:t>
            </w:r>
            <w:proofErr w:type="spellEnd"/>
            <w:r>
              <w:t xml:space="preserve"> 6.0 Agilist Certified</w:t>
            </w:r>
          </w:p>
          <w:p w14:paraId="750894CD" w14:textId="6FCE14E3" w:rsidR="00D53872" w:rsidRDefault="00D53872" w:rsidP="00036450">
            <w:r>
              <w:t>PSM1 Certified</w:t>
            </w:r>
          </w:p>
          <w:p w14:paraId="38032C9A" w14:textId="5D497A9B" w:rsidR="00D53872" w:rsidRPr="00D347D2" w:rsidRDefault="00D53872" w:rsidP="00036450">
            <w:proofErr w:type="spellStart"/>
            <w:r>
              <w:t>iLead</w:t>
            </w:r>
            <w:proofErr w:type="spellEnd"/>
            <w:r>
              <w:t xml:space="preserve"> Plus Certified</w:t>
            </w:r>
          </w:p>
          <w:p w14:paraId="5B77A676" w14:textId="7AF7B026" w:rsidR="00D53872" w:rsidRPr="00D53872" w:rsidRDefault="00D53872" w:rsidP="00D53872">
            <w:pPr>
              <w:pStyle w:val="Heading2"/>
              <w:rPr>
                <w:rFonts w:asciiTheme="minorHAnsi" w:eastAsiaTheme="minorEastAsia" w:hAnsiTheme="minorHAnsi" w:cstheme="minorBidi"/>
                <w:sz w:val="36"/>
                <w:szCs w:val="36"/>
              </w:rPr>
            </w:pPr>
            <w:r w:rsidRPr="00D53872">
              <w:rPr>
                <w:sz w:val="36"/>
                <w:szCs w:val="36"/>
              </w:rPr>
              <w:t>Contact</w:t>
            </w:r>
          </w:p>
          <w:sdt>
            <w:sdtPr>
              <w:id w:val="1111563247"/>
              <w:placeholder>
                <w:docPart w:val="6FE2F4045CDF49DC82547B9CC95C485B"/>
              </w:placeholder>
              <w:temporary/>
              <w:showingPlcHdr/>
              <w15:appearance w15:val="hidden"/>
            </w:sdtPr>
            <w:sdtContent>
              <w:p w14:paraId="4582F7B5" w14:textId="77777777" w:rsidR="004D3011" w:rsidRPr="00D347D2" w:rsidRDefault="004D3011" w:rsidP="004D3011">
                <w:r w:rsidRPr="00D347D2">
                  <w:t>PHONE:</w:t>
                </w:r>
              </w:p>
            </w:sdtContent>
          </w:sdt>
          <w:p w14:paraId="4C65BCE9" w14:textId="64BC4ADC" w:rsidR="004D3011" w:rsidRPr="00D347D2" w:rsidRDefault="007254F9" w:rsidP="004D3011">
            <w:r w:rsidRPr="00D347D2">
              <w:t>630-465-5628</w:t>
            </w:r>
          </w:p>
          <w:p w14:paraId="760D0E88" w14:textId="77777777" w:rsidR="004D3011" w:rsidRPr="00D347D2" w:rsidRDefault="004D3011" w:rsidP="004D3011"/>
          <w:sdt>
            <w:sdtPr>
              <w:id w:val="-240260293"/>
              <w:placeholder>
                <w:docPart w:val="A79160F311F84F24A82182431353086D"/>
              </w:placeholder>
              <w:temporary/>
              <w:showingPlcHdr/>
              <w15:appearance w15:val="hidden"/>
            </w:sdtPr>
            <w:sdtContent>
              <w:p w14:paraId="03CDA837" w14:textId="77777777" w:rsidR="004D3011" w:rsidRPr="00D347D2" w:rsidRDefault="004D3011" w:rsidP="004D3011">
                <w:r w:rsidRPr="00D347D2">
                  <w:t>EMAIL:</w:t>
                </w:r>
              </w:p>
            </w:sdtContent>
          </w:sdt>
          <w:p w14:paraId="03BAE621" w14:textId="0208594C" w:rsidR="00036450" w:rsidRPr="00D347D2" w:rsidRDefault="007254F9" w:rsidP="004D3011">
            <w:pPr>
              <w:rPr>
                <w:rStyle w:val="Hyperlink"/>
                <w:color w:val="auto"/>
              </w:rPr>
            </w:pPr>
            <w:r w:rsidRPr="00D347D2">
              <w:t>Psm1.irfan@gmail.com</w:t>
            </w:r>
          </w:p>
          <w:p w14:paraId="3C8EE5FC" w14:textId="77777777" w:rsidR="00D53872" w:rsidRDefault="00D53872" w:rsidP="00D53872">
            <w:pPr>
              <w:pStyle w:val="Heading2"/>
              <w:rPr>
                <w:sz w:val="36"/>
                <w:szCs w:val="36"/>
              </w:rPr>
            </w:pPr>
          </w:p>
          <w:p w14:paraId="45C32B26" w14:textId="08839F9C" w:rsidR="00D53872" w:rsidRPr="00D53872" w:rsidRDefault="00D53872" w:rsidP="00D53872">
            <w:pPr>
              <w:pStyle w:val="Heading2"/>
              <w:rPr>
                <w:rFonts w:asciiTheme="minorHAnsi" w:eastAsiaTheme="minorEastAsia" w:hAnsiTheme="minorHAnsi" w:cstheme="minorBidi"/>
                <w:sz w:val="36"/>
                <w:szCs w:val="36"/>
              </w:rPr>
            </w:pPr>
            <w:r w:rsidRPr="00D53872">
              <w:rPr>
                <w:sz w:val="36"/>
                <w:szCs w:val="36"/>
              </w:rPr>
              <w:t>hobbies</w:t>
            </w:r>
          </w:p>
          <w:p w14:paraId="122212F3" w14:textId="5A41174A" w:rsidR="004D3011" w:rsidRPr="00D347D2" w:rsidRDefault="007254F9" w:rsidP="004D3011">
            <w:r w:rsidRPr="00D347D2">
              <w:t>Hiking</w:t>
            </w:r>
          </w:p>
          <w:p w14:paraId="403DAE92" w14:textId="08F72C28" w:rsidR="004D3011" w:rsidRPr="00D347D2" w:rsidRDefault="007254F9" w:rsidP="004D3011">
            <w:r w:rsidRPr="00D347D2">
              <w:t>Racquetball</w:t>
            </w:r>
          </w:p>
          <w:p w14:paraId="195EFD05" w14:textId="17588F56" w:rsidR="004D3011" w:rsidRPr="00D347D2" w:rsidRDefault="007254F9" w:rsidP="004D3011">
            <w:r w:rsidRPr="00D347D2">
              <w:t>Social Service</w:t>
            </w:r>
          </w:p>
          <w:p w14:paraId="6C1D6475" w14:textId="2F59B164" w:rsidR="004D3011" w:rsidRPr="00D347D2" w:rsidRDefault="004D3011" w:rsidP="004D3011"/>
        </w:tc>
        <w:tc>
          <w:tcPr>
            <w:tcW w:w="720" w:type="dxa"/>
          </w:tcPr>
          <w:p w14:paraId="3EA3CCD2" w14:textId="77777777" w:rsidR="001B2ABD" w:rsidRPr="00D347D2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rPr>
                <w:b w:val="0"/>
                <w:bCs w:val="0"/>
                <w:sz w:val="16"/>
                <w:szCs w:val="16"/>
              </w:rPr>
              <w:id w:val="1001553383"/>
              <w:placeholder>
                <w:docPart w:val="0A8A21334865477A94DBA31DFB361DED"/>
              </w:placeholder>
              <w:temporary/>
              <w:showingPlcHdr/>
              <w15:appearance w15:val="hidden"/>
            </w:sdtPr>
            <w:sdtContent>
              <w:p w14:paraId="460B2211" w14:textId="77777777" w:rsidR="00036450" w:rsidRPr="00D347D2" w:rsidRDefault="00036450" w:rsidP="00036450">
                <w:pPr>
                  <w:pStyle w:val="Heading2"/>
                  <w:rPr>
                    <w:b w:val="0"/>
                    <w:bCs w:val="0"/>
                    <w:sz w:val="16"/>
                    <w:szCs w:val="16"/>
                  </w:rPr>
                </w:pPr>
                <w:r w:rsidRPr="00D347D2">
                  <w:rPr>
                    <w:sz w:val="24"/>
                    <w:szCs w:val="24"/>
                  </w:rPr>
                  <w:t>WORK EXPERIENCE</w:t>
                </w:r>
              </w:p>
            </w:sdtContent>
          </w:sdt>
          <w:p w14:paraId="3426B740" w14:textId="73ECE221" w:rsidR="00036450" w:rsidRPr="00D347D2" w:rsidRDefault="007254F9" w:rsidP="00B359E4">
            <w:pPr>
              <w:pStyle w:val="Heading4"/>
              <w:rPr>
                <w:bCs/>
                <w:sz w:val="16"/>
                <w:szCs w:val="16"/>
              </w:rPr>
            </w:pPr>
            <w:r w:rsidRPr="00D347D2">
              <w:rPr>
                <w:bCs/>
                <w:sz w:val="16"/>
                <w:szCs w:val="16"/>
              </w:rPr>
              <w:t xml:space="preserve">LTI Mindtree - </w:t>
            </w:r>
            <w:r w:rsidR="00036450" w:rsidRPr="00D347D2">
              <w:rPr>
                <w:bCs/>
                <w:sz w:val="16"/>
                <w:szCs w:val="16"/>
              </w:rPr>
              <w:t xml:space="preserve">  </w:t>
            </w:r>
            <w:r w:rsidRPr="00D347D2">
              <w:rPr>
                <w:bCs/>
                <w:sz w:val="16"/>
                <w:szCs w:val="16"/>
              </w:rPr>
              <w:t>Associate Director Projects</w:t>
            </w:r>
          </w:p>
          <w:p w14:paraId="777DEC88" w14:textId="461E98D6" w:rsidR="007254F9" w:rsidRPr="00D347D2" w:rsidRDefault="007254F9" w:rsidP="007254F9">
            <w:pPr>
              <w:rPr>
                <w:b/>
                <w:bCs/>
                <w:sz w:val="16"/>
                <w:szCs w:val="16"/>
              </w:rPr>
            </w:pPr>
            <w:r w:rsidRPr="00D347D2">
              <w:rPr>
                <w:b/>
                <w:bCs/>
                <w:sz w:val="16"/>
                <w:szCs w:val="16"/>
              </w:rPr>
              <w:t>2021 - Current</w:t>
            </w:r>
          </w:p>
          <w:p w14:paraId="7EAC7C3A" w14:textId="77777777" w:rsidR="00682CC3" w:rsidRDefault="00682CC3" w:rsidP="00682CC3">
            <w:pPr>
              <w:ind w:left="360"/>
              <w:rPr>
                <w:sz w:val="16"/>
                <w:szCs w:val="16"/>
              </w:rPr>
            </w:pPr>
          </w:p>
          <w:p w14:paraId="226EAE26" w14:textId="4472AEE6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Managed the Proactive and Local Capabilities development for the Americas, focusing on cultivating high-quality, diverse, and digital talent through structured programs.</w:t>
            </w:r>
          </w:p>
          <w:p w14:paraId="0B1B9DE8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Led strategic initiatives within Americas Regional Delivery and supported global projects.</w:t>
            </w:r>
          </w:p>
          <w:p w14:paraId="3D85864D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Built over 30 cohorts in 15 distinct technology tracks, engaging multiple BU/SL to consolidate demands, facilitate talent acquisition, and drive skill building.</w:t>
            </w:r>
          </w:p>
          <w:p w14:paraId="467E1A94" w14:textId="77777777" w:rsidR="00682CC3" w:rsidRPr="00682CC3" w:rsidRDefault="00682CC3" w:rsidP="00682CC3">
            <w:pPr>
              <w:rPr>
                <w:b/>
                <w:bCs/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 xml:space="preserve">Ensured project technology compatibility and adherence, emphasizing readiness in </w:t>
            </w:r>
            <w:r w:rsidRPr="00682CC3">
              <w:rPr>
                <w:b/>
                <w:bCs/>
                <w:sz w:val="16"/>
                <w:szCs w:val="16"/>
              </w:rPr>
              <w:t>Agile, cloud computing, Generative AI, Java, SQL, and data management.</w:t>
            </w:r>
          </w:p>
          <w:p w14:paraId="6ECE7B1A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Collaborated with the delivery team to ensure client and team expectations were met according to Service Level Agreements (SLA).</w:t>
            </w:r>
          </w:p>
          <w:p w14:paraId="02557E66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Oversaw the cohort development process to maintain process adherence and continuous up-skilling.</w:t>
            </w:r>
          </w:p>
          <w:p w14:paraId="24DEBC8A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Identified and collaborated with project committees and advisory groups to recommend program development and implementation.</w:t>
            </w:r>
          </w:p>
          <w:p w14:paraId="0FF3B76E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Worked with various stakeholders from the inception to delivery of each skill demand and workforce engagement.</w:t>
            </w:r>
          </w:p>
          <w:p w14:paraId="46FD3C88" w14:textId="1506FCFA" w:rsidR="001B624F" w:rsidRDefault="001B624F" w:rsidP="00682CC3">
            <w:pPr>
              <w:rPr>
                <w:sz w:val="16"/>
                <w:szCs w:val="16"/>
              </w:rPr>
            </w:pPr>
            <w:r w:rsidRPr="001B624F">
              <w:rPr>
                <w:sz w:val="16"/>
                <w:szCs w:val="16"/>
              </w:rPr>
              <w:t>Coached project teams on Agile project management methodologies, ensuring adherence to best practices and principles.</w:t>
            </w:r>
          </w:p>
          <w:p w14:paraId="4832B055" w14:textId="735CB79F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Cultivated and sustained robust relationships with current and prospective clients.</w:t>
            </w:r>
          </w:p>
          <w:p w14:paraId="5BA386A4" w14:textId="4AB23182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Developed and implemented high-impact PAT strategies to drive business growth</w:t>
            </w:r>
            <w:r>
              <w:rPr>
                <w:sz w:val="16"/>
                <w:szCs w:val="16"/>
              </w:rPr>
              <w:t xml:space="preserve"> and maximize the ROI</w:t>
            </w:r>
            <w:r w:rsidRPr="00682CC3">
              <w:rPr>
                <w:sz w:val="16"/>
                <w:szCs w:val="16"/>
              </w:rPr>
              <w:t>.</w:t>
            </w:r>
          </w:p>
          <w:p w14:paraId="2B7132A6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Prepared compelling proposals, negotiated contracts, and successfully closed deals with clients.</w:t>
            </w:r>
          </w:p>
          <w:p w14:paraId="30B0C174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Leveraged sales data and market trends to forecast revenue and establish sales targets.</w:t>
            </w:r>
          </w:p>
          <w:p w14:paraId="07FA4CFF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Collaborated closely with marketing, product development, and operations teams to ensure strategic alignment.</w:t>
            </w:r>
          </w:p>
          <w:p w14:paraId="28687B8D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Represented the company at industry events, conferences, and trade shows to network and promote offerings.</w:t>
            </w:r>
          </w:p>
          <w:p w14:paraId="4B588A71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Monitored and analyzed key performance indicators (KPIs) to measure the effectiveness of business development initiatives.</w:t>
            </w:r>
          </w:p>
          <w:p w14:paraId="1EC3F010" w14:textId="77777777" w:rsid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Created long-term business plans and strategies to achieve organizational goals.</w:t>
            </w:r>
          </w:p>
          <w:p w14:paraId="1F718B11" w14:textId="77777777" w:rsidR="00682CC3" w:rsidRPr="00682CC3" w:rsidRDefault="00682CC3" w:rsidP="00682CC3">
            <w:pPr>
              <w:rPr>
                <w:sz w:val="16"/>
                <w:szCs w:val="16"/>
              </w:rPr>
            </w:pPr>
            <w:r w:rsidRPr="00682CC3">
              <w:rPr>
                <w:sz w:val="16"/>
                <w:szCs w:val="16"/>
              </w:rPr>
              <w:t>Ensured seamless integration and continuous growth of all cohorts, achieving a 94% utilization rate at the program level.</w:t>
            </w:r>
          </w:p>
          <w:p w14:paraId="0229FA3C" w14:textId="77777777" w:rsidR="00682CC3" w:rsidRPr="00682CC3" w:rsidRDefault="00682CC3" w:rsidP="00682CC3">
            <w:pPr>
              <w:rPr>
                <w:sz w:val="16"/>
                <w:szCs w:val="16"/>
              </w:rPr>
            </w:pPr>
          </w:p>
          <w:p w14:paraId="57345FC5" w14:textId="77777777" w:rsidR="007254F9" w:rsidRPr="00D347D2" w:rsidRDefault="007254F9" w:rsidP="007254F9">
            <w:pPr>
              <w:rPr>
                <w:sz w:val="16"/>
                <w:szCs w:val="16"/>
              </w:rPr>
            </w:pPr>
          </w:p>
          <w:p w14:paraId="48E7A9EA" w14:textId="77777777" w:rsidR="007254F9" w:rsidRPr="00D347D2" w:rsidRDefault="007254F9" w:rsidP="007254F9">
            <w:pPr>
              <w:rPr>
                <w:b/>
                <w:bCs/>
                <w:sz w:val="16"/>
                <w:szCs w:val="16"/>
              </w:rPr>
            </w:pPr>
          </w:p>
          <w:p w14:paraId="26363FCB" w14:textId="5866F55A" w:rsidR="004D3011" w:rsidRPr="00D347D2" w:rsidRDefault="006558D0" w:rsidP="00B359E4">
            <w:pPr>
              <w:pStyle w:val="Heading4"/>
              <w:rPr>
                <w:bCs/>
                <w:sz w:val="16"/>
                <w:szCs w:val="16"/>
              </w:rPr>
            </w:pPr>
            <w:r w:rsidRPr="00D347D2">
              <w:rPr>
                <w:bCs/>
                <w:sz w:val="16"/>
                <w:szCs w:val="16"/>
              </w:rPr>
              <w:t xml:space="preserve">Discover </w:t>
            </w:r>
            <w:r w:rsidR="008A2527" w:rsidRPr="00D347D2">
              <w:rPr>
                <w:bCs/>
                <w:sz w:val="16"/>
                <w:szCs w:val="16"/>
              </w:rPr>
              <w:t>- Scrum</w:t>
            </w:r>
            <w:r w:rsidRPr="00D347D2">
              <w:rPr>
                <w:bCs/>
                <w:sz w:val="16"/>
                <w:szCs w:val="16"/>
              </w:rPr>
              <w:t xml:space="preserve"> Master</w:t>
            </w:r>
          </w:p>
          <w:p w14:paraId="63D3B51F" w14:textId="77777777" w:rsidR="006558D0" w:rsidRPr="00D347D2" w:rsidRDefault="006558D0" w:rsidP="004D3011">
            <w:pPr>
              <w:rPr>
                <w:b/>
                <w:bCs/>
                <w:sz w:val="16"/>
                <w:szCs w:val="16"/>
              </w:rPr>
            </w:pPr>
            <w:r w:rsidRPr="00D347D2">
              <w:rPr>
                <w:b/>
                <w:bCs/>
                <w:sz w:val="16"/>
                <w:szCs w:val="16"/>
              </w:rPr>
              <w:t>October 2020 - November 2021</w:t>
            </w:r>
          </w:p>
          <w:p w14:paraId="3D5792BF" w14:textId="77777777" w:rsidR="00BA540A" w:rsidRPr="00D347D2" w:rsidRDefault="00BA540A" w:rsidP="008A2527">
            <w:pPr>
              <w:rPr>
                <w:sz w:val="16"/>
                <w:szCs w:val="16"/>
              </w:rPr>
            </w:pPr>
          </w:p>
          <w:p w14:paraId="0BBEAB04" w14:textId="01F1B3FA" w:rsidR="008A2527" w:rsidRPr="00BA620F" w:rsidRDefault="006558D0" w:rsidP="008A2527">
            <w:pPr>
              <w:rPr>
                <w:sz w:val="16"/>
                <w:szCs w:val="16"/>
              </w:rPr>
            </w:pPr>
            <w:r w:rsidRPr="00BA620F">
              <w:rPr>
                <w:sz w:val="16"/>
                <w:szCs w:val="16"/>
              </w:rPr>
              <w:t>Used appropriate project management tools, reports, templates, mentoring,</w:t>
            </w:r>
            <w:r w:rsidR="008A2527" w:rsidRPr="00BA620F">
              <w:rPr>
                <w:sz w:val="16"/>
                <w:szCs w:val="16"/>
              </w:rPr>
              <w:t xml:space="preserve"> and training to IT project teams. Lead project from inception to completion, facilitat</w:t>
            </w:r>
            <w:r w:rsidR="00BA620F" w:rsidRPr="00BA620F">
              <w:rPr>
                <w:sz w:val="16"/>
                <w:szCs w:val="16"/>
              </w:rPr>
              <w:t>ed</w:t>
            </w:r>
            <w:r w:rsidR="008A2527" w:rsidRPr="00BA620F">
              <w:rPr>
                <w:sz w:val="16"/>
                <w:szCs w:val="16"/>
              </w:rPr>
              <w:t xml:space="preserve"> project planning</w:t>
            </w:r>
            <w:r w:rsidR="00BA620F" w:rsidRPr="00BA620F">
              <w:rPr>
                <w:sz w:val="16"/>
                <w:szCs w:val="16"/>
              </w:rPr>
              <w:t xml:space="preserve"> </w:t>
            </w:r>
            <w:r w:rsidR="008A2527" w:rsidRPr="00BA620F">
              <w:rPr>
                <w:sz w:val="16"/>
                <w:szCs w:val="16"/>
              </w:rPr>
              <w:t>sessions with internal stakeholders to determine the scope and objectives of project.</w:t>
            </w:r>
          </w:p>
          <w:p w14:paraId="3A87EAF9" w14:textId="62DEBA36" w:rsidR="008A2527" w:rsidRPr="00BA620F" w:rsidRDefault="008A2527" w:rsidP="008A2527">
            <w:pPr>
              <w:rPr>
                <w:sz w:val="16"/>
                <w:szCs w:val="16"/>
              </w:rPr>
            </w:pPr>
            <w:r w:rsidRPr="00BA620F">
              <w:rPr>
                <w:sz w:val="16"/>
                <w:szCs w:val="16"/>
              </w:rPr>
              <w:t>Worked with business stakeholders to establish project performance goals and designs project plan, develop timeline, identifies project milestones, and tracks performance against performance goals and</w:t>
            </w:r>
          </w:p>
          <w:p w14:paraId="0B4E3285" w14:textId="77777777" w:rsidR="008A2527" w:rsidRPr="00BA620F" w:rsidRDefault="008A2527" w:rsidP="008A2527">
            <w:pPr>
              <w:rPr>
                <w:sz w:val="16"/>
                <w:szCs w:val="16"/>
              </w:rPr>
            </w:pPr>
            <w:r w:rsidRPr="00BA620F">
              <w:rPr>
                <w:sz w:val="16"/>
                <w:szCs w:val="16"/>
              </w:rPr>
              <w:t>timeline.</w:t>
            </w:r>
          </w:p>
          <w:p w14:paraId="62066BC2" w14:textId="74E431FC" w:rsidR="008A2527" w:rsidRPr="00BA620F" w:rsidRDefault="008A2527" w:rsidP="008A2527">
            <w:pPr>
              <w:rPr>
                <w:sz w:val="16"/>
                <w:szCs w:val="16"/>
              </w:rPr>
            </w:pPr>
            <w:r w:rsidRPr="00BA620F">
              <w:rPr>
                <w:sz w:val="16"/>
                <w:szCs w:val="16"/>
              </w:rPr>
              <w:t>Developed the overall project management plan which includes scope, schedule, cost, quality, resource, procurement and risk management plans by using JIRA, CA Clarity and</w:t>
            </w:r>
            <w:r w:rsidR="00BA620F">
              <w:rPr>
                <w:sz w:val="16"/>
                <w:szCs w:val="16"/>
              </w:rPr>
              <w:t xml:space="preserve"> </w:t>
            </w:r>
            <w:r w:rsidRPr="00BA620F">
              <w:rPr>
                <w:sz w:val="16"/>
                <w:szCs w:val="16"/>
              </w:rPr>
              <w:t>Microsoft Project.</w:t>
            </w:r>
          </w:p>
          <w:p w14:paraId="71373690" w14:textId="78940811" w:rsidR="004D3011" w:rsidRPr="00D347D2" w:rsidRDefault="00036450" w:rsidP="004D3011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 xml:space="preserve"> </w:t>
            </w:r>
          </w:p>
          <w:p w14:paraId="6E3521BA" w14:textId="77777777" w:rsidR="004D3011" w:rsidRPr="00D347D2" w:rsidRDefault="004D3011" w:rsidP="00036450">
            <w:pPr>
              <w:rPr>
                <w:b/>
                <w:bCs/>
                <w:sz w:val="16"/>
                <w:szCs w:val="16"/>
              </w:rPr>
            </w:pPr>
          </w:p>
          <w:p w14:paraId="075BE0AC" w14:textId="1A129EE8" w:rsidR="004D3011" w:rsidRPr="00D347D2" w:rsidRDefault="008A2527" w:rsidP="00B359E4">
            <w:pPr>
              <w:pStyle w:val="Heading4"/>
              <w:rPr>
                <w:bCs/>
                <w:sz w:val="16"/>
                <w:szCs w:val="16"/>
              </w:rPr>
            </w:pPr>
            <w:r w:rsidRPr="00D347D2">
              <w:rPr>
                <w:bCs/>
                <w:sz w:val="16"/>
                <w:szCs w:val="16"/>
              </w:rPr>
              <w:t>Texas Capital Bank - Scrum Master</w:t>
            </w:r>
          </w:p>
          <w:p w14:paraId="6AC6E2F3" w14:textId="2DC85D91" w:rsidR="004D3011" w:rsidRPr="00D347D2" w:rsidRDefault="008A2527" w:rsidP="00B359E4">
            <w:pPr>
              <w:pStyle w:val="Date"/>
              <w:rPr>
                <w:b/>
                <w:bCs/>
                <w:sz w:val="16"/>
                <w:szCs w:val="16"/>
              </w:rPr>
            </w:pPr>
            <w:r w:rsidRPr="00D347D2">
              <w:rPr>
                <w:b/>
                <w:bCs/>
                <w:sz w:val="16"/>
                <w:szCs w:val="16"/>
              </w:rPr>
              <w:t>November 2017 - September 2020</w:t>
            </w:r>
          </w:p>
          <w:p w14:paraId="79357FDD" w14:textId="77777777" w:rsidR="00BA540A" w:rsidRPr="00D347D2" w:rsidRDefault="00BA540A" w:rsidP="008A2527">
            <w:pPr>
              <w:rPr>
                <w:sz w:val="16"/>
                <w:szCs w:val="16"/>
              </w:rPr>
            </w:pPr>
          </w:p>
          <w:p w14:paraId="72E1C90D" w14:textId="2A4376E9" w:rsidR="008A2527" w:rsidRPr="00D347D2" w:rsidRDefault="008A2527" w:rsidP="008A2527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Worked with Subject Matter Expert (SME) and performed extensive document</w:t>
            </w:r>
            <w:r w:rsidR="00036450" w:rsidRPr="00D347D2">
              <w:rPr>
                <w:sz w:val="16"/>
                <w:szCs w:val="16"/>
              </w:rPr>
              <w:t xml:space="preserve"> </w:t>
            </w:r>
            <w:r w:rsidRPr="00D347D2">
              <w:rPr>
                <w:sz w:val="16"/>
                <w:szCs w:val="16"/>
              </w:rPr>
              <w:t>reviews to develop a thorough understanding of legacy business processes to aid Business Processes Improvement (BPI).</w:t>
            </w:r>
          </w:p>
          <w:p w14:paraId="294723B5" w14:textId="77777777" w:rsidR="00BA540A" w:rsidRPr="00D347D2" w:rsidRDefault="008A2527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Collaborated with Compliance and Finance teams for requirement</w:t>
            </w:r>
            <w:r w:rsidR="00BA540A" w:rsidRPr="00D347D2">
              <w:rPr>
                <w:sz w:val="16"/>
                <w:szCs w:val="16"/>
              </w:rPr>
              <w:t xml:space="preserve"> management from project initiation through implementation.</w:t>
            </w:r>
          </w:p>
          <w:p w14:paraId="29319F96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lastRenderedPageBreak/>
              <w:t>Ensuring documentation of all project-related assets is up to date and</w:t>
            </w:r>
          </w:p>
          <w:p w14:paraId="4E308709" w14:textId="74D63F9D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accessible for team members. Worked on multiple priorities and /or projects simultaneously without impact to quality of work.t tasks</w:t>
            </w:r>
          </w:p>
          <w:p w14:paraId="36B950B1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by incorporating suggestions from cross-functional IT teams.</w:t>
            </w:r>
          </w:p>
          <w:p w14:paraId="7E5969C4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Facilitated, conducted, and established agendas for Sprint Ceremonies.</w:t>
            </w:r>
          </w:p>
          <w:p w14:paraId="473B91BE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Used JIRA for issue tracking, user story management and requirement</w:t>
            </w:r>
          </w:p>
          <w:p w14:paraId="6AFD7485" w14:textId="53530482" w:rsidR="004D3011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traceability.</w:t>
            </w:r>
          </w:p>
          <w:p w14:paraId="62AF9DFB" w14:textId="77777777" w:rsidR="00D347D2" w:rsidRDefault="00D347D2" w:rsidP="00BA540A">
            <w:pPr>
              <w:pStyle w:val="Heading4"/>
              <w:rPr>
                <w:bCs/>
                <w:sz w:val="16"/>
                <w:szCs w:val="16"/>
              </w:rPr>
            </w:pPr>
          </w:p>
          <w:p w14:paraId="6BC2DF9B" w14:textId="77777777" w:rsidR="00D53872" w:rsidRDefault="00D53872" w:rsidP="00BA540A">
            <w:pPr>
              <w:pStyle w:val="Heading4"/>
              <w:rPr>
                <w:bCs/>
                <w:sz w:val="16"/>
                <w:szCs w:val="16"/>
              </w:rPr>
            </w:pPr>
          </w:p>
          <w:p w14:paraId="55051CEC" w14:textId="0CF6C595" w:rsidR="00BA540A" w:rsidRPr="00D347D2" w:rsidRDefault="00BA540A" w:rsidP="00BA540A">
            <w:pPr>
              <w:pStyle w:val="Heading4"/>
              <w:rPr>
                <w:bCs/>
                <w:sz w:val="16"/>
                <w:szCs w:val="16"/>
              </w:rPr>
            </w:pPr>
            <w:r w:rsidRPr="00D347D2">
              <w:rPr>
                <w:bCs/>
                <w:sz w:val="16"/>
                <w:szCs w:val="16"/>
              </w:rPr>
              <w:t>Express Scripts - Scrum Master</w:t>
            </w:r>
          </w:p>
          <w:p w14:paraId="63139839" w14:textId="77777777" w:rsidR="00BA540A" w:rsidRPr="00D347D2" w:rsidRDefault="00BA540A" w:rsidP="00BA540A">
            <w:pPr>
              <w:rPr>
                <w:b/>
                <w:bCs/>
                <w:sz w:val="16"/>
                <w:szCs w:val="16"/>
              </w:rPr>
            </w:pPr>
            <w:r w:rsidRPr="00D347D2">
              <w:rPr>
                <w:b/>
                <w:bCs/>
                <w:sz w:val="16"/>
                <w:szCs w:val="16"/>
              </w:rPr>
              <w:t>May 2015 - October 2017 </w:t>
            </w:r>
          </w:p>
          <w:p w14:paraId="77AFB1C3" w14:textId="77777777" w:rsidR="00BA540A" w:rsidRPr="00D347D2" w:rsidRDefault="00BA540A" w:rsidP="00BA540A">
            <w:pPr>
              <w:rPr>
                <w:sz w:val="16"/>
                <w:szCs w:val="16"/>
              </w:rPr>
            </w:pPr>
          </w:p>
          <w:p w14:paraId="67582D06" w14:textId="1450B801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Coached the internal team, cross-functional stakeholders and Product Owners about Agile Principles and Agile Framework using JIRA software distributed (Java, ETL Informatica, DevOps, Jenkins, Kafka, Cucumber, Mongo DB) &amp; non-distributed (ETL Informatics, IBM Mainframe, DB 2, Oracle, Develops, CI/CD, Jenkins)</w:t>
            </w:r>
          </w:p>
          <w:p w14:paraId="3CC43CD6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environments.</w:t>
            </w:r>
          </w:p>
          <w:p w14:paraId="3D2A619F" w14:textId="3857A871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 xml:space="preserve">Took company training to adhere to all internal and external Regulations such as </w:t>
            </w:r>
            <w:proofErr w:type="spellStart"/>
            <w:r w:rsidRPr="00D347D2">
              <w:rPr>
                <w:sz w:val="16"/>
                <w:szCs w:val="16"/>
              </w:rPr>
              <w:t>GxP</w:t>
            </w:r>
            <w:proofErr w:type="spellEnd"/>
            <w:r w:rsidRPr="00D347D2">
              <w:rPr>
                <w:sz w:val="16"/>
                <w:szCs w:val="16"/>
              </w:rPr>
              <w:t>, FDA, PI Data, Security Breach and other training modules.</w:t>
            </w:r>
          </w:p>
          <w:p w14:paraId="1DEFE150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Execute all Scrum &amp; Kanban ceremonies and make sure the Agile 12</w:t>
            </w:r>
          </w:p>
          <w:p w14:paraId="16A377A8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principles are applied to teams.</w:t>
            </w:r>
          </w:p>
          <w:p w14:paraId="18322759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Strong in JIRA, JQL (JIRA Query Language) to do Story Creation, Project</w:t>
            </w:r>
          </w:p>
          <w:p w14:paraId="571C4777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Creation, Story Mapping,</w:t>
            </w:r>
          </w:p>
          <w:p w14:paraId="72EE7AAB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Epics, Releases for Daily Standups, Reports for Retrospective calls and</w:t>
            </w:r>
          </w:p>
          <w:p w14:paraId="41E4D52D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distribute to senior management.</w:t>
            </w:r>
          </w:p>
          <w:p w14:paraId="02D2FE49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Strong in Tableau Reports which are integrated with JIRA.</w:t>
            </w:r>
          </w:p>
          <w:p w14:paraId="7371EF50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Estimate User Stories using Poker Game for story Points.</w:t>
            </w:r>
          </w:p>
          <w:p w14:paraId="39CEFE54" w14:textId="2880BB0F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Generate statistical reports for Cycle Time, Lead Time, CFD (Cumulative Flow Diagrams),</w:t>
            </w:r>
          </w:p>
          <w:p w14:paraId="54FFBC59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Control Chart, Velocity and other reports.</w:t>
            </w:r>
          </w:p>
          <w:p w14:paraId="71E98862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Execute delivery planning using Jenkins Integration.</w:t>
            </w:r>
          </w:p>
          <w:p w14:paraId="186BF00E" w14:textId="27220094" w:rsidR="004D3011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Used Clarity to manage projects.</w:t>
            </w:r>
          </w:p>
          <w:p w14:paraId="191F9CE6" w14:textId="77777777" w:rsidR="00BA540A" w:rsidRDefault="00BA540A" w:rsidP="00BA540A">
            <w:pPr>
              <w:rPr>
                <w:sz w:val="16"/>
                <w:szCs w:val="16"/>
              </w:rPr>
            </w:pPr>
          </w:p>
          <w:p w14:paraId="575FBE61" w14:textId="18332ACD" w:rsidR="00137FDD" w:rsidRPr="00D347D2" w:rsidRDefault="00137FDD" w:rsidP="00137FDD">
            <w:pPr>
              <w:pStyle w:val="Heading4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TAD IT Solutions</w:t>
            </w:r>
            <w:r w:rsidRPr="00D347D2"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–</w:t>
            </w:r>
            <w:r w:rsidRPr="00D347D2"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Senior Project Manager</w:t>
            </w:r>
          </w:p>
          <w:p w14:paraId="0F177B37" w14:textId="293A9B6E" w:rsidR="00137FDD" w:rsidRPr="00D347D2" w:rsidRDefault="00137FDD" w:rsidP="00137FDD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August 2011</w:t>
            </w:r>
            <w:r w:rsidRPr="00D347D2">
              <w:rPr>
                <w:b/>
                <w:bCs/>
                <w:sz w:val="16"/>
                <w:szCs w:val="16"/>
              </w:rPr>
              <w:t> - </w:t>
            </w:r>
            <w:r>
              <w:rPr>
                <w:b/>
                <w:bCs/>
                <w:sz w:val="16"/>
                <w:szCs w:val="16"/>
              </w:rPr>
              <w:t>April</w:t>
            </w:r>
            <w:r w:rsidRPr="00D347D2">
              <w:rPr>
                <w:b/>
                <w:bCs/>
                <w:sz w:val="16"/>
                <w:szCs w:val="16"/>
              </w:rPr>
              <w:t xml:space="preserve"> 201</w:t>
            </w:r>
            <w:r>
              <w:rPr>
                <w:b/>
                <w:bCs/>
                <w:sz w:val="16"/>
                <w:szCs w:val="16"/>
              </w:rPr>
              <w:t>5</w:t>
            </w:r>
            <w:r w:rsidRPr="00D347D2">
              <w:rPr>
                <w:b/>
                <w:bCs/>
                <w:sz w:val="16"/>
                <w:szCs w:val="16"/>
              </w:rPr>
              <w:t> </w:t>
            </w:r>
          </w:p>
          <w:p w14:paraId="12DE96A5" w14:textId="77777777" w:rsidR="00137FDD" w:rsidRPr="00D347D2" w:rsidRDefault="00137FDD" w:rsidP="00137FDD">
            <w:pPr>
              <w:rPr>
                <w:sz w:val="16"/>
                <w:szCs w:val="16"/>
              </w:rPr>
            </w:pPr>
          </w:p>
          <w:p w14:paraId="04616AF2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Developed, implemented, and consulted on designated projects to ensure that</w:t>
            </w:r>
          </w:p>
          <w:p w14:paraId="28507E43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goals or objectives of projects are accomplished within the prescribed time</w:t>
            </w:r>
          </w:p>
          <w:p w14:paraId="33089A98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frame and funding parameters.</w:t>
            </w:r>
          </w:p>
          <w:p w14:paraId="6C1F9348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Managed and monitored service levels to ensure compliance with SLA</w:t>
            </w:r>
          </w:p>
          <w:p w14:paraId="126217BC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requirements, resulting in a 98% on-time delivery rate.</w:t>
            </w:r>
          </w:p>
          <w:p w14:paraId="58355466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Participated in planning, coordination and managed program development</w:t>
            </w:r>
          </w:p>
          <w:p w14:paraId="10F3A360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project.</w:t>
            </w:r>
          </w:p>
          <w:p w14:paraId="6DCF56F0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Developed project goals, work plans, timelines, implementation strategies.</w:t>
            </w:r>
          </w:p>
          <w:p w14:paraId="464736D0" w14:textId="3AECBF22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 xml:space="preserve">Developed and </w:t>
            </w:r>
            <w:r w:rsidRPr="00137FDD">
              <w:rPr>
                <w:sz w:val="16"/>
                <w:szCs w:val="16"/>
              </w:rPr>
              <w:t>implemented</w:t>
            </w:r>
            <w:r w:rsidRPr="00137FDD">
              <w:rPr>
                <w:sz w:val="16"/>
                <w:szCs w:val="16"/>
              </w:rPr>
              <w:t xml:space="preserve"> strategies to encourage active participation and</w:t>
            </w:r>
          </w:p>
          <w:p w14:paraId="350EACB2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gain support from stakeholders.</w:t>
            </w:r>
          </w:p>
          <w:p w14:paraId="0F03E80F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Consulted with and provided problem-solving assistance to team members</w:t>
            </w:r>
          </w:p>
          <w:p w14:paraId="23EA2E30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on matters related to programs, projects, and activities. Ensured tickets are</w:t>
            </w:r>
          </w:p>
          <w:p w14:paraId="69FABDC1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resolved in timely fashion.</w:t>
            </w:r>
          </w:p>
          <w:p w14:paraId="534E788B" w14:textId="77777777" w:rsidR="00137FDD" w:rsidRPr="00137FDD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>identified the opportunities to better support the business and gained client's</w:t>
            </w:r>
          </w:p>
          <w:p w14:paraId="6093FE71" w14:textId="79730993" w:rsidR="00137FDD" w:rsidRPr="00D347D2" w:rsidRDefault="00137FDD" w:rsidP="00137FDD">
            <w:pPr>
              <w:rPr>
                <w:sz w:val="16"/>
                <w:szCs w:val="16"/>
              </w:rPr>
            </w:pPr>
            <w:r w:rsidRPr="00137FDD">
              <w:rPr>
                <w:sz w:val="16"/>
                <w:szCs w:val="16"/>
              </w:rPr>
              <w:t xml:space="preserve">confidence as </w:t>
            </w:r>
            <w:r w:rsidRPr="00137FDD">
              <w:rPr>
                <w:sz w:val="16"/>
                <w:szCs w:val="16"/>
              </w:rPr>
              <w:t>a trusted</w:t>
            </w:r>
            <w:r w:rsidRPr="00137FDD">
              <w:rPr>
                <w:sz w:val="16"/>
                <w:szCs w:val="16"/>
              </w:rPr>
              <w:t xml:space="preserve"> business partner.</w:t>
            </w:r>
          </w:p>
          <w:p w14:paraId="19998AA2" w14:textId="77777777" w:rsidR="00137FDD" w:rsidRDefault="00137FDD" w:rsidP="00BA540A">
            <w:pPr>
              <w:rPr>
                <w:sz w:val="16"/>
                <w:szCs w:val="16"/>
              </w:rPr>
            </w:pPr>
          </w:p>
          <w:p w14:paraId="794140CC" w14:textId="77777777" w:rsidR="00137FDD" w:rsidRPr="00D347D2" w:rsidRDefault="00137FDD" w:rsidP="00BA540A">
            <w:pPr>
              <w:rPr>
                <w:sz w:val="16"/>
                <w:szCs w:val="16"/>
              </w:rPr>
            </w:pPr>
          </w:p>
          <w:p w14:paraId="6AC439C3" w14:textId="41371155" w:rsidR="00BA540A" w:rsidRPr="00D347D2" w:rsidRDefault="00BA540A" w:rsidP="00BA540A">
            <w:pPr>
              <w:pStyle w:val="Heading4"/>
              <w:rPr>
                <w:bCs/>
                <w:sz w:val="16"/>
                <w:szCs w:val="16"/>
              </w:rPr>
            </w:pPr>
            <w:r w:rsidRPr="00D347D2">
              <w:rPr>
                <w:bCs/>
                <w:sz w:val="16"/>
                <w:szCs w:val="16"/>
              </w:rPr>
              <w:t>Titan Communications – Senior Business Development Manager</w:t>
            </w:r>
          </w:p>
          <w:p w14:paraId="751283FC" w14:textId="16C77480" w:rsidR="00BA540A" w:rsidRPr="00D347D2" w:rsidRDefault="00BA540A" w:rsidP="00BA540A">
            <w:pPr>
              <w:rPr>
                <w:b/>
                <w:bCs/>
                <w:sz w:val="16"/>
                <w:szCs w:val="16"/>
              </w:rPr>
            </w:pPr>
            <w:r w:rsidRPr="00D347D2">
              <w:rPr>
                <w:b/>
                <w:bCs/>
                <w:sz w:val="16"/>
                <w:szCs w:val="16"/>
              </w:rPr>
              <w:t>December 2003 - July 2011</w:t>
            </w:r>
          </w:p>
          <w:p w14:paraId="626502BB" w14:textId="77777777" w:rsidR="00BA540A" w:rsidRPr="00D347D2" w:rsidRDefault="00BA540A" w:rsidP="00BA540A">
            <w:pPr>
              <w:rPr>
                <w:sz w:val="16"/>
                <w:szCs w:val="16"/>
              </w:rPr>
            </w:pPr>
          </w:p>
          <w:p w14:paraId="77FCEFEB" w14:textId="2639B4B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 xml:space="preserve">Worked with executive team to grow the business involving multiple business initiative </w:t>
            </w:r>
            <w:r w:rsidR="00D53872" w:rsidRPr="00D347D2">
              <w:rPr>
                <w:sz w:val="16"/>
                <w:szCs w:val="16"/>
              </w:rPr>
              <w:t>including</w:t>
            </w:r>
            <w:r w:rsidRPr="00D347D2">
              <w:rPr>
                <w:sz w:val="16"/>
                <w:szCs w:val="16"/>
              </w:rPr>
              <w:t>:</w:t>
            </w:r>
          </w:p>
          <w:p w14:paraId="3C2AFFFB" w14:textId="1198415A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Identifying and analyzing potential new markets, industries, and business opportunities.</w:t>
            </w:r>
          </w:p>
          <w:p w14:paraId="58AB0365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Developing strategies to identify and cultivate potential clients or partners.</w:t>
            </w:r>
          </w:p>
          <w:p w14:paraId="33AE10E9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Developing competitive products to support and address clients’ requirements</w:t>
            </w:r>
          </w:p>
          <w:p w14:paraId="37CB7E9B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according to the market demographics.</w:t>
            </w:r>
          </w:p>
          <w:p w14:paraId="14C4D07C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Building and maintaining strong relationships with existing and potential</w:t>
            </w:r>
          </w:p>
          <w:p w14:paraId="5D7EE628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clients.</w:t>
            </w:r>
          </w:p>
          <w:p w14:paraId="685086D0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Creating and implementing effective sales strategies to drive business growth.</w:t>
            </w:r>
          </w:p>
          <w:p w14:paraId="7450C42F" w14:textId="7777777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Preparing proposals, negotiating contracts, and closing deals with clients.</w:t>
            </w:r>
          </w:p>
          <w:p w14:paraId="181A1B68" w14:textId="0E923EE9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Analyzing sales data and market trends to forecast revenue and set sales targets.</w:t>
            </w:r>
          </w:p>
          <w:p w14:paraId="000E7D3A" w14:textId="36AFB357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Working closely with marketing, product development, and operations teams to align business strategies.</w:t>
            </w:r>
          </w:p>
          <w:p w14:paraId="21650EA5" w14:textId="7F26CB06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lastRenderedPageBreak/>
              <w:t>Attending industry events, conferences, and trade shows to network and promote the company's offerings.</w:t>
            </w:r>
          </w:p>
          <w:p w14:paraId="741F2B12" w14:textId="6B532CEF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Tracking and analyzing key performance indicators (KPIs) to evaluate the success of business development initiatives.</w:t>
            </w:r>
          </w:p>
          <w:p w14:paraId="281856F6" w14:textId="06B3FF03" w:rsidR="00BA540A" w:rsidRPr="00D347D2" w:rsidRDefault="00BA540A" w:rsidP="00BA540A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Developing long-term business plans and strategies to achieve company goals.</w:t>
            </w:r>
          </w:p>
          <w:p w14:paraId="3478DEEE" w14:textId="77777777" w:rsidR="00BA540A" w:rsidRPr="00D347D2" w:rsidRDefault="00BA540A" w:rsidP="00BA540A">
            <w:pPr>
              <w:rPr>
                <w:sz w:val="16"/>
                <w:szCs w:val="16"/>
              </w:rPr>
            </w:pPr>
          </w:p>
          <w:p w14:paraId="346D1618" w14:textId="77777777" w:rsidR="00D347D2" w:rsidRPr="00D347D2" w:rsidRDefault="00D347D2" w:rsidP="00BA540A">
            <w:pPr>
              <w:pStyle w:val="Heading4"/>
              <w:rPr>
                <w:bCs/>
                <w:sz w:val="16"/>
                <w:szCs w:val="16"/>
              </w:rPr>
            </w:pPr>
          </w:p>
          <w:p w14:paraId="46EFB965" w14:textId="13B57C45" w:rsidR="00BA540A" w:rsidRPr="00D347D2" w:rsidRDefault="00BA540A" w:rsidP="00BA540A">
            <w:pPr>
              <w:pStyle w:val="Heading4"/>
              <w:rPr>
                <w:bCs/>
                <w:sz w:val="16"/>
                <w:szCs w:val="16"/>
              </w:rPr>
            </w:pPr>
            <w:r w:rsidRPr="00D347D2">
              <w:rPr>
                <w:bCs/>
                <w:sz w:val="16"/>
                <w:szCs w:val="16"/>
              </w:rPr>
              <w:t xml:space="preserve">9278 Communications – </w:t>
            </w:r>
            <w:r w:rsidR="00D347D2" w:rsidRPr="00D347D2">
              <w:rPr>
                <w:bCs/>
                <w:sz w:val="16"/>
                <w:szCs w:val="16"/>
              </w:rPr>
              <w:t>Junior E-commerce</w:t>
            </w:r>
            <w:r w:rsidRPr="00D347D2">
              <w:rPr>
                <w:bCs/>
                <w:sz w:val="16"/>
                <w:szCs w:val="16"/>
              </w:rPr>
              <w:t xml:space="preserve"> Manager</w:t>
            </w:r>
          </w:p>
          <w:p w14:paraId="75A82218" w14:textId="542BA76F" w:rsidR="00BA540A" w:rsidRPr="00D347D2" w:rsidRDefault="00D347D2" w:rsidP="00BA540A">
            <w:pPr>
              <w:rPr>
                <w:b/>
                <w:bCs/>
                <w:sz w:val="16"/>
                <w:szCs w:val="16"/>
              </w:rPr>
            </w:pPr>
            <w:r w:rsidRPr="00D347D2">
              <w:rPr>
                <w:b/>
                <w:bCs/>
                <w:sz w:val="16"/>
                <w:szCs w:val="16"/>
              </w:rPr>
              <w:t>January</w:t>
            </w:r>
            <w:r w:rsidR="00BA540A" w:rsidRPr="00D347D2">
              <w:rPr>
                <w:b/>
                <w:bCs/>
                <w:sz w:val="16"/>
                <w:szCs w:val="16"/>
              </w:rPr>
              <w:t xml:space="preserve"> 200</w:t>
            </w:r>
            <w:r w:rsidRPr="00D347D2">
              <w:rPr>
                <w:b/>
                <w:bCs/>
                <w:sz w:val="16"/>
                <w:szCs w:val="16"/>
              </w:rPr>
              <w:t>2</w:t>
            </w:r>
            <w:r w:rsidR="00BA540A" w:rsidRPr="00D347D2">
              <w:rPr>
                <w:b/>
                <w:bCs/>
                <w:sz w:val="16"/>
                <w:szCs w:val="16"/>
              </w:rPr>
              <w:t> </w:t>
            </w:r>
            <w:r w:rsidRPr="00D347D2">
              <w:rPr>
                <w:b/>
                <w:bCs/>
                <w:sz w:val="16"/>
                <w:szCs w:val="16"/>
              </w:rPr>
              <w:t>–</w:t>
            </w:r>
            <w:r w:rsidR="00BA540A" w:rsidRPr="00D347D2">
              <w:rPr>
                <w:b/>
                <w:bCs/>
                <w:sz w:val="16"/>
                <w:szCs w:val="16"/>
              </w:rPr>
              <w:t> </w:t>
            </w:r>
            <w:r w:rsidRPr="00D347D2">
              <w:rPr>
                <w:b/>
                <w:bCs/>
                <w:sz w:val="16"/>
                <w:szCs w:val="16"/>
              </w:rPr>
              <w:t>December 2003</w:t>
            </w:r>
          </w:p>
          <w:p w14:paraId="4E30DAB8" w14:textId="77777777" w:rsidR="00BA540A" w:rsidRPr="00D347D2" w:rsidRDefault="00BA540A" w:rsidP="00BA540A">
            <w:pPr>
              <w:rPr>
                <w:sz w:val="16"/>
                <w:szCs w:val="16"/>
              </w:rPr>
            </w:pPr>
          </w:p>
          <w:p w14:paraId="691AD6BE" w14:textId="77777777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 xml:space="preserve">Assisted Ecommerce Manager enabling operational capabilities. </w:t>
            </w:r>
          </w:p>
          <w:p w14:paraId="2329B957" w14:textId="7FEC23C4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Duties included:</w:t>
            </w:r>
          </w:p>
          <w:p w14:paraId="364D5B9C" w14:textId="5D6E52D3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Creating and implementing ecommerce strategies to drive sales and grow the online presence.</w:t>
            </w:r>
          </w:p>
          <w:p w14:paraId="7D5226EE" w14:textId="10DAE677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Overseeing the design, functionality, and user experience of the ecommerce platform.</w:t>
            </w:r>
          </w:p>
          <w:p w14:paraId="1847FE68" w14:textId="702FE302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Managing product listings, including descriptions, images, and pricing to ensure accuracy and appeal.</w:t>
            </w:r>
          </w:p>
          <w:p w14:paraId="6333A6A2" w14:textId="33A028AD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Developing and executing online marketing campaigns, including SEO, email marketing, and social media promotions.</w:t>
            </w:r>
          </w:p>
          <w:p w14:paraId="4F8C8AF0" w14:textId="77777777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Ensuring a high level of customer satisfaction by addressing inquiries,</w:t>
            </w:r>
          </w:p>
          <w:p w14:paraId="5DBAFD37" w14:textId="77777777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complaints, and issues promptly.</w:t>
            </w:r>
          </w:p>
          <w:p w14:paraId="7DAAC97F" w14:textId="57EE4759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Monitoring website analytics and sales data to track performance and make data-driven decisions.</w:t>
            </w:r>
          </w:p>
          <w:p w14:paraId="6F8EF298" w14:textId="01D1D359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Coordinating with the inventory team to ensure product availability and manage stock levels.</w:t>
            </w:r>
          </w:p>
          <w:p w14:paraId="72338915" w14:textId="16AA6DC9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Managing relationships with suppliers and vendors to negotiate contracts and ensure timely delivery of products.</w:t>
            </w:r>
          </w:p>
          <w:p w14:paraId="42016C43" w14:textId="4A6FA747" w:rsidR="00D347D2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Preparing regular reports on sales performance, marketing effectiveness, and website metrics.</w:t>
            </w:r>
          </w:p>
          <w:p w14:paraId="0E073E5A" w14:textId="431F1162" w:rsidR="00BA540A" w:rsidRPr="00D347D2" w:rsidRDefault="00D347D2" w:rsidP="00D347D2">
            <w:pPr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t>Coordinating with IT and technical teams to address any website issues or updates.</w:t>
            </w:r>
          </w:p>
          <w:p w14:paraId="53E27BC3" w14:textId="501F30BC" w:rsidR="00D347D2" w:rsidRPr="00D347D2" w:rsidRDefault="00D347D2" w:rsidP="00D347D2">
            <w:pPr>
              <w:pStyle w:val="Heading2"/>
              <w:rPr>
                <w:sz w:val="16"/>
                <w:szCs w:val="16"/>
              </w:rPr>
            </w:pPr>
            <w:r w:rsidRPr="00D347D2">
              <w:rPr>
                <w:sz w:val="16"/>
                <w:szCs w:val="16"/>
              </w:rPr>
              <w:lastRenderedPageBreak/>
              <w:t>Core Competencies:</w:t>
            </w:r>
          </w:p>
          <w:p w14:paraId="32B2C43A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Agile SCRUM, SAFe, Kanban, Agile Coaching</w:t>
            </w:r>
          </w:p>
          <w:p w14:paraId="0F1EBD7D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Program and Project Management</w:t>
            </w:r>
          </w:p>
          <w:p w14:paraId="295824C6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Schedule Development and Analysis, KPIs</w:t>
            </w:r>
          </w:p>
          <w:p w14:paraId="35879AE5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Logistics, Financial and Life Cycle Management</w:t>
            </w:r>
          </w:p>
          <w:p w14:paraId="2E4E0A4D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  <w:p w14:paraId="02EDEDEA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Program Planning and Control</w:t>
            </w:r>
          </w:p>
          <w:p w14:paraId="7CCCD77C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Statistical Data Analysis and Interpretation</w:t>
            </w:r>
          </w:p>
          <w:p w14:paraId="5973BA11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Team Collaboration and Leadership Skills</w:t>
            </w:r>
          </w:p>
          <w:p w14:paraId="47B5FF0F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Budget, Vendor Management – Off-shore &amp;amp; On-Shore</w:t>
            </w:r>
          </w:p>
          <w:p w14:paraId="2C06B6F8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Systems Integration and Software Engineering</w:t>
            </w:r>
          </w:p>
          <w:p w14:paraId="18A61DBD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  <w:p w14:paraId="37CFA6BD" w14:textId="77777777" w:rsidR="00D347D2" w:rsidRPr="000927D0" w:rsidRDefault="00D347D2" w:rsidP="00D347D2">
            <w:pPr>
              <w:pStyle w:val="Heading2"/>
              <w:rPr>
                <w:sz w:val="16"/>
                <w:szCs w:val="16"/>
              </w:rPr>
            </w:pPr>
            <w:r w:rsidRPr="000927D0">
              <w:rPr>
                <w:sz w:val="16"/>
                <w:szCs w:val="16"/>
              </w:rPr>
              <w:t>Tehcnical/Subject Matter Skills:</w:t>
            </w:r>
          </w:p>
          <w:p w14:paraId="343C7AA6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Java, VB.NET, C#</w:t>
            </w:r>
          </w:p>
          <w:p w14:paraId="0F3A11EB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Data Analytics, Machine Language, Artificial</w:t>
            </w:r>
          </w:p>
          <w:p w14:paraId="41CE0F28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Intelligence</w:t>
            </w:r>
          </w:p>
          <w:p w14:paraId="19284082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MDM, DQM</w:t>
            </w:r>
          </w:p>
          <w:p w14:paraId="383F7FF0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Java &amp;amp; Mainframe</w:t>
            </w:r>
          </w:p>
          <w:p w14:paraId="771BE351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  <w:p w14:paraId="03EC7F0F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DevOps, Jenkin, Kafka, BigData, Mongo, DB2, Oracle,</w:t>
            </w:r>
          </w:p>
          <w:p w14:paraId="22D313D4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SQL Server, Program Planning and Control</w:t>
            </w:r>
          </w:p>
          <w:p w14:paraId="16AC7A65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Cucumber, Test Automation</w:t>
            </w:r>
          </w:p>
          <w:p w14:paraId="71E02804" w14:textId="77777777" w:rsidR="00D347D2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AWS, Azure, PCF (Pivotal Cloud Foundry)</w:t>
            </w:r>
          </w:p>
          <w:p w14:paraId="7FE5058D" w14:textId="41FE340A" w:rsidR="00036450" w:rsidRPr="00D347D2" w:rsidRDefault="00D347D2" w:rsidP="00D347D2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D347D2">
              <w:rPr>
                <w:b w:val="0"/>
                <w:bCs w:val="0"/>
                <w:sz w:val="16"/>
                <w:szCs w:val="16"/>
              </w:rPr>
              <w:t> Content Management SAystem (SiteCore, Adobe, Azure)</w:t>
            </w:r>
          </w:p>
          <w:p w14:paraId="1012E278" w14:textId="77777777" w:rsidR="00036450" w:rsidRPr="00D347D2" w:rsidRDefault="00112054" w:rsidP="004D3011">
            <w:pPr>
              <w:rPr>
                <w:sz w:val="16"/>
                <w:szCs w:val="16"/>
              </w:rPr>
            </w:pPr>
            <w:r w:rsidRPr="00D347D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6C307394" wp14:editId="28366BE4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0</wp:posOffset>
                  </wp:positionV>
                  <wp:extent cx="3756660" cy="1257300"/>
                  <wp:effectExtent l="0" t="0" r="0" b="0"/>
                  <wp:wrapSquare wrapText="bothSides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anchor>
              </w:drawing>
            </w:r>
          </w:p>
        </w:tc>
      </w:tr>
    </w:tbl>
    <w:p w14:paraId="3172027D" w14:textId="77777777" w:rsidR="006600CD" w:rsidRPr="00D347D2" w:rsidRDefault="006600CD" w:rsidP="000C45FF">
      <w:pPr>
        <w:tabs>
          <w:tab w:val="left" w:pos="990"/>
        </w:tabs>
      </w:pPr>
    </w:p>
    <w:sectPr w:rsidR="006600CD" w:rsidRPr="00D347D2" w:rsidSect="000C45F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61F96" w14:textId="77777777" w:rsidR="00B661BE" w:rsidRDefault="00B661BE" w:rsidP="000C45FF">
      <w:r>
        <w:separator/>
      </w:r>
    </w:p>
  </w:endnote>
  <w:endnote w:type="continuationSeparator" w:id="0">
    <w:p w14:paraId="246F0B59" w14:textId="77777777" w:rsidR="00B661BE" w:rsidRDefault="00B661B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B1F11" w14:textId="77777777" w:rsidR="00B661BE" w:rsidRDefault="00B661BE" w:rsidP="000C45FF">
      <w:r>
        <w:separator/>
      </w:r>
    </w:p>
  </w:footnote>
  <w:footnote w:type="continuationSeparator" w:id="0">
    <w:p w14:paraId="186D91C5" w14:textId="77777777" w:rsidR="00B661BE" w:rsidRDefault="00B661B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55CF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0EF349" wp14:editId="4B97E5A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028BC"/>
    <w:multiLevelType w:val="multilevel"/>
    <w:tmpl w:val="C4C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35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0"/>
    <w:rsid w:val="00027780"/>
    <w:rsid w:val="00036450"/>
    <w:rsid w:val="000927D0"/>
    <w:rsid w:val="00094499"/>
    <w:rsid w:val="000C45FF"/>
    <w:rsid w:val="000C676C"/>
    <w:rsid w:val="000E3FD1"/>
    <w:rsid w:val="00112054"/>
    <w:rsid w:val="001123C9"/>
    <w:rsid w:val="001317D8"/>
    <w:rsid w:val="00136954"/>
    <w:rsid w:val="00137FDD"/>
    <w:rsid w:val="001525E1"/>
    <w:rsid w:val="00180329"/>
    <w:rsid w:val="0019001F"/>
    <w:rsid w:val="001A74A5"/>
    <w:rsid w:val="001B2ABD"/>
    <w:rsid w:val="001B624F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558D0"/>
    <w:rsid w:val="006600CD"/>
    <w:rsid w:val="006771D0"/>
    <w:rsid w:val="00682CC3"/>
    <w:rsid w:val="00715FCB"/>
    <w:rsid w:val="007254F9"/>
    <w:rsid w:val="00743101"/>
    <w:rsid w:val="00764C9F"/>
    <w:rsid w:val="007775E1"/>
    <w:rsid w:val="007867A0"/>
    <w:rsid w:val="007927F5"/>
    <w:rsid w:val="007E522B"/>
    <w:rsid w:val="00802CA0"/>
    <w:rsid w:val="008A2527"/>
    <w:rsid w:val="009260CD"/>
    <w:rsid w:val="00940A66"/>
    <w:rsid w:val="00952C25"/>
    <w:rsid w:val="00A2118D"/>
    <w:rsid w:val="00AD0A50"/>
    <w:rsid w:val="00AD76E2"/>
    <w:rsid w:val="00B20152"/>
    <w:rsid w:val="00B359E4"/>
    <w:rsid w:val="00B57D98"/>
    <w:rsid w:val="00B661BE"/>
    <w:rsid w:val="00B70850"/>
    <w:rsid w:val="00BA540A"/>
    <w:rsid w:val="00BA620F"/>
    <w:rsid w:val="00C066B6"/>
    <w:rsid w:val="00C37BA1"/>
    <w:rsid w:val="00C4674C"/>
    <w:rsid w:val="00C506CF"/>
    <w:rsid w:val="00C72BED"/>
    <w:rsid w:val="00C76D75"/>
    <w:rsid w:val="00C9578B"/>
    <w:rsid w:val="00CB0055"/>
    <w:rsid w:val="00D2522B"/>
    <w:rsid w:val="00D347D2"/>
    <w:rsid w:val="00D422DE"/>
    <w:rsid w:val="00D53872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3F3D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D53872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fan\AppData\Roaming\Microsoft\Templates\Bold%20modern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E2F4045CDF49DC82547B9CC95C4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65139-E9D7-4FB4-8855-7B21D1B0264B}"/>
      </w:docPartPr>
      <w:docPartBody>
        <w:p w:rsidR="00E20A7C" w:rsidRDefault="00000000">
          <w:pPr>
            <w:pStyle w:val="6FE2F4045CDF49DC82547B9CC95C485B"/>
          </w:pPr>
          <w:r w:rsidRPr="004D3011">
            <w:t>PHONE:</w:t>
          </w:r>
        </w:p>
      </w:docPartBody>
    </w:docPart>
    <w:docPart>
      <w:docPartPr>
        <w:name w:val="A79160F311F84F24A821824313530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ADC10-260D-4F9C-AB3C-C616FF11CB84}"/>
      </w:docPartPr>
      <w:docPartBody>
        <w:p w:rsidR="00E20A7C" w:rsidRDefault="00000000">
          <w:pPr>
            <w:pStyle w:val="A79160F311F84F24A82182431353086D"/>
          </w:pPr>
          <w:r w:rsidRPr="004D3011">
            <w:t>EMAIL:</w:t>
          </w:r>
        </w:p>
      </w:docPartBody>
    </w:docPart>
    <w:docPart>
      <w:docPartPr>
        <w:name w:val="0A8A21334865477A94DBA31DFB361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BD2D-61BE-467F-83F7-A8DEA7C447B0}"/>
      </w:docPartPr>
      <w:docPartBody>
        <w:p w:rsidR="00E20A7C" w:rsidRDefault="00000000">
          <w:pPr>
            <w:pStyle w:val="0A8A21334865477A94DBA31DFB361DED"/>
          </w:pPr>
          <w:r w:rsidRPr="00036450">
            <w:t>WORK EXPERIENCE</w:t>
          </w:r>
        </w:p>
      </w:docPartBody>
    </w:docPart>
    <w:docPart>
      <w:docPartPr>
        <w:name w:val="AB590FAF886F4BA4B485D3F3C67F9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5B82E-5A89-4E21-A5B9-36683C1FC7E0}"/>
      </w:docPartPr>
      <w:docPartBody>
        <w:p w:rsidR="00E20A7C" w:rsidRDefault="00BB7719" w:rsidP="00BB7719">
          <w:pPr>
            <w:pStyle w:val="AB590FAF886F4BA4B485D3F3C67F9BA5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19"/>
    <w:rsid w:val="001123C9"/>
    <w:rsid w:val="001C5FD3"/>
    <w:rsid w:val="00792612"/>
    <w:rsid w:val="00BB7719"/>
    <w:rsid w:val="00C76D75"/>
    <w:rsid w:val="00E2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E2F4045CDF49DC82547B9CC95C485B">
    <w:name w:val="6FE2F4045CDF49DC82547B9CC95C485B"/>
  </w:style>
  <w:style w:type="paragraph" w:customStyle="1" w:styleId="A79160F311F84F24A82182431353086D">
    <w:name w:val="A79160F311F84F24A82182431353086D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0A8A21334865477A94DBA31DFB361DED">
    <w:name w:val="0A8A21334865477A94DBA31DFB361DED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AB590FAF886F4BA4B485D3F3C67F9BA5">
    <w:name w:val="AB590FAF886F4BA4B485D3F3C67F9BA5"/>
    <w:rsid w:val="00BB77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TotalTime>0</TotalTime>
  <Pages>5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2025-02-14T13:57:00Z</dcterms:created>
  <dcterms:modified xsi:type="dcterms:W3CDTF">2025-02-17T20:16:00Z</dcterms:modified>
</cp:coreProperties>
</file>