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240" w:type="pct"/>
        <w:tblInd w:w="-450" w:type="dxa"/>
        <w:tblCellMar>
          <w:left w:w="0" w:type="dxa"/>
          <w:bottom w:w="115" w:type="dxa"/>
          <w:right w:w="0" w:type="dxa"/>
        </w:tblCellMar>
        <w:tblLook w:val="04A0" w:firstRow="1" w:lastRow="0" w:firstColumn="1" w:lastColumn="0" w:noHBand="0" w:noVBand="1"/>
        <w:tblDescription w:val="Layout table for name, contact info, and objective"/>
      </w:tblPr>
      <w:tblGrid>
        <w:gridCol w:w="9809"/>
      </w:tblGrid>
      <w:tr w:rsidR="00692703" w:rsidRPr="00CF1A49" w14:paraId="02948FF3" w14:textId="77777777" w:rsidTr="004D38BB">
        <w:trPr>
          <w:trHeight w:hRule="exact" w:val="1800"/>
        </w:trPr>
        <w:tc>
          <w:tcPr>
            <w:tcW w:w="9810" w:type="dxa"/>
            <w:tcMar>
              <w:top w:w="0" w:type="dxa"/>
              <w:bottom w:w="0" w:type="dxa"/>
            </w:tcMar>
          </w:tcPr>
          <w:p w14:paraId="75998DFC" w14:textId="55976F06" w:rsidR="00692703" w:rsidRPr="009168D1" w:rsidRDefault="003D2E8B" w:rsidP="009168D1">
            <w:pPr>
              <w:pStyle w:val="Title"/>
              <w:rPr>
                <w:color w:val="auto"/>
              </w:rPr>
            </w:pPr>
            <w:r w:rsidRPr="009168D1">
              <w:rPr>
                <w:color w:val="auto"/>
              </w:rPr>
              <w:t>S</w:t>
            </w:r>
            <w:r w:rsidR="00211C11" w:rsidRPr="009168D1">
              <w:rPr>
                <w:color w:val="auto"/>
              </w:rPr>
              <w:t>teven</w:t>
            </w:r>
            <w:r w:rsidRPr="009168D1">
              <w:rPr>
                <w:color w:val="auto"/>
              </w:rPr>
              <w:t xml:space="preserve"> M. Dorer</w:t>
            </w:r>
          </w:p>
          <w:p w14:paraId="1EE8F2F0" w14:textId="77777777" w:rsidR="00692703" w:rsidRPr="00351ED8" w:rsidRDefault="003D2E8B" w:rsidP="00913946">
            <w:pPr>
              <w:pStyle w:val="ContactInfo"/>
              <w:contextualSpacing w:val="0"/>
              <w:rPr>
                <w:rFonts w:ascii="Times New Roman" w:hAnsi="Times New Roman" w:cs="Times New Roman"/>
                <w:color w:val="161616" w:themeColor="text2"/>
              </w:rPr>
            </w:pPr>
            <w:r w:rsidRPr="00351ED8">
              <w:rPr>
                <w:rFonts w:ascii="Times New Roman" w:hAnsi="Times New Roman" w:cs="Times New Roman"/>
                <w:color w:val="161616" w:themeColor="text2"/>
              </w:rPr>
              <w:t>275 April Ln, Cataula, GA 31804</w:t>
            </w:r>
            <w:r w:rsidR="00692703" w:rsidRPr="00351ED8">
              <w:rPr>
                <w:rFonts w:ascii="Times New Roman" w:hAnsi="Times New Roman" w:cs="Times New Roman"/>
                <w:color w:val="161616" w:themeColor="text2"/>
              </w:rPr>
              <w:t xml:space="preserve"> </w:t>
            </w:r>
            <w:sdt>
              <w:sdtPr>
                <w:rPr>
                  <w:rFonts w:ascii="Times New Roman" w:hAnsi="Times New Roman" w:cs="Times New Roman"/>
                  <w:color w:val="161616" w:themeColor="text2"/>
                </w:rPr>
                <w:alias w:val="Divider dot:"/>
                <w:tag w:val="Divider dot:"/>
                <w:id w:val="-1459182552"/>
                <w:placeholder>
                  <w:docPart w:val="B565A42B94734912AE76FFB6F97E3ACF"/>
                </w:placeholder>
                <w:temporary/>
                <w:showingPlcHdr/>
                <w15:appearance w15:val="hidden"/>
              </w:sdtPr>
              <w:sdtContent>
                <w:r w:rsidR="00692703" w:rsidRPr="00351ED8">
                  <w:rPr>
                    <w:rFonts w:ascii="Times New Roman" w:hAnsi="Times New Roman" w:cs="Times New Roman"/>
                    <w:color w:val="161616" w:themeColor="text2"/>
                  </w:rPr>
                  <w:t>·</w:t>
                </w:r>
              </w:sdtContent>
            </w:sdt>
            <w:r w:rsidRPr="00351ED8">
              <w:rPr>
                <w:rFonts w:ascii="Times New Roman" w:hAnsi="Times New Roman" w:cs="Times New Roman"/>
                <w:color w:val="161616" w:themeColor="text2"/>
              </w:rPr>
              <w:t>706-617-4633</w:t>
            </w:r>
          </w:p>
          <w:p w14:paraId="69BC945C" w14:textId="00909EF0" w:rsidR="00692703" w:rsidRPr="00CF1A49" w:rsidRDefault="003D2E8B" w:rsidP="00913946">
            <w:pPr>
              <w:pStyle w:val="ContactInfoEmphasis"/>
              <w:contextualSpacing w:val="0"/>
            </w:pPr>
            <w:r w:rsidRPr="00351ED8">
              <w:rPr>
                <w:rFonts w:ascii="Times New Roman" w:hAnsi="Times New Roman" w:cs="Times New Roman"/>
                <w:color w:val="161616" w:themeColor="text2"/>
              </w:rPr>
              <w:t>dorersteven@</w:t>
            </w:r>
            <w:r w:rsidR="00565149">
              <w:rPr>
                <w:rFonts w:ascii="Times New Roman" w:hAnsi="Times New Roman" w:cs="Times New Roman"/>
                <w:color w:val="161616" w:themeColor="text2"/>
              </w:rPr>
              <w:t>pm.me</w:t>
            </w:r>
          </w:p>
        </w:tc>
      </w:tr>
      <w:tr w:rsidR="00351ED8" w:rsidRPr="00351ED8" w14:paraId="5CFE3217" w14:textId="77777777" w:rsidTr="004D38BB">
        <w:tc>
          <w:tcPr>
            <w:tcW w:w="9810" w:type="dxa"/>
            <w:tcMar>
              <w:top w:w="432" w:type="dxa"/>
            </w:tcMar>
          </w:tcPr>
          <w:p w14:paraId="1683FD8A" w14:textId="77777777" w:rsidR="003D2E8B" w:rsidRDefault="00405999" w:rsidP="00535CC8">
            <w:pPr>
              <w:contextualSpacing w:val="0"/>
              <w:rPr>
                <w:rFonts w:ascii="Times New Roman" w:hAnsi="Times New Roman" w:cs="Times New Roman"/>
                <w:color w:val="000000" w:themeColor="text1"/>
                <w:sz w:val="24"/>
                <w:szCs w:val="24"/>
              </w:rPr>
            </w:pPr>
            <w:r w:rsidRPr="00405999">
              <w:rPr>
                <w:rFonts w:ascii="Times New Roman" w:hAnsi="Times New Roman" w:cs="Times New Roman"/>
                <w:color w:val="000000" w:themeColor="text1"/>
                <w:sz w:val="24"/>
                <w:szCs w:val="24"/>
              </w:rPr>
              <w:t xml:space="preserve">Compelling IT Professional with 25+ years of experience with systems development and issue resolution in Credit Card Processing. </w:t>
            </w:r>
            <w:r w:rsidR="00AB2CF3">
              <w:rPr>
                <w:rFonts w:ascii="Times New Roman" w:hAnsi="Times New Roman" w:cs="Times New Roman"/>
                <w:color w:val="000000" w:themeColor="text1"/>
                <w:sz w:val="24"/>
                <w:szCs w:val="24"/>
              </w:rPr>
              <w:t xml:space="preserve">I have worked with onshore and </w:t>
            </w:r>
            <w:r w:rsidR="00C65AEF">
              <w:rPr>
                <w:rFonts w:ascii="Times New Roman" w:hAnsi="Times New Roman" w:cs="Times New Roman"/>
                <w:color w:val="000000" w:themeColor="text1"/>
                <w:sz w:val="24"/>
                <w:szCs w:val="24"/>
              </w:rPr>
              <w:t>offshore</w:t>
            </w:r>
            <w:r w:rsidR="00AB2CF3">
              <w:rPr>
                <w:rFonts w:ascii="Times New Roman" w:hAnsi="Times New Roman" w:cs="Times New Roman"/>
                <w:color w:val="000000" w:themeColor="text1"/>
                <w:sz w:val="24"/>
                <w:szCs w:val="24"/>
              </w:rPr>
              <w:t xml:space="preserve"> resources</w:t>
            </w:r>
            <w:r w:rsidR="0083056F">
              <w:rPr>
                <w:rFonts w:ascii="Times New Roman" w:hAnsi="Times New Roman" w:cs="Times New Roman"/>
                <w:color w:val="000000" w:themeColor="text1"/>
                <w:sz w:val="24"/>
                <w:szCs w:val="24"/>
              </w:rPr>
              <w:t xml:space="preserve"> to complete projects and resolve issues.  </w:t>
            </w:r>
            <w:r w:rsidRPr="00405999">
              <w:rPr>
                <w:rFonts w:ascii="Times New Roman" w:hAnsi="Times New Roman" w:cs="Times New Roman"/>
                <w:color w:val="000000" w:themeColor="text1"/>
                <w:sz w:val="24"/>
                <w:szCs w:val="24"/>
              </w:rPr>
              <w:t xml:space="preserve">I desire to use my Technical and Communication Skills to effectively provide and deliver first-rate service to external and internal stakeholders. Keen to leverage my thorough expertise and distinct skill set to contribute to </w:t>
            </w:r>
            <w:r w:rsidR="0021534C">
              <w:rPr>
                <w:rFonts w:ascii="Times New Roman" w:hAnsi="Times New Roman" w:cs="Times New Roman"/>
                <w:color w:val="000000" w:themeColor="text1"/>
                <w:sz w:val="24"/>
                <w:szCs w:val="24"/>
              </w:rPr>
              <w:t xml:space="preserve">the </w:t>
            </w:r>
            <w:r w:rsidR="00722844">
              <w:rPr>
                <w:rFonts w:ascii="Times New Roman" w:hAnsi="Times New Roman" w:cs="Times New Roman"/>
                <w:color w:val="000000" w:themeColor="text1"/>
                <w:sz w:val="24"/>
                <w:szCs w:val="24"/>
              </w:rPr>
              <w:t>suc</w:t>
            </w:r>
            <w:r w:rsidR="00656472">
              <w:rPr>
                <w:rFonts w:ascii="Times New Roman" w:hAnsi="Times New Roman" w:cs="Times New Roman"/>
                <w:color w:val="000000" w:themeColor="text1"/>
                <w:sz w:val="24"/>
                <w:szCs w:val="24"/>
              </w:rPr>
              <w:t xml:space="preserve">cess of </w:t>
            </w:r>
            <w:r w:rsidR="00FF4B13">
              <w:rPr>
                <w:rFonts w:ascii="Times New Roman" w:hAnsi="Times New Roman" w:cs="Times New Roman"/>
                <w:color w:val="000000" w:themeColor="text1"/>
                <w:sz w:val="24"/>
                <w:szCs w:val="24"/>
              </w:rPr>
              <w:t>the company.</w:t>
            </w:r>
          </w:p>
          <w:p w14:paraId="2FAA13FA" w14:textId="77777777" w:rsidR="00686009" w:rsidRDefault="00686009" w:rsidP="00535CC8">
            <w:pPr>
              <w:contextualSpacing w:val="0"/>
              <w:rPr>
                <w:rFonts w:ascii="Times New Roman" w:hAnsi="Times New Roman" w:cs="Times New Roman"/>
                <w:color w:val="000000" w:themeColor="text1"/>
                <w:sz w:val="24"/>
                <w:szCs w:val="24"/>
              </w:rPr>
            </w:pPr>
          </w:p>
          <w:p w14:paraId="2ACD26E1" w14:textId="77777777" w:rsidR="00686009" w:rsidRPr="00351ED8" w:rsidRDefault="00686009" w:rsidP="00686009">
            <w:pPr>
              <w:pStyle w:val="Heading1"/>
              <w:rPr>
                <w:rFonts w:ascii="Times New Roman" w:hAnsi="Times New Roman" w:cs="Times New Roman"/>
                <w:color w:val="161616" w:themeColor="text2"/>
              </w:rPr>
            </w:pPr>
            <w:r>
              <w:rPr>
                <w:rFonts w:ascii="Times New Roman" w:hAnsi="Times New Roman" w:cs="Times New Roman"/>
                <w:color w:val="161616" w:themeColor="text2"/>
              </w:rPr>
              <w:t>tECHNICAL sKILLSET</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737"/>
            </w:tblGrid>
            <w:tr w:rsidR="00686009" w:rsidRPr="00351ED8" w14:paraId="75D2D8EC" w14:textId="77777777" w:rsidTr="008F566F">
              <w:tc>
                <w:tcPr>
                  <w:tcW w:w="9355" w:type="dxa"/>
                </w:tcPr>
                <w:p w14:paraId="1B593D0A" w14:textId="77777777" w:rsidR="00686009" w:rsidRPr="00351ED8" w:rsidRDefault="00686009" w:rsidP="00686009">
                  <w:pPr>
                    <w:pStyle w:val="Heading3"/>
                    <w:contextualSpacing w:val="0"/>
                    <w:rPr>
                      <w:rFonts w:ascii="Times New Roman" w:hAnsi="Times New Roman" w:cs="Times New Roman"/>
                      <w:b w:val="0"/>
                      <w:color w:val="161616" w:themeColor="text2"/>
                    </w:rPr>
                  </w:pPr>
                </w:p>
                <w:p w14:paraId="49875E0E" w14:textId="77777777" w:rsidR="00686009" w:rsidRDefault="00686009" w:rsidP="00686009">
                  <w:pPr>
                    <w:rPr>
                      <w:rFonts w:ascii="Times New Roman" w:hAnsi="Times New Roman" w:cs="Times New Roman"/>
                      <w:color w:val="161616" w:themeColor="text2"/>
                      <w:sz w:val="24"/>
                      <w:szCs w:val="24"/>
                    </w:rPr>
                  </w:pPr>
                  <w:r>
                    <w:rPr>
                      <w:rFonts w:ascii="Times New Roman" w:hAnsi="Times New Roman" w:cs="Times New Roman"/>
                      <w:color w:val="161616" w:themeColor="text2"/>
                      <w:sz w:val="24"/>
                      <w:szCs w:val="24"/>
                    </w:rPr>
                    <w:t>Cobol 25 years</w:t>
                  </w:r>
                </w:p>
                <w:p w14:paraId="69302C7B" w14:textId="77777777" w:rsidR="00686009" w:rsidRDefault="00686009" w:rsidP="00686009">
                  <w:pPr>
                    <w:rPr>
                      <w:rFonts w:ascii="Times New Roman" w:hAnsi="Times New Roman" w:cs="Times New Roman"/>
                      <w:color w:val="161616" w:themeColor="text2"/>
                      <w:sz w:val="24"/>
                      <w:szCs w:val="24"/>
                    </w:rPr>
                  </w:pPr>
                  <w:r>
                    <w:rPr>
                      <w:rFonts w:ascii="Times New Roman" w:hAnsi="Times New Roman" w:cs="Times New Roman"/>
                      <w:color w:val="161616" w:themeColor="text2"/>
                      <w:sz w:val="24"/>
                      <w:szCs w:val="24"/>
                    </w:rPr>
                    <w:t>DB2 15 years</w:t>
                  </w:r>
                </w:p>
                <w:p w14:paraId="78274C03" w14:textId="77777777" w:rsidR="00686009" w:rsidRDefault="00686009" w:rsidP="00686009">
                  <w:pPr>
                    <w:rPr>
                      <w:rFonts w:ascii="Times New Roman" w:hAnsi="Times New Roman" w:cs="Times New Roman"/>
                      <w:color w:val="161616" w:themeColor="text2"/>
                      <w:sz w:val="24"/>
                      <w:szCs w:val="24"/>
                    </w:rPr>
                  </w:pPr>
                  <w:r>
                    <w:rPr>
                      <w:rFonts w:ascii="Times New Roman" w:hAnsi="Times New Roman" w:cs="Times New Roman"/>
                      <w:color w:val="161616" w:themeColor="text2"/>
                      <w:sz w:val="24"/>
                      <w:szCs w:val="24"/>
                    </w:rPr>
                    <w:t>IMS 25 years</w:t>
                  </w:r>
                </w:p>
                <w:p w14:paraId="169C0D6C" w14:textId="77777777" w:rsidR="00686009" w:rsidRDefault="00686009" w:rsidP="00686009">
                  <w:pPr>
                    <w:rPr>
                      <w:rFonts w:ascii="Times New Roman" w:hAnsi="Times New Roman" w:cs="Times New Roman"/>
                      <w:color w:val="161616" w:themeColor="text2"/>
                      <w:sz w:val="24"/>
                      <w:szCs w:val="24"/>
                    </w:rPr>
                  </w:pPr>
                  <w:r>
                    <w:rPr>
                      <w:rFonts w:ascii="Times New Roman" w:hAnsi="Times New Roman" w:cs="Times New Roman"/>
                      <w:color w:val="161616" w:themeColor="text2"/>
                      <w:sz w:val="24"/>
                      <w:szCs w:val="24"/>
                    </w:rPr>
                    <w:t>CICS 15 years</w:t>
                  </w:r>
                </w:p>
                <w:p w14:paraId="7BBBA54C" w14:textId="77777777" w:rsidR="00686009" w:rsidRDefault="00686009" w:rsidP="00686009">
                  <w:pPr>
                    <w:rPr>
                      <w:rFonts w:ascii="Times New Roman" w:hAnsi="Times New Roman" w:cs="Times New Roman"/>
                      <w:color w:val="161616" w:themeColor="text2"/>
                      <w:sz w:val="24"/>
                      <w:szCs w:val="24"/>
                    </w:rPr>
                  </w:pPr>
                  <w:r>
                    <w:rPr>
                      <w:rFonts w:ascii="Times New Roman" w:hAnsi="Times New Roman" w:cs="Times New Roman"/>
                      <w:color w:val="161616" w:themeColor="text2"/>
                      <w:sz w:val="24"/>
                      <w:szCs w:val="24"/>
                    </w:rPr>
                    <w:t>JCL 25 years</w:t>
                  </w:r>
                </w:p>
                <w:p w14:paraId="575B17DA" w14:textId="54AC7FE0" w:rsidR="002C1485" w:rsidRDefault="002C1485" w:rsidP="00686009">
                  <w:pPr>
                    <w:rPr>
                      <w:rFonts w:ascii="Times New Roman" w:hAnsi="Times New Roman" w:cs="Times New Roman"/>
                      <w:color w:val="161616" w:themeColor="text2"/>
                      <w:sz w:val="24"/>
                      <w:szCs w:val="24"/>
                    </w:rPr>
                  </w:pPr>
                  <w:r>
                    <w:rPr>
                      <w:rFonts w:ascii="Times New Roman" w:hAnsi="Times New Roman" w:cs="Times New Roman"/>
                      <w:color w:val="161616" w:themeColor="text2"/>
                      <w:sz w:val="24"/>
                      <w:szCs w:val="24"/>
                    </w:rPr>
                    <w:t xml:space="preserve">Endevor </w:t>
                  </w:r>
                  <w:r w:rsidR="00B70A50">
                    <w:rPr>
                      <w:rFonts w:ascii="Times New Roman" w:hAnsi="Times New Roman" w:cs="Times New Roman"/>
                      <w:color w:val="161616" w:themeColor="text2"/>
                      <w:sz w:val="24"/>
                      <w:szCs w:val="24"/>
                    </w:rPr>
                    <w:t>25 years</w:t>
                  </w:r>
                </w:p>
                <w:p w14:paraId="7670D55B" w14:textId="2A18690E" w:rsidR="00B70A50" w:rsidRPr="00E60776" w:rsidRDefault="00B70A50" w:rsidP="00686009">
                  <w:pPr>
                    <w:rPr>
                      <w:rFonts w:ascii="Times New Roman" w:hAnsi="Times New Roman" w:cs="Times New Roman"/>
                      <w:color w:val="161616" w:themeColor="text2"/>
                      <w:sz w:val="24"/>
                      <w:szCs w:val="24"/>
                    </w:rPr>
                  </w:pPr>
                  <w:r>
                    <w:rPr>
                      <w:rFonts w:ascii="Times New Roman" w:hAnsi="Times New Roman" w:cs="Times New Roman"/>
                      <w:color w:val="161616" w:themeColor="text2"/>
                      <w:sz w:val="24"/>
                      <w:szCs w:val="24"/>
                    </w:rPr>
                    <w:t>Syncsort 25 years</w:t>
                  </w:r>
                </w:p>
                <w:p w14:paraId="68C1563C" w14:textId="0F80C3B4" w:rsidR="00686009" w:rsidRDefault="00014CCB" w:rsidP="00686009">
                  <w:pPr>
                    <w:pStyle w:val="Heading1"/>
                    <w:rPr>
                      <w:rFonts w:ascii="Times New Roman" w:eastAsiaTheme="minorHAnsi" w:hAnsi="Times New Roman" w:cs="Times New Roman"/>
                      <w:b w:val="0"/>
                      <w:caps w:val="0"/>
                      <w:color w:val="161616" w:themeColor="text2"/>
                      <w:sz w:val="22"/>
                      <w:szCs w:val="22"/>
                    </w:rPr>
                  </w:pPr>
                  <w:r>
                    <w:rPr>
                      <w:rFonts w:ascii="Times New Roman" w:eastAsiaTheme="minorHAnsi" w:hAnsi="Times New Roman" w:cs="Times New Roman"/>
                      <w:b w:val="0"/>
                      <w:caps w:val="0"/>
                      <w:color w:val="161616" w:themeColor="text2"/>
                      <w:sz w:val="22"/>
                      <w:szCs w:val="22"/>
                    </w:rPr>
                    <w:t>Credit Bureau Reporting 27 years</w:t>
                  </w:r>
                </w:p>
                <w:p w14:paraId="5C161EED" w14:textId="77777777" w:rsidR="00686009" w:rsidRPr="00E60776" w:rsidRDefault="00686009" w:rsidP="00686009">
                  <w:pPr>
                    <w:rPr>
                      <w:rFonts w:ascii="Times New Roman" w:hAnsi="Times New Roman" w:cs="Times New Roman"/>
                      <w:b/>
                      <w:color w:val="161616" w:themeColor="text2"/>
                      <w:sz w:val="24"/>
                      <w:szCs w:val="24"/>
                    </w:rPr>
                  </w:pPr>
                </w:p>
                <w:p w14:paraId="2EDD2B4C" w14:textId="77777777" w:rsidR="00686009" w:rsidRPr="00351ED8" w:rsidRDefault="00686009" w:rsidP="00686009">
                  <w:pPr>
                    <w:pStyle w:val="Heading2"/>
                    <w:contextualSpacing w:val="0"/>
                    <w:rPr>
                      <w:rFonts w:ascii="Times New Roman" w:hAnsi="Times New Roman" w:cs="Times New Roman"/>
                      <w:b w:val="0"/>
                      <w:color w:val="161616" w:themeColor="text2"/>
                    </w:rPr>
                  </w:pPr>
                </w:p>
              </w:tc>
            </w:tr>
          </w:tbl>
          <w:p w14:paraId="4C18583E" w14:textId="4EA333DF" w:rsidR="00686009" w:rsidRPr="004D38BB" w:rsidRDefault="00686009" w:rsidP="00535CC8">
            <w:pPr>
              <w:contextualSpacing w:val="0"/>
              <w:rPr>
                <w:rFonts w:ascii="Times New Roman" w:hAnsi="Times New Roman" w:cs="Times New Roman"/>
                <w:color w:val="000000" w:themeColor="text1"/>
                <w:sz w:val="24"/>
                <w:szCs w:val="24"/>
              </w:rPr>
            </w:pPr>
          </w:p>
        </w:tc>
      </w:tr>
      <w:tr w:rsidR="00AA4832" w:rsidRPr="00351ED8" w14:paraId="339132C1" w14:textId="77777777" w:rsidTr="004D38BB">
        <w:tc>
          <w:tcPr>
            <w:tcW w:w="9810" w:type="dxa"/>
            <w:tcMar>
              <w:top w:w="432" w:type="dxa"/>
            </w:tcMar>
          </w:tcPr>
          <w:p w14:paraId="1D85DD8D" w14:textId="77777777" w:rsidR="00AA4832" w:rsidRDefault="00AA4832" w:rsidP="00535CC8">
            <w:pPr>
              <w:rPr>
                <w:rFonts w:ascii="Times New Roman" w:hAnsi="Times New Roman" w:cs="Times New Roman"/>
                <w:color w:val="161616" w:themeColor="text2"/>
                <w:sz w:val="24"/>
                <w:szCs w:val="24"/>
              </w:rPr>
            </w:pPr>
          </w:p>
        </w:tc>
      </w:tr>
    </w:tbl>
    <w:p w14:paraId="1ED487F4" w14:textId="77777777" w:rsidR="004E01EB" w:rsidRPr="00351ED8" w:rsidRDefault="00000000" w:rsidP="004E01EB">
      <w:pPr>
        <w:pStyle w:val="Heading1"/>
        <w:rPr>
          <w:rFonts w:ascii="Times New Roman" w:hAnsi="Times New Roman" w:cs="Times New Roman"/>
          <w:color w:val="161616" w:themeColor="text2"/>
        </w:rPr>
      </w:pPr>
      <w:sdt>
        <w:sdtPr>
          <w:rPr>
            <w:rFonts w:ascii="Times New Roman" w:hAnsi="Times New Roman" w:cs="Times New Roman"/>
            <w:color w:val="161616" w:themeColor="text2"/>
          </w:rPr>
          <w:alias w:val="Experience:"/>
          <w:tag w:val="Experience:"/>
          <w:id w:val="-1983300934"/>
          <w:placeholder>
            <w:docPart w:val="105DD771CCFD4BBA8C72C9FB157301A2"/>
          </w:placeholder>
          <w:temporary/>
          <w:showingPlcHdr/>
          <w15:appearance w15:val="hidden"/>
        </w:sdtPr>
        <w:sdtContent>
          <w:r w:rsidR="004E01EB" w:rsidRPr="00351ED8">
            <w:rPr>
              <w:rFonts w:ascii="Times New Roman" w:hAnsi="Times New Roman" w:cs="Times New Roman"/>
              <w:color w:val="161616" w:themeColor="text2"/>
            </w:rPr>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351ED8" w:rsidRPr="00351ED8" w14:paraId="797E4DF8" w14:textId="77777777" w:rsidTr="00D66A52">
        <w:tc>
          <w:tcPr>
            <w:tcW w:w="9355" w:type="dxa"/>
          </w:tcPr>
          <w:p w14:paraId="292630FB" w14:textId="172706CE" w:rsidR="000E6EDA" w:rsidRPr="00351ED8" w:rsidRDefault="000E6EDA" w:rsidP="000E6EDA">
            <w:pPr>
              <w:pStyle w:val="Heading3"/>
              <w:contextualSpacing w:val="0"/>
              <w:rPr>
                <w:rFonts w:ascii="Times New Roman" w:hAnsi="Times New Roman" w:cs="Times New Roman"/>
                <w:color w:val="161616" w:themeColor="text2"/>
              </w:rPr>
            </w:pPr>
            <w:r w:rsidRPr="00351ED8">
              <w:rPr>
                <w:rFonts w:ascii="Times New Roman" w:hAnsi="Times New Roman" w:cs="Times New Roman"/>
                <w:color w:val="161616" w:themeColor="text2"/>
              </w:rPr>
              <w:t>08/01/20</w:t>
            </w:r>
            <w:r>
              <w:rPr>
                <w:rFonts w:ascii="Times New Roman" w:hAnsi="Times New Roman" w:cs="Times New Roman"/>
                <w:color w:val="161616" w:themeColor="text2"/>
              </w:rPr>
              <w:t>23</w:t>
            </w:r>
            <w:r w:rsidRPr="00351ED8">
              <w:rPr>
                <w:rFonts w:ascii="Times New Roman" w:hAnsi="Times New Roman" w:cs="Times New Roman"/>
                <w:color w:val="161616" w:themeColor="text2"/>
              </w:rPr>
              <w:t xml:space="preserve"> to </w:t>
            </w:r>
            <w:r>
              <w:rPr>
                <w:rFonts w:ascii="Times New Roman" w:hAnsi="Times New Roman" w:cs="Times New Roman"/>
                <w:color w:val="161616" w:themeColor="text2"/>
              </w:rPr>
              <w:t>Present</w:t>
            </w:r>
          </w:p>
          <w:p w14:paraId="3931D0FF" w14:textId="70624C49" w:rsidR="000E6EDA" w:rsidRDefault="001E2485" w:rsidP="000E6EDA">
            <w:pPr>
              <w:pStyle w:val="Heading2"/>
              <w:contextualSpacing w:val="0"/>
              <w:rPr>
                <w:rFonts w:ascii="Times New Roman" w:hAnsi="Times New Roman" w:cs="Times New Roman"/>
                <w:b w:val="0"/>
                <w:bCs/>
                <w:color w:val="161616" w:themeColor="text2"/>
                <w:sz w:val="22"/>
                <w:szCs w:val="22"/>
              </w:rPr>
            </w:pPr>
            <w:r>
              <w:rPr>
                <w:rFonts w:ascii="Times New Roman" w:hAnsi="Times New Roman" w:cs="Times New Roman"/>
                <w:color w:val="161616" w:themeColor="text2"/>
                <w:sz w:val="22"/>
                <w:szCs w:val="22"/>
              </w:rPr>
              <w:t>Credit Bureau Reporting</w:t>
            </w:r>
            <w:r w:rsidR="000E6EDA">
              <w:rPr>
                <w:rFonts w:ascii="Times New Roman" w:hAnsi="Times New Roman" w:cs="Times New Roman"/>
                <w:color w:val="161616" w:themeColor="text2"/>
                <w:sz w:val="22"/>
                <w:szCs w:val="22"/>
              </w:rPr>
              <w:t xml:space="preserve"> CONSULTANT</w:t>
            </w:r>
            <w:r w:rsidR="000E6EDA" w:rsidRPr="00351ED8">
              <w:rPr>
                <w:rFonts w:ascii="Times New Roman" w:hAnsi="Times New Roman" w:cs="Times New Roman"/>
                <w:color w:val="161616" w:themeColor="text2"/>
                <w:sz w:val="22"/>
                <w:szCs w:val="22"/>
              </w:rPr>
              <w:t xml:space="preserve">, </w:t>
            </w:r>
            <w:r w:rsidR="000E6EDA" w:rsidRPr="00816DCB">
              <w:rPr>
                <w:rFonts w:ascii="Times New Roman" w:hAnsi="Times New Roman" w:cs="Times New Roman"/>
                <w:b w:val="0"/>
                <w:bCs/>
                <w:i/>
                <w:iCs/>
                <w:color w:val="161616" w:themeColor="text2"/>
                <w:sz w:val="22"/>
                <w:szCs w:val="22"/>
              </w:rPr>
              <w:t>Koho Financial TORONTO c</w:t>
            </w:r>
            <w:r w:rsidRPr="00816DCB">
              <w:rPr>
                <w:rFonts w:ascii="Times New Roman" w:hAnsi="Times New Roman" w:cs="Times New Roman"/>
                <w:b w:val="0"/>
                <w:bCs/>
                <w:i/>
                <w:iCs/>
                <w:color w:val="161616" w:themeColor="text2"/>
                <w:sz w:val="22"/>
                <w:szCs w:val="22"/>
              </w:rPr>
              <w:t>A</w:t>
            </w:r>
          </w:p>
          <w:p w14:paraId="10D5B188" w14:textId="60CE76ED" w:rsidR="001E2485" w:rsidRPr="001E2485" w:rsidRDefault="001E2485" w:rsidP="001E2485">
            <w:pPr>
              <w:rPr>
                <w:rFonts w:ascii="Times New Roman" w:hAnsi="Times New Roman" w:cs="Times New Roman"/>
              </w:rPr>
            </w:pPr>
            <w:r>
              <w:rPr>
                <w:rFonts w:ascii="Times New Roman" w:hAnsi="Times New Roman" w:cs="Times New Roman"/>
              </w:rPr>
              <w:t xml:space="preserve">Engaged as a consultant to assist in the set up of Metro 2 reporting to Equifax Canada and Trans Union Canada for the secured card and unsecured card.  Best practice policies as well as testing the output files.  When issues were discovered worked with technical teams to correct the data and put a fix into production.  Advised on improvements to the process going forward.  Currently assisting in the set up of Rent Reporting and getting ready for a high value Credit Card file as well.  </w:t>
            </w:r>
          </w:p>
          <w:p w14:paraId="58F1531A" w14:textId="6D1D7FAF" w:rsidR="000E6EDA" w:rsidRDefault="000E6EDA" w:rsidP="000E6EDA">
            <w:pPr>
              <w:pStyle w:val="Heading3"/>
              <w:contextualSpacing w:val="0"/>
              <w:rPr>
                <w:rFonts w:ascii="Times New Roman" w:hAnsi="Times New Roman" w:cs="Times New Roman"/>
                <w:b w:val="0"/>
                <w:bCs/>
                <w:color w:val="161616" w:themeColor="text2"/>
              </w:rPr>
            </w:pPr>
          </w:p>
          <w:p w14:paraId="3667B1E4" w14:textId="77777777" w:rsidR="001E2485" w:rsidRPr="000E6EDA" w:rsidRDefault="001E2485" w:rsidP="000E6EDA">
            <w:pPr>
              <w:pStyle w:val="Heading3"/>
              <w:contextualSpacing w:val="0"/>
              <w:rPr>
                <w:rFonts w:ascii="Times New Roman" w:hAnsi="Times New Roman" w:cs="Times New Roman"/>
                <w:b w:val="0"/>
                <w:bCs/>
                <w:color w:val="161616" w:themeColor="text2"/>
              </w:rPr>
            </w:pPr>
          </w:p>
          <w:p w14:paraId="1E3D9E34" w14:textId="7D79DC18" w:rsidR="000E6EDA" w:rsidRDefault="003D2E8B" w:rsidP="000E6EDA">
            <w:pPr>
              <w:pStyle w:val="Heading3"/>
              <w:contextualSpacing w:val="0"/>
              <w:rPr>
                <w:rFonts w:ascii="Times New Roman" w:hAnsi="Times New Roman" w:cs="Times New Roman"/>
                <w:color w:val="161616" w:themeColor="text2"/>
              </w:rPr>
            </w:pPr>
            <w:r w:rsidRPr="00351ED8">
              <w:rPr>
                <w:rFonts w:ascii="Times New Roman" w:hAnsi="Times New Roman" w:cs="Times New Roman"/>
                <w:color w:val="161616" w:themeColor="text2"/>
              </w:rPr>
              <w:t>08/01/201</w:t>
            </w:r>
            <w:r w:rsidR="00C07FE6">
              <w:rPr>
                <w:rFonts w:ascii="Times New Roman" w:hAnsi="Times New Roman" w:cs="Times New Roman"/>
                <w:color w:val="161616" w:themeColor="text2"/>
              </w:rPr>
              <w:t>7</w:t>
            </w:r>
            <w:r w:rsidRPr="00351ED8">
              <w:rPr>
                <w:rFonts w:ascii="Times New Roman" w:hAnsi="Times New Roman" w:cs="Times New Roman"/>
                <w:color w:val="161616" w:themeColor="text2"/>
              </w:rPr>
              <w:t xml:space="preserve"> to </w:t>
            </w:r>
            <w:r w:rsidR="00BA70E4">
              <w:rPr>
                <w:rFonts w:ascii="Times New Roman" w:hAnsi="Times New Roman" w:cs="Times New Roman"/>
                <w:color w:val="161616" w:themeColor="text2"/>
              </w:rPr>
              <w:t>06/1</w:t>
            </w:r>
            <w:r w:rsidR="00CE1E1E">
              <w:rPr>
                <w:rFonts w:ascii="Times New Roman" w:hAnsi="Times New Roman" w:cs="Times New Roman"/>
                <w:color w:val="161616" w:themeColor="text2"/>
              </w:rPr>
              <w:t>7</w:t>
            </w:r>
            <w:r w:rsidR="00BA70E4">
              <w:rPr>
                <w:rFonts w:ascii="Times New Roman" w:hAnsi="Times New Roman" w:cs="Times New Roman"/>
                <w:color w:val="161616" w:themeColor="text2"/>
              </w:rPr>
              <w:t>/2025</w:t>
            </w:r>
          </w:p>
          <w:p w14:paraId="26664C38" w14:textId="7076C039" w:rsidR="001D0BF1" w:rsidRPr="000E6EDA" w:rsidRDefault="00535CC8" w:rsidP="000E6EDA">
            <w:pPr>
              <w:pStyle w:val="Heading3"/>
              <w:contextualSpacing w:val="0"/>
              <w:rPr>
                <w:rFonts w:ascii="Times New Roman" w:hAnsi="Times New Roman" w:cs="Times New Roman"/>
                <w:color w:val="161616" w:themeColor="text2"/>
              </w:rPr>
            </w:pPr>
            <w:r>
              <w:rPr>
                <w:rFonts w:ascii="Times New Roman" w:hAnsi="Times New Roman" w:cs="Times New Roman"/>
                <w:color w:val="161616" w:themeColor="text2"/>
                <w:szCs w:val="22"/>
              </w:rPr>
              <w:t>TECHNICAL CONSULTANT</w:t>
            </w:r>
            <w:r w:rsidR="001D0BF1" w:rsidRPr="00351ED8">
              <w:rPr>
                <w:rFonts w:ascii="Times New Roman" w:hAnsi="Times New Roman" w:cs="Times New Roman"/>
                <w:color w:val="161616" w:themeColor="text2"/>
                <w:szCs w:val="22"/>
              </w:rPr>
              <w:t xml:space="preserve">, </w:t>
            </w:r>
            <w:r w:rsidR="003D2E8B" w:rsidRPr="00351ED8">
              <w:rPr>
                <w:rStyle w:val="SubtleReference"/>
                <w:rFonts w:ascii="Times New Roman" w:hAnsi="Times New Roman" w:cs="Times New Roman"/>
                <w:i/>
                <w:color w:val="161616" w:themeColor="text2"/>
                <w:szCs w:val="22"/>
              </w:rPr>
              <w:t>TSYS</w:t>
            </w:r>
            <w:r w:rsidR="003C14B2" w:rsidRPr="00351ED8">
              <w:rPr>
                <w:rStyle w:val="SubtleReference"/>
                <w:rFonts w:ascii="Times New Roman" w:hAnsi="Times New Roman" w:cs="Times New Roman"/>
                <w:i/>
                <w:color w:val="161616" w:themeColor="text2"/>
                <w:szCs w:val="22"/>
              </w:rPr>
              <w:t xml:space="preserve">, </w:t>
            </w:r>
            <w:r w:rsidR="00351ED8" w:rsidRPr="00DA250D">
              <w:rPr>
                <w:rStyle w:val="SubtleReference"/>
                <w:rFonts w:ascii="Times New Roman" w:hAnsi="Times New Roman" w:cs="Times New Roman"/>
                <w:i/>
                <w:caps w:val="0"/>
                <w:smallCaps w:val="0"/>
                <w:color w:val="161616" w:themeColor="text2"/>
                <w:szCs w:val="22"/>
              </w:rPr>
              <w:t>Columbus</w:t>
            </w:r>
            <w:r w:rsidR="00351ED8" w:rsidRPr="00351ED8">
              <w:rPr>
                <w:rStyle w:val="SubtleReference"/>
                <w:rFonts w:ascii="Times New Roman" w:hAnsi="Times New Roman" w:cs="Times New Roman"/>
                <w:i/>
                <w:color w:val="161616" w:themeColor="text2"/>
                <w:szCs w:val="22"/>
              </w:rPr>
              <w:t>, GA</w:t>
            </w:r>
            <w:r w:rsidR="003C14B2" w:rsidRPr="00351ED8">
              <w:rPr>
                <w:rStyle w:val="SubtleReference"/>
                <w:rFonts w:ascii="Times New Roman" w:hAnsi="Times New Roman" w:cs="Times New Roman"/>
                <w:color w:val="161616" w:themeColor="text2"/>
                <w:szCs w:val="22"/>
              </w:rPr>
              <w:t xml:space="preserve"> </w:t>
            </w:r>
          </w:p>
          <w:p w14:paraId="3D86DAA2" w14:textId="0CEC8B45" w:rsidR="001E3120" w:rsidRPr="00351ED8" w:rsidRDefault="00F2438E" w:rsidP="001D0BF1">
            <w:pPr>
              <w:contextualSpacing w:val="0"/>
              <w:rPr>
                <w:rFonts w:ascii="Times New Roman" w:hAnsi="Times New Roman" w:cs="Times New Roman"/>
                <w:color w:val="161616" w:themeColor="text2"/>
              </w:rPr>
            </w:pPr>
            <w:r>
              <w:rPr>
                <w:rFonts w:ascii="Times New Roman" w:hAnsi="Times New Roman" w:cs="Times New Roman"/>
                <w:color w:val="161616" w:themeColor="text2"/>
              </w:rPr>
              <w:t xml:space="preserve">Transferred </w:t>
            </w:r>
            <w:r w:rsidR="00F75331">
              <w:rPr>
                <w:rFonts w:ascii="Times New Roman" w:hAnsi="Times New Roman" w:cs="Times New Roman"/>
                <w:color w:val="161616" w:themeColor="text2"/>
              </w:rPr>
              <w:t xml:space="preserve">to </w:t>
            </w:r>
            <w:r>
              <w:rPr>
                <w:rFonts w:ascii="Times New Roman" w:hAnsi="Times New Roman" w:cs="Times New Roman"/>
                <w:color w:val="161616" w:themeColor="text2"/>
              </w:rPr>
              <w:t>C</w:t>
            </w:r>
            <w:r w:rsidR="00535CC8">
              <w:rPr>
                <w:rFonts w:ascii="Times New Roman" w:hAnsi="Times New Roman" w:cs="Times New Roman"/>
                <w:color w:val="161616" w:themeColor="text2"/>
              </w:rPr>
              <w:t xml:space="preserve">redit Bureau Reporting Development to assist in setting the technical direction of the system for North American and European systems.  New updates for Metro 2 for compliance </w:t>
            </w:r>
            <w:r w:rsidR="00535CC8">
              <w:rPr>
                <w:rFonts w:ascii="Times New Roman" w:hAnsi="Times New Roman" w:cs="Times New Roman"/>
                <w:color w:val="161616" w:themeColor="text2"/>
              </w:rPr>
              <w:lastRenderedPageBreak/>
              <w:t>updates and ICB and CCR for European clients</w:t>
            </w:r>
            <w:r w:rsidR="00CB0D17">
              <w:rPr>
                <w:rFonts w:ascii="Times New Roman" w:hAnsi="Times New Roman" w:cs="Times New Roman"/>
                <w:color w:val="161616" w:themeColor="text2"/>
              </w:rPr>
              <w:t>.  I have also worked on numerous client conversions/deconversions involving data mapping and L1 Metro 2 files for the different Credit Bureaus.</w:t>
            </w:r>
            <w:r w:rsidR="002226F3">
              <w:rPr>
                <w:rFonts w:ascii="Times New Roman" w:hAnsi="Times New Roman" w:cs="Times New Roman"/>
                <w:color w:val="161616" w:themeColor="text2"/>
              </w:rPr>
              <w:t xml:space="preserve">  Extensive use of off shore resources</w:t>
            </w:r>
            <w:r w:rsidR="00BA70E4">
              <w:rPr>
                <w:rFonts w:ascii="Times New Roman" w:hAnsi="Times New Roman" w:cs="Times New Roman"/>
                <w:color w:val="161616" w:themeColor="text2"/>
              </w:rPr>
              <w:t xml:space="preserve"> were used to complete these projects.</w:t>
            </w:r>
          </w:p>
        </w:tc>
      </w:tr>
      <w:tr w:rsidR="00351ED8" w:rsidRPr="00351ED8" w14:paraId="630CB560" w14:textId="77777777" w:rsidTr="00F61DF9">
        <w:tc>
          <w:tcPr>
            <w:tcW w:w="9355" w:type="dxa"/>
            <w:tcMar>
              <w:top w:w="216" w:type="dxa"/>
            </w:tcMar>
          </w:tcPr>
          <w:p w14:paraId="7D820A1E" w14:textId="7E9DC444" w:rsidR="00F61DF9" w:rsidRPr="00351ED8" w:rsidRDefault="003D2E8B" w:rsidP="00F61DF9">
            <w:pPr>
              <w:pStyle w:val="Heading3"/>
              <w:contextualSpacing w:val="0"/>
              <w:rPr>
                <w:rFonts w:ascii="Times New Roman" w:hAnsi="Times New Roman" w:cs="Times New Roman"/>
                <w:color w:val="161616" w:themeColor="text2"/>
              </w:rPr>
            </w:pPr>
            <w:r w:rsidRPr="00351ED8">
              <w:rPr>
                <w:rFonts w:ascii="Times New Roman" w:hAnsi="Times New Roman" w:cs="Times New Roman"/>
                <w:color w:val="161616" w:themeColor="text2"/>
              </w:rPr>
              <w:lastRenderedPageBreak/>
              <w:t>07/01/200</w:t>
            </w:r>
            <w:r w:rsidR="005F22DD">
              <w:rPr>
                <w:rFonts w:ascii="Times New Roman" w:hAnsi="Times New Roman" w:cs="Times New Roman"/>
                <w:color w:val="161616" w:themeColor="text2"/>
              </w:rPr>
              <w:t>8</w:t>
            </w:r>
            <w:r w:rsidRPr="00351ED8">
              <w:rPr>
                <w:rFonts w:ascii="Times New Roman" w:hAnsi="Times New Roman" w:cs="Times New Roman"/>
                <w:color w:val="161616" w:themeColor="text2"/>
              </w:rPr>
              <w:t>-08/01/201</w:t>
            </w:r>
            <w:r w:rsidR="00C07FE6">
              <w:rPr>
                <w:rFonts w:ascii="Times New Roman" w:hAnsi="Times New Roman" w:cs="Times New Roman"/>
                <w:color w:val="161616" w:themeColor="text2"/>
              </w:rPr>
              <w:t>7</w:t>
            </w:r>
          </w:p>
          <w:p w14:paraId="00CB17D0" w14:textId="0BB2895F" w:rsidR="003C14B2" w:rsidRPr="00351ED8" w:rsidRDefault="00EF33FE" w:rsidP="00F61DF9">
            <w:pPr>
              <w:pStyle w:val="Heading2"/>
              <w:contextualSpacing w:val="0"/>
              <w:rPr>
                <w:rFonts w:ascii="Times New Roman" w:hAnsi="Times New Roman" w:cs="Times New Roman"/>
                <w:b w:val="0"/>
                <w:smallCaps/>
                <w:color w:val="161616" w:themeColor="text2"/>
                <w:sz w:val="22"/>
                <w:szCs w:val="22"/>
              </w:rPr>
            </w:pPr>
            <w:r w:rsidRPr="00351ED8">
              <w:rPr>
                <w:rFonts w:ascii="Times New Roman" w:hAnsi="Times New Roman" w:cs="Times New Roman"/>
                <w:color w:val="161616" w:themeColor="text2"/>
                <w:sz w:val="22"/>
                <w:szCs w:val="22"/>
              </w:rPr>
              <w:t>Technical Manager</w:t>
            </w:r>
            <w:r w:rsidR="00F61DF9" w:rsidRPr="00351ED8">
              <w:rPr>
                <w:rFonts w:ascii="Times New Roman" w:hAnsi="Times New Roman" w:cs="Times New Roman"/>
                <w:color w:val="161616" w:themeColor="text2"/>
                <w:sz w:val="22"/>
                <w:szCs w:val="22"/>
              </w:rPr>
              <w:t xml:space="preserve">, </w:t>
            </w:r>
            <w:r w:rsidRPr="00351ED8">
              <w:rPr>
                <w:rStyle w:val="SubtleReference"/>
                <w:rFonts w:ascii="Times New Roman" w:hAnsi="Times New Roman" w:cs="Times New Roman"/>
                <w:i/>
                <w:color w:val="161616" w:themeColor="text2"/>
                <w:sz w:val="22"/>
                <w:szCs w:val="22"/>
              </w:rPr>
              <w:t>tsys</w:t>
            </w:r>
            <w:r w:rsidR="003C14B2" w:rsidRPr="00351ED8">
              <w:rPr>
                <w:rStyle w:val="SubtleReference"/>
                <w:rFonts w:ascii="Times New Roman" w:hAnsi="Times New Roman" w:cs="Times New Roman"/>
                <w:i/>
                <w:color w:val="161616" w:themeColor="text2"/>
                <w:sz w:val="22"/>
                <w:szCs w:val="22"/>
              </w:rPr>
              <w:t xml:space="preserve">, </w:t>
            </w:r>
            <w:r w:rsidR="00351ED8" w:rsidRPr="000C6B0D">
              <w:rPr>
                <w:rStyle w:val="SubtleReference"/>
                <w:rFonts w:ascii="Times New Roman" w:hAnsi="Times New Roman" w:cs="Times New Roman"/>
                <w:i/>
                <w:caps w:val="0"/>
                <w:smallCaps w:val="0"/>
                <w:color w:val="161616" w:themeColor="text2"/>
                <w:sz w:val="22"/>
                <w:szCs w:val="22"/>
              </w:rPr>
              <w:t>Columbus</w:t>
            </w:r>
            <w:r w:rsidR="00351ED8" w:rsidRPr="00351ED8">
              <w:rPr>
                <w:rStyle w:val="SubtleReference"/>
                <w:rFonts w:ascii="Times New Roman" w:hAnsi="Times New Roman" w:cs="Times New Roman"/>
                <w:i/>
                <w:color w:val="161616" w:themeColor="text2"/>
                <w:sz w:val="22"/>
                <w:szCs w:val="22"/>
              </w:rPr>
              <w:t>, GA</w:t>
            </w:r>
          </w:p>
          <w:p w14:paraId="0A5D443B" w14:textId="0A81E3E9" w:rsidR="00F61DF9" w:rsidRPr="00351ED8" w:rsidRDefault="00A73180" w:rsidP="00F61DF9">
            <w:pPr>
              <w:rPr>
                <w:rFonts w:ascii="Times New Roman" w:hAnsi="Times New Roman" w:cs="Times New Roman"/>
                <w:color w:val="161616" w:themeColor="text2"/>
              </w:rPr>
            </w:pPr>
            <w:r>
              <w:rPr>
                <w:rFonts w:ascii="Times New Roman" w:hAnsi="Times New Roman" w:cs="Times New Roman"/>
                <w:color w:val="161616" w:themeColor="text2"/>
              </w:rPr>
              <w:t>A</w:t>
            </w:r>
            <w:r w:rsidR="0079785F">
              <w:rPr>
                <w:rFonts w:ascii="Times New Roman" w:hAnsi="Times New Roman" w:cs="Times New Roman"/>
                <w:color w:val="161616" w:themeColor="text2"/>
              </w:rPr>
              <w:t xml:space="preserve">ssigned as the </w:t>
            </w:r>
            <w:r w:rsidR="00EF33FE" w:rsidRPr="00351ED8">
              <w:rPr>
                <w:rFonts w:ascii="Times New Roman" w:hAnsi="Times New Roman" w:cs="Times New Roman"/>
                <w:color w:val="161616" w:themeColor="text2"/>
              </w:rPr>
              <w:t>Client Analyst for Target</w:t>
            </w:r>
            <w:r w:rsidR="003C14B2" w:rsidRPr="00351ED8">
              <w:rPr>
                <w:rFonts w:ascii="Times New Roman" w:hAnsi="Times New Roman" w:cs="Times New Roman"/>
                <w:color w:val="161616" w:themeColor="text2"/>
              </w:rPr>
              <w:t xml:space="preserve">, responsible for sizing requests and consulting with the client on how best to use the TSYS System. </w:t>
            </w:r>
            <w:r w:rsidR="00BA646F" w:rsidRPr="00351ED8">
              <w:rPr>
                <w:rFonts w:ascii="Times New Roman" w:hAnsi="Times New Roman" w:cs="Times New Roman"/>
                <w:color w:val="161616" w:themeColor="text2"/>
              </w:rPr>
              <w:t>On-site</w:t>
            </w:r>
            <w:r w:rsidR="003C14B2" w:rsidRPr="00351ED8">
              <w:rPr>
                <w:rFonts w:ascii="Times New Roman" w:hAnsi="Times New Roman" w:cs="Times New Roman"/>
                <w:color w:val="161616" w:themeColor="text2"/>
              </w:rPr>
              <w:t xml:space="preserve"> presentations at the Target Headquarters in Minneapolis, MN</w:t>
            </w:r>
            <w:r w:rsidR="00F75331">
              <w:rPr>
                <w:rFonts w:ascii="Times New Roman" w:hAnsi="Times New Roman" w:cs="Times New Roman"/>
                <w:color w:val="161616" w:themeColor="text2"/>
              </w:rPr>
              <w:t>,</w:t>
            </w:r>
            <w:r w:rsidR="003C14B2" w:rsidRPr="00351ED8">
              <w:rPr>
                <w:rFonts w:ascii="Times New Roman" w:hAnsi="Times New Roman" w:cs="Times New Roman"/>
                <w:color w:val="161616" w:themeColor="text2"/>
              </w:rPr>
              <w:t xml:space="preserve"> as well as phone and email assistance to different units within the Target Group.  </w:t>
            </w:r>
            <w:r w:rsidR="00CB0D17">
              <w:rPr>
                <w:rFonts w:ascii="Times New Roman" w:hAnsi="Times New Roman" w:cs="Times New Roman"/>
                <w:color w:val="161616" w:themeColor="text2"/>
              </w:rPr>
              <w:t xml:space="preserve">  I assisted with the conversion from Target Custom Metro 2 code to the TSYS compliance standard version.  This involved mapping </w:t>
            </w:r>
            <w:r w:rsidR="00292BB6">
              <w:rPr>
                <w:rFonts w:ascii="Times New Roman" w:hAnsi="Times New Roman" w:cs="Times New Roman"/>
                <w:color w:val="161616" w:themeColor="text2"/>
              </w:rPr>
              <w:t>from custom module</w:t>
            </w:r>
            <w:r w:rsidR="00027F1B">
              <w:rPr>
                <w:rFonts w:ascii="Times New Roman" w:hAnsi="Times New Roman" w:cs="Times New Roman"/>
                <w:color w:val="161616" w:themeColor="text2"/>
              </w:rPr>
              <w:t xml:space="preserve"> to</w:t>
            </w:r>
            <w:r w:rsidR="00CB0D17">
              <w:rPr>
                <w:rFonts w:ascii="Times New Roman" w:hAnsi="Times New Roman" w:cs="Times New Roman"/>
                <w:color w:val="161616" w:themeColor="text2"/>
              </w:rPr>
              <w:t xml:space="preserve"> the </w:t>
            </w:r>
            <w:r w:rsidR="00027F1B">
              <w:rPr>
                <w:rFonts w:ascii="Times New Roman" w:hAnsi="Times New Roman" w:cs="Times New Roman"/>
                <w:color w:val="161616" w:themeColor="text2"/>
              </w:rPr>
              <w:t>standard</w:t>
            </w:r>
            <w:r w:rsidR="00CB0D17">
              <w:rPr>
                <w:rFonts w:ascii="Times New Roman" w:hAnsi="Times New Roman" w:cs="Times New Roman"/>
                <w:color w:val="161616" w:themeColor="text2"/>
              </w:rPr>
              <w:t xml:space="preserve"> format and identifying the needed client specific changes that had to be incorporated </w:t>
            </w:r>
            <w:r w:rsidR="004F4A94">
              <w:rPr>
                <w:rFonts w:ascii="Times New Roman" w:hAnsi="Times New Roman" w:cs="Times New Roman"/>
                <w:color w:val="161616" w:themeColor="text2"/>
              </w:rPr>
              <w:t>in</w:t>
            </w:r>
            <w:r w:rsidR="00CB0D17">
              <w:rPr>
                <w:rFonts w:ascii="Times New Roman" w:hAnsi="Times New Roman" w:cs="Times New Roman"/>
                <w:color w:val="161616" w:themeColor="text2"/>
              </w:rPr>
              <w:t xml:space="preserve">to the standard version.  Documentation had to be updated as well as </w:t>
            </w:r>
            <w:r w:rsidR="00BA646F">
              <w:rPr>
                <w:rFonts w:ascii="Times New Roman" w:hAnsi="Times New Roman" w:cs="Times New Roman"/>
                <w:color w:val="161616" w:themeColor="text2"/>
              </w:rPr>
              <w:t>on-site</w:t>
            </w:r>
            <w:r w:rsidR="00CB0D17">
              <w:rPr>
                <w:rFonts w:ascii="Times New Roman" w:hAnsi="Times New Roman" w:cs="Times New Roman"/>
                <w:color w:val="161616" w:themeColor="text2"/>
              </w:rPr>
              <w:t xml:space="preserve"> client education between the two versions of Metro 2 code.  </w:t>
            </w:r>
            <w:r w:rsidR="001E1358">
              <w:rPr>
                <w:rFonts w:ascii="Times New Roman" w:hAnsi="Times New Roman" w:cs="Times New Roman"/>
                <w:color w:val="161616" w:themeColor="text2"/>
              </w:rPr>
              <w:t>I have a</w:t>
            </w:r>
            <w:r w:rsidR="003C14B2" w:rsidRPr="00351ED8">
              <w:rPr>
                <w:rFonts w:ascii="Times New Roman" w:hAnsi="Times New Roman" w:cs="Times New Roman"/>
                <w:color w:val="161616" w:themeColor="text2"/>
              </w:rPr>
              <w:t xml:space="preserve">lso worked with </w:t>
            </w:r>
            <w:r w:rsidR="001B557C" w:rsidRPr="00351ED8">
              <w:rPr>
                <w:rFonts w:ascii="Times New Roman" w:hAnsi="Times New Roman" w:cs="Times New Roman"/>
                <w:color w:val="161616" w:themeColor="text2"/>
              </w:rPr>
              <w:t xml:space="preserve">additional </w:t>
            </w:r>
            <w:r w:rsidR="003C14B2" w:rsidRPr="00351ED8">
              <w:rPr>
                <w:rFonts w:ascii="Times New Roman" w:hAnsi="Times New Roman" w:cs="Times New Roman"/>
                <w:color w:val="161616" w:themeColor="text2"/>
              </w:rPr>
              <w:t>clients such as Barclays</w:t>
            </w:r>
            <w:r w:rsidR="001E1358">
              <w:rPr>
                <w:rFonts w:ascii="Times New Roman" w:hAnsi="Times New Roman" w:cs="Times New Roman"/>
                <w:color w:val="161616" w:themeColor="text2"/>
              </w:rPr>
              <w:t>, CIBC, RBC,</w:t>
            </w:r>
            <w:r w:rsidR="003C14B2" w:rsidRPr="00351ED8">
              <w:rPr>
                <w:rFonts w:ascii="Times New Roman" w:hAnsi="Times New Roman" w:cs="Times New Roman"/>
                <w:color w:val="161616" w:themeColor="text2"/>
              </w:rPr>
              <w:t xml:space="preserve"> &amp; Capital One</w:t>
            </w:r>
            <w:r w:rsidR="00E1198E">
              <w:rPr>
                <w:rFonts w:ascii="Times New Roman" w:hAnsi="Times New Roman" w:cs="Times New Roman"/>
                <w:color w:val="161616" w:themeColor="text2"/>
              </w:rPr>
              <w:t xml:space="preserve"> on site and via phone calls.</w:t>
            </w:r>
            <w:r w:rsidR="00275B19">
              <w:rPr>
                <w:rFonts w:ascii="Times New Roman" w:hAnsi="Times New Roman" w:cs="Times New Roman"/>
                <w:color w:val="161616" w:themeColor="text2"/>
              </w:rPr>
              <w:t xml:space="preserve">  I had to prepare presentations and client education </w:t>
            </w:r>
            <w:r w:rsidR="004A016C">
              <w:rPr>
                <w:rFonts w:ascii="Times New Roman" w:hAnsi="Times New Roman" w:cs="Times New Roman"/>
                <w:color w:val="161616" w:themeColor="text2"/>
              </w:rPr>
              <w:t>documents on how to use the TSYS system</w:t>
            </w:r>
            <w:r w:rsidR="00AF5D49">
              <w:rPr>
                <w:rFonts w:ascii="Times New Roman" w:hAnsi="Times New Roman" w:cs="Times New Roman"/>
                <w:color w:val="161616" w:themeColor="text2"/>
              </w:rPr>
              <w:t xml:space="preserve"> and then deliver them via</w:t>
            </w:r>
            <w:r w:rsidR="00AD44F2">
              <w:rPr>
                <w:rFonts w:ascii="Times New Roman" w:hAnsi="Times New Roman" w:cs="Times New Roman"/>
                <w:color w:val="161616" w:themeColor="text2"/>
              </w:rPr>
              <w:t xml:space="preserve"> on site pre</w:t>
            </w:r>
            <w:r w:rsidR="00CE6E39">
              <w:rPr>
                <w:rFonts w:ascii="Times New Roman" w:hAnsi="Times New Roman" w:cs="Times New Roman"/>
                <w:color w:val="161616" w:themeColor="text2"/>
              </w:rPr>
              <w:t>sentations or via teleconference.</w:t>
            </w:r>
          </w:p>
          <w:p w14:paraId="370F51B8" w14:textId="77777777" w:rsidR="00660A09" w:rsidRPr="00351ED8" w:rsidRDefault="00660A09" w:rsidP="00F61DF9">
            <w:pPr>
              <w:rPr>
                <w:rFonts w:ascii="Times New Roman" w:hAnsi="Times New Roman" w:cs="Times New Roman"/>
                <w:color w:val="161616" w:themeColor="text2"/>
              </w:rPr>
            </w:pPr>
          </w:p>
          <w:p w14:paraId="61BECD5B" w14:textId="7D187119" w:rsidR="00660A09" w:rsidRPr="00351ED8" w:rsidRDefault="00660A09"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07/01/2006-08/01/20</w:t>
            </w:r>
            <w:r w:rsidR="005F22DD">
              <w:rPr>
                <w:rFonts w:ascii="Times New Roman" w:hAnsi="Times New Roman" w:cs="Times New Roman"/>
                <w:color w:val="161616" w:themeColor="text2"/>
              </w:rPr>
              <w:t>08</w:t>
            </w:r>
          </w:p>
          <w:p w14:paraId="6FD9058E" w14:textId="26D830BC" w:rsidR="00660A09" w:rsidRPr="00351ED8" w:rsidRDefault="003B286C" w:rsidP="00660A09">
            <w:pPr>
              <w:rPr>
                <w:rFonts w:ascii="Times New Roman" w:hAnsi="Times New Roman" w:cs="Times New Roman"/>
                <w:color w:val="161616" w:themeColor="text2"/>
              </w:rPr>
            </w:pPr>
            <w:r w:rsidRPr="00351ED8">
              <w:rPr>
                <w:rFonts w:ascii="Times New Roman" w:hAnsi="Times New Roman" w:cs="Times New Roman"/>
                <w:b/>
                <w:color w:val="161616" w:themeColor="text2"/>
              </w:rPr>
              <w:t>MANAGER UK ISSUES TEAM</w:t>
            </w:r>
            <w:r w:rsidR="00660A09" w:rsidRPr="00351ED8">
              <w:rPr>
                <w:rFonts w:ascii="Times New Roman" w:hAnsi="Times New Roman" w:cs="Times New Roman"/>
                <w:color w:val="161616" w:themeColor="text2"/>
              </w:rPr>
              <w:t xml:space="preserve">, </w:t>
            </w:r>
            <w:r w:rsidR="00660A09" w:rsidRPr="00351ED8">
              <w:rPr>
                <w:rFonts w:ascii="Times New Roman" w:hAnsi="Times New Roman" w:cs="Times New Roman"/>
                <w:i/>
                <w:color w:val="161616" w:themeColor="text2"/>
              </w:rPr>
              <w:t>TSYS</w:t>
            </w:r>
            <w:r w:rsidRPr="00351ED8">
              <w:rPr>
                <w:rFonts w:ascii="Times New Roman" w:hAnsi="Times New Roman" w:cs="Times New Roman"/>
                <w:i/>
                <w:color w:val="161616" w:themeColor="text2"/>
              </w:rPr>
              <w:t>,</w:t>
            </w:r>
            <w:r w:rsidR="000C6B0D">
              <w:rPr>
                <w:rFonts w:ascii="Times New Roman" w:hAnsi="Times New Roman" w:cs="Times New Roman"/>
                <w:i/>
                <w:color w:val="161616" w:themeColor="text2"/>
              </w:rPr>
              <w:t xml:space="preserve"> York, North Yorkshire, England</w:t>
            </w:r>
          </w:p>
          <w:p w14:paraId="73B70F32" w14:textId="55A6756F" w:rsidR="00660A09" w:rsidRPr="00351ED8" w:rsidRDefault="00ED58B1"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 xml:space="preserve">Set up Commercial Card production support team, </w:t>
            </w:r>
            <w:r w:rsidR="00004EAD">
              <w:rPr>
                <w:rFonts w:ascii="Times New Roman" w:hAnsi="Times New Roman" w:cs="Times New Roman"/>
                <w:color w:val="161616" w:themeColor="text2"/>
              </w:rPr>
              <w:t>h</w:t>
            </w:r>
            <w:r w:rsidRPr="00351ED8">
              <w:rPr>
                <w:rFonts w:ascii="Times New Roman" w:hAnsi="Times New Roman" w:cs="Times New Roman"/>
                <w:color w:val="161616" w:themeColor="text2"/>
              </w:rPr>
              <w:t>andled Salary reviews, hiring and interviews of new employees. Set up standards for response to pages and tickets per TSYS policies. Also visited clients at their sites to help build relationships and assist with issues as needed.</w:t>
            </w:r>
          </w:p>
          <w:p w14:paraId="50CEDFAF" w14:textId="77777777" w:rsidR="00ED58B1" w:rsidRPr="00351ED8" w:rsidRDefault="00ED58B1" w:rsidP="00660A09">
            <w:pPr>
              <w:rPr>
                <w:rFonts w:ascii="Times New Roman" w:hAnsi="Times New Roman" w:cs="Times New Roman"/>
                <w:color w:val="161616" w:themeColor="text2"/>
              </w:rPr>
            </w:pPr>
          </w:p>
          <w:p w14:paraId="2B68136B" w14:textId="6D1E978F" w:rsidR="00ED58B1" w:rsidRPr="00351ED8" w:rsidRDefault="00ED58B1"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07/01/2004-</w:t>
            </w:r>
            <w:r w:rsidR="00AE77BE">
              <w:rPr>
                <w:rFonts w:ascii="Times New Roman" w:hAnsi="Times New Roman" w:cs="Times New Roman"/>
                <w:color w:val="161616" w:themeColor="text2"/>
              </w:rPr>
              <w:t>07/01/</w:t>
            </w:r>
            <w:r w:rsidRPr="00351ED8">
              <w:rPr>
                <w:rFonts w:ascii="Times New Roman" w:hAnsi="Times New Roman" w:cs="Times New Roman"/>
                <w:color w:val="161616" w:themeColor="text2"/>
              </w:rPr>
              <w:t>2006</w:t>
            </w:r>
          </w:p>
          <w:p w14:paraId="52BDB75A" w14:textId="4FB48927" w:rsidR="00ED58B1" w:rsidRPr="00351ED8" w:rsidRDefault="00ED58B1" w:rsidP="00660A09">
            <w:pPr>
              <w:rPr>
                <w:rFonts w:ascii="Times New Roman" w:hAnsi="Times New Roman" w:cs="Times New Roman"/>
                <w:color w:val="161616" w:themeColor="text2"/>
              </w:rPr>
            </w:pPr>
            <w:r w:rsidRPr="00351ED8">
              <w:rPr>
                <w:rFonts w:ascii="Times New Roman" w:hAnsi="Times New Roman" w:cs="Times New Roman"/>
                <w:b/>
                <w:color w:val="161616" w:themeColor="text2"/>
              </w:rPr>
              <w:t>LEAD PROGRAMMER ANALYST</w:t>
            </w:r>
            <w:r w:rsidRPr="00351ED8">
              <w:rPr>
                <w:rFonts w:ascii="Times New Roman" w:hAnsi="Times New Roman" w:cs="Times New Roman"/>
                <w:color w:val="161616" w:themeColor="text2"/>
              </w:rPr>
              <w:t xml:space="preserve">, </w:t>
            </w:r>
            <w:r w:rsidRPr="00351ED8">
              <w:rPr>
                <w:rFonts w:ascii="Times New Roman" w:hAnsi="Times New Roman" w:cs="Times New Roman"/>
                <w:i/>
                <w:color w:val="161616" w:themeColor="text2"/>
              </w:rPr>
              <w:t xml:space="preserve">TSYS, </w:t>
            </w:r>
            <w:r w:rsidR="00BC2AF3">
              <w:rPr>
                <w:rFonts w:ascii="Times New Roman" w:hAnsi="Times New Roman" w:cs="Times New Roman"/>
                <w:i/>
                <w:color w:val="161616" w:themeColor="text2"/>
              </w:rPr>
              <w:t>Jacksonville, FL</w:t>
            </w:r>
          </w:p>
          <w:p w14:paraId="532FDC79" w14:textId="405458AF" w:rsidR="00ED58B1" w:rsidRPr="00351ED8" w:rsidRDefault="000643D3"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 xml:space="preserve">Team Leader for the Authorization and TMS Modules for Production Support, this entailed working on the </w:t>
            </w:r>
            <w:r w:rsidR="00ED58B1" w:rsidRPr="00351ED8">
              <w:rPr>
                <w:rFonts w:ascii="Times New Roman" w:hAnsi="Times New Roman" w:cs="Times New Roman"/>
                <w:color w:val="161616" w:themeColor="text2"/>
              </w:rPr>
              <w:t xml:space="preserve">Commercial </w:t>
            </w:r>
            <w:r w:rsidRPr="00351ED8">
              <w:rPr>
                <w:rFonts w:ascii="Times New Roman" w:hAnsi="Times New Roman" w:cs="Times New Roman"/>
                <w:color w:val="161616" w:themeColor="text2"/>
              </w:rPr>
              <w:t>Card Platform. Mentored new team members.</w:t>
            </w:r>
          </w:p>
          <w:p w14:paraId="6E29F38F" w14:textId="77777777" w:rsidR="00C93EF4" w:rsidRPr="00351ED8" w:rsidRDefault="00C93EF4" w:rsidP="00660A09">
            <w:pPr>
              <w:rPr>
                <w:rFonts w:ascii="Times New Roman" w:hAnsi="Times New Roman" w:cs="Times New Roman"/>
                <w:color w:val="161616" w:themeColor="text2"/>
              </w:rPr>
            </w:pPr>
          </w:p>
          <w:p w14:paraId="534018F4" w14:textId="77777777" w:rsidR="00C93EF4" w:rsidRPr="00351ED8" w:rsidRDefault="00C93EF4"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04/01/2001-07/01/2004</w:t>
            </w:r>
          </w:p>
          <w:p w14:paraId="5D0A324A" w14:textId="575EBF6A" w:rsidR="00C93EF4" w:rsidRPr="00351ED8" w:rsidRDefault="004021F9" w:rsidP="00660A09">
            <w:pPr>
              <w:rPr>
                <w:rFonts w:ascii="Times New Roman" w:hAnsi="Times New Roman" w:cs="Times New Roman"/>
                <w:color w:val="161616" w:themeColor="text2"/>
              </w:rPr>
            </w:pPr>
            <w:r w:rsidRPr="00351ED8">
              <w:rPr>
                <w:rFonts w:ascii="Times New Roman" w:hAnsi="Times New Roman" w:cs="Times New Roman"/>
                <w:b/>
                <w:color w:val="161616" w:themeColor="text2"/>
              </w:rPr>
              <w:t>SENIOR PROGRAMMER ANALYST</w:t>
            </w:r>
            <w:r w:rsidR="00C93EF4" w:rsidRPr="00351ED8">
              <w:rPr>
                <w:rFonts w:ascii="Times New Roman" w:hAnsi="Times New Roman" w:cs="Times New Roman"/>
                <w:color w:val="161616" w:themeColor="text2"/>
              </w:rPr>
              <w:t xml:space="preserve">, </w:t>
            </w:r>
            <w:r w:rsidR="00C93EF4" w:rsidRPr="00351ED8">
              <w:rPr>
                <w:rFonts w:ascii="Times New Roman" w:hAnsi="Times New Roman" w:cs="Times New Roman"/>
                <w:i/>
                <w:color w:val="161616" w:themeColor="text2"/>
              </w:rPr>
              <w:t>TSYS,</w:t>
            </w:r>
            <w:r w:rsidR="00BC2AF3">
              <w:rPr>
                <w:rFonts w:ascii="Times New Roman" w:hAnsi="Times New Roman" w:cs="Times New Roman"/>
                <w:i/>
                <w:color w:val="161616" w:themeColor="text2"/>
              </w:rPr>
              <w:t xml:space="preserve"> Columbus</w:t>
            </w:r>
            <w:r w:rsidR="00351ED8" w:rsidRPr="00351ED8">
              <w:rPr>
                <w:rFonts w:ascii="Times New Roman" w:hAnsi="Times New Roman" w:cs="Times New Roman"/>
                <w:i/>
                <w:color w:val="161616" w:themeColor="text2"/>
              </w:rPr>
              <w:t>, GA</w:t>
            </w:r>
          </w:p>
          <w:p w14:paraId="7D4372F9" w14:textId="5547BECB"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 xml:space="preserve">Trained new team members </w:t>
            </w:r>
            <w:r w:rsidR="003123BB">
              <w:rPr>
                <w:rFonts w:ascii="Times New Roman" w:hAnsi="Times New Roman" w:cs="Times New Roman"/>
                <w:color w:val="161616" w:themeColor="text2"/>
              </w:rPr>
              <w:t xml:space="preserve">and </w:t>
            </w:r>
            <w:r w:rsidR="001061CF">
              <w:rPr>
                <w:rFonts w:ascii="Times New Roman" w:hAnsi="Times New Roman" w:cs="Times New Roman"/>
                <w:color w:val="161616" w:themeColor="text2"/>
              </w:rPr>
              <w:t>w</w:t>
            </w:r>
            <w:r w:rsidRPr="00351ED8">
              <w:rPr>
                <w:rFonts w:ascii="Times New Roman" w:hAnsi="Times New Roman" w:cs="Times New Roman"/>
                <w:color w:val="161616" w:themeColor="text2"/>
              </w:rPr>
              <w:t xml:space="preserve">orked as a Subject Matter Expert for Credit Bureau Reporting, Domestic and European.  Also acted in a </w:t>
            </w:r>
            <w:r w:rsidR="007D288D" w:rsidRPr="00351ED8">
              <w:rPr>
                <w:rFonts w:ascii="Times New Roman" w:hAnsi="Times New Roman" w:cs="Times New Roman"/>
                <w:color w:val="161616" w:themeColor="text2"/>
              </w:rPr>
              <w:t>management</w:t>
            </w:r>
            <w:r w:rsidRPr="00351ED8">
              <w:rPr>
                <w:rFonts w:ascii="Times New Roman" w:hAnsi="Times New Roman" w:cs="Times New Roman"/>
                <w:color w:val="161616" w:themeColor="text2"/>
              </w:rPr>
              <w:t xml:space="preserve"> capacity at times, which includes Assigning Projects, </w:t>
            </w:r>
            <w:r w:rsidR="00C07FE6">
              <w:rPr>
                <w:rFonts w:ascii="Times New Roman" w:hAnsi="Times New Roman" w:cs="Times New Roman"/>
                <w:color w:val="161616" w:themeColor="text2"/>
              </w:rPr>
              <w:t>issues, and validation of time sheets.</w:t>
            </w:r>
          </w:p>
          <w:p w14:paraId="3A1F59A5" w14:textId="5762A393" w:rsidR="004021F9" w:rsidRPr="00351ED8" w:rsidRDefault="004021F9" w:rsidP="00660A09">
            <w:pPr>
              <w:rPr>
                <w:rFonts w:ascii="Times New Roman" w:hAnsi="Times New Roman" w:cs="Times New Roman"/>
                <w:color w:val="161616" w:themeColor="text2"/>
              </w:rPr>
            </w:pPr>
          </w:p>
          <w:p w14:paraId="7E2A20A1" w14:textId="26ACFEE4"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04/01/1999-04/01/2001</w:t>
            </w:r>
          </w:p>
          <w:p w14:paraId="37BBEBEF" w14:textId="589F8077"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b/>
                <w:color w:val="161616" w:themeColor="text2"/>
              </w:rPr>
              <w:t>PROGRAMMER ANALYST 2</w:t>
            </w:r>
            <w:r w:rsidRPr="00351ED8">
              <w:rPr>
                <w:rFonts w:ascii="Times New Roman" w:hAnsi="Times New Roman" w:cs="Times New Roman"/>
                <w:color w:val="161616" w:themeColor="text2"/>
              </w:rPr>
              <w:t xml:space="preserve">, </w:t>
            </w:r>
            <w:r w:rsidRPr="00351ED8">
              <w:rPr>
                <w:rFonts w:ascii="Times New Roman" w:hAnsi="Times New Roman" w:cs="Times New Roman"/>
                <w:i/>
                <w:color w:val="161616" w:themeColor="text2"/>
              </w:rPr>
              <w:t>TSYS,</w:t>
            </w:r>
            <w:r w:rsidR="001E24D8">
              <w:rPr>
                <w:rFonts w:ascii="Times New Roman" w:hAnsi="Times New Roman" w:cs="Times New Roman"/>
                <w:i/>
                <w:color w:val="161616" w:themeColor="text2"/>
              </w:rPr>
              <w:t xml:space="preserve"> Columbus,</w:t>
            </w:r>
            <w:r w:rsidRPr="00351ED8">
              <w:rPr>
                <w:rFonts w:ascii="Times New Roman" w:hAnsi="Times New Roman" w:cs="Times New Roman"/>
                <w:i/>
                <w:color w:val="161616" w:themeColor="text2"/>
              </w:rPr>
              <w:t xml:space="preserve"> GA</w:t>
            </w:r>
          </w:p>
          <w:p w14:paraId="04BF34C1" w14:textId="5EE4700A" w:rsidR="004021F9" w:rsidRPr="00351ED8" w:rsidRDefault="00DD518B" w:rsidP="00660A09">
            <w:pPr>
              <w:rPr>
                <w:rFonts w:ascii="Times New Roman" w:hAnsi="Times New Roman" w:cs="Times New Roman"/>
                <w:color w:val="161616" w:themeColor="text2"/>
              </w:rPr>
            </w:pPr>
            <w:r>
              <w:rPr>
                <w:rFonts w:ascii="Times New Roman" w:hAnsi="Times New Roman" w:cs="Times New Roman"/>
                <w:color w:val="161616" w:themeColor="text2"/>
              </w:rPr>
              <w:t>Performed w</w:t>
            </w:r>
            <w:r w:rsidR="004021F9" w:rsidRPr="00351ED8">
              <w:rPr>
                <w:rFonts w:ascii="Times New Roman" w:hAnsi="Times New Roman" w:cs="Times New Roman"/>
                <w:color w:val="161616" w:themeColor="text2"/>
              </w:rPr>
              <w:t xml:space="preserve">ork on Projects for </w:t>
            </w:r>
            <w:r w:rsidR="00C07FE6">
              <w:rPr>
                <w:rFonts w:ascii="Times New Roman" w:hAnsi="Times New Roman" w:cs="Times New Roman"/>
                <w:color w:val="161616" w:themeColor="text2"/>
              </w:rPr>
              <w:t xml:space="preserve">Metro 2 development and European formats such as CAIS and ICB for UK </w:t>
            </w:r>
            <w:r w:rsidR="007E0ABB">
              <w:rPr>
                <w:rFonts w:ascii="Times New Roman" w:hAnsi="Times New Roman" w:cs="Times New Roman"/>
                <w:color w:val="161616" w:themeColor="text2"/>
              </w:rPr>
              <w:t>clients.</w:t>
            </w:r>
          </w:p>
          <w:p w14:paraId="6B4A7B22" w14:textId="77777777" w:rsidR="00F45C05" w:rsidRDefault="00F45C05" w:rsidP="00660A09">
            <w:pPr>
              <w:rPr>
                <w:rFonts w:ascii="Times New Roman" w:hAnsi="Times New Roman" w:cs="Times New Roman"/>
                <w:color w:val="161616" w:themeColor="text2"/>
              </w:rPr>
            </w:pPr>
          </w:p>
          <w:p w14:paraId="56462AB1" w14:textId="7AA3719D"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04/01/1998-04/01/1999</w:t>
            </w:r>
          </w:p>
          <w:p w14:paraId="108CEBA1" w14:textId="4A822609"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b/>
                <w:color w:val="161616" w:themeColor="text2"/>
              </w:rPr>
              <w:t>PROGRAMMER ANALYST 1</w:t>
            </w:r>
            <w:r w:rsidRPr="00351ED8">
              <w:rPr>
                <w:rFonts w:ascii="Times New Roman" w:hAnsi="Times New Roman" w:cs="Times New Roman"/>
                <w:color w:val="161616" w:themeColor="text2"/>
              </w:rPr>
              <w:t xml:space="preserve">, </w:t>
            </w:r>
            <w:r w:rsidRPr="00351ED8">
              <w:rPr>
                <w:rFonts w:ascii="Times New Roman" w:hAnsi="Times New Roman" w:cs="Times New Roman"/>
                <w:i/>
                <w:color w:val="161616" w:themeColor="text2"/>
              </w:rPr>
              <w:t>TSYS</w:t>
            </w:r>
            <w:r w:rsidR="0021791B">
              <w:rPr>
                <w:rFonts w:ascii="Times New Roman" w:hAnsi="Times New Roman" w:cs="Times New Roman"/>
                <w:i/>
                <w:color w:val="161616" w:themeColor="text2"/>
              </w:rPr>
              <w:t xml:space="preserve">, </w:t>
            </w:r>
            <w:r w:rsidR="001E24D8">
              <w:rPr>
                <w:rFonts w:ascii="Times New Roman" w:hAnsi="Times New Roman" w:cs="Times New Roman"/>
                <w:i/>
                <w:color w:val="161616" w:themeColor="text2"/>
              </w:rPr>
              <w:t>Columbus, GA</w:t>
            </w:r>
          </w:p>
          <w:p w14:paraId="399F5B56" w14:textId="2D795C7C"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Began TS2 Credit Bureau Reporting System. Coding for new projects using the TS2 Methodology &amp; CICS Screens</w:t>
            </w:r>
          </w:p>
          <w:p w14:paraId="23DDC0D0" w14:textId="0D3AB525" w:rsidR="004021F9" w:rsidRPr="00351ED8" w:rsidRDefault="004021F9" w:rsidP="00660A09">
            <w:pPr>
              <w:rPr>
                <w:rFonts w:ascii="Times New Roman" w:hAnsi="Times New Roman" w:cs="Times New Roman"/>
                <w:color w:val="161616" w:themeColor="text2"/>
              </w:rPr>
            </w:pPr>
          </w:p>
          <w:p w14:paraId="20440E28" w14:textId="12510677"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07/01/1997-04/01/1998</w:t>
            </w:r>
          </w:p>
          <w:p w14:paraId="4971C970" w14:textId="58066C10"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b/>
                <w:color w:val="161616" w:themeColor="text2"/>
              </w:rPr>
              <w:t>PROGAMMER ANALYST ENTRY</w:t>
            </w:r>
            <w:r w:rsidRPr="00351ED8">
              <w:rPr>
                <w:rFonts w:ascii="Times New Roman" w:hAnsi="Times New Roman" w:cs="Times New Roman"/>
                <w:color w:val="161616" w:themeColor="text2"/>
              </w:rPr>
              <w:t xml:space="preserve">, </w:t>
            </w:r>
            <w:r w:rsidRPr="00351ED8">
              <w:rPr>
                <w:rFonts w:ascii="Times New Roman" w:hAnsi="Times New Roman" w:cs="Times New Roman"/>
                <w:i/>
                <w:color w:val="161616" w:themeColor="text2"/>
              </w:rPr>
              <w:t>TSYS</w:t>
            </w:r>
            <w:r w:rsidR="00EA4884">
              <w:rPr>
                <w:rFonts w:ascii="Times New Roman" w:hAnsi="Times New Roman" w:cs="Times New Roman"/>
                <w:i/>
                <w:color w:val="161616" w:themeColor="text2"/>
              </w:rPr>
              <w:t xml:space="preserve">, Columbus, GA </w:t>
            </w:r>
          </w:p>
          <w:p w14:paraId="78F7438E" w14:textId="3D0A5C6A" w:rsidR="004021F9" w:rsidRPr="00351ED8" w:rsidRDefault="004021F9" w:rsidP="00660A09">
            <w:pPr>
              <w:rPr>
                <w:rFonts w:ascii="Times New Roman" w:hAnsi="Times New Roman" w:cs="Times New Roman"/>
                <w:color w:val="161616" w:themeColor="text2"/>
              </w:rPr>
            </w:pPr>
            <w:r w:rsidRPr="00351ED8">
              <w:rPr>
                <w:rFonts w:ascii="Times New Roman" w:hAnsi="Times New Roman" w:cs="Times New Roman"/>
                <w:color w:val="161616" w:themeColor="text2"/>
              </w:rPr>
              <w:t>Began my career with TSYS</w:t>
            </w:r>
            <w:r w:rsidR="00737E1E">
              <w:rPr>
                <w:rFonts w:ascii="Times New Roman" w:hAnsi="Times New Roman" w:cs="Times New Roman"/>
                <w:color w:val="161616" w:themeColor="text2"/>
              </w:rPr>
              <w:t xml:space="preserve">, </w:t>
            </w:r>
            <w:r w:rsidRPr="00351ED8">
              <w:rPr>
                <w:rFonts w:ascii="Times New Roman" w:hAnsi="Times New Roman" w:cs="Times New Roman"/>
                <w:color w:val="161616" w:themeColor="text2"/>
              </w:rPr>
              <w:t>responsible for applying the Scorenet Updates for TS1 &amp; TS2 Customers.  This included loading tapes and examining the data for irregularities.  If issues ar</w:t>
            </w:r>
            <w:r w:rsidR="00B52911" w:rsidRPr="00351ED8">
              <w:rPr>
                <w:rFonts w:ascii="Times New Roman" w:hAnsi="Times New Roman" w:cs="Times New Roman"/>
                <w:color w:val="161616" w:themeColor="text2"/>
              </w:rPr>
              <w:t>ose</w:t>
            </w:r>
            <w:r w:rsidRPr="00351ED8">
              <w:rPr>
                <w:rFonts w:ascii="Times New Roman" w:hAnsi="Times New Roman" w:cs="Times New Roman"/>
                <w:color w:val="161616" w:themeColor="text2"/>
              </w:rPr>
              <w:t xml:space="preserve"> with the </w:t>
            </w:r>
            <w:r w:rsidR="007D288D" w:rsidRPr="00351ED8">
              <w:rPr>
                <w:rFonts w:ascii="Times New Roman" w:hAnsi="Times New Roman" w:cs="Times New Roman"/>
                <w:color w:val="161616" w:themeColor="text2"/>
              </w:rPr>
              <w:t>dat</w:t>
            </w:r>
            <w:r w:rsidR="007D288D">
              <w:rPr>
                <w:rFonts w:ascii="Times New Roman" w:hAnsi="Times New Roman" w:cs="Times New Roman"/>
                <w:color w:val="161616" w:themeColor="text2"/>
              </w:rPr>
              <w:t>a,</w:t>
            </w:r>
            <w:r w:rsidRPr="00351ED8">
              <w:rPr>
                <w:rFonts w:ascii="Times New Roman" w:hAnsi="Times New Roman" w:cs="Times New Roman"/>
                <w:color w:val="161616" w:themeColor="text2"/>
              </w:rPr>
              <w:t xml:space="preserve"> I corrected and ran updates.</w:t>
            </w:r>
          </w:p>
          <w:p w14:paraId="65383DBA" w14:textId="39A4F8AA" w:rsidR="00B52911" w:rsidRPr="00351ED8" w:rsidRDefault="00B52911" w:rsidP="00660A09">
            <w:pPr>
              <w:rPr>
                <w:rFonts w:ascii="Times New Roman" w:hAnsi="Times New Roman" w:cs="Times New Roman"/>
                <w:color w:val="161616" w:themeColor="text2"/>
              </w:rPr>
            </w:pPr>
          </w:p>
          <w:p w14:paraId="08E46169" w14:textId="77777777" w:rsidR="00B52911" w:rsidRPr="00351ED8" w:rsidRDefault="00B52911" w:rsidP="00660A09">
            <w:pPr>
              <w:rPr>
                <w:rFonts w:ascii="Times New Roman" w:hAnsi="Times New Roman" w:cs="Times New Roman"/>
                <w:color w:val="161616" w:themeColor="text2"/>
              </w:rPr>
            </w:pPr>
          </w:p>
          <w:p w14:paraId="467F169C" w14:textId="77777777" w:rsidR="004021F9" w:rsidRPr="00351ED8" w:rsidRDefault="004021F9" w:rsidP="00660A09">
            <w:pPr>
              <w:rPr>
                <w:rFonts w:ascii="Times New Roman" w:hAnsi="Times New Roman" w:cs="Times New Roman"/>
                <w:color w:val="161616" w:themeColor="text2"/>
              </w:rPr>
            </w:pPr>
          </w:p>
          <w:p w14:paraId="6B381F11" w14:textId="77777777" w:rsidR="00C93EF4" w:rsidRPr="00351ED8" w:rsidRDefault="00C93EF4" w:rsidP="00660A09">
            <w:pPr>
              <w:rPr>
                <w:rFonts w:ascii="Times New Roman" w:hAnsi="Times New Roman" w:cs="Times New Roman"/>
                <w:color w:val="161616" w:themeColor="text2"/>
              </w:rPr>
            </w:pPr>
          </w:p>
        </w:tc>
      </w:tr>
      <w:tr w:rsidR="003A15CE" w:rsidRPr="00351ED8" w14:paraId="3444F55F" w14:textId="77777777" w:rsidTr="00F61DF9">
        <w:tc>
          <w:tcPr>
            <w:tcW w:w="9355" w:type="dxa"/>
            <w:tcMar>
              <w:top w:w="216" w:type="dxa"/>
            </w:tcMar>
          </w:tcPr>
          <w:p w14:paraId="3CD0E098" w14:textId="77777777" w:rsidR="003A15CE" w:rsidRPr="00351ED8" w:rsidRDefault="003A15CE" w:rsidP="00F61DF9">
            <w:pPr>
              <w:pStyle w:val="Heading3"/>
              <w:rPr>
                <w:rFonts w:ascii="Times New Roman" w:hAnsi="Times New Roman" w:cs="Times New Roman"/>
                <w:color w:val="161616" w:themeColor="text2"/>
              </w:rPr>
            </w:pPr>
          </w:p>
        </w:tc>
      </w:tr>
    </w:tbl>
    <w:sdt>
      <w:sdtPr>
        <w:rPr>
          <w:rFonts w:ascii="Times New Roman" w:hAnsi="Times New Roman" w:cs="Times New Roman"/>
          <w:color w:val="161616" w:themeColor="text2"/>
        </w:rPr>
        <w:alias w:val="Education:"/>
        <w:tag w:val="Education:"/>
        <w:id w:val="-1908763273"/>
        <w:placeholder>
          <w:docPart w:val="00560BA41E1247929410592B2DF679AE"/>
        </w:placeholder>
        <w:temporary/>
        <w:showingPlcHdr/>
        <w15:appearance w15:val="hidden"/>
      </w:sdtPr>
      <w:sdtContent>
        <w:p w14:paraId="79971AC8" w14:textId="77777777" w:rsidR="00DA59AA" w:rsidRPr="00351ED8" w:rsidRDefault="00DA59AA" w:rsidP="0097790C">
          <w:pPr>
            <w:pStyle w:val="Heading1"/>
            <w:rPr>
              <w:rFonts w:ascii="Times New Roman" w:hAnsi="Times New Roman" w:cs="Times New Roman"/>
              <w:color w:val="161616" w:themeColor="text2"/>
            </w:rPr>
          </w:pPr>
          <w:r w:rsidRPr="00351ED8">
            <w:rPr>
              <w:rFonts w:ascii="Times New Roman" w:hAnsi="Times New Roman" w:cs="Times New Roman"/>
              <w:color w:val="161616" w:themeColor="text2"/>
            </w:rPr>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351ED8" w:rsidRPr="00351ED8" w14:paraId="4761510D" w14:textId="77777777" w:rsidTr="00E60776">
        <w:tc>
          <w:tcPr>
            <w:tcW w:w="9290" w:type="dxa"/>
          </w:tcPr>
          <w:p w14:paraId="34EB74FA" w14:textId="6FB8E922" w:rsidR="001D0BF1" w:rsidRPr="00351ED8" w:rsidRDefault="001D0BF1" w:rsidP="001D0BF1">
            <w:pPr>
              <w:pStyle w:val="Heading3"/>
              <w:contextualSpacing w:val="0"/>
              <w:rPr>
                <w:rFonts w:ascii="Times New Roman" w:hAnsi="Times New Roman" w:cs="Times New Roman"/>
                <w:b w:val="0"/>
                <w:color w:val="161616" w:themeColor="text2"/>
              </w:rPr>
            </w:pPr>
          </w:p>
          <w:p w14:paraId="5D86F2C9" w14:textId="66F98D8A" w:rsidR="001818C3" w:rsidRPr="00351ED8" w:rsidRDefault="001818C3" w:rsidP="001818C3">
            <w:pPr>
              <w:rPr>
                <w:rFonts w:ascii="Times New Roman" w:hAnsi="Times New Roman" w:cs="Times New Roman"/>
                <w:color w:val="161616" w:themeColor="text2"/>
                <w:sz w:val="24"/>
                <w:szCs w:val="24"/>
              </w:rPr>
            </w:pPr>
            <w:r w:rsidRPr="00351ED8">
              <w:rPr>
                <w:rFonts w:ascii="Times New Roman" w:hAnsi="Times New Roman" w:cs="Times New Roman"/>
                <w:color w:val="161616" w:themeColor="text2"/>
                <w:sz w:val="24"/>
                <w:szCs w:val="24"/>
              </w:rPr>
              <w:t xml:space="preserve">Hardaway High School, </w:t>
            </w:r>
            <w:r w:rsidR="00351ED8" w:rsidRPr="00351ED8">
              <w:rPr>
                <w:rFonts w:ascii="Times New Roman" w:hAnsi="Times New Roman" w:cs="Times New Roman"/>
                <w:i/>
                <w:color w:val="161616" w:themeColor="text2"/>
                <w:sz w:val="24"/>
                <w:szCs w:val="24"/>
              </w:rPr>
              <w:t>Columbus, GA</w:t>
            </w:r>
          </w:p>
          <w:p w14:paraId="3FCCDDFC" w14:textId="7D3BEFE9" w:rsidR="001818C3" w:rsidRPr="00351ED8" w:rsidRDefault="001818C3" w:rsidP="001818C3">
            <w:pPr>
              <w:rPr>
                <w:rFonts w:ascii="Times New Roman" w:hAnsi="Times New Roman" w:cs="Times New Roman"/>
                <w:color w:val="161616" w:themeColor="text2"/>
                <w:sz w:val="24"/>
                <w:szCs w:val="24"/>
              </w:rPr>
            </w:pPr>
            <w:r w:rsidRPr="00351ED8">
              <w:rPr>
                <w:rFonts w:ascii="Times New Roman" w:hAnsi="Times New Roman" w:cs="Times New Roman"/>
                <w:color w:val="161616" w:themeColor="text2"/>
                <w:sz w:val="24"/>
                <w:szCs w:val="24"/>
              </w:rPr>
              <w:t xml:space="preserve">Diploma </w:t>
            </w:r>
          </w:p>
          <w:p w14:paraId="7F6FBD18" w14:textId="7CB640DE" w:rsidR="001818C3" w:rsidRPr="00351ED8" w:rsidRDefault="001818C3" w:rsidP="001818C3">
            <w:pPr>
              <w:rPr>
                <w:rFonts w:ascii="Times New Roman" w:hAnsi="Times New Roman" w:cs="Times New Roman"/>
                <w:color w:val="161616" w:themeColor="text2"/>
                <w:sz w:val="24"/>
                <w:szCs w:val="24"/>
              </w:rPr>
            </w:pPr>
          </w:p>
          <w:p w14:paraId="76E38E4A" w14:textId="738BF4D5" w:rsidR="001818C3" w:rsidRPr="00351ED8" w:rsidRDefault="001818C3" w:rsidP="001818C3">
            <w:pPr>
              <w:rPr>
                <w:rFonts w:ascii="Times New Roman" w:hAnsi="Times New Roman" w:cs="Times New Roman"/>
                <w:color w:val="161616" w:themeColor="text2"/>
                <w:sz w:val="24"/>
                <w:szCs w:val="24"/>
              </w:rPr>
            </w:pPr>
            <w:r w:rsidRPr="00351ED8">
              <w:rPr>
                <w:rFonts w:ascii="Times New Roman" w:hAnsi="Times New Roman" w:cs="Times New Roman"/>
                <w:color w:val="161616" w:themeColor="text2"/>
                <w:sz w:val="24"/>
                <w:szCs w:val="24"/>
              </w:rPr>
              <w:t xml:space="preserve">Columbus State University, </w:t>
            </w:r>
            <w:r w:rsidR="00351ED8" w:rsidRPr="00351ED8">
              <w:rPr>
                <w:rFonts w:ascii="Times New Roman" w:hAnsi="Times New Roman" w:cs="Times New Roman"/>
                <w:i/>
                <w:color w:val="161616" w:themeColor="text2"/>
                <w:sz w:val="24"/>
                <w:szCs w:val="24"/>
              </w:rPr>
              <w:t>Columbus, GA</w:t>
            </w:r>
          </w:p>
          <w:p w14:paraId="6E87EC8C" w14:textId="0ECA8F04" w:rsidR="00E60776" w:rsidRPr="00E60776" w:rsidRDefault="001818C3" w:rsidP="00E60776">
            <w:pPr>
              <w:rPr>
                <w:rFonts w:ascii="Times New Roman" w:hAnsi="Times New Roman" w:cs="Times New Roman"/>
                <w:color w:val="161616" w:themeColor="text2"/>
                <w:sz w:val="24"/>
                <w:szCs w:val="24"/>
              </w:rPr>
            </w:pPr>
            <w:r w:rsidRPr="00351ED8">
              <w:rPr>
                <w:rFonts w:ascii="Times New Roman" w:hAnsi="Times New Roman" w:cs="Times New Roman"/>
                <w:color w:val="161616" w:themeColor="text2"/>
                <w:sz w:val="24"/>
                <w:szCs w:val="24"/>
              </w:rPr>
              <w:t>Computer Science, Certificate Received</w:t>
            </w:r>
          </w:p>
          <w:p w14:paraId="7C47517B" w14:textId="570DD404" w:rsidR="00E60776" w:rsidRDefault="00E60776" w:rsidP="00E60776">
            <w:pPr>
              <w:pStyle w:val="Heading1"/>
              <w:rPr>
                <w:rFonts w:ascii="Times New Roman" w:eastAsiaTheme="minorHAnsi" w:hAnsi="Times New Roman" w:cs="Times New Roman"/>
                <w:b w:val="0"/>
                <w:caps w:val="0"/>
                <w:color w:val="161616" w:themeColor="text2"/>
                <w:sz w:val="22"/>
                <w:szCs w:val="22"/>
              </w:rPr>
            </w:pPr>
          </w:p>
          <w:p w14:paraId="488B92DE" w14:textId="77777777" w:rsidR="00E60776" w:rsidRDefault="00E60776" w:rsidP="00E60776">
            <w:pPr>
              <w:pStyle w:val="Heading1"/>
              <w:rPr>
                <w:rFonts w:ascii="Times New Roman" w:eastAsiaTheme="minorHAnsi" w:hAnsi="Times New Roman" w:cs="Times New Roman"/>
                <w:b w:val="0"/>
                <w:caps w:val="0"/>
                <w:color w:val="161616" w:themeColor="text2"/>
                <w:sz w:val="22"/>
                <w:szCs w:val="22"/>
              </w:rPr>
            </w:pPr>
          </w:p>
          <w:p w14:paraId="303393D8" w14:textId="77777777" w:rsidR="00E60776" w:rsidRPr="00E60776" w:rsidRDefault="00E60776" w:rsidP="001818C3">
            <w:pPr>
              <w:rPr>
                <w:rFonts w:ascii="Times New Roman" w:hAnsi="Times New Roman" w:cs="Times New Roman"/>
                <w:b/>
                <w:color w:val="161616" w:themeColor="text2"/>
                <w:sz w:val="24"/>
                <w:szCs w:val="24"/>
              </w:rPr>
            </w:pPr>
          </w:p>
          <w:p w14:paraId="6CED83AB" w14:textId="77777777" w:rsidR="001818C3" w:rsidRPr="00351ED8" w:rsidRDefault="001818C3" w:rsidP="001818C3">
            <w:pPr>
              <w:pStyle w:val="Heading2"/>
              <w:contextualSpacing w:val="0"/>
              <w:rPr>
                <w:rFonts w:ascii="Times New Roman" w:hAnsi="Times New Roman" w:cs="Times New Roman"/>
                <w:b w:val="0"/>
                <w:color w:val="161616" w:themeColor="text2"/>
              </w:rPr>
            </w:pPr>
          </w:p>
          <w:p w14:paraId="5DDB7696" w14:textId="2DDDE665" w:rsidR="007538DC" w:rsidRPr="00351ED8" w:rsidRDefault="007538DC" w:rsidP="001818C3">
            <w:pPr>
              <w:pStyle w:val="Heading2"/>
              <w:contextualSpacing w:val="0"/>
              <w:rPr>
                <w:rFonts w:ascii="Times New Roman" w:hAnsi="Times New Roman" w:cs="Times New Roman"/>
                <w:b w:val="0"/>
                <w:color w:val="161616" w:themeColor="text2"/>
              </w:rPr>
            </w:pPr>
          </w:p>
        </w:tc>
      </w:tr>
      <w:tr w:rsidR="00351ED8" w:rsidRPr="00351ED8" w14:paraId="0CAA6654" w14:textId="77777777" w:rsidTr="00E60776">
        <w:tc>
          <w:tcPr>
            <w:tcW w:w="9290" w:type="dxa"/>
            <w:tcMar>
              <w:top w:w="216" w:type="dxa"/>
            </w:tcMar>
          </w:tcPr>
          <w:p w14:paraId="6AAD1278" w14:textId="34DC6E70" w:rsidR="00F61DF9" w:rsidRPr="00351ED8" w:rsidRDefault="00F61DF9" w:rsidP="00F61DF9">
            <w:pPr>
              <w:rPr>
                <w:rFonts w:ascii="Times New Roman" w:hAnsi="Times New Roman" w:cs="Times New Roman"/>
                <w:color w:val="161616" w:themeColor="text2"/>
              </w:rPr>
            </w:pPr>
          </w:p>
        </w:tc>
      </w:tr>
    </w:tbl>
    <w:p w14:paraId="0C8874F9" w14:textId="063D28DB" w:rsidR="00B51D1B" w:rsidRPr="00351ED8" w:rsidRDefault="00B51D1B" w:rsidP="0063387E">
      <w:pPr>
        <w:pStyle w:val="Heading1"/>
        <w:rPr>
          <w:rFonts w:ascii="Times New Roman" w:hAnsi="Times New Roman" w:cs="Times New Roman"/>
          <w:color w:val="161616" w:themeColor="text2"/>
        </w:rPr>
      </w:pPr>
    </w:p>
    <w:sectPr w:rsidR="00B51D1B" w:rsidRPr="00351ED8" w:rsidSect="009948AD">
      <w:footerReference w:type="default" r:id="rId8"/>
      <w:headerReference w:type="first" r:id="rId9"/>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2655B" w14:textId="77777777" w:rsidR="004C58D3" w:rsidRDefault="004C58D3" w:rsidP="0068194B">
      <w:r>
        <w:separator/>
      </w:r>
    </w:p>
    <w:p w14:paraId="66B72EB8" w14:textId="77777777" w:rsidR="004C58D3" w:rsidRDefault="004C58D3"/>
    <w:p w14:paraId="1C8840CE" w14:textId="77777777" w:rsidR="004C58D3" w:rsidRDefault="004C58D3"/>
  </w:endnote>
  <w:endnote w:type="continuationSeparator" w:id="0">
    <w:p w14:paraId="34764353" w14:textId="77777777" w:rsidR="004C58D3" w:rsidRDefault="004C58D3" w:rsidP="0068194B">
      <w:r>
        <w:continuationSeparator/>
      </w:r>
    </w:p>
    <w:p w14:paraId="38019288" w14:textId="77777777" w:rsidR="004C58D3" w:rsidRDefault="004C58D3"/>
    <w:p w14:paraId="2F5F3AE8" w14:textId="77777777" w:rsidR="004C58D3" w:rsidRDefault="004C58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3D709D94"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A8CD" w14:textId="77777777" w:rsidR="004C58D3" w:rsidRDefault="004C58D3" w:rsidP="0068194B">
      <w:r>
        <w:separator/>
      </w:r>
    </w:p>
    <w:p w14:paraId="3F7BA1BB" w14:textId="77777777" w:rsidR="004C58D3" w:rsidRDefault="004C58D3"/>
    <w:p w14:paraId="04F853EF" w14:textId="77777777" w:rsidR="004C58D3" w:rsidRDefault="004C58D3"/>
  </w:footnote>
  <w:footnote w:type="continuationSeparator" w:id="0">
    <w:p w14:paraId="5A98C33C" w14:textId="77777777" w:rsidR="004C58D3" w:rsidRDefault="004C58D3" w:rsidP="0068194B">
      <w:r>
        <w:continuationSeparator/>
      </w:r>
    </w:p>
    <w:p w14:paraId="3186C38B" w14:textId="77777777" w:rsidR="004C58D3" w:rsidRDefault="004C58D3"/>
    <w:p w14:paraId="1A0870CF" w14:textId="77777777" w:rsidR="004C58D3" w:rsidRDefault="004C58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0990"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3B71E47F" wp14:editId="1B57B754">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7CE54255"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5E73C9D"/>
    <w:multiLevelType w:val="hybridMultilevel"/>
    <w:tmpl w:val="3EA4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46042875">
    <w:abstractNumId w:val="9"/>
  </w:num>
  <w:num w:numId="2" w16cid:durableId="361790541">
    <w:abstractNumId w:val="8"/>
  </w:num>
  <w:num w:numId="3" w16cid:durableId="363411652">
    <w:abstractNumId w:val="7"/>
  </w:num>
  <w:num w:numId="4" w16cid:durableId="1937012589">
    <w:abstractNumId w:val="6"/>
  </w:num>
  <w:num w:numId="5" w16cid:durableId="2053724462">
    <w:abstractNumId w:val="10"/>
  </w:num>
  <w:num w:numId="6" w16cid:durableId="654145453">
    <w:abstractNumId w:val="3"/>
  </w:num>
  <w:num w:numId="7" w16cid:durableId="1508516154">
    <w:abstractNumId w:val="12"/>
  </w:num>
  <w:num w:numId="8" w16cid:durableId="2018802623">
    <w:abstractNumId w:val="2"/>
  </w:num>
  <w:num w:numId="9" w16cid:durableId="2085033130">
    <w:abstractNumId w:val="13"/>
  </w:num>
  <w:num w:numId="10" w16cid:durableId="173804775">
    <w:abstractNumId w:val="5"/>
  </w:num>
  <w:num w:numId="11" w16cid:durableId="48266416">
    <w:abstractNumId w:val="4"/>
  </w:num>
  <w:num w:numId="12" w16cid:durableId="546382996">
    <w:abstractNumId w:val="1"/>
  </w:num>
  <w:num w:numId="13" w16cid:durableId="1669675898">
    <w:abstractNumId w:val="0"/>
  </w:num>
  <w:num w:numId="14" w16cid:durableId="14055671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8B"/>
    <w:rsid w:val="000001EF"/>
    <w:rsid w:val="00003F11"/>
    <w:rsid w:val="00004EAD"/>
    <w:rsid w:val="00007322"/>
    <w:rsid w:val="00007728"/>
    <w:rsid w:val="00014CCB"/>
    <w:rsid w:val="00024584"/>
    <w:rsid w:val="00024730"/>
    <w:rsid w:val="000270C8"/>
    <w:rsid w:val="00027F1B"/>
    <w:rsid w:val="00033F81"/>
    <w:rsid w:val="00045756"/>
    <w:rsid w:val="00052DC0"/>
    <w:rsid w:val="00055D72"/>
    <w:rsid w:val="00055E95"/>
    <w:rsid w:val="0006367F"/>
    <w:rsid w:val="000643D3"/>
    <w:rsid w:val="00067468"/>
    <w:rsid w:val="0007021F"/>
    <w:rsid w:val="00072920"/>
    <w:rsid w:val="00081B4D"/>
    <w:rsid w:val="00095CD1"/>
    <w:rsid w:val="000B2BA5"/>
    <w:rsid w:val="000C6B0D"/>
    <w:rsid w:val="000D485C"/>
    <w:rsid w:val="000D635B"/>
    <w:rsid w:val="000E6EDA"/>
    <w:rsid w:val="000F2877"/>
    <w:rsid w:val="000F2F8C"/>
    <w:rsid w:val="0010006E"/>
    <w:rsid w:val="001045A8"/>
    <w:rsid w:val="001061CF"/>
    <w:rsid w:val="00114A91"/>
    <w:rsid w:val="001211E4"/>
    <w:rsid w:val="00122A3F"/>
    <w:rsid w:val="001246E5"/>
    <w:rsid w:val="0012587F"/>
    <w:rsid w:val="001427E1"/>
    <w:rsid w:val="00145B97"/>
    <w:rsid w:val="00163668"/>
    <w:rsid w:val="00171566"/>
    <w:rsid w:val="001741D9"/>
    <w:rsid w:val="00174676"/>
    <w:rsid w:val="001755A8"/>
    <w:rsid w:val="00176186"/>
    <w:rsid w:val="001802A8"/>
    <w:rsid w:val="001818C3"/>
    <w:rsid w:val="0018288C"/>
    <w:rsid w:val="00184014"/>
    <w:rsid w:val="00192008"/>
    <w:rsid w:val="001A639F"/>
    <w:rsid w:val="001A6E03"/>
    <w:rsid w:val="001B370B"/>
    <w:rsid w:val="001B557C"/>
    <w:rsid w:val="001C0E68"/>
    <w:rsid w:val="001C4B6F"/>
    <w:rsid w:val="001C5D53"/>
    <w:rsid w:val="001D0BF1"/>
    <w:rsid w:val="001E1358"/>
    <w:rsid w:val="001E2485"/>
    <w:rsid w:val="001E24D8"/>
    <w:rsid w:val="001E3120"/>
    <w:rsid w:val="001E7E0C"/>
    <w:rsid w:val="001F0BB0"/>
    <w:rsid w:val="001F4E6D"/>
    <w:rsid w:val="001F6140"/>
    <w:rsid w:val="00203573"/>
    <w:rsid w:val="0020597D"/>
    <w:rsid w:val="00206ED3"/>
    <w:rsid w:val="00207084"/>
    <w:rsid w:val="00210AFB"/>
    <w:rsid w:val="00211C11"/>
    <w:rsid w:val="00213670"/>
    <w:rsid w:val="00213B4C"/>
    <w:rsid w:val="0021453B"/>
    <w:rsid w:val="0021534C"/>
    <w:rsid w:val="00215D68"/>
    <w:rsid w:val="0021791B"/>
    <w:rsid w:val="002226F3"/>
    <w:rsid w:val="002253B0"/>
    <w:rsid w:val="00236D54"/>
    <w:rsid w:val="00240FBB"/>
    <w:rsid w:val="00241D8C"/>
    <w:rsid w:val="00241FDB"/>
    <w:rsid w:val="00242F16"/>
    <w:rsid w:val="0024720C"/>
    <w:rsid w:val="00254322"/>
    <w:rsid w:val="002617AE"/>
    <w:rsid w:val="00263849"/>
    <w:rsid w:val="002638D0"/>
    <w:rsid w:val="002647D3"/>
    <w:rsid w:val="00265F05"/>
    <w:rsid w:val="00273CD0"/>
    <w:rsid w:val="0027435B"/>
    <w:rsid w:val="002748B8"/>
    <w:rsid w:val="00275B19"/>
    <w:rsid w:val="00275EAE"/>
    <w:rsid w:val="00280D32"/>
    <w:rsid w:val="0028689E"/>
    <w:rsid w:val="00292BB6"/>
    <w:rsid w:val="00294998"/>
    <w:rsid w:val="00297F18"/>
    <w:rsid w:val="002A1945"/>
    <w:rsid w:val="002A3BBF"/>
    <w:rsid w:val="002B2958"/>
    <w:rsid w:val="002B3FC8"/>
    <w:rsid w:val="002C127A"/>
    <w:rsid w:val="002C1485"/>
    <w:rsid w:val="002C14FB"/>
    <w:rsid w:val="002C4969"/>
    <w:rsid w:val="002D0B4C"/>
    <w:rsid w:val="002D23C5"/>
    <w:rsid w:val="002D6137"/>
    <w:rsid w:val="002E7E61"/>
    <w:rsid w:val="002F05E5"/>
    <w:rsid w:val="002F254D"/>
    <w:rsid w:val="002F30E4"/>
    <w:rsid w:val="002F6C5F"/>
    <w:rsid w:val="002F6E60"/>
    <w:rsid w:val="00301E54"/>
    <w:rsid w:val="00307140"/>
    <w:rsid w:val="00311B12"/>
    <w:rsid w:val="003123BB"/>
    <w:rsid w:val="00316DFF"/>
    <w:rsid w:val="00321824"/>
    <w:rsid w:val="00325B57"/>
    <w:rsid w:val="00326480"/>
    <w:rsid w:val="00336056"/>
    <w:rsid w:val="00351ED8"/>
    <w:rsid w:val="003544E1"/>
    <w:rsid w:val="00354CD7"/>
    <w:rsid w:val="003554D4"/>
    <w:rsid w:val="00366398"/>
    <w:rsid w:val="00380E4D"/>
    <w:rsid w:val="003956DF"/>
    <w:rsid w:val="00395FE7"/>
    <w:rsid w:val="003A0632"/>
    <w:rsid w:val="003A15CE"/>
    <w:rsid w:val="003A30E5"/>
    <w:rsid w:val="003A6ADF"/>
    <w:rsid w:val="003B286C"/>
    <w:rsid w:val="003B3E5C"/>
    <w:rsid w:val="003B5928"/>
    <w:rsid w:val="003C0740"/>
    <w:rsid w:val="003C14B2"/>
    <w:rsid w:val="003D0CC8"/>
    <w:rsid w:val="003D2E8B"/>
    <w:rsid w:val="003D3372"/>
    <w:rsid w:val="003D380F"/>
    <w:rsid w:val="003E160D"/>
    <w:rsid w:val="003F1D5F"/>
    <w:rsid w:val="003F5338"/>
    <w:rsid w:val="004021F9"/>
    <w:rsid w:val="00405128"/>
    <w:rsid w:val="00405999"/>
    <w:rsid w:val="00406CFF"/>
    <w:rsid w:val="0041225D"/>
    <w:rsid w:val="00413F7A"/>
    <w:rsid w:val="00416B25"/>
    <w:rsid w:val="00420592"/>
    <w:rsid w:val="00425755"/>
    <w:rsid w:val="004319E0"/>
    <w:rsid w:val="004347C2"/>
    <w:rsid w:val="00436FF2"/>
    <w:rsid w:val="00437DC2"/>
    <w:rsid w:val="00437E8C"/>
    <w:rsid w:val="00440225"/>
    <w:rsid w:val="004504A7"/>
    <w:rsid w:val="004726BC"/>
    <w:rsid w:val="0047320E"/>
    <w:rsid w:val="00474105"/>
    <w:rsid w:val="0047589C"/>
    <w:rsid w:val="00480E6E"/>
    <w:rsid w:val="00482C5C"/>
    <w:rsid w:val="00486277"/>
    <w:rsid w:val="0049311B"/>
    <w:rsid w:val="00494CA6"/>
    <w:rsid w:val="00494CF6"/>
    <w:rsid w:val="00495F8D"/>
    <w:rsid w:val="004A016C"/>
    <w:rsid w:val="004A1FAE"/>
    <w:rsid w:val="004A2DAA"/>
    <w:rsid w:val="004A32FF"/>
    <w:rsid w:val="004A53A5"/>
    <w:rsid w:val="004A762A"/>
    <w:rsid w:val="004B06EB"/>
    <w:rsid w:val="004B4C08"/>
    <w:rsid w:val="004B6AD0"/>
    <w:rsid w:val="004C180B"/>
    <w:rsid w:val="004C2D5D"/>
    <w:rsid w:val="004C33E1"/>
    <w:rsid w:val="004C58D3"/>
    <w:rsid w:val="004C74E4"/>
    <w:rsid w:val="004D31BE"/>
    <w:rsid w:val="004D38BB"/>
    <w:rsid w:val="004E01EB"/>
    <w:rsid w:val="004E1AF7"/>
    <w:rsid w:val="004E2794"/>
    <w:rsid w:val="004F4A94"/>
    <w:rsid w:val="004F5A7C"/>
    <w:rsid w:val="004F7661"/>
    <w:rsid w:val="0050003E"/>
    <w:rsid w:val="00500D41"/>
    <w:rsid w:val="005101E7"/>
    <w:rsid w:val="00510392"/>
    <w:rsid w:val="00513E2A"/>
    <w:rsid w:val="00517E7C"/>
    <w:rsid w:val="005230F6"/>
    <w:rsid w:val="00531D91"/>
    <w:rsid w:val="00532DAF"/>
    <w:rsid w:val="00535CC8"/>
    <w:rsid w:val="00537F01"/>
    <w:rsid w:val="005536EB"/>
    <w:rsid w:val="005537AE"/>
    <w:rsid w:val="0055527F"/>
    <w:rsid w:val="00564328"/>
    <w:rsid w:val="00565149"/>
    <w:rsid w:val="005668D1"/>
    <w:rsid w:val="00566A35"/>
    <w:rsid w:val="0056701E"/>
    <w:rsid w:val="005709B6"/>
    <w:rsid w:val="005740D7"/>
    <w:rsid w:val="0057469A"/>
    <w:rsid w:val="005A0F26"/>
    <w:rsid w:val="005A1B10"/>
    <w:rsid w:val="005A6850"/>
    <w:rsid w:val="005B06F0"/>
    <w:rsid w:val="005B1A8E"/>
    <w:rsid w:val="005B1B1B"/>
    <w:rsid w:val="005B3EA4"/>
    <w:rsid w:val="005C5932"/>
    <w:rsid w:val="005D3CA7"/>
    <w:rsid w:val="005D4CC1"/>
    <w:rsid w:val="005F0220"/>
    <w:rsid w:val="005F16B3"/>
    <w:rsid w:val="005F22DD"/>
    <w:rsid w:val="005F2F12"/>
    <w:rsid w:val="005F4B91"/>
    <w:rsid w:val="005F55D2"/>
    <w:rsid w:val="005F5680"/>
    <w:rsid w:val="005F7CFC"/>
    <w:rsid w:val="00610740"/>
    <w:rsid w:val="006123F2"/>
    <w:rsid w:val="006125E6"/>
    <w:rsid w:val="0062312F"/>
    <w:rsid w:val="00625F2C"/>
    <w:rsid w:val="00626F65"/>
    <w:rsid w:val="0063387E"/>
    <w:rsid w:val="00634097"/>
    <w:rsid w:val="00635DC7"/>
    <w:rsid w:val="00637C39"/>
    <w:rsid w:val="00645514"/>
    <w:rsid w:val="00656472"/>
    <w:rsid w:val="00660A09"/>
    <w:rsid w:val="006618E9"/>
    <w:rsid w:val="00666944"/>
    <w:rsid w:val="006726DF"/>
    <w:rsid w:val="00676C2F"/>
    <w:rsid w:val="0068194B"/>
    <w:rsid w:val="00686009"/>
    <w:rsid w:val="00692703"/>
    <w:rsid w:val="006962CE"/>
    <w:rsid w:val="006A1962"/>
    <w:rsid w:val="006A5E7D"/>
    <w:rsid w:val="006B5D48"/>
    <w:rsid w:val="006B7D7B"/>
    <w:rsid w:val="006C017A"/>
    <w:rsid w:val="006C1A5E"/>
    <w:rsid w:val="006E1507"/>
    <w:rsid w:val="006E5DBD"/>
    <w:rsid w:val="006F1AA1"/>
    <w:rsid w:val="006F6DA4"/>
    <w:rsid w:val="00712D8B"/>
    <w:rsid w:val="00715EED"/>
    <w:rsid w:val="0071700F"/>
    <w:rsid w:val="00722844"/>
    <w:rsid w:val="007273B7"/>
    <w:rsid w:val="00733E0A"/>
    <w:rsid w:val="00735E74"/>
    <w:rsid w:val="00737E1E"/>
    <w:rsid w:val="00737EEF"/>
    <w:rsid w:val="0074403D"/>
    <w:rsid w:val="007459B8"/>
    <w:rsid w:val="00745B6F"/>
    <w:rsid w:val="00746D44"/>
    <w:rsid w:val="007538DC"/>
    <w:rsid w:val="00757803"/>
    <w:rsid w:val="007602F6"/>
    <w:rsid w:val="00773AB3"/>
    <w:rsid w:val="00786433"/>
    <w:rsid w:val="00786A59"/>
    <w:rsid w:val="0079206B"/>
    <w:rsid w:val="00796076"/>
    <w:rsid w:val="0079785F"/>
    <w:rsid w:val="007C0566"/>
    <w:rsid w:val="007C3742"/>
    <w:rsid w:val="007C606B"/>
    <w:rsid w:val="007D09A4"/>
    <w:rsid w:val="007D287B"/>
    <w:rsid w:val="007D288D"/>
    <w:rsid w:val="007E0ABB"/>
    <w:rsid w:val="007E6A61"/>
    <w:rsid w:val="00801140"/>
    <w:rsid w:val="008015E3"/>
    <w:rsid w:val="00803404"/>
    <w:rsid w:val="00815782"/>
    <w:rsid w:val="00815A29"/>
    <w:rsid w:val="00816DCB"/>
    <w:rsid w:val="0083056F"/>
    <w:rsid w:val="0083230F"/>
    <w:rsid w:val="0083241A"/>
    <w:rsid w:val="008329D2"/>
    <w:rsid w:val="00834955"/>
    <w:rsid w:val="00840D22"/>
    <w:rsid w:val="00855B59"/>
    <w:rsid w:val="00860461"/>
    <w:rsid w:val="008624F7"/>
    <w:rsid w:val="008629D9"/>
    <w:rsid w:val="0086487C"/>
    <w:rsid w:val="00870B20"/>
    <w:rsid w:val="00872435"/>
    <w:rsid w:val="008829F8"/>
    <w:rsid w:val="00885897"/>
    <w:rsid w:val="008940E9"/>
    <w:rsid w:val="0089713E"/>
    <w:rsid w:val="008A6538"/>
    <w:rsid w:val="008B5680"/>
    <w:rsid w:val="008B6F4F"/>
    <w:rsid w:val="008B7DA3"/>
    <w:rsid w:val="008C7056"/>
    <w:rsid w:val="008D7619"/>
    <w:rsid w:val="008E6B54"/>
    <w:rsid w:val="008E7A40"/>
    <w:rsid w:val="008F3B14"/>
    <w:rsid w:val="00901899"/>
    <w:rsid w:val="0090344B"/>
    <w:rsid w:val="00905715"/>
    <w:rsid w:val="0091321E"/>
    <w:rsid w:val="00913946"/>
    <w:rsid w:val="009145B8"/>
    <w:rsid w:val="009168D1"/>
    <w:rsid w:val="00926764"/>
    <w:rsid w:val="0092726B"/>
    <w:rsid w:val="009308C8"/>
    <w:rsid w:val="009361BA"/>
    <w:rsid w:val="0094068E"/>
    <w:rsid w:val="00944F78"/>
    <w:rsid w:val="009510E7"/>
    <w:rsid w:val="00952C89"/>
    <w:rsid w:val="00956154"/>
    <w:rsid w:val="009571D8"/>
    <w:rsid w:val="009650EA"/>
    <w:rsid w:val="00976957"/>
    <w:rsid w:val="0097790C"/>
    <w:rsid w:val="00980B8F"/>
    <w:rsid w:val="0098506E"/>
    <w:rsid w:val="00985E77"/>
    <w:rsid w:val="0098798E"/>
    <w:rsid w:val="009948AD"/>
    <w:rsid w:val="00996653"/>
    <w:rsid w:val="00997C2B"/>
    <w:rsid w:val="009A44CE"/>
    <w:rsid w:val="009C42CA"/>
    <w:rsid w:val="009C4DFC"/>
    <w:rsid w:val="009D345B"/>
    <w:rsid w:val="009D44F8"/>
    <w:rsid w:val="009E0CA3"/>
    <w:rsid w:val="009E3160"/>
    <w:rsid w:val="009E4F73"/>
    <w:rsid w:val="009F220C"/>
    <w:rsid w:val="009F3B05"/>
    <w:rsid w:val="009F4931"/>
    <w:rsid w:val="009F7D54"/>
    <w:rsid w:val="00A14534"/>
    <w:rsid w:val="00A16DAA"/>
    <w:rsid w:val="00A24162"/>
    <w:rsid w:val="00A25023"/>
    <w:rsid w:val="00A267D8"/>
    <w:rsid w:val="00A270EA"/>
    <w:rsid w:val="00A30746"/>
    <w:rsid w:val="00A34BA2"/>
    <w:rsid w:val="00A36F27"/>
    <w:rsid w:val="00A41B9E"/>
    <w:rsid w:val="00A42E32"/>
    <w:rsid w:val="00A46E63"/>
    <w:rsid w:val="00A51DC5"/>
    <w:rsid w:val="00A53DE1"/>
    <w:rsid w:val="00A615E1"/>
    <w:rsid w:val="00A67F26"/>
    <w:rsid w:val="00A73180"/>
    <w:rsid w:val="00A731FB"/>
    <w:rsid w:val="00A74745"/>
    <w:rsid w:val="00A755E8"/>
    <w:rsid w:val="00A93A5D"/>
    <w:rsid w:val="00A96939"/>
    <w:rsid w:val="00AA40DA"/>
    <w:rsid w:val="00AA4832"/>
    <w:rsid w:val="00AB2CF3"/>
    <w:rsid w:val="00AB32F8"/>
    <w:rsid w:val="00AB610B"/>
    <w:rsid w:val="00AD31F9"/>
    <w:rsid w:val="00AD360E"/>
    <w:rsid w:val="00AD40FB"/>
    <w:rsid w:val="00AD44F2"/>
    <w:rsid w:val="00AD782D"/>
    <w:rsid w:val="00AE2822"/>
    <w:rsid w:val="00AE7650"/>
    <w:rsid w:val="00AE77BE"/>
    <w:rsid w:val="00AF5D49"/>
    <w:rsid w:val="00AF7B11"/>
    <w:rsid w:val="00B007DB"/>
    <w:rsid w:val="00B10EBE"/>
    <w:rsid w:val="00B13A6F"/>
    <w:rsid w:val="00B236F1"/>
    <w:rsid w:val="00B460CB"/>
    <w:rsid w:val="00B50F99"/>
    <w:rsid w:val="00B51D1B"/>
    <w:rsid w:val="00B52911"/>
    <w:rsid w:val="00B540F4"/>
    <w:rsid w:val="00B60014"/>
    <w:rsid w:val="00B60FD0"/>
    <w:rsid w:val="00B622DF"/>
    <w:rsid w:val="00B6332A"/>
    <w:rsid w:val="00B65427"/>
    <w:rsid w:val="00B70A50"/>
    <w:rsid w:val="00B81760"/>
    <w:rsid w:val="00B8494C"/>
    <w:rsid w:val="00B87B0C"/>
    <w:rsid w:val="00B96395"/>
    <w:rsid w:val="00BA1546"/>
    <w:rsid w:val="00BA4D40"/>
    <w:rsid w:val="00BA646F"/>
    <w:rsid w:val="00BA70E4"/>
    <w:rsid w:val="00BB4E51"/>
    <w:rsid w:val="00BC2AF3"/>
    <w:rsid w:val="00BD431F"/>
    <w:rsid w:val="00BE209C"/>
    <w:rsid w:val="00BE423E"/>
    <w:rsid w:val="00BF20EB"/>
    <w:rsid w:val="00BF61AC"/>
    <w:rsid w:val="00BF7F0F"/>
    <w:rsid w:val="00C07FE6"/>
    <w:rsid w:val="00C24EE0"/>
    <w:rsid w:val="00C31A29"/>
    <w:rsid w:val="00C413CD"/>
    <w:rsid w:val="00C47FA6"/>
    <w:rsid w:val="00C54E87"/>
    <w:rsid w:val="00C57FC6"/>
    <w:rsid w:val="00C65AEF"/>
    <w:rsid w:val="00C66A7D"/>
    <w:rsid w:val="00C779DA"/>
    <w:rsid w:val="00C77D6B"/>
    <w:rsid w:val="00C804D3"/>
    <w:rsid w:val="00C814F7"/>
    <w:rsid w:val="00C841E2"/>
    <w:rsid w:val="00C93EF4"/>
    <w:rsid w:val="00CA4B4D"/>
    <w:rsid w:val="00CB0D17"/>
    <w:rsid w:val="00CB1C78"/>
    <w:rsid w:val="00CB35C3"/>
    <w:rsid w:val="00CB362D"/>
    <w:rsid w:val="00CD323D"/>
    <w:rsid w:val="00CE1E1E"/>
    <w:rsid w:val="00CE4030"/>
    <w:rsid w:val="00CE64B3"/>
    <w:rsid w:val="00CE64CB"/>
    <w:rsid w:val="00CE6E39"/>
    <w:rsid w:val="00CF1A49"/>
    <w:rsid w:val="00CF21F4"/>
    <w:rsid w:val="00CF2935"/>
    <w:rsid w:val="00CF6734"/>
    <w:rsid w:val="00D0630C"/>
    <w:rsid w:val="00D14DD1"/>
    <w:rsid w:val="00D23C93"/>
    <w:rsid w:val="00D243A9"/>
    <w:rsid w:val="00D24A30"/>
    <w:rsid w:val="00D305E5"/>
    <w:rsid w:val="00D3086D"/>
    <w:rsid w:val="00D341C1"/>
    <w:rsid w:val="00D37CD3"/>
    <w:rsid w:val="00D47E45"/>
    <w:rsid w:val="00D63DD4"/>
    <w:rsid w:val="00D658D1"/>
    <w:rsid w:val="00D66A52"/>
    <w:rsid w:val="00D66EFA"/>
    <w:rsid w:val="00D7191B"/>
    <w:rsid w:val="00D72A2D"/>
    <w:rsid w:val="00D74996"/>
    <w:rsid w:val="00D80E1A"/>
    <w:rsid w:val="00D936E1"/>
    <w:rsid w:val="00D93A22"/>
    <w:rsid w:val="00D9521A"/>
    <w:rsid w:val="00DA250D"/>
    <w:rsid w:val="00DA31AA"/>
    <w:rsid w:val="00DA3914"/>
    <w:rsid w:val="00DA59AA"/>
    <w:rsid w:val="00DB5CA7"/>
    <w:rsid w:val="00DB6915"/>
    <w:rsid w:val="00DB73EA"/>
    <w:rsid w:val="00DB7E1E"/>
    <w:rsid w:val="00DB7E7D"/>
    <w:rsid w:val="00DB7EF6"/>
    <w:rsid w:val="00DC1404"/>
    <w:rsid w:val="00DC1B78"/>
    <w:rsid w:val="00DC2A2F"/>
    <w:rsid w:val="00DC600B"/>
    <w:rsid w:val="00DD518B"/>
    <w:rsid w:val="00DE0FAA"/>
    <w:rsid w:val="00DE136D"/>
    <w:rsid w:val="00DE3DBA"/>
    <w:rsid w:val="00DE6534"/>
    <w:rsid w:val="00DF4D6C"/>
    <w:rsid w:val="00E01923"/>
    <w:rsid w:val="00E06471"/>
    <w:rsid w:val="00E0664B"/>
    <w:rsid w:val="00E1198E"/>
    <w:rsid w:val="00E14498"/>
    <w:rsid w:val="00E174E3"/>
    <w:rsid w:val="00E20D49"/>
    <w:rsid w:val="00E2397A"/>
    <w:rsid w:val="00E254DB"/>
    <w:rsid w:val="00E300FC"/>
    <w:rsid w:val="00E362DB"/>
    <w:rsid w:val="00E43911"/>
    <w:rsid w:val="00E46673"/>
    <w:rsid w:val="00E5632B"/>
    <w:rsid w:val="00E60776"/>
    <w:rsid w:val="00E70240"/>
    <w:rsid w:val="00E71E6B"/>
    <w:rsid w:val="00E733E6"/>
    <w:rsid w:val="00E770F1"/>
    <w:rsid w:val="00E81CC5"/>
    <w:rsid w:val="00E84D07"/>
    <w:rsid w:val="00E85A87"/>
    <w:rsid w:val="00E85B4A"/>
    <w:rsid w:val="00E872EF"/>
    <w:rsid w:val="00E928FB"/>
    <w:rsid w:val="00E9528E"/>
    <w:rsid w:val="00EA3116"/>
    <w:rsid w:val="00EA4884"/>
    <w:rsid w:val="00EA5099"/>
    <w:rsid w:val="00EA5F13"/>
    <w:rsid w:val="00EB195F"/>
    <w:rsid w:val="00EC1351"/>
    <w:rsid w:val="00EC4CBF"/>
    <w:rsid w:val="00EC6CFC"/>
    <w:rsid w:val="00ED58B1"/>
    <w:rsid w:val="00EE2CA8"/>
    <w:rsid w:val="00EF17E8"/>
    <w:rsid w:val="00EF33FE"/>
    <w:rsid w:val="00EF51D9"/>
    <w:rsid w:val="00EF6146"/>
    <w:rsid w:val="00EF6B9D"/>
    <w:rsid w:val="00F07356"/>
    <w:rsid w:val="00F11267"/>
    <w:rsid w:val="00F130DD"/>
    <w:rsid w:val="00F16E25"/>
    <w:rsid w:val="00F2438E"/>
    <w:rsid w:val="00F24884"/>
    <w:rsid w:val="00F36164"/>
    <w:rsid w:val="00F41DC0"/>
    <w:rsid w:val="00F4405D"/>
    <w:rsid w:val="00F45C05"/>
    <w:rsid w:val="00F476C4"/>
    <w:rsid w:val="00F5317D"/>
    <w:rsid w:val="00F553B9"/>
    <w:rsid w:val="00F56DE5"/>
    <w:rsid w:val="00F61DF9"/>
    <w:rsid w:val="00F70603"/>
    <w:rsid w:val="00F75331"/>
    <w:rsid w:val="00F81960"/>
    <w:rsid w:val="00F8769D"/>
    <w:rsid w:val="00F9350C"/>
    <w:rsid w:val="00F94EB5"/>
    <w:rsid w:val="00F95758"/>
    <w:rsid w:val="00F9624D"/>
    <w:rsid w:val="00F97880"/>
    <w:rsid w:val="00FA150A"/>
    <w:rsid w:val="00FB31C1"/>
    <w:rsid w:val="00FB58F2"/>
    <w:rsid w:val="00FB7CAF"/>
    <w:rsid w:val="00FC6AEA"/>
    <w:rsid w:val="00FC6DDD"/>
    <w:rsid w:val="00FD3D13"/>
    <w:rsid w:val="00FE2FF6"/>
    <w:rsid w:val="00FE55A2"/>
    <w:rsid w:val="00FE7DAB"/>
    <w:rsid w:val="00FE7E8D"/>
    <w:rsid w:val="00FF0EBF"/>
    <w:rsid w:val="00FF23FD"/>
    <w:rsid w:val="00FF34A8"/>
    <w:rsid w:val="00FF4847"/>
    <w:rsid w:val="00FF4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7EA7D"/>
  <w15:chartTrackingRefBased/>
  <w15:docId w15:val="{79BF228A-D06C-471A-8A1F-26CE6000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991860">
      <w:bodyDiv w:val="1"/>
      <w:marLeft w:val="0"/>
      <w:marRight w:val="0"/>
      <w:marTop w:val="0"/>
      <w:marBottom w:val="0"/>
      <w:divBdr>
        <w:top w:val="none" w:sz="0" w:space="0" w:color="auto"/>
        <w:left w:val="none" w:sz="0" w:space="0" w:color="auto"/>
        <w:bottom w:val="none" w:sz="0" w:space="0" w:color="auto"/>
        <w:right w:val="none" w:sz="0" w:space="0" w:color="auto"/>
      </w:divBdr>
    </w:div>
    <w:div w:id="521864618">
      <w:bodyDiv w:val="1"/>
      <w:marLeft w:val="0"/>
      <w:marRight w:val="0"/>
      <w:marTop w:val="0"/>
      <w:marBottom w:val="0"/>
      <w:divBdr>
        <w:top w:val="none" w:sz="0" w:space="0" w:color="auto"/>
        <w:left w:val="none" w:sz="0" w:space="0" w:color="auto"/>
        <w:bottom w:val="none" w:sz="0" w:space="0" w:color="auto"/>
        <w:right w:val="none" w:sz="0" w:space="0" w:color="auto"/>
      </w:divBdr>
    </w:div>
    <w:div w:id="1543396867">
      <w:bodyDiv w:val="1"/>
      <w:marLeft w:val="0"/>
      <w:marRight w:val="0"/>
      <w:marTop w:val="0"/>
      <w:marBottom w:val="0"/>
      <w:divBdr>
        <w:top w:val="none" w:sz="0" w:space="0" w:color="auto"/>
        <w:left w:val="none" w:sz="0" w:space="0" w:color="auto"/>
        <w:bottom w:val="none" w:sz="0" w:space="0" w:color="auto"/>
        <w:right w:val="none" w:sz="0" w:space="0" w:color="auto"/>
      </w:divBdr>
    </w:div>
    <w:div w:id="1711421799">
      <w:bodyDiv w:val="1"/>
      <w:marLeft w:val="0"/>
      <w:marRight w:val="0"/>
      <w:marTop w:val="0"/>
      <w:marBottom w:val="0"/>
      <w:divBdr>
        <w:top w:val="none" w:sz="0" w:space="0" w:color="auto"/>
        <w:left w:val="none" w:sz="0" w:space="0" w:color="auto"/>
        <w:bottom w:val="none" w:sz="0" w:space="0" w:color="auto"/>
        <w:right w:val="none" w:sz="0" w:space="0" w:color="auto"/>
      </w:divBdr>
    </w:div>
    <w:div w:id="1733701045">
      <w:bodyDiv w:val="1"/>
      <w:marLeft w:val="0"/>
      <w:marRight w:val="0"/>
      <w:marTop w:val="0"/>
      <w:marBottom w:val="0"/>
      <w:divBdr>
        <w:top w:val="none" w:sz="0" w:space="0" w:color="auto"/>
        <w:left w:val="none" w:sz="0" w:space="0" w:color="auto"/>
        <w:bottom w:val="none" w:sz="0" w:space="0" w:color="auto"/>
        <w:right w:val="none" w:sz="0" w:space="0" w:color="auto"/>
      </w:divBdr>
    </w:div>
    <w:div w:id="1853103660">
      <w:bodyDiv w:val="1"/>
      <w:marLeft w:val="0"/>
      <w:marRight w:val="0"/>
      <w:marTop w:val="0"/>
      <w:marBottom w:val="0"/>
      <w:divBdr>
        <w:top w:val="none" w:sz="0" w:space="0" w:color="auto"/>
        <w:left w:val="none" w:sz="0" w:space="0" w:color="auto"/>
        <w:bottom w:val="none" w:sz="0" w:space="0" w:color="auto"/>
        <w:right w:val="none" w:sz="0" w:space="0" w:color="auto"/>
      </w:divBdr>
    </w:div>
    <w:div w:id="1881087843">
      <w:bodyDiv w:val="1"/>
      <w:marLeft w:val="0"/>
      <w:marRight w:val="0"/>
      <w:marTop w:val="0"/>
      <w:marBottom w:val="0"/>
      <w:divBdr>
        <w:top w:val="none" w:sz="0" w:space="0" w:color="auto"/>
        <w:left w:val="none" w:sz="0" w:space="0" w:color="auto"/>
        <w:bottom w:val="none" w:sz="0" w:space="0" w:color="auto"/>
        <w:right w:val="none" w:sz="0" w:space="0" w:color="auto"/>
      </w:divBdr>
    </w:div>
    <w:div w:id="2109696688">
      <w:bodyDiv w:val="1"/>
      <w:marLeft w:val="0"/>
      <w:marRight w:val="0"/>
      <w:marTop w:val="0"/>
      <w:marBottom w:val="0"/>
      <w:divBdr>
        <w:top w:val="none" w:sz="0" w:space="0" w:color="auto"/>
        <w:left w:val="none" w:sz="0" w:space="0" w:color="auto"/>
        <w:bottom w:val="none" w:sz="0" w:space="0" w:color="auto"/>
        <w:right w:val="none" w:sz="0" w:space="0" w:color="auto"/>
      </w:divBdr>
    </w:div>
    <w:div w:id="213440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yye\AppData\Roaming\Microsoft\Templates\Chronological%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65A42B94734912AE76FFB6F97E3ACF"/>
        <w:category>
          <w:name w:val="General"/>
          <w:gallery w:val="placeholder"/>
        </w:category>
        <w:types>
          <w:type w:val="bbPlcHdr"/>
        </w:types>
        <w:behaviors>
          <w:behavior w:val="content"/>
        </w:behaviors>
        <w:guid w:val="{C632158B-FBD4-443B-9515-7A32A3D64EC7}"/>
      </w:docPartPr>
      <w:docPartBody>
        <w:p w:rsidR="00AD1956" w:rsidRDefault="002B4206">
          <w:pPr>
            <w:pStyle w:val="B565A42B94734912AE76FFB6F97E3ACF"/>
          </w:pPr>
          <w:r w:rsidRPr="00CF1A49">
            <w:t>·</w:t>
          </w:r>
        </w:p>
      </w:docPartBody>
    </w:docPart>
    <w:docPart>
      <w:docPartPr>
        <w:name w:val="105DD771CCFD4BBA8C72C9FB157301A2"/>
        <w:category>
          <w:name w:val="General"/>
          <w:gallery w:val="placeholder"/>
        </w:category>
        <w:types>
          <w:type w:val="bbPlcHdr"/>
        </w:types>
        <w:behaviors>
          <w:behavior w:val="content"/>
        </w:behaviors>
        <w:guid w:val="{6B2F1389-4478-4DC5-AFE1-A5DD364BB3BB}"/>
      </w:docPartPr>
      <w:docPartBody>
        <w:p w:rsidR="00AD1956" w:rsidRDefault="002B4206">
          <w:pPr>
            <w:pStyle w:val="105DD771CCFD4BBA8C72C9FB157301A2"/>
          </w:pPr>
          <w:r w:rsidRPr="00CF1A49">
            <w:t>Experience</w:t>
          </w:r>
        </w:p>
      </w:docPartBody>
    </w:docPart>
    <w:docPart>
      <w:docPartPr>
        <w:name w:val="00560BA41E1247929410592B2DF679AE"/>
        <w:category>
          <w:name w:val="General"/>
          <w:gallery w:val="placeholder"/>
        </w:category>
        <w:types>
          <w:type w:val="bbPlcHdr"/>
        </w:types>
        <w:behaviors>
          <w:behavior w:val="content"/>
        </w:behaviors>
        <w:guid w:val="{33FDF6FC-EC58-4BF8-A9E7-158FC576C960}"/>
      </w:docPartPr>
      <w:docPartBody>
        <w:p w:rsidR="00AD1956" w:rsidRDefault="002B4206">
          <w:pPr>
            <w:pStyle w:val="00560BA41E1247929410592B2DF679AE"/>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06"/>
    <w:rsid w:val="00027DEA"/>
    <w:rsid w:val="00052DC0"/>
    <w:rsid w:val="00055D72"/>
    <w:rsid w:val="000A6B90"/>
    <w:rsid w:val="000C0A43"/>
    <w:rsid w:val="000D635B"/>
    <w:rsid w:val="000E03EF"/>
    <w:rsid w:val="000E0EF0"/>
    <w:rsid w:val="00110CC2"/>
    <w:rsid w:val="00110F7A"/>
    <w:rsid w:val="00122A3F"/>
    <w:rsid w:val="00145B97"/>
    <w:rsid w:val="00155166"/>
    <w:rsid w:val="00165EBC"/>
    <w:rsid w:val="0018288C"/>
    <w:rsid w:val="00207084"/>
    <w:rsid w:val="0021453B"/>
    <w:rsid w:val="002151AF"/>
    <w:rsid w:val="002276E5"/>
    <w:rsid w:val="00240FBB"/>
    <w:rsid w:val="00242F16"/>
    <w:rsid w:val="002453A4"/>
    <w:rsid w:val="00254322"/>
    <w:rsid w:val="00263849"/>
    <w:rsid w:val="002748B8"/>
    <w:rsid w:val="0028689E"/>
    <w:rsid w:val="002B4206"/>
    <w:rsid w:val="002C127A"/>
    <w:rsid w:val="002F6C5F"/>
    <w:rsid w:val="00311B12"/>
    <w:rsid w:val="003323A0"/>
    <w:rsid w:val="00486B1D"/>
    <w:rsid w:val="004D31BE"/>
    <w:rsid w:val="004E1AF7"/>
    <w:rsid w:val="00531D91"/>
    <w:rsid w:val="00546565"/>
    <w:rsid w:val="005668D1"/>
    <w:rsid w:val="005A0820"/>
    <w:rsid w:val="005F16B3"/>
    <w:rsid w:val="005F5680"/>
    <w:rsid w:val="00601BE8"/>
    <w:rsid w:val="00635DC7"/>
    <w:rsid w:val="00637C39"/>
    <w:rsid w:val="00645514"/>
    <w:rsid w:val="00666944"/>
    <w:rsid w:val="00675C4D"/>
    <w:rsid w:val="00680CFE"/>
    <w:rsid w:val="006A57A5"/>
    <w:rsid w:val="006A6B95"/>
    <w:rsid w:val="00715EED"/>
    <w:rsid w:val="0071700F"/>
    <w:rsid w:val="00725227"/>
    <w:rsid w:val="00735D24"/>
    <w:rsid w:val="007602F6"/>
    <w:rsid w:val="007C3742"/>
    <w:rsid w:val="007C3B04"/>
    <w:rsid w:val="007D287B"/>
    <w:rsid w:val="008015E3"/>
    <w:rsid w:val="0083230F"/>
    <w:rsid w:val="0083241A"/>
    <w:rsid w:val="008329D2"/>
    <w:rsid w:val="008624F7"/>
    <w:rsid w:val="00890065"/>
    <w:rsid w:val="008B6F4F"/>
    <w:rsid w:val="008E6B54"/>
    <w:rsid w:val="00904656"/>
    <w:rsid w:val="00965BA6"/>
    <w:rsid w:val="00996653"/>
    <w:rsid w:val="009D6D6D"/>
    <w:rsid w:val="00A30746"/>
    <w:rsid w:val="00A62661"/>
    <w:rsid w:val="00A731FB"/>
    <w:rsid w:val="00A95E78"/>
    <w:rsid w:val="00AD1956"/>
    <w:rsid w:val="00AF7B11"/>
    <w:rsid w:val="00BB198F"/>
    <w:rsid w:val="00C24EE0"/>
    <w:rsid w:val="00C659F7"/>
    <w:rsid w:val="00C926FF"/>
    <w:rsid w:val="00CA6127"/>
    <w:rsid w:val="00CB1C78"/>
    <w:rsid w:val="00CC11B0"/>
    <w:rsid w:val="00CC2195"/>
    <w:rsid w:val="00CF366E"/>
    <w:rsid w:val="00CF534A"/>
    <w:rsid w:val="00CF7EC2"/>
    <w:rsid w:val="00D14DD1"/>
    <w:rsid w:val="00D3086D"/>
    <w:rsid w:val="00D4611C"/>
    <w:rsid w:val="00DB7E7D"/>
    <w:rsid w:val="00DC1404"/>
    <w:rsid w:val="00E04DC4"/>
    <w:rsid w:val="00E67D0D"/>
    <w:rsid w:val="00E770F1"/>
    <w:rsid w:val="00E928FB"/>
    <w:rsid w:val="00EB195F"/>
    <w:rsid w:val="00EB5FAE"/>
    <w:rsid w:val="00EF698F"/>
    <w:rsid w:val="00F5317D"/>
    <w:rsid w:val="00F60DA1"/>
    <w:rsid w:val="00F76C6E"/>
    <w:rsid w:val="00F95758"/>
    <w:rsid w:val="00FC6DDD"/>
    <w:rsid w:val="00FE7DAB"/>
    <w:rsid w:val="00FE7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B565A42B94734912AE76FFB6F97E3ACF">
    <w:name w:val="B565A42B94734912AE76FFB6F97E3ACF"/>
  </w:style>
  <w:style w:type="paragraph" w:customStyle="1" w:styleId="105DD771CCFD4BBA8C72C9FB157301A2">
    <w:name w:val="105DD771CCFD4BBA8C72C9FB157301A2"/>
  </w:style>
  <w:style w:type="character" w:styleId="SubtleReference">
    <w:name w:val="Subtle Reference"/>
    <w:basedOn w:val="DefaultParagraphFont"/>
    <w:uiPriority w:val="10"/>
    <w:qFormat/>
    <w:rPr>
      <w:b/>
      <w:caps w:val="0"/>
      <w:smallCaps/>
      <w:color w:val="595959" w:themeColor="text1" w:themeTint="A6"/>
    </w:rPr>
  </w:style>
  <w:style w:type="paragraph" w:customStyle="1" w:styleId="00560BA41E1247929410592B2DF679AE">
    <w:name w:val="00560BA41E1247929410592B2DF679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20D0F-F990-4EE5-AABB-4FCBED476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Chronological Resume (Modern design)</Template>
  <TotalTime>3</TotalTime>
  <Pages>1</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Steven Dorer</cp:lastModifiedBy>
  <cp:revision>7</cp:revision>
  <cp:lastPrinted>2020-04-26T22:25:00Z</cp:lastPrinted>
  <dcterms:created xsi:type="dcterms:W3CDTF">2025-11-02T21:45:00Z</dcterms:created>
  <dcterms:modified xsi:type="dcterms:W3CDTF">2025-11-11T19:53:00Z</dcterms:modified>
  <cp:category/>
</cp:coreProperties>
</file>