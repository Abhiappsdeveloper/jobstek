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BC188F" w14:textId="28B59DA7" w:rsidR="005E2090" w:rsidRPr="00BB7F77" w:rsidRDefault="005E2090">
      <w:pPr>
        <w:rPr>
          <w:rFonts w:ascii="Calibri" w:hAnsi="Calibri" w:cs="Calibri"/>
          <w:sz w:val="8"/>
          <w:szCs w:val="8"/>
        </w:rPr>
      </w:pPr>
    </w:p>
    <w:tbl>
      <w:tblPr>
        <w:tblW w:w="13629" w:type="dxa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2613"/>
        <w:gridCol w:w="10323"/>
        <w:gridCol w:w="693"/>
      </w:tblGrid>
      <w:tr w:rsidR="00654278" w:rsidRPr="00BB7F77" w14:paraId="67260831" w14:textId="77777777" w:rsidTr="00654278">
        <w:trPr>
          <w:trHeight w:val="2296"/>
        </w:trPr>
        <w:tc>
          <w:tcPr>
            <w:tcW w:w="2613" w:type="dxa"/>
          </w:tcPr>
          <w:p w14:paraId="14070676" w14:textId="42FE6B53" w:rsidR="00605A5B" w:rsidRPr="00BB7F77" w:rsidRDefault="00654278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noProof/>
                <w:lang w:val="en-IN" w:eastAsia="en-IN" w:bidi="te-IN"/>
              </w:rPr>
              <w:drawing>
                <wp:inline distT="0" distB="0" distL="0" distR="0" wp14:anchorId="35682938" wp14:editId="37B4203E">
                  <wp:extent cx="1400175" cy="12094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696" cy="1232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23" w:type="dxa"/>
          </w:tcPr>
          <w:p w14:paraId="6C8F8E8B" w14:textId="5F546DD5" w:rsidR="00605A5B" w:rsidRPr="00BB7F77" w:rsidRDefault="00383498" w:rsidP="00AB2CDC">
            <w:pPr>
              <w:pStyle w:val="TitleAlt"/>
              <w:rPr>
                <w:rFonts w:ascii="Calibri" w:hAnsi="Calibri" w:cs="Calibri"/>
              </w:rPr>
            </w:pPr>
            <w:r w:rsidRPr="00BB7F77">
              <w:rPr>
                <w:rStyle w:val="TitleChar"/>
                <w:rFonts w:ascii="Calibri" w:hAnsi="Calibri" w:cs="Calibri"/>
              </w:rPr>
              <w:t xml:space="preserve">            </w:t>
            </w:r>
            <w:proofErr w:type="spellStart"/>
            <w:r w:rsidR="002D2EBD" w:rsidRPr="00BB7F77">
              <w:rPr>
                <w:rStyle w:val="TitleChar"/>
                <w:rFonts w:ascii="Calibri" w:hAnsi="Calibri" w:cs="Calibri"/>
              </w:rPr>
              <w:t>Sirisha</w:t>
            </w:r>
            <w:proofErr w:type="spellEnd"/>
            <w:r w:rsidR="00AB2CDC" w:rsidRPr="00BB7F77">
              <w:rPr>
                <w:rFonts w:ascii="Calibri" w:hAnsi="Calibri" w:cs="Calibri"/>
              </w:rPr>
              <w:t xml:space="preserve"> </w:t>
            </w:r>
            <w:proofErr w:type="spellStart"/>
            <w:r w:rsidR="002D2EBD" w:rsidRPr="00BB7F77">
              <w:rPr>
                <w:rFonts w:ascii="Calibri" w:hAnsi="Calibri" w:cs="Calibri"/>
              </w:rPr>
              <w:t>Madapalli</w:t>
            </w:r>
            <w:proofErr w:type="spellEnd"/>
          </w:p>
          <w:p w14:paraId="5A5C54BE" w14:textId="7360868B" w:rsidR="00605A5B" w:rsidRPr="00BB7F77" w:rsidRDefault="00383498" w:rsidP="00A043C4">
            <w:pPr>
              <w:pStyle w:val="Subtitle"/>
              <w:tabs>
                <w:tab w:val="left" w:pos="8181"/>
              </w:tabs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                                 </w:t>
            </w:r>
            <w:r w:rsidR="00A043C4">
              <w:rPr>
                <w:rFonts w:ascii="Calibri" w:hAnsi="Calibri" w:cs="Calibri"/>
              </w:rPr>
              <w:tab/>
            </w:r>
          </w:p>
        </w:tc>
        <w:tc>
          <w:tcPr>
            <w:tcW w:w="693" w:type="dxa"/>
          </w:tcPr>
          <w:p w14:paraId="232BECBE" w14:textId="77777777" w:rsidR="00605A5B" w:rsidRPr="00BB7F77" w:rsidRDefault="00605A5B">
            <w:pPr>
              <w:rPr>
                <w:rFonts w:ascii="Calibri" w:hAnsi="Calibri" w:cs="Calibri"/>
              </w:rPr>
            </w:pPr>
          </w:p>
        </w:tc>
      </w:tr>
    </w:tbl>
    <w:p w14:paraId="39153178" w14:textId="77777777" w:rsidR="00507E93" w:rsidRPr="00BB7F77" w:rsidRDefault="00507E93">
      <w:pPr>
        <w:rPr>
          <w:rFonts w:ascii="Calibri" w:hAnsi="Calibri" w:cs="Calibri"/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2883"/>
        <w:gridCol w:w="8205"/>
      </w:tblGrid>
      <w:tr w:rsidR="00383498" w:rsidRPr="00BB7F77" w14:paraId="5A967C5B" w14:textId="77777777" w:rsidTr="00B20982">
        <w:trPr>
          <w:trHeight w:val="308"/>
        </w:trPr>
        <w:tc>
          <w:tcPr>
            <w:tcW w:w="3624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7D17911F" w14:textId="77777777" w:rsidR="00507E93" w:rsidRPr="00BB7F77" w:rsidRDefault="00507E93">
            <w:pPr>
              <w:rPr>
                <w:rFonts w:ascii="Calibri" w:hAnsi="Calibri" w:cs="Calibri"/>
              </w:rPr>
            </w:pPr>
          </w:p>
        </w:tc>
        <w:tc>
          <w:tcPr>
            <w:tcW w:w="1158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0C274BE0" w14:textId="77777777" w:rsidR="00507E93" w:rsidRPr="00BB7F77" w:rsidRDefault="00507E93">
            <w:pPr>
              <w:rPr>
                <w:rFonts w:ascii="Calibri" w:hAnsi="Calibri" w:cs="Calibri"/>
              </w:rPr>
            </w:pPr>
          </w:p>
        </w:tc>
      </w:tr>
      <w:tr w:rsidR="00383498" w:rsidRPr="00BB7F77" w14:paraId="1E76BCB1" w14:textId="77777777" w:rsidTr="00B20982">
        <w:trPr>
          <w:trHeight w:val="2332"/>
        </w:trPr>
        <w:tc>
          <w:tcPr>
            <w:tcW w:w="3624" w:type="dxa"/>
            <w:tcBorders>
              <w:right w:val="single" w:sz="18" w:space="0" w:color="648276" w:themeColor="accent5"/>
            </w:tcBorders>
          </w:tcPr>
          <w:p w14:paraId="5A2DA0CC" w14:textId="77777777" w:rsidR="00605A5B" w:rsidRPr="00BB7F77" w:rsidRDefault="00FB295F" w:rsidP="00C42F47">
            <w:pPr>
              <w:pStyle w:val="Heading1"/>
              <w:jc w:val="right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604447469"/>
                <w:placeholder>
                  <w:docPart w:val="F2273290F70B43F09B4786C529D20B2B"/>
                </w:placeholder>
                <w:temporary/>
                <w:showingPlcHdr/>
                <w:text/>
              </w:sdtPr>
              <w:sdtEndPr/>
              <w:sdtContent>
                <w:r w:rsidR="00A77921" w:rsidRPr="00BB7F77">
                  <w:rPr>
                    <w:rFonts w:ascii="Calibri" w:hAnsi="Calibri" w:cs="Calibri"/>
                  </w:rPr>
                  <w:t>Contact</w:t>
                </w:r>
              </w:sdtContent>
            </w:sdt>
          </w:p>
          <w:p w14:paraId="237EA7F9" w14:textId="2C35D5EF" w:rsidR="00C1095A" w:rsidRPr="00BB7F77" w:rsidRDefault="002D2EBD" w:rsidP="00C42F47">
            <w:pPr>
              <w:jc w:val="right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25 Bloomingdale </w:t>
            </w:r>
            <w:proofErr w:type="spellStart"/>
            <w:r w:rsidRPr="00BB7F77">
              <w:rPr>
                <w:rFonts w:ascii="Calibri" w:hAnsi="Calibri" w:cs="Calibri"/>
              </w:rPr>
              <w:t>Dr</w:t>
            </w:r>
            <w:proofErr w:type="spellEnd"/>
            <w:r w:rsidRPr="00BB7F77">
              <w:rPr>
                <w:rFonts w:ascii="Calibri" w:hAnsi="Calibri" w:cs="Calibri"/>
              </w:rPr>
              <w:t xml:space="preserve"> 1B</w:t>
            </w:r>
          </w:p>
          <w:p w14:paraId="4CFECA95" w14:textId="150C17FF" w:rsidR="00C42F47" w:rsidRPr="00BB7F77" w:rsidRDefault="002D2EBD" w:rsidP="00C42F47">
            <w:pPr>
              <w:jc w:val="right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Hillsborough NJ</w:t>
            </w:r>
          </w:p>
          <w:p w14:paraId="65AE88C6" w14:textId="7045A125" w:rsidR="00C42F47" w:rsidRPr="00BB7F77" w:rsidRDefault="006E4431" w:rsidP="00C42F47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4696390294 </w:t>
            </w:r>
            <w:proofErr w:type="spellStart"/>
            <w:r>
              <w:rPr>
                <w:rFonts w:ascii="Calibri" w:hAnsi="Calibri" w:cs="Calibri"/>
              </w:rPr>
              <w:t>ext</w:t>
            </w:r>
            <w:proofErr w:type="spellEnd"/>
            <w:r>
              <w:rPr>
                <w:rFonts w:ascii="Calibri" w:hAnsi="Calibri" w:cs="Calibri"/>
              </w:rPr>
              <w:t xml:space="preserve"> 113</w:t>
            </w:r>
          </w:p>
          <w:p w14:paraId="73C1FB2E" w14:textId="719B398B" w:rsidR="00605A5B" w:rsidRPr="00BB7F77" w:rsidRDefault="006E4431" w:rsidP="00C42F47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durga@tekjobs.ai</w:t>
            </w:r>
            <w:bookmarkStart w:id="0" w:name="_GoBack"/>
            <w:bookmarkEnd w:id="0"/>
          </w:p>
        </w:tc>
        <w:tc>
          <w:tcPr>
            <w:tcW w:w="11586" w:type="dxa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73CDF916" w14:textId="77777777" w:rsidR="00605A5B" w:rsidRPr="00BB7F77" w:rsidRDefault="00FB295F" w:rsidP="00C42F47">
            <w:pPr>
              <w:pStyle w:val="Heading1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651833632"/>
                <w:placeholder>
                  <w:docPart w:val="4E07E2A375BE4E8697CFDE9DDBFE2C50"/>
                </w:placeholder>
                <w:temporary/>
                <w:showingPlcHdr/>
                <w:text/>
              </w:sdtPr>
              <w:sdtEndPr/>
              <w:sdtContent>
                <w:r w:rsidR="00A77921" w:rsidRPr="00BB7F77">
                  <w:rPr>
                    <w:rFonts w:ascii="Calibri" w:hAnsi="Calibri" w:cs="Calibri"/>
                  </w:rPr>
                  <w:t>Objective</w:t>
                </w:r>
              </w:sdtContent>
            </w:sdt>
          </w:p>
          <w:p w14:paraId="3FD9B80E" w14:textId="7E0F7DB3" w:rsidR="005D0A02" w:rsidRPr="00BB7F77" w:rsidRDefault="00723620" w:rsidP="00383498">
            <w:pPr>
              <w:rPr>
                <w:rFonts w:ascii="Calibri" w:hAnsi="Calibri" w:cs="Calibri"/>
                <w:szCs w:val="22"/>
              </w:rPr>
            </w:pPr>
            <w:r w:rsidRPr="00BB7F77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 xml:space="preserve">With over 10 years in </w:t>
            </w:r>
            <w:r w:rsidR="00B20982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 xml:space="preserve">Project Management, </w:t>
            </w:r>
            <w:r w:rsidRPr="00BB7F77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>ETL Development</w:t>
            </w:r>
            <w:r w:rsidR="005115C1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 xml:space="preserve"> and </w:t>
            </w:r>
            <w:r w:rsidR="00B20982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>QA T</w:t>
            </w:r>
            <w:r w:rsidR="005115C1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>esting</w:t>
            </w:r>
            <w:r w:rsidRPr="00BB7F77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 xml:space="preserve">, and Application Support. I have extensive experience in ETL process and reports, RDBMS, </w:t>
            </w:r>
            <w:proofErr w:type="spellStart"/>
            <w:r w:rsidRPr="00BB7F77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>Informatica</w:t>
            </w:r>
            <w:proofErr w:type="spellEnd"/>
            <w:r w:rsidRPr="00BB7F77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 xml:space="preserve">. Experience in UNIX operating systems. Extensive experience in SOAP UI, REST APIs, </w:t>
            </w:r>
            <w:proofErr w:type="spellStart"/>
            <w:r w:rsidRPr="00BB7F77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>DevOps</w:t>
            </w:r>
            <w:proofErr w:type="spellEnd"/>
            <w:r w:rsidRPr="00BB7F77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 xml:space="preserve">, </w:t>
            </w:r>
            <w:proofErr w:type="spellStart"/>
            <w:r w:rsidRPr="00BB7F77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>AutoSys</w:t>
            </w:r>
            <w:proofErr w:type="spellEnd"/>
            <w:r w:rsidRPr="00BB7F77">
              <w:rPr>
                <w:rFonts w:ascii="Calibri" w:hAnsi="Calibri" w:cs="Calibri"/>
                <w:color w:val="384347"/>
                <w:szCs w:val="22"/>
                <w:shd w:val="clear" w:color="auto" w:fill="FFFFFF"/>
              </w:rPr>
              <w:t xml:space="preserve">. </w:t>
            </w:r>
            <w:r w:rsidRPr="00BB7F77">
              <w:rPr>
                <w:rFonts w:ascii="Calibri" w:hAnsi="Calibri" w:cs="Calibri"/>
                <w:szCs w:val="22"/>
              </w:rPr>
              <w:t>Extensive experience in testing Extract, Transform and Load (ETL) processes and Reports. Experience with QA Methodology and QA Validations to ensure the Quality</w:t>
            </w:r>
          </w:p>
        </w:tc>
      </w:tr>
      <w:tr w:rsidR="00383498" w:rsidRPr="00BB7F77" w14:paraId="67DF1990" w14:textId="77777777" w:rsidTr="00B20982">
        <w:trPr>
          <w:trHeight w:val="1327"/>
        </w:trPr>
        <w:tc>
          <w:tcPr>
            <w:tcW w:w="3624" w:type="dxa"/>
            <w:vMerge w:val="restart"/>
            <w:tcBorders>
              <w:right w:val="single" w:sz="18" w:space="0" w:color="648276" w:themeColor="accent5"/>
            </w:tcBorders>
          </w:tcPr>
          <w:p w14:paraId="2C8C3631" w14:textId="5CF27D38" w:rsidR="005D36AC" w:rsidRPr="00BB7F77" w:rsidRDefault="005D36AC" w:rsidP="00E8639E">
            <w:pPr>
              <w:pStyle w:val="Heading4"/>
              <w:jc w:val="right"/>
              <w:rPr>
                <w:rFonts w:ascii="Calibri" w:eastAsiaTheme="minorHAnsi" w:hAnsi="Calibri" w:cs="Calibri"/>
                <w:b/>
                <w:iCs w:val="0"/>
                <w:color w:val="648276" w:themeColor="accent5"/>
                <w:sz w:val="28"/>
              </w:rPr>
            </w:pPr>
          </w:p>
          <w:p w14:paraId="382B9E75" w14:textId="77777777" w:rsidR="005D36AC" w:rsidRPr="00BB7F77" w:rsidRDefault="005D36AC" w:rsidP="00E8639E">
            <w:pPr>
              <w:pStyle w:val="Heading4"/>
              <w:jc w:val="right"/>
              <w:rPr>
                <w:rFonts w:ascii="Calibri" w:hAnsi="Calibri" w:cs="Calibri"/>
              </w:rPr>
            </w:pPr>
          </w:p>
          <w:p w14:paraId="7C6ACDE2" w14:textId="77777777" w:rsidR="005D36AC" w:rsidRPr="00BB7F77" w:rsidRDefault="005D36AC" w:rsidP="00E8639E">
            <w:pPr>
              <w:pStyle w:val="Heading4"/>
              <w:jc w:val="right"/>
              <w:rPr>
                <w:rFonts w:ascii="Calibri" w:hAnsi="Calibri" w:cs="Calibri"/>
              </w:rPr>
            </w:pPr>
          </w:p>
          <w:p w14:paraId="28696012" w14:textId="77777777" w:rsidR="005D36AC" w:rsidRPr="00BB7F77" w:rsidRDefault="00FB295F" w:rsidP="00E8639E">
            <w:pPr>
              <w:pStyle w:val="Heading1"/>
              <w:jc w:val="right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42716918"/>
                <w:placeholder>
                  <w:docPart w:val="7E690F771F5B49399DD59AE56B1082CC"/>
                </w:placeholder>
                <w:temporary/>
                <w:showingPlcHdr/>
                <w:text/>
              </w:sdtPr>
              <w:sdtEndPr/>
              <w:sdtContent>
                <w:r w:rsidR="005D36AC" w:rsidRPr="00BB7F77">
                  <w:rPr>
                    <w:rFonts w:ascii="Calibri" w:hAnsi="Calibri" w:cs="Calibri"/>
                  </w:rPr>
                  <w:t>Key Skills</w:t>
                </w:r>
              </w:sdtContent>
            </w:sdt>
          </w:p>
          <w:p w14:paraId="64854F5E" w14:textId="6942A4C9" w:rsidR="00B20982" w:rsidRDefault="00B20982" w:rsidP="00E8639E">
            <w:pPr>
              <w:pStyle w:val="Heading4"/>
              <w:jc w:val="right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Project Management</w:t>
            </w:r>
          </w:p>
          <w:p w14:paraId="54E576D8" w14:textId="232F315C" w:rsidR="00CA1AF9" w:rsidRPr="00BB7F77" w:rsidRDefault="00CA1AF9" w:rsidP="00E8639E">
            <w:pPr>
              <w:pStyle w:val="Heading4"/>
              <w:jc w:val="right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Application Support</w:t>
            </w:r>
          </w:p>
          <w:p w14:paraId="4ED99AEF" w14:textId="6C0CF425" w:rsidR="00723620" w:rsidRPr="00BB7F77" w:rsidRDefault="00723620" w:rsidP="00723620">
            <w:pPr>
              <w:pStyle w:val="Heading4"/>
              <w:jc w:val="right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ETL Tools, Reporting Tools</w:t>
            </w:r>
          </w:p>
          <w:p w14:paraId="0B9B8800" w14:textId="5082165F" w:rsidR="005D36AC" w:rsidRPr="00BB7F77" w:rsidRDefault="00A54B2F" w:rsidP="00B20982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                     </w:t>
            </w:r>
            <w:r w:rsidR="00723620" w:rsidRPr="00BB7F77">
              <w:rPr>
                <w:rFonts w:ascii="Calibri" w:hAnsi="Calibri" w:cs="Calibri"/>
              </w:rPr>
              <w:t xml:space="preserve">      </w:t>
            </w:r>
            <w:r w:rsidR="00B20982">
              <w:rPr>
                <w:rFonts w:ascii="Calibri" w:hAnsi="Calibri" w:cs="Calibri"/>
              </w:rPr>
              <w:t xml:space="preserve">  </w:t>
            </w:r>
            <w:r w:rsidR="00723620" w:rsidRPr="00BB7F77">
              <w:rPr>
                <w:rFonts w:ascii="Calibri" w:hAnsi="Calibri" w:cs="Calibri"/>
              </w:rPr>
              <w:t xml:space="preserve"> </w:t>
            </w:r>
            <w:r w:rsidR="00383498" w:rsidRPr="00BB7F77">
              <w:rPr>
                <w:rFonts w:ascii="Calibri" w:hAnsi="Calibri" w:cs="Calibri"/>
              </w:rPr>
              <w:t>Siebel Development</w:t>
            </w:r>
          </w:p>
          <w:p w14:paraId="7476F2C8" w14:textId="253FFF3B" w:rsidR="00CA1AF9" w:rsidRPr="00BB7F77" w:rsidRDefault="00CA1AF9" w:rsidP="00CA1AF9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                             </w:t>
            </w:r>
            <w:r w:rsidR="00B20982">
              <w:rPr>
                <w:rFonts w:ascii="Calibri" w:hAnsi="Calibri" w:cs="Calibri"/>
              </w:rPr>
              <w:t xml:space="preserve">  </w:t>
            </w:r>
            <w:r w:rsidRPr="00BB7F77">
              <w:rPr>
                <w:rFonts w:ascii="Calibri" w:hAnsi="Calibri" w:cs="Calibri"/>
              </w:rPr>
              <w:t xml:space="preserve">   </w:t>
            </w:r>
            <w:r w:rsidR="00723620" w:rsidRPr="00BB7F77">
              <w:rPr>
                <w:rFonts w:ascii="Calibri" w:hAnsi="Calibri" w:cs="Calibri"/>
              </w:rPr>
              <w:t xml:space="preserve">            </w:t>
            </w:r>
            <w:r w:rsidRPr="00BB7F77">
              <w:rPr>
                <w:rFonts w:ascii="Calibri" w:hAnsi="Calibri" w:cs="Calibri"/>
              </w:rPr>
              <w:t xml:space="preserve">SQL PL/SQL </w:t>
            </w:r>
          </w:p>
          <w:p w14:paraId="438409FF" w14:textId="77777777" w:rsidR="005D36AC" w:rsidRPr="00BB7F77" w:rsidRDefault="005D36AC" w:rsidP="00E8639E">
            <w:pPr>
              <w:pStyle w:val="Heading4"/>
              <w:jc w:val="right"/>
              <w:rPr>
                <w:rFonts w:ascii="Calibri" w:hAnsi="Calibri" w:cs="Calibri"/>
              </w:rPr>
            </w:pPr>
          </w:p>
          <w:p w14:paraId="3B8053FA" w14:textId="77777777" w:rsidR="00723620" w:rsidRPr="00BB7F77" w:rsidRDefault="00FB295F" w:rsidP="00723620">
            <w:pPr>
              <w:pStyle w:val="Heading1"/>
              <w:jc w:val="right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723097672"/>
                <w:placeholder>
                  <w:docPart w:val="25D4836DDB9D46B49376F39A41CFF098"/>
                </w:placeholder>
                <w:temporary/>
                <w:showingPlcHdr/>
                <w:text/>
              </w:sdtPr>
              <w:sdtEndPr/>
              <w:sdtContent>
                <w:r w:rsidR="00723620" w:rsidRPr="00BB7F77">
                  <w:rPr>
                    <w:rFonts w:ascii="Calibri" w:hAnsi="Calibri" w:cs="Calibri"/>
                  </w:rPr>
                  <w:t>Education</w:t>
                </w:r>
              </w:sdtContent>
            </w:sdt>
          </w:p>
          <w:p w14:paraId="45227D94" w14:textId="77777777" w:rsidR="00723620" w:rsidRPr="00BB7F77" w:rsidRDefault="00723620" w:rsidP="00723620">
            <w:pPr>
              <w:pStyle w:val="Heading4"/>
              <w:jc w:val="right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Bachelors of Technology</w:t>
            </w:r>
          </w:p>
          <w:p w14:paraId="573875D9" w14:textId="77777777" w:rsidR="00723620" w:rsidRPr="00BB7F77" w:rsidRDefault="00723620" w:rsidP="00723620">
            <w:pPr>
              <w:pStyle w:val="Heading4"/>
              <w:jc w:val="right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Computer Science Engineering</w:t>
            </w:r>
          </w:p>
          <w:p w14:paraId="2C0DF2EE" w14:textId="77777777" w:rsidR="00723620" w:rsidRPr="00BB7F77" w:rsidRDefault="00723620" w:rsidP="00723620">
            <w:pPr>
              <w:pStyle w:val="Heading4"/>
              <w:jc w:val="right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JNT University</w:t>
            </w:r>
          </w:p>
          <w:p w14:paraId="3B4C780D" w14:textId="4C7A6329" w:rsidR="00723620" w:rsidRPr="00BB7F77" w:rsidRDefault="00723620" w:rsidP="00723620">
            <w:pPr>
              <w:rPr>
                <w:rFonts w:ascii="Calibri" w:hAnsi="Calibri" w:cs="Calibri"/>
              </w:rPr>
            </w:pPr>
          </w:p>
        </w:tc>
        <w:tc>
          <w:tcPr>
            <w:tcW w:w="1158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7FA66156" w14:textId="77777777" w:rsidR="005D36AC" w:rsidRPr="00BB7F77" w:rsidRDefault="00FB295F" w:rsidP="00C42F47">
            <w:pPr>
              <w:pStyle w:val="Heading1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767221959"/>
                <w:placeholder>
                  <w:docPart w:val="1AA084AEE2FF45368386F3F1C3408BA6"/>
                </w:placeholder>
                <w:temporary/>
                <w:showingPlcHdr/>
                <w:text/>
              </w:sdtPr>
              <w:sdtEndPr/>
              <w:sdtContent>
                <w:r w:rsidR="005D36AC" w:rsidRPr="00BB7F77">
                  <w:rPr>
                    <w:rFonts w:ascii="Calibri" w:hAnsi="Calibri" w:cs="Calibri"/>
                  </w:rPr>
                  <w:t>Experience</w:t>
                </w:r>
              </w:sdtContent>
            </w:sdt>
          </w:p>
          <w:p w14:paraId="2CF11F8C" w14:textId="1DA88A83" w:rsidR="005D36AC" w:rsidRPr="00BB7F77" w:rsidRDefault="00AA2B28" w:rsidP="00C42F47">
            <w:pPr>
              <w:pStyle w:val="Heading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Nov</w:t>
            </w:r>
            <w:r w:rsidR="002D2EBD" w:rsidRPr="00BB7F77">
              <w:rPr>
                <w:rFonts w:ascii="Calibri" w:hAnsi="Calibri" w:cs="Calibri"/>
              </w:rPr>
              <w:t xml:space="preserve"> 202</w:t>
            </w:r>
            <w:r w:rsidR="00723620" w:rsidRPr="00BB7F77">
              <w:rPr>
                <w:rFonts w:ascii="Calibri" w:hAnsi="Calibri" w:cs="Calibri"/>
              </w:rPr>
              <w:t>3</w:t>
            </w:r>
            <w:r w:rsidR="002D2EBD" w:rsidRPr="00BB7F77">
              <w:rPr>
                <w:rFonts w:ascii="Calibri" w:hAnsi="Calibri" w:cs="Calibri"/>
              </w:rPr>
              <w:t xml:space="preserve"> – </w:t>
            </w:r>
            <w:r w:rsidR="00455C6B">
              <w:rPr>
                <w:rFonts w:ascii="Calibri" w:hAnsi="Calibri" w:cs="Calibri"/>
              </w:rPr>
              <w:t>Apr</w:t>
            </w:r>
            <w:r w:rsidR="002D2EBD" w:rsidRPr="00BB7F77">
              <w:rPr>
                <w:rFonts w:ascii="Calibri" w:hAnsi="Calibri" w:cs="Calibri"/>
              </w:rPr>
              <w:t xml:space="preserve"> 202</w:t>
            </w:r>
            <w:r w:rsidR="00723620" w:rsidRPr="00BB7F77">
              <w:rPr>
                <w:rFonts w:ascii="Calibri" w:hAnsi="Calibri" w:cs="Calibri"/>
              </w:rPr>
              <w:t>4</w:t>
            </w:r>
          </w:p>
          <w:p w14:paraId="6D7E86E0" w14:textId="03D73BF9" w:rsidR="002D2EBD" w:rsidRDefault="00723620" w:rsidP="00A06E97">
            <w:pPr>
              <w:rPr>
                <w:rFonts w:ascii="Calibri" w:hAnsi="Calibri" w:cs="Calibri"/>
              </w:rPr>
            </w:pPr>
            <w:proofErr w:type="spellStart"/>
            <w:r w:rsidRPr="00BB7F77">
              <w:rPr>
                <w:rFonts w:ascii="Calibri" w:hAnsi="Calibri" w:cs="Calibri"/>
              </w:rPr>
              <w:t>Cloudium</w:t>
            </w:r>
            <w:proofErr w:type="spellEnd"/>
            <w:r w:rsidRPr="00BB7F77">
              <w:rPr>
                <w:rFonts w:ascii="Calibri" w:hAnsi="Calibri" w:cs="Calibri"/>
              </w:rPr>
              <w:t xml:space="preserve"> Software LLC</w:t>
            </w:r>
          </w:p>
          <w:p w14:paraId="57F57105" w14:textId="2DD1CCA8" w:rsidR="005115C1" w:rsidRPr="00BB7F77" w:rsidRDefault="001E7B71" w:rsidP="00A06E9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Coordinator | Scrum Master</w:t>
            </w:r>
            <w:r w:rsidR="005115C1">
              <w:rPr>
                <w:rFonts w:ascii="Calibri" w:hAnsi="Calibri" w:cs="Calibri"/>
              </w:rPr>
              <w:t xml:space="preserve"> </w:t>
            </w:r>
          </w:p>
          <w:p w14:paraId="07E3FFC2" w14:textId="77777777" w:rsidR="00723620" w:rsidRPr="00BB7F77" w:rsidRDefault="00723620" w:rsidP="00A06E97">
            <w:pPr>
              <w:rPr>
                <w:rFonts w:ascii="Calibri" w:hAnsi="Calibri" w:cs="Calibri"/>
              </w:rPr>
            </w:pPr>
          </w:p>
          <w:p w14:paraId="79A1A449" w14:textId="6AFCB794" w:rsidR="002D2EBD" w:rsidRPr="00BB7F77" w:rsidRDefault="002D2EBD" w:rsidP="00A06E97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b/>
                <w:color w:val="648276" w:themeColor="accent5"/>
                <w:sz w:val="24"/>
              </w:rPr>
              <w:t>Responsibilities</w:t>
            </w:r>
            <w:r w:rsidRPr="00BB7F77">
              <w:rPr>
                <w:rFonts w:ascii="Calibri" w:hAnsi="Calibri" w:cs="Calibri"/>
              </w:rPr>
              <w:t xml:space="preserve">: </w:t>
            </w:r>
          </w:p>
          <w:p w14:paraId="3E166FB4" w14:textId="7C594F28" w:rsidR="00CA1AF9" w:rsidRDefault="001D3859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Coordinating with Client and Stakeholder to understand the requirement.</w:t>
            </w:r>
            <w:r w:rsidR="00B20982">
              <w:rPr>
                <w:rFonts w:ascii="Calibri" w:hAnsi="Calibri" w:cs="Calibri"/>
              </w:rPr>
              <w:t xml:space="preserve"> Primary POC for the client in the Project status call with client and understanding the </w:t>
            </w:r>
            <w:proofErr w:type="gramStart"/>
            <w:r w:rsidR="00B20982">
              <w:rPr>
                <w:rFonts w:ascii="Calibri" w:hAnsi="Calibri" w:cs="Calibri"/>
              </w:rPr>
              <w:t>clients</w:t>
            </w:r>
            <w:proofErr w:type="gramEnd"/>
            <w:r w:rsidR="00B20982">
              <w:rPr>
                <w:rFonts w:ascii="Calibri" w:hAnsi="Calibri" w:cs="Calibri"/>
              </w:rPr>
              <w:t xml:space="preserve"> expectations and requirements.</w:t>
            </w:r>
          </w:p>
          <w:p w14:paraId="435B0075" w14:textId="50CD4207" w:rsidR="00B20982" w:rsidRPr="00BB7F77" w:rsidRDefault="00B20982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Converting client requirements to Project scopes and then Scrum and coordinating with </w:t>
            </w:r>
            <w:proofErr w:type="spellStart"/>
            <w:r>
              <w:rPr>
                <w:rFonts w:ascii="Calibri" w:hAnsi="Calibri" w:cs="Calibri"/>
              </w:rPr>
              <w:t>DevOps</w:t>
            </w:r>
            <w:proofErr w:type="spellEnd"/>
            <w:r>
              <w:rPr>
                <w:rFonts w:ascii="Calibri" w:hAnsi="Calibri" w:cs="Calibri"/>
              </w:rPr>
              <w:t xml:space="preserve"> to make a release to client.</w:t>
            </w:r>
          </w:p>
          <w:p w14:paraId="69F98168" w14:textId="77777777" w:rsid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Coordinated with Level 1 technical support specialists to take over calls outside their level of support.</w:t>
            </w:r>
          </w:p>
          <w:p w14:paraId="4F0DA2A0" w14:textId="6CAAB2E8" w:rsidR="00B20982" w:rsidRDefault="00B20982" w:rsidP="00B2098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Defining Project Scopes and Deliverables and define the scopes in Scrum by involving Development teams and </w:t>
            </w:r>
            <w:proofErr w:type="gramStart"/>
            <w:r>
              <w:rPr>
                <w:rFonts w:ascii="Calibri" w:hAnsi="Calibri" w:cs="Calibri"/>
              </w:rPr>
              <w:t>Testing</w:t>
            </w:r>
            <w:proofErr w:type="gramEnd"/>
            <w:r>
              <w:rPr>
                <w:rFonts w:ascii="Calibri" w:hAnsi="Calibri" w:cs="Calibri"/>
              </w:rPr>
              <w:t xml:space="preserve"> teams.</w:t>
            </w:r>
          </w:p>
          <w:p w14:paraId="3A6F374F" w14:textId="0A628953" w:rsidR="00B20982" w:rsidRDefault="00B20982" w:rsidP="00B2098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Closely monitoring Project status from </w:t>
            </w:r>
            <w:proofErr w:type="spellStart"/>
            <w:r>
              <w:rPr>
                <w:rFonts w:ascii="Calibri" w:hAnsi="Calibri" w:cs="Calibri"/>
              </w:rPr>
              <w:t>Dev</w:t>
            </w:r>
            <w:proofErr w:type="spellEnd"/>
            <w:r>
              <w:rPr>
                <w:rFonts w:ascii="Calibri" w:hAnsi="Calibri" w:cs="Calibri"/>
              </w:rPr>
              <w:t xml:space="preserve"> team to QA team by assigning proper status to JIRA tickets.</w:t>
            </w:r>
          </w:p>
          <w:p w14:paraId="499CB573" w14:textId="0E15D4A4" w:rsidR="00B20982" w:rsidRPr="00B20982" w:rsidRDefault="00B20982" w:rsidP="00B2098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Managing and prioritizing the Project scopes between the teams and ensure smooth delivery to client.</w:t>
            </w:r>
          </w:p>
          <w:p w14:paraId="23E65BAF" w14:textId="77777777" w:rsidR="005115C1" w:rsidRP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Assisted customers with more difficult technical issues requiring a greater level of personalized care and in greater length.</w:t>
            </w:r>
          </w:p>
          <w:p w14:paraId="57580770" w14:textId="77777777" w:rsidR="005115C1" w:rsidRP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Escalated support desk tickets to Level 3 in the most crucial circumstances and after considerable time had been spent on a single ticket.</w:t>
            </w:r>
          </w:p>
          <w:p w14:paraId="67223CBC" w14:textId="6F24E4BE" w:rsidR="005115C1" w:rsidRPr="005115C1" w:rsidRDefault="00B20982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Provide Project updates to Management and </w:t>
            </w:r>
            <w:proofErr w:type="spellStart"/>
            <w:r>
              <w:rPr>
                <w:rFonts w:ascii="Calibri" w:hAnsi="Calibri" w:cs="Calibri"/>
              </w:rPr>
              <w:t>brining</w:t>
            </w:r>
            <w:proofErr w:type="spellEnd"/>
            <w:r>
              <w:rPr>
                <w:rFonts w:ascii="Calibri" w:hAnsi="Calibri" w:cs="Calibri"/>
              </w:rPr>
              <w:t xml:space="preserve"> up the risks involved in Budgets, timelines, resources and quality.</w:t>
            </w:r>
          </w:p>
          <w:p w14:paraId="36A5EBA6" w14:textId="78D39AE0" w:rsidR="00723620" w:rsidRPr="00BB7F77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Also worked with QA team</w:t>
            </w:r>
            <w:r w:rsidR="00723620" w:rsidRPr="00BB7F77">
              <w:rPr>
                <w:rFonts w:ascii="Calibri" w:hAnsi="Calibri" w:cs="Calibri"/>
              </w:rPr>
              <w:t xml:space="preserve"> in Requirement cycle, test strategizing, test cycle planning, test estimates matrix preparation, Test plan review and Test Execution Review and Defect Triage</w:t>
            </w:r>
            <w:r w:rsidR="00BB7F77" w:rsidRPr="00BB7F77">
              <w:rPr>
                <w:rFonts w:ascii="Calibri" w:hAnsi="Calibri" w:cs="Calibri"/>
              </w:rPr>
              <w:t>.</w:t>
            </w:r>
          </w:p>
          <w:p w14:paraId="01BE1A1A" w14:textId="5DC6406A" w:rsidR="001D3859" w:rsidRPr="00BB7F77" w:rsidRDefault="00BB7F77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Performed volume testing by transmitting batch files and validating them.</w:t>
            </w:r>
          </w:p>
          <w:p w14:paraId="74FC10B0" w14:textId="5C682914" w:rsidR="001D3859" w:rsidRPr="00BB7F77" w:rsidRDefault="001D3859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Assisted UAT team and QA team in coming up with validation scripts to perform the validations as expected to cover all scenarios</w:t>
            </w:r>
          </w:p>
          <w:p w14:paraId="570AD22D" w14:textId="77777777" w:rsidR="002D2EBD" w:rsidRPr="00BB7F77" w:rsidRDefault="001D3859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Responsible for smooth handover and deliveries.</w:t>
            </w:r>
          </w:p>
          <w:p w14:paraId="395408B7" w14:textId="5239A9FF" w:rsidR="00F7073E" w:rsidRPr="00BB7F77" w:rsidRDefault="00F7073E" w:rsidP="003115A1">
            <w:pPr>
              <w:rPr>
                <w:rFonts w:ascii="Calibri" w:hAnsi="Calibri" w:cs="Calibri"/>
              </w:rPr>
            </w:pPr>
          </w:p>
        </w:tc>
      </w:tr>
      <w:tr w:rsidR="00383498" w:rsidRPr="00BB7F77" w14:paraId="3063146F" w14:textId="77777777" w:rsidTr="00B20982">
        <w:trPr>
          <w:trHeight w:val="40"/>
        </w:trPr>
        <w:tc>
          <w:tcPr>
            <w:tcW w:w="3624" w:type="dxa"/>
            <w:vMerge/>
            <w:tcBorders>
              <w:right w:val="single" w:sz="18" w:space="0" w:color="648276" w:themeColor="accent5"/>
            </w:tcBorders>
          </w:tcPr>
          <w:p w14:paraId="74E49548" w14:textId="77777777" w:rsidR="005D36AC" w:rsidRPr="00BB7F77" w:rsidRDefault="005D36AC" w:rsidP="00C42F47">
            <w:pPr>
              <w:pStyle w:val="Heading1"/>
              <w:jc w:val="right"/>
              <w:rPr>
                <w:rFonts w:ascii="Calibri" w:hAnsi="Calibri" w:cs="Calibri"/>
              </w:rPr>
            </w:pPr>
          </w:p>
        </w:tc>
        <w:tc>
          <w:tcPr>
            <w:tcW w:w="1158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76B57356" w14:textId="77777777" w:rsidR="002D2EBD" w:rsidRPr="00BB7F77" w:rsidRDefault="002D2EBD" w:rsidP="001D3859">
            <w:pPr>
              <w:rPr>
                <w:rFonts w:ascii="Calibri" w:hAnsi="Calibri" w:cs="Calibri"/>
              </w:rPr>
            </w:pPr>
          </w:p>
          <w:p w14:paraId="2A169F95" w14:textId="36F2ABD5" w:rsidR="00F92F86" w:rsidRPr="00BB7F77" w:rsidRDefault="00F92F86" w:rsidP="00F92F86">
            <w:pPr>
              <w:pStyle w:val="Heading2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Sep 20</w:t>
            </w:r>
            <w:r w:rsidR="001E7B71">
              <w:rPr>
                <w:rFonts w:ascii="Calibri" w:hAnsi="Calibri" w:cs="Calibri"/>
              </w:rPr>
              <w:t>19</w:t>
            </w:r>
            <w:r w:rsidRPr="00BB7F77">
              <w:rPr>
                <w:rFonts w:ascii="Calibri" w:hAnsi="Calibri" w:cs="Calibri"/>
              </w:rPr>
              <w:t xml:space="preserve"> – Jun 2023</w:t>
            </w:r>
          </w:p>
          <w:p w14:paraId="40F4DBFD" w14:textId="77777777" w:rsidR="00F92F86" w:rsidRPr="00BB7F77" w:rsidRDefault="00F92F86" w:rsidP="00F92F86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HCL Americas</w:t>
            </w:r>
          </w:p>
          <w:p w14:paraId="78905CB7" w14:textId="2F37B4A6" w:rsidR="00A748A5" w:rsidRPr="00BB7F77" w:rsidRDefault="00A9743E" w:rsidP="00F92F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Project </w:t>
            </w:r>
            <w:r w:rsidR="005115C1">
              <w:rPr>
                <w:rFonts w:ascii="Calibri" w:hAnsi="Calibri" w:cs="Calibri"/>
              </w:rPr>
              <w:t>Manager</w:t>
            </w:r>
            <w:r w:rsidR="001E7B71">
              <w:rPr>
                <w:rFonts w:ascii="Calibri" w:hAnsi="Calibri" w:cs="Calibri"/>
              </w:rPr>
              <w:t>| Scrum Master</w:t>
            </w:r>
          </w:p>
          <w:p w14:paraId="0CA84FFB" w14:textId="77777777" w:rsidR="00F92F86" w:rsidRPr="00BB7F77" w:rsidRDefault="00F92F86" w:rsidP="00F92F86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b/>
                <w:color w:val="648276" w:themeColor="accent5"/>
                <w:sz w:val="24"/>
              </w:rPr>
              <w:t>Clients</w:t>
            </w:r>
            <w:r w:rsidRPr="00BB7F77">
              <w:rPr>
                <w:rFonts w:ascii="Calibri" w:hAnsi="Calibri" w:cs="Calibri"/>
              </w:rPr>
              <w:t>: T-Mobile</w:t>
            </w:r>
          </w:p>
          <w:p w14:paraId="30110635" w14:textId="77777777" w:rsidR="00F92F86" w:rsidRPr="00BB7F77" w:rsidRDefault="00F92F86" w:rsidP="00F92F86">
            <w:pPr>
              <w:rPr>
                <w:rFonts w:ascii="Calibri" w:hAnsi="Calibri" w:cs="Calibri"/>
              </w:rPr>
            </w:pPr>
          </w:p>
          <w:p w14:paraId="1827F7AC" w14:textId="77777777" w:rsidR="00F92F86" w:rsidRPr="00BB7F77" w:rsidRDefault="00F92F86" w:rsidP="00F92F86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b/>
                <w:color w:val="648276" w:themeColor="accent5"/>
                <w:sz w:val="24"/>
              </w:rPr>
              <w:t>Responsibilities</w:t>
            </w:r>
            <w:r w:rsidRPr="00BB7F77">
              <w:rPr>
                <w:rFonts w:ascii="Calibri" w:hAnsi="Calibri" w:cs="Calibri"/>
              </w:rPr>
              <w:t xml:space="preserve">: </w:t>
            </w:r>
          </w:p>
          <w:p w14:paraId="1F8A4861" w14:textId="77777777" w:rsidR="005115C1" w:rsidRDefault="005115C1" w:rsidP="005115C1">
            <w:pPr>
              <w:pStyle w:val="ListParagraph"/>
              <w:rPr>
                <w:rFonts w:ascii="Calibri" w:hAnsi="Calibri" w:cs="Calibri"/>
              </w:rPr>
            </w:pPr>
          </w:p>
          <w:p w14:paraId="10BED6E5" w14:textId="28F3C063" w:rsidR="005115C1" w:rsidRP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Coordinating with Client and Stakeholder to understand the requirement.</w:t>
            </w:r>
          </w:p>
          <w:p w14:paraId="0446C080" w14:textId="2A285EDF" w:rsidR="005115C1" w:rsidRP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 xml:space="preserve">Writing complex business reconciliation Use Cases as per the business </w:t>
            </w:r>
            <w:r w:rsidRPr="005115C1">
              <w:rPr>
                <w:rFonts w:ascii="Calibri" w:hAnsi="Calibri" w:cs="Calibri"/>
              </w:rPr>
              <w:lastRenderedPageBreak/>
              <w:t>requirement.</w:t>
            </w:r>
          </w:p>
          <w:p w14:paraId="29538F8C" w14:textId="69CC60BC" w:rsid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Facilitated Scrum Ceremonies including Sprint 0, Backlog Grooming, Story Pointing, Sprint Planning, Sprint Retrospectives, and Sprint Demos</w:t>
            </w:r>
          </w:p>
          <w:p w14:paraId="61DE1DEA" w14:textId="3DD7996A" w:rsidR="00B20982" w:rsidRDefault="00B20982" w:rsidP="00B2098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Provide Project updates to Management and bringing up the risks involved in Budgets, timelines, resources and quality.</w:t>
            </w:r>
          </w:p>
          <w:p w14:paraId="7D4E2AAD" w14:textId="77777777" w:rsidR="00B20982" w:rsidRPr="00BB7F77" w:rsidRDefault="00B20982" w:rsidP="00B2098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Converting client requirements to Project scopes and then Scrum and coordinating with </w:t>
            </w:r>
            <w:proofErr w:type="spellStart"/>
            <w:r>
              <w:rPr>
                <w:rFonts w:ascii="Calibri" w:hAnsi="Calibri" w:cs="Calibri"/>
              </w:rPr>
              <w:t>DevOps</w:t>
            </w:r>
            <w:proofErr w:type="spellEnd"/>
            <w:r>
              <w:rPr>
                <w:rFonts w:ascii="Calibri" w:hAnsi="Calibri" w:cs="Calibri"/>
              </w:rPr>
              <w:t xml:space="preserve"> to make a release to client.</w:t>
            </w:r>
          </w:p>
          <w:p w14:paraId="3AC82948" w14:textId="77777777" w:rsidR="00B20982" w:rsidRDefault="00B20982" w:rsidP="00B2098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Coordinated with Level 1 technical support specialists to take over calls outside their level of support.</w:t>
            </w:r>
          </w:p>
          <w:p w14:paraId="128116A3" w14:textId="34AB6B39" w:rsidR="00B20982" w:rsidRPr="00B20982" w:rsidRDefault="00B20982" w:rsidP="00B2098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Defining Project Scopes and Deliverables and define the scopes in Scrum by involving Development teams and </w:t>
            </w:r>
            <w:proofErr w:type="gramStart"/>
            <w:r>
              <w:rPr>
                <w:rFonts w:ascii="Calibri" w:hAnsi="Calibri" w:cs="Calibri"/>
              </w:rPr>
              <w:t>Testing</w:t>
            </w:r>
            <w:proofErr w:type="gramEnd"/>
            <w:r>
              <w:rPr>
                <w:rFonts w:ascii="Calibri" w:hAnsi="Calibri" w:cs="Calibri"/>
              </w:rPr>
              <w:t xml:space="preserve"> teams.</w:t>
            </w:r>
          </w:p>
          <w:p w14:paraId="7569408B" w14:textId="75101A5F" w:rsidR="00B20982" w:rsidRPr="00B20982" w:rsidRDefault="00B20982" w:rsidP="00B2098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Closely monitoring Project status from </w:t>
            </w:r>
            <w:proofErr w:type="spellStart"/>
            <w:r>
              <w:rPr>
                <w:rFonts w:ascii="Calibri" w:hAnsi="Calibri" w:cs="Calibri"/>
              </w:rPr>
              <w:t>Dev</w:t>
            </w:r>
            <w:proofErr w:type="spellEnd"/>
            <w:r>
              <w:rPr>
                <w:rFonts w:ascii="Calibri" w:hAnsi="Calibri" w:cs="Calibri"/>
              </w:rPr>
              <w:t xml:space="preserve"> team to QA team by assigning proper status to JIRA tickets.</w:t>
            </w:r>
          </w:p>
          <w:p w14:paraId="05B6A54F" w14:textId="60A7F053" w:rsidR="005115C1" w:rsidRP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Updated, maintained, and tracked all requirements in JIRA</w:t>
            </w:r>
          </w:p>
          <w:p w14:paraId="4AF08B0F" w14:textId="25BB8CCD" w:rsidR="005115C1" w:rsidRP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Collaborated with product marketing, operations &amp; business intelligence teams to build reporting and dashboards on Siebel.</w:t>
            </w:r>
          </w:p>
          <w:p w14:paraId="0913A39B" w14:textId="2715567D" w:rsidR="005115C1" w:rsidRP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Have developed and used SSIS to perform data load tool for EIM using control-m.</w:t>
            </w:r>
          </w:p>
          <w:p w14:paraId="51782D07" w14:textId="3A51B075" w:rsidR="005115C1" w:rsidRP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Have contributed to bug fixing and retrofits.</w:t>
            </w:r>
          </w:p>
          <w:p w14:paraId="5E6CE68A" w14:textId="77777777" w:rsidR="005115C1" w:rsidRDefault="005115C1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5115C1">
              <w:rPr>
                <w:rFonts w:ascii="Calibri" w:hAnsi="Calibri" w:cs="Calibri"/>
              </w:rPr>
              <w:t>Have also been involved in design and analysis of requirements by providing POCs and technical inputs to BA.</w:t>
            </w:r>
          </w:p>
          <w:p w14:paraId="505541D9" w14:textId="6AEB42C1" w:rsidR="00F92F86" w:rsidRPr="00BB7F77" w:rsidRDefault="00F92F86" w:rsidP="005115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Coordinating with Client and Stakeholder to understand the requirement.</w:t>
            </w:r>
          </w:p>
          <w:p w14:paraId="671D5737" w14:textId="77777777" w:rsidR="00F92F86" w:rsidRPr="00BB7F77" w:rsidRDefault="00F92F86" w:rsidP="00F92F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During the UAT, interacted directly with business stakeholders, provided clarifications for their questions on the data and use cases</w:t>
            </w:r>
          </w:p>
          <w:p w14:paraId="6BA7C267" w14:textId="77777777" w:rsidR="00F92F86" w:rsidRPr="00BB7F77" w:rsidRDefault="00F92F86" w:rsidP="00F92F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Assisted UAT team and QA team in coming up with validation scripts to perform the validations as expected to cover all scenarios</w:t>
            </w:r>
          </w:p>
          <w:p w14:paraId="1A4EC54C" w14:textId="77777777" w:rsidR="00A748A5" w:rsidRPr="00BB7F77" w:rsidRDefault="00A748A5" w:rsidP="00A748A5">
            <w:pPr>
              <w:rPr>
                <w:rFonts w:ascii="Calibri" w:hAnsi="Calibri" w:cs="Calibri"/>
              </w:rPr>
            </w:pPr>
          </w:p>
          <w:p w14:paraId="30B9556A" w14:textId="77777777" w:rsidR="00A748A5" w:rsidRPr="00BB7F77" w:rsidRDefault="00A748A5" w:rsidP="00A748A5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b/>
                <w:color w:val="648276" w:themeColor="accent5"/>
                <w:sz w:val="24"/>
              </w:rPr>
              <w:t>Environment</w:t>
            </w:r>
            <w:r w:rsidRPr="00BB7F77">
              <w:rPr>
                <w:rFonts w:ascii="Calibri" w:hAnsi="Calibri" w:cs="Calibri"/>
              </w:rPr>
              <w:t xml:space="preserve">: </w:t>
            </w:r>
          </w:p>
          <w:p w14:paraId="12C42122" w14:textId="30D177D6" w:rsidR="00F92F86" w:rsidRPr="00EF3475" w:rsidRDefault="00BB7F77" w:rsidP="00F92F86">
            <w:pPr>
              <w:rPr>
                <w:rFonts w:ascii="Calibri" w:hAnsi="Calibri" w:cs="Calibri"/>
              </w:rPr>
            </w:pPr>
            <w:r w:rsidRPr="00EF3475">
              <w:rPr>
                <w:rFonts w:ascii="Calibri" w:hAnsi="Calibri" w:cs="Calibri"/>
              </w:rPr>
              <w:t xml:space="preserve">UNIX, ALM, JIRA, SOAP UI, TOAD, </w:t>
            </w:r>
            <w:proofErr w:type="spellStart"/>
            <w:r w:rsidRPr="00EF3475">
              <w:rPr>
                <w:rFonts w:ascii="Calibri" w:hAnsi="Calibri" w:cs="Calibri"/>
              </w:rPr>
              <w:t>DataStax</w:t>
            </w:r>
            <w:proofErr w:type="spellEnd"/>
            <w:r w:rsidRPr="00EF3475">
              <w:rPr>
                <w:rFonts w:ascii="Calibri" w:hAnsi="Calibri" w:cs="Calibri"/>
              </w:rPr>
              <w:t xml:space="preserve">, SQL Assistant and IBM Data Studio, </w:t>
            </w:r>
            <w:r w:rsidR="00EF3475" w:rsidRPr="00EF3475">
              <w:rPr>
                <w:rFonts w:ascii="Calibri" w:hAnsi="Calibri" w:cs="Calibri"/>
              </w:rPr>
              <w:t xml:space="preserve">Rational Quality Manager, Test Manager, </w:t>
            </w:r>
            <w:r w:rsidRPr="00EF3475">
              <w:rPr>
                <w:rFonts w:ascii="Calibri" w:hAnsi="Calibri" w:cs="Calibri"/>
              </w:rPr>
              <w:t>HP Quality Center.</w:t>
            </w:r>
          </w:p>
          <w:p w14:paraId="2DBC6B09" w14:textId="15C9C0B0" w:rsidR="00BB7F77" w:rsidRPr="00BB7F77" w:rsidRDefault="00BB7F77" w:rsidP="00F92F86">
            <w:pPr>
              <w:rPr>
                <w:rFonts w:ascii="Calibri" w:hAnsi="Calibri" w:cs="Calibri"/>
              </w:rPr>
            </w:pPr>
          </w:p>
        </w:tc>
      </w:tr>
      <w:tr w:rsidR="00383498" w:rsidRPr="00BB7F77" w14:paraId="35B596EE" w14:textId="77777777" w:rsidTr="00B20982">
        <w:trPr>
          <w:trHeight w:val="897"/>
        </w:trPr>
        <w:tc>
          <w:tcPr>
            <w:tcW w:w="3624" w:type="dxa"/>
            <w:vMerge/>
            <w:tcBorders>
              <w:right w:val="single" w:sz="18" w:space="0" w:color="648276" w:themeColor="accent5"/>
            </w:tcBorders>
          </w:tcPr>
          <w:p w14:paraId="6413B838" w14:textId="77777777" w:rsidR="005D36AC" w:rsidRPr="00BB7F77" w:rsidRDefault="005D36AC" w:rsidP="00C42F47">
            <w:pPr>
              <w:pStyle w:val="Heading1"/>
              <w:jc w:val="right"/>
              <w:rPr>
                <w:rFonts w:ascii="Calibri" w:hAnsi="Calibri" w:cs="Calibri"/>
              </w:rPr>
            </w:pPr>
          </w:p>
        </w:tc>
        <w:tc>
          <w:tcPr>
            <w:tcW w:w="1158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638F2AA3" w14:textId="0869EEB6" w:rsidR="00E8639E" w:rsidRPr="00BB7F77" w:rsidRDefault="002D2EBD" w:rsidP="005E2090">
            <w:pPr>
              <w:pStyle w:val="Heading2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Aug 2010 – Nov 2016</w:t>
            </w:r>
          </w:p>
          <w:p w14:paraId="20E204EE" w14:textId="77777777" w:rsidR="001D3859" w:rsidRPr="00BB7F77" w:rsidRDefault="001D3859" w:rsidP="005E2090">
            <w:pPr>
              <w:rPr>
                <w:rFonts w:ascii="Calibri" w:hAnsi="Calibri" w:cs="Calibri"/>
              </w:rPr>
            </w:pPr>
          </w:p>
          <w:p w14:paraId="45CC3016" w14:textId="66D99151" w:rsidR="00E8639E" w:rsidRPr="00BB7F77" w:rsidRDefault="00AA7F5B" w:rsidP="005E2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ETL Developer | Scrum Master </w:t>
            </w:r>
            <w:r w:rsidR="00E8639E" w:rsidRPr="00BB7F77">
              <w:rPr>
                <w:rFonts w:ascii="Calibri" w:hAnsi="Calibri" w:cs="Calibri"/>
              </w:rPr>
              <w:t xml:space="preserve">• </w:t>
            </w:r>
            <w:r w:rsidR="002D2EBD" w:rsidRPr="00BB7F77">
              <w:rPr>
                <w:rFonts w:ascii="Calibri" w:hAnsi="Calibri" w:cs="Calibri"/>
              </w:rPr>
              <w:t>Accenture Services India</w:t>
            </w:r>
          </w:p>
          <w:p w14:paraId="7A8C430B" w14:textId="5BEEFEFB" w:rsidR="002D2EBD" w:rsidRPr="00BB7F77" w:rsidRDefault="006F61EE" w:rsidP="005E2090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b/>
                <w:color w:val="648276" w:themeColor="accent5"/>
                <w:sz w:val="24"/>
              </w:rPr>
              <w:t>Clients</w:t>
            </w:r>
            <w:r w:rsidRPr="00BB7F77">
              <w:rPr>
                <w:rFonts w:ascii="Calibri" w:hAnsi="Calibri" w:cs="Calibri"/>
              </w:rPr>
              <w:t>: Starwood, ANZ, KPN</w:t>
            </w:r>
          </w:p>
          <w:p w14:paraId="48E59EC4" w14:textId="77777777" w:rsidR="002D2EBD" w:rsidRPr="00BB7F77" w:rsidRDefault="002D2EBD" w:rsidP="002D2EBD">
            <w:pPr>
              <w:rPr>
                <w:rFonts w:ascii="Calibri" w:hAnsi="Calibri" w:cs="Calibri"/>
              </w:rPr>
            </w:pPr>
          </w:p>
          <w:p w14:paraId="2C08905C" w14:textId="77777777" w:rsidR="002D2EBD" w:rsidRPr="00BB7F77" w:rsidRDefault="002D2EBD" w:rsidP="002D2EBD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b/>
                <w:color w:val="648276" w:themeColor="accent5"/>
                <w:sz w:val="24"/>
              </w:rPr>
              <w:t>Responsibilities</w:t>
            </w:r>
            <w:r w:rsidRPr="00BB7F77">
              <w:rPr>
                <w:rFonts w:ascii="Calibri" w:hAnsi="Calibri" w:cs="Calibri"/>
              </w:rPr>
              <w:t xml:space="preserve">: </w:t>
            </w:r>
          </w:p>
          <w:p w14:paraId="5FDD2AE9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Involved in handling Enhancements for </w:t>
            </w:r>
            <w:proofErr w:type="spellStart"/>
            <w:r w:rsidRPr="00BB7F77">
              <w:rPr>
                <w:rFonts w:ascii="Calibri" w:hAnsi="Calibri" w:cs="Calibri"/>
              </w:rPr>
              <w:t>Isac</w:t>
            </w:r>
            <w:proofErr w:type="spellEnd"/>
            <w:r w:rsidRPr="00BB7F77">
              <w:rPr>
                <w:rFonts w:ascii="Calibri" w:hAnsi="Calibri" w:cs="Calibri"/>
              </w:rPr>
              <w:t xml:space="preserve"> application and integrated module in Starwood.</w:t>
            </w:r>
          </w:p>
          <w:p w14:paraId="42C409EE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Have developed and used shell scripts for building automated EIM jobs.</w:t>
            </w:r>
          </w:p>
          <w:p w14:paraId="75BDCEC4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Have designed major EIM jobs to be run daily for </w:t>
            </w:r>
            <w:proofErr w:type="spellStart"/>
            <w:r w:rsidRPr="00BB7F77">
              <w:rPr>
                <w:rFonts w:ascii="Calibri" w:hAnsi="Calibri" w:cs="Calibri"/>
              </w:rPr>
              <w:t>AccountMerge</w:t>
            </w:r>
            <w:proofErr w:type="spellEnd"/>
            <w:r w:rsidRPr="00BB7F77">
              <w:rPr>
                <w:rFonts w:ascii="Calibri" w:hAnsi="Calibri" w:cs="Calibri"/>
              </w:rPr>
              <w:t xml:space="preserve"> and </w:t>
            </w:r>
            <w:proofErr w:type="spellStart"/>
            <w:r w:rsidRPr="00BB7F77">
              <w:rPr>
                <w:rFonts w:ascii="Calibri" w:hAnsi="Calibri" w:cs="Calibri"/>
              </w:rPr>
              <w:t>ContactMerge</w:t>
            </w:r>
            <w:proofErr w:type="spellEnd"/>
            <w:r w:rsidRPr="00BB7F77">
              <w:rPr>
                <w:rFonts w:ascii="Calibri" w:hAnsi="Calibri" w:cs="Calibri"/>
              </w:rPr>
              <w:t xml:space="preserve"> processes.</w:t>
            </w:r>
          </w:p>
          <w:p w14:paraId="0DB23735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Have contributed to fixing of PRBs involving </w:t>
            </w:r>
            <w:proofErr w:type="spellStart"/>
            <w:r w:rsidRPr="00BB7F77">
              <w:rPr>
                <w:rFonts w:ascii="Calibri" w:hAnsi="Calibri" w:cs="Calibri"/>
              </w:rPr>
              <w:t>config</w:t>
            </w:r>
            <w:proofErr w:type="spellEnd"/>
            <w:r w:rsidRPr="00BB7F77">
              <w:rPr>
                <w:rFonts w:ascii="Calibri" w:hAnsi="Calibri" w:cs="Calibri"/>
              </w:rPr>
              <w:t xml:space="preserve"> and conversion issues.</w:t>
            </w:r>
          </w:p>
          <w:p w14:paraId="08FCA56E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lastRenderedPageBreak/>
              <w:t xml:space="preserve">Have played the role of an acting TL and managed the entire team through issues and release for </w:t>
            </w:r>
            <w:proofErr w:type="gramStart"/>
            <w:r w:rsidRPr="00BB7F77">
              <w:rPr>
                <w:rFonts w:ascii="Calibri" w:hAnsi="Calibri" w:cs="Calibri"/>
              </w:rPr>
              <w:t>Agile</w:t>
            </w:r>
            <w:proofErr w:type="gramEnd"/>
            <w:r w:rsidRPr="00BB7F77">
              <w:rPr>
                <w:rFonts w:ascii="Calibri" w:hAnsi="Calibri" w:cs="Calibri"/>
              </w:rPr>
              <w:t xml:space="preserve"> mode.</w:t>
            </w:r>
          </w:p>
          <w:p w14:paraId="03FA0117" w14:textId="77777777" w:rsidR="002D2EBD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Have successfully worked in </w:t>
            </w:r>
            <w:proofErr w:type="gramStart"/>
            <w:r w:rsidRPr="00BB7F77">
              <w:rPr>
                <w:rFonts w:ascii="Calibri" w:hAnsi="Calibri" w:cs="Calibri"/>
              </w:rPr>
              <w:t>Agile</w:t>
            </w:r>
            <w:proofErr w:type="gramEnd"/>
            <w:r w:rsidRPr="00BB7F77">
              <w:rPr>
                <w:rFonts w:ascii="Calibri" w:hAnsi="Calibri" w:cs="Calibri"/>
              </w:rPr>
              <w:t xml:space="preserve"> model with neck to neck deliverables.</w:t>
            </w:r>
          </w:p>
          <w:p w14:paraId="02324922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Involved in handling modules of development.</w:t>
            </w:r>
          </w:p>
          <w:p w14:paraId="5E2C4B22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Have developed and used SSIS to perform data load tool for EIM using control-m.</w:t>
            </w:r>
          </w:p>
          <w:p w14:paraId="644B3084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Have contributed to bug fixing and retrofits.</w:t>
            </w:r>
          </w:p>
          <w:p w14:paraId="33912EA4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Have also been involved in design and analysis of requirements by providing POCs and technical inputs to BA.</w:t>
            </w:r>
          </w:p>
          <w:p w14:paraId="067E28E1" w14:textId="63B718A0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Have built a CRMS </w:t>
            </w:r>
            <w:proofErr w:type="gramStart"/>
            <w:r w:rsidRPr="00BB7F77">
              <w:rPr>
                <w:rFonts w:ascii="Calibri" w:hAnsi="Calibri" w:cs="Calibri"/>
              </w:rPr>
              <w:t>tool ,</w:t>
            </w:r>
            <w:proofErr w:type="gramEnd"/>
            <w:r w:rsidRPr="00BB7F77">
              <w:rPr>
                <w:rFonts w:ascii="Calibri" w:hAnsi="Calibri" w:cs="Calibri"/>
              </w:rPr>
              <w:t xml:space="preserve"> and white papers on Agile and EIM methodologies and have contributed to capability knowledge base in Accenture.</w:t>
            </w:r>
          </w:p>
          <w:p w14:paraId="06639772" w14:textId="5F6310C6" w:rsidR="006F61EE" w:rsidRPr="00BB7F77" w:rsidRDefault="006F61EE" w:rsidP="006F61EE">
            <w:pPr>
              <w:rPr>
                <w:rFonts w:ascii="Calibri" w:hAnsi="Calibri" w:cs="Calibri"/>
              </w:rPr>
            </w:pPr>
          </w:p>
        </w:tc>
      </w:tr>
      <w:tr w:rsidR="00383498" w:rsidRPr="00BB7F77" w14:paraId="1A526CAD" w14:textId="77777777" w:rsidTr="00B20982">
        <w:trPr>
          <w:trHeight w:val="897"/>
        </w:trPr>
        <w:tc>
          <w:tcPr>
            <w:tcW w:w="3624" w:type="dxa"/>
            <w:vMerge/>
            <w:tcBorders>
              <w:right w:val="single" w:sz="18" w:space="0" w:color="648276" w:themeColor="accent5"/>
            </w:tcBorders>
          </w:tcPr>
          <w:p w14:paraId="60B029A4" w14:textId="77777777" w:rsidR="002D2EBD" w:rsidRPr="00BB7F77" w:rsidRDefault="002D2EBD" w:rsidP="00C42F47">
            <w:pPr>
              <w:pStyle w:val="Heading1"/>
              <w:jc w:val="right"/>
              <w:rPr>
                <w:rFonts w:ascii="Calibri" w:hAnsi="Calibri" w:cs="Calibri"/>
              </w:rPr>
            </w:pPr>
          </w:p>
        </w:tc>
        <w:tc>
          <w:tcPr>
            <w:tcW w:w="1158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0E302619" w14:textId="77777777" w:rsidR="001D3859" w:rsidRPr="00BB7F77" w:rsidRDefault="001D3859" w:rsidP="005E2090">
            <w:pPr>
              <w:pStyle w:val="Heading2"/>
              <w:rPr>
                <w:rFonts w:ascii="Calibri" w:hAnsi="Calibri" w:cs="Calibri"/>
              </w:rPr>
            </w:pPr>
          </w:p>
          <w:p w14:paraId="518768D9" w14:textId="1FA814BC" w:rsidR="002D2EBD" w:rsidRPr="00BB7F77" w:rsidRDefault="002D2EBD" w:rsidP="005E2090">
            <w:pPr>
              <w:pStyle w:val="Heading2"/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Mar 2008- Aug 2010</w:t>
            </w:r>
          </w:p>
          <w:p w14:paraId="5CB02EFD" w14:textId="77777777" w:rsidR="00113A95" w:rsidRPr="00BB7F77" w:rsidRDefault="00113A95" w:rsidP="002D2EBD">
            <w:pPr>
              <w:rPr>
                <w:rFonts w:ascii="Calibri" w:hAnsi="Calibri" w:cs="Calibri"/>
              </w:rPr>
            </w:pPr>
          </w:p>
          <w:p w14:paraId="0ED49F96" w14:textId="48DCE0FD" w:rsidR="002D2EBD" w:rsidRPr="00BB7F77" w:rsidRDefault="002D2EBD" w:rsidP="002D2EBD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Software Engineer • Wipro Services India</w:t>
            </w:r>
          </w:p>
          <w:p w14:paraId="07828217" w14:textId="26DBC6CB" w:rsidR="006F61EE" w:rsidRPr="00BB7F77" w:rsidRDefault="006F61EE" w:rsidP="006F61EE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b/>
                <w:color w:val="648276" w:themeColor="accent5"/>
                <w:sz w:val="24"/>
              </w:rPr>
              <w:t>Clients</w:t>
            </w:r>
            <w:r w:rsidRPr="00BB7F77">
              <w:rPr>
                <w:rFonts w:ascii="Calibri" w:hAnsi="Calibri" w:cs="Calibri"/>
              </w:rPr>
              <w:t>: Oracle, Microsoft</w:t>
            </w:r>
          </w:p>
          <w:p w14:paraId="71CF8B2C" w14:textId="77777777" w:rsidR="006F61EE" w:rsidRPr="00BB7F77" w:rsidRDefault="006F61EE" w:rsidP="002D2EBD">
            <w:pPr>
              <w:rPr>
                <w:rFonts w:ascii="Calibri" w:hAnsi="Calibri" w:cs="Calibri"/>
              </w:rPr>
            </w:pPr>
          </w:p>
          <w:p w14:paraId="53011B06" w14:textId="77777777" w:rsidR="006F61EE" w:rsidRPr="00BB7F77" w:rsidRDefault="006F61EE" w:rsidP="006F61EE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b/>
                <w:color w:val="648276" w:themeColor="accent5"/>
                <w:sz w:val="24"/>
              </w:rPr>
              <w:t>Responsibilities</w:t>
            </w:r>
            <w:r w:rsidRPr="00BB7F77">
              <w:rPr>
                <w:rFonts w:ascii="Calibri" w:hAnsi="Calibri" w:cs="Calibri"/>
              </w:rPr>
              <w:t xml:space="preserve">: </w:t>
            </w:r>
          </w:p>
          <w:p w14:paraId="18D5894D" w14:textId="77777777" w:rsidR="006F61EE" w:rsidRPr="00BB7F77" w:rsidRDefault="006F61EE" w:rsidP="002D2EBD">
            <w:pPr>
              <w:rPr>
                <w:rFonts w:ascii="Calibri" w:hAnsi="Calibri" w:cs="Calibri"/>
              </w:rPr>
            </w:pPr>
          </w:p>
          <w:p w14:paraId="67F36E09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Have handled the complete configuration of Warranty Claims and Pre Warranty Authorization (PWA).</w:t>
            </w:r>
          </w:p>
          <w:p w14:paraId="00D147FC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Have done it from scratch which includes configuration of tables, BO’s, Links, BC’s, Pick lists, Applets, Views and Screens.</w:t>
            </w:r>
          </w:p>
          <w:p w14:paraId="77C3338F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Have single handedly worked on critical requirements like calculations of critical payment fields, their inter dependencies and rollups.</w:t>
            </w:r>
          </w:p>
          <w:p w14:paraId="169DEAD1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Have configured entire requirements from home page to submission and approval of claim.</w:t>
            </w:r>
          </w:p>
          <w:p w14:paraId="70B94A89" w14:textId="7DB7EA9A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Have resolved many technical challenges and have made the module in sync with the functional design.</w:t>
            </w:r>
          </w:p>
          <w:p w14:paraId="0F6D5E70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As a part of data management was solely responsible to maintain the data integrity of Siebel eco system.</w:t>
            </w:r>
          </w:p>
          <w:p w14:paraId="71CC9B1E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 It had 250 downstream systems attached to it which was done by performing critical audits on production and UAT environments. </w:t>
            </w:r>
          </w:p>
          <w:p w14:paraId="5167C316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The Audits contained huge SQL scripts, SSRS reports and SSIS packages. </w:t>
            </w:r>
          </w:p>
          <w:p w14:paraId="14B40022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These reports were very critical for the Microsoft top management.</w:t>
            </w:r>
          </w:p>
          <w:p w14:paraId="5875C35C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Assisted the production team on ETL failures which were written in SSIS. </w:t>
            </w:r>
          </w:p>
          <w:p w14:paraId="38D4844D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Assisted production support teams with various batch jobs.</w:t>
            </w:r>
          </w:p>
          <w:p w14:paraId="4BE45CAE" w14:textId="13B0085D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Data discrepancies were retrieved by writing appropriating queries in SQL. </w:t>
            </w:r>
          </w:p>
          <w:p w14:paraId="12C46FD5" w14:textId="77777777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 Was part of the global analyst’s team which analyzed the data coming from different integration points and made sure that data integrity is maintained all across.</w:t>
            </w:r>
          </w:p>
          <w:p w14:paraId="613A72C9" w14:textId="1502F215" w:rsidR="006F61EE" w:rsidRPr="00BB7F77" w:rsidRDefault="006F61EE" w:rsidP="006F61EE">
            <w:pPr>
              <w:pStyle w:val="ListParagraph"/>
              <w:numPr>
                <w:ilvl w:val="1"/>
                <w:numId w:val="3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lastRenderedPageBreak/>
              <w:t>Have done many workflows and Data mapping with regard to requirements.</w:t>
            </w:r>
          </w:p>
        </w:tc>
      </w:tr>
      <w:tr w:rsidR="00383498" w:rsidRPr="00BB7F77" w14:paraId="551D5BF9" w14:textId="77777777" w:rsidTr="00B20982">
        <w:trPr>
          <w:trHeight w:val="1756"/>
        </w:trPr>
        <w:tc>
          <w:tcPr>
            <w:tcW w:w="3624" w:type="dxa"/>
            <w:vMerge/>
            <w:tcBorders>
              <w:right w:val="single" w:sz="18" w:space="0" w:color="648276" w:themeColor="accent5"/>
            </w:tcBorders>
          </w:tcPr>
          <w:p w14:paraId="126BE9E0" w14:textId="77777777" w:rsidR="005D36AC" w:rsidRPr="00BB7F77" w:rsidRDefault="005D36AC" w:rsidP="00C42F47">
            <w:pPr>
              <w:pStyle w:val="Heading1"/>
              <w:jc w:val="right"/>
              <w:rPr>
                <w:rFonts w:ascii="Calibri" w:hAnsi="Calibri" w:cs="Calibri"/>
              </w:rPr>
            </w:pPr>
          </w:p>
        </w:tc>
        <w:tc>
          <w:tcPr>
            <w:tcW w:w="1158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68C8C9B1" w14:textId="66649F0A" w:rsidR="00383498" w:rsidRPr="00BB7F77" w:rsidRDefault="00383498" w:rsidP="00383498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b/>
                <w:color w:val="648276" w:themeColor="accent5"/>
                <w:sz w:val="24"/>
              </w:rPr>
              <w:t>Skills</w:t>
            </w:r>
          </w:p>
          <w:p w14:paraId="3237CF83" w14:textId="59215708" w:rsidR="00383498" w:rsidRPr="00BB7F77" w:rsidRDefault="00383498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color w:val="000000"/>
                <w:sz w:val="20"/>
                <w:szCs w:val="20"/>
              </w:rPr>
              <w:t>MS SQL Server, Oracle</w:t>
            </w:r>
          </w:p>
          <w:p w14:paraId="12131BBE" w14:textId="6DA261C1" w:rsidR="00383498" w:rsidRPr="00BB7F77" w:rsidRDefault="00383498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color w:val="000000"/>
                <w:sz w:val="20"/>
                <w:szCs w:val="20"/>
              </w:rPr>
              <w:t>Siebel 7.5.2, 7.7, 8.1, 8.2, Siebel Configuration, Siebel EIM, UCM</w:t>
            </w:r>
          </w:p>
          <w:p w14:paraId="0BF60A7B" w14:textId="6CD6902F" w:rsidR="00383498" w:rsidRPr="00BB7F77" w:rsidRDefault="00CA1AF9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Fair knowledge in </w:t>
            </w:r>
            <w:proofErr w:type="spellStart"/>
            <w:r w:rsidRPr="00BB7F77">
              <w:rPr>
                <w:rFonts w:ascii="Calibri" w:hAnsi="Calibri" w:cs="Calibri"/>
              </w:rPr>
              <w:t>JMeter</w:t>
            </w:r>
            <w:proofErr w:type="spellEnd"/>
            <w:r w:rsidRPr="00BB7F77">
              <w:rPr>
                <w:rFonts w:ascii="Calibri" w:hAnsi="Calibri" w:cs="Calibri"/>
              </w:rPr>
              <w:t xml:space="preserve">, </w:t>
            </w:r>
            <w:proofErr w:type="spellStart"/>
            <w:r w:rsidRPr="00BB7F77">
              <w:rPr>
                <w:rFonts w:ascii="Calibri" w:hAnsi="Calibri" w:cs="Calibri"/>
              </w:rPr>
              <w:t>Splunk</w:t>
            </w:r>
            <w:proofErr w:type="spellEnd"/>
            <w:r w:rsidRPr="00BB7F77">
              <w:rPr>
                <w:rFonts w:ascii="Calibri" w:hAnsi="Calibri" w:cs="Calibri"/>
              </w:rPr>
              <w:t xml:space="preserve">, </w:t>
            </w:r>
            <w:proofErr w:type="spellStart"/>
            <w:r w:rsidRPr="00BB7F77">
              <w:rPr>
                <w:rFonts w:ascii="Calibri" w:hAnsi="Calibri" w:cs="Calibri"/>
              </w:rPr>
              <w:t>Dynatrace</w:t>
            </w:r>
            <w:proofErr w:type="spellEnd"/>
          </w:p>
          <w:p w14:paraId="1362F18E" w14:textId="77777777" w:rsidR="00383498" w:rsidRPr="00BB7F77" w:rsidRDefault="00383498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Quality Assurance (QA)</w:t>
            </w:r>
          </w:p>
          <w:p w14:paraId="55D97FF8" w14:textId="77777777" w:rsidR="00383498" w:rsidRPr="00BB7F77" w:rsidRDefault="00383498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Business Analyst</w:t>
            </w:r>
          </w:p>
          <w:p w14:paraId="7ACFF7E8" w14:textId="77777777" w:rsidR="00383498" w:rsidRPr="00BB7F77" w:rsidRDefault="00383498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Software Development</w:t>
            </w:r>
          </w:p>
          <w:p w14:paraId="17667200" w14:textId="77777777" w:rsidR="00383498" w:rsidRPr="00BB7F77" w:rsidRDefault="00383498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SharePoint</w:t>
            </w:r>
          </w:p>
          <w:p w14:paraId="61719CC8" w14:textId="4D44C419" w:rsidR="00383498" w:rsidRPr="00BB7F77" w:rsidRDefault="00383498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proofErr w:type="spellStart"/>
            <w:r w:rsidRPr="00BB7F77">
              <w:rPr>
                <w:rFonts w:ascii="Calibri" w:hAnsi="Calibri" w:cs="Calibri"/>
              </w:rPr>
              <w:t>Jira</w:t>
            </w:r>
            <w:proofErr w:type="spellEnd"/>
            <w:r w:rsidRPr="00BB7F77">
              <w:rPr>
                <w:rFonts w:ascii="Calibri" w:hAnsi="Calibri" w:cs="Calibri"/>
              </w:rPr>
              <w:t>/Confluence</w:t>
            </w:r>
          </w:p>
          <w:p w14:paraId="5E989E6A" w14:textId="77777777" w:rsidR="00383498" w:rsidRPr="00BB7F77" w:rsidRDefault="00383498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>Test Automation</w:t>
            </w:r>
          </w:p>
          <w:p w14:paraId="200228B8" w14:textId="77777777" w:rsidR="00383498" w:rsidRPr="00BB7F77" w:rsidRDefault="00383498" w:rsidP="0038349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</w:rPr>
              <w:t xml:space="preserve">Continuous Integration </w:t>
            </w:r>
          </w:p>
          <w:p w14:paraId="50F7FFCE" w14:textId="796B56E0" w:rsidR="00E8639E" w:rsidRPr="00BB7F77" w:rsidRDefault="00E8639E" w:rsidP="005E2090">
            <w:pPr>
              <w:rPr>
                <w:rFonts w:ascii="Calibri" w:hAnsi="Calibri" w:cs="Calibri"/>
              </w:rPr>
            </w:pPr>
          </w:p>
        </w:tc>
      </w:tr>
      <w:tr w:rsidR="00383498" w:rsidRPr="00BB7F77" w14:paraId="0BD21F6A" w14:textId="77777777" w:rsidTr="00B20982">
        <w:trPr>
          <w:trHeight w:val="1334"/>
        </w:trPr>
        <w:tc>
          <w:tcPr>
            <w:tcW w:w="3624" w:type="dxa"/>
            <w:tcBorders>
              <w:right w:val="single" w:sz="18" w:space="0" w:color="648276" w:themeColor="accent5"/>
            </w:tcBorders>
          </w:tcPr>
          <w:p w14:paraId="625E4D00" w14:textId="77777777" w:rsidR="000E1D44" w:rsidRPr="00BB7F77" w:rsidRDefault="000E1D44" w:rsidP="0057534A">
            <w:pPr>
              <w:rPr>
                <w:rFonts w:ascii="Calibri" w:hAnsi="Calibri" w:cs="Calibri"/>
              </w:rPr>
            </w:pPr>
          </w:p>
        </w:tc>
        <w:tc>
          <w:tcPr>
            <w:tcW w:w="1158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56BCE844" w14:textId="77777777" w:rsidR="000E1D44" w:rsidRPr="00BB7F77" w:rsidRDefault="00FB295F" w:rsidP="005D36AC">
            <w:pPr>
              <w:pStyle w:val="Heading1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61914896"/>
                <w:placeholder>
                  <w:docPart w:val="288FB42F3957483B89E5B5BF485BF933"/>
                </w:placeholder>
                <w:temporary/>
                <w:showingPlcHdr/>
                <w:text/>
              </w:sdtPr>
              <w:sdtEndPr/>
              <w:sdtContent>
                <w:r w:rsidR="00A77921" w:rsidRPr="00BB7F77">
                  <w:rPr>
                    <w:rFonts w:ascii="Calibri" w:hAnsi="Calibri" w:cs="Calibri"/>
                  </w:rPr>
                  <w:t>Communication</w:t>
                </w:r>
              </w:sdtContent>
            </w:sdt>
          </w:p>
          <w:p w14:paraId="28276ECB" w14:textId="77777777" w:rsidR="005D0A02" w:rsidRPr="00BB7F77" w:rsidRDefault="00FB295F" w:rsidP="00E8639E">
            <w:pPr>
              <w:rPr>
                <w:rFonts w:ascii="Calibri" w:hAnsi="Calibri" w:cs="Calibri"/>
                <w:w w:val="105"/>
              </w:rPr>
            </w:pPr>
            <w:sdt>
              <w:sdtPr>
                <w:rPr>
                  <w:rFonts w:ascii="Calibri" w:hAnsi="Calibri" w:cs="Calibri"/>
                </w:rPr>
                <w:id w:val="-464979480"/>
                <w:placeholder>
                  <w:docPart w:val="53058FA38D1748F0B2AF6E0842F652A8"/>
                </w:placeholder>
                <w:temporary/>
                <w:showingPlcHdr/>
              </w:sdtPr>
              <w:sdtEndPr/>
              <w:sdtContent>
                <w:r w:rsidR="00E8639E" w:rsidRPr="00BB7F77">
                  <w:rPr>
                    <w:rFonts w:ascii="Calibri" w:hAnsi="Calibri" w:cs="Calibri"/>
                  </w:rPr>
                  <w:t>Implemented new procedures and technologies that improved efficiency and streamlined operations.</w:t>
                </w:r>
              </w:sdtContent>
            </w:sdt>
          </w:p>
        </w:tc>
      </w:tr>
      <w:tr w:rsidR="00383498" w:rsidRPr="00BB7F77" w14:paraId="6E73FB6A" w14:textId="77777777" w:rsidTr="00B20982">
        <w:trPr>
          <w:trHeight w:val="1361"/>
        </w:trPr>
        <w:tc>
          <w:tcPr>
            <w:tcW w:w="3624" w:type="dxa"/>
            <w:tcBorders>
              <w:right w:val="single" w:sz="18" w:space="0" w:color="648276" w:themeColor="accent5"/>
            </w:tcBorders>
          </w:tcPr>
          <w:p w14:paraId="170BEBCB" w14:textId="77777777" w:rsidR="000E1D44" w:rsidRPr="00BB7F77" w:rsidRDefault="000E1D44">
            <w:pPr>
              <w:rPr>
                <w:rFonts w:ascii="Calibri" w:hAnsi="Calibri" w:cs="Calibri"/>
              </w:rPr>
            </w:pPr>
          </w:p>
        </w:tc>
        <w:tc>
          <w:tcPr>
            <w:tcW w:w="1158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3F618CC2" w14:textId="77777777" w:rsidR="0057534A" w:rsidRPr="00BB7F77" w:rsidRDefault="00FB295F" w:rsidP="005D36AC">
            <w:pPr>
              <w:pStyle w:val="Heading1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727186010"/>
                <w:placeholder>
                  <w:docPart w:val="42FE29357B194BDAAB26A9C0819A3692"/>
                </w:placeholder>
                <w:temporary/>
                <w:showingPlcHdr/>
                <w:text/>
              </w:sdtPr>
              <w:sdtEndPr/>
              <w:sdtContent>
                <w:r w:rsidR="00A77921" w:rsidRPr="00BB7F77">
                  <w:rPr>
                    <w:rFonts w:ascii="Calibri" w:hAnsi="Calibri" w:cs="Calibri"/>
                  </w:rPr>
                  <w:t>Leadership</w:t>
                </w:r>
              </w:sdtContent>
            </w:sdt>
          </w:p>
          <w:p w14:paraId="1C61C94B" w14:textId="27D4BD0A" w:rsidR="000E1D44" w:rsidRPr="00BB7F77" w:rsidRDefault="00383498" w:rsidP="00E8639E">
            <w:pPr>
              <w:rPr>
                <w:rFonts w:ascii="Calibri" w:hAnsi="Calibri" w:cs="Calibri"/>
              </w:rPr>
            </w:pPr>
            <w:r w:rsidRPr="00BB7F77">
              <w:rPr>
                <w:rFonts w:ascii="Calibri" w:hAnsi="Calibri" w:cs="Calibri"/>
                <w:w w:val="105"/>
              </w:rPr>
              <w:t xml:space="preserve">Successfully lead teams to ensure Smooth product go lives, transitions and Delivery. </w:t>
            </w:r>
          </w:p>
        </w:tc>
      </w:tr>
      <w:tr w:rsidR="00383498" w:rsidRPr="00BB7F77" w14:paraId="34CCFD6E" w14:textId="77777777" w:rsidTr="00B20982">
        <w:trPr>
          <w:trHeight w:val="148"/>
        </w:trPr>
        <w:tc>
          <w:tcPr>
            <w:tcW w:w="3624" w:type="dxa"/>
            <w:tcBorders>
              <w:right w:val="single" w:sz="18" w:space="0" w:color="648276" w:themeColor="accent5"/>
            </w:tcBorders>
          </w:tcPr>
          <w:p w14:paraId="7281020C" w14:textId="77777777" w:rsidR="000E1D44" w:rsidRPr="00BB7F77" w:rsidRDefault="000E1D44">
            <w:pPr>
              <w:rPr>
                <w:rFonts w:ascii="Calibri" w:hAnsi="Calibri" w:cs="Calibri"/>
              </w:rPr>
            </w:pPr>
          </w:p>
        </w:tc>
        <w:tc>
          <w:tcPr>
            <w:tcW w:w="11586" w:type="dxa"/>
            <w:tcBorders>
              <w:top w:val="single" w:sz="8" w:space="0" w:color="648276" w:themeColor="accent5"/>
              <w:left w:val="single" w:sz="18" w:space="0" w:color="648276" w:themeColor="accent5"/>
            </w:tcBorders>
          </w:tcPr>
          <w:p w14:paraId="5A387FF7" w14:textId="77777777" w:rsidR="000E1D44" w:rsidRPr="00BB7F77" w:rsidRDefault="00FB295F" w:rsidP="005D36AC">
            <w:pPr>
              <w:pStyle w:val="Heading1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465741575"/>
                <w:placeholder>
                  <w:docPart w:val="87C7525BA7424D9C908D5239467C09CB"/>
                </w:placeholder>
                <w:temporary/>
                <w:showingPlcHdr/>
                <w:text/>
              </w:sdtPr>
              <w:sdtEndPr/>
              <w:sdtContent>
                <w:r w:rsidR="00A77921" w:rsidRPr="00BB7F77">
                  <w:rPr>
                    <w:rFonts w:ascii="Calibri" w:hAnsi="Calibri" w:cs="Calibri"/>
                  </w:rPr>
                  <w:t>References</w:t>
                </w:r>
              </w:sdtContent>
            </w:sdt>
          </w:p>
          <w:p w14:paraId="44921F71" w14:textId="77777777" w:rsidR="000E1D44" w:rsidRPr="00BB7F77" w:rsidRDefault="00FB295F" w:rsidP="00E8639E">
            <w:pPr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  <w:w w:val="105"/>
                </w:rPr>
                <w:id w:val="-290597087"/>
                <w:placeholder>
                  <w:docPart w:val="24C6635DF9C24E988606B7AB54754FD7"/>
                </w:placeholder>
                <w:temporary/>
                <w:showingPlcHdr/>
              </w:sdtPr>
              <w:sdtEndPr/>
              <w:sdtContent>
                <w:r w:rsidR="00E8639E" w:rsidRPr="00BB7F77">
                  <w:rPr>
                    <w:rFonts w:ascii="Calibri" w:hAnsi="Calibri" w:cs="Calibri"/>
                    <w:w w:val="105"/>
                  </w:rPr>
                  <w:t>Available upon request.</w:t>
                </w:r>
              </w:sdtContent>
            </w:sdt>
          </w:p>
        </w:tc>
      </w:tr>
    </w:tbl>
    <w:p w14:paraId="37233476" w14:textId="77777777" w:rsidR="00C55D85" w:rsidRPr="00BB7F77" w:rsidRDefault="00C55D85" w:rsidP="00843C42">
      <w:pPr>
        <w:rPr>
          <w:rFonts w:ascii="Calibri" w:hAnsi="Calibri" w:cs="Calibri"/>
          <w:sz w:val="12"/>
          <w:szCs w:val="14"/>
        </w:rPr>
      </w:pPr>
    </w:p>
    <w:sectPr w:rsidR="00C55D85" w:rsidRPr="00BB7F77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13CD12" w14:textId="77777777" w:rsidR="00FB295F" w:rsidRDefault="00FB295F" w:rsidP="00F316AD">
      <w:r>
        <w:separator/>
      </w:r>
    </w:p>
  </w:endnote>
  <w:endnote w:type="continuationSeparator" w:id="0">
    <w:p w14:paraId="32CF3979" w14:textId="77777777" w:rsidR="00FB295F" w:rsidRDefault="00FB295F" w:rsidP="00F316AD">
      <w:r>
        <w:continuationSeparator/>
      </w:r>
    </w:p>
  </w:endnote>
  <w:endnote w:type="continuationNotice" w:id="1">
    <w:p w14:paraId="78014D92" w14:textId="77777777" w:rsidR="00FB295F" w:rsidRDefault="00FB29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927055" w14:textId="77777777" w:rsidR="00FB295F" w:rsidRDefault="00FB295F" w:rsidP="00F316AD">
      <w:r>
        <w:separator/>
      </w:r>
    </w:p>
  </w:footnote>
  <w:footnote w:type="continuationSeparator" w:id="0">
    <w:p w14:paraId="07FFEB68" w14:textId="77777777" w:rsidR="00FB295F" w:rsidRDefault="00FB295F" w:rsidP="00F316AD">
      <w:r>
        <w:continuationSeparator/>
      </w:r>
    </w:p>
  </w:footnote>
  <w:footnote w:type="continuationNotice" w:id="1">
    <w:p w14:paraId="35179859" w14:textId="77777777" w:rsidR="00FB295F" w:rsidRDefault="00FB295F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EE"/>
    <w:multiLevelType w:val="hybridMultilevel"/>
    <w:tmpl w:val="550C33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3D50A7"/>
    <w:multiLevelType w:val="hybridMultilevel"/>
    <w:tmpl w:val="D0560E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207F09"/>
    <w:multiLevelType w:val="hybridMultilevel"/>
    <w:tmpl w:val="6B24CA5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712D01"/>
    <w:multiLevelType w:val="multilevel"/>
    <w:tmpl w:val="87A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4C1217"/>
    <w:multiLevelType w:val="hybridMultilevel"/>
    <w:tmpl w:val="7D0470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B1FE0"/>
    <w:multiLevelType w:val="hybridMultilevel"/>
    <w:tmpl w:val="335CC5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9D673B"/>
    <w:multiLevelType w:val="hybridMultilevel"/>
    <w:tmpl w:val="19A662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EBD"/>
    <w:rsid w:val="0001399F"/>
    <w:rsid w:val="00046E8E"/>
    <w:rsid w:val="00095D41"/>
    <w:rsid w:val="000E1D44"/>
    <w:rsid w:val="000E31C0"/>
    <w:rsid w:val="00113A95"/>
    <w:rsid w:val="00186D03"/>
    <w:rsid w:val="00187FCA"/>
    <w:rsid w:val="001A375F"/>
    <w:rsid w:val="001D3859"/>
    <w:rsid w:val="001E7B71"/>
    <w:rsid w:val="001F1F0D"/>
    <w:rsid w:val="00200BB7"/>
    <w:rsid w:val="0020696E"/>
    <w:rsid w:val="002356A2"/>
    <w:rsid w:val="0024775A"/>
    <w:rsid w:val="00263514"/>
    <w:rsid w:val="00272867"/>
    <w:rsid w:val="002B7BA6"/>
    <w:rsid w:val="002D12DA"/>
    <w:rsid w:val="002D2EBD"/>
    <w:rsid w:val="002F59C6"/>
    <w:rsid w:val="003019B2"/>
    <w:rsid w:val="003115A1"/>
    <w:rsid w:val="0033344B"/>
    <w:rsid w:val="0034688D"/>
    <w:rsid w:val="00383498"/>
    <w:rsid w:val="00385A0A"/>
    <w:rsid w:val="003E77D2"/>
    <w:rsid w:val="0040233B"/>
    <w:rsid w:val="0041298F"/>
    <w:rsid w:val="00455C6B"/>
    <w:rsid w:val="004C2724"/>
    <w:rsid w:val="00507E93"/>
    <w:rsid w:val="005115C1"/>
    <w:rsid w:val="00511A6E"/>
    <w:rsid w:val="0057086B"/>
    <w:rsid w:val="0057534A"/>
    <w:rsid w:val="005924E4"/>
    <w:rsid w:val="005D0A02"/>
    <w:rsid w:val="005D36AC"/>
    <w:rsid w:val="005E2090"/>
    <w:rsid w:val="005F1310"/>
    <w:rsid w:val="005F7940"/>
    <w:rsid w:val="00605A5B"/>
    <w:rsid w:val="00607807"/>
    <w:rsid w:val="00654278"/>
    <w:rsid w:val="006950AE"/>
    <w:rsid w:val="006C60E6"/>
    <w:rsid w:val="006D2DE6"/>
    <w:rsid w:val="006E4431"/>
    <w:rsid w:val="006E70D3"/>
    <w:rsid w:val="006F61EE"/>
    <w:rsid w:val="006F67B0"/>
    <w:rsid w:val="00723620"/>
    <w:rsid w:val="007317E8"/>
    <w:rsid w:val="00783EC5"/>
    <w:rsid w:val="007B0F94"/>
    <w:rsid w:val="007C14FA"/>
    <w:rsid w:val="007C75FB"/>
    <w:rsid w:val="00815943"/>
    <w:rsid w:val="00843C42"/>
    <w:rsid w:val="00860DB6"/>
    <w:rsid w:val="008710F8"/>
    <w:rsid w:val="0088104A"/>
    <w:rsid w:val="00896FA4"/>
    <w:rsid w:val="008B507E"/>
    <w:rsid w:val="00934C32"/>
    <w:rsid w:val="00935944"/>
    <w:rsid w:val="00993257"/>
    <w:rsid w:val="0099359E"/>
    <w:rsid w:val="009941DA"/>
    <w:rsid w:val="009B1060"/>
    <w:rsid w:val="009D44B6"/>
    <w:rsid w:val="00A043C4"/>
    <w:rsid w:val="00A06E97"/>
    <w:rsid w:val="00A2681A"/>
    <w:rsid w:val="00A30F44"/>
    <w:rsid w:val="00A4264C"/>
    <w:rsid w:val="00A533AF"/>
    <w:rsid w:val="00A54B2F"/>
    <w:rsid w:val="00A748A5"/>
    <w:rsid w:val="00A77921"/>
    <w:rsid w:val="00A85652"/>
    <w:rsid w:val="00A9743E"/>
    <w:rsid w:val="00AA2B28"/>
    <w:rsid w:val="00AA7F5B"/>
    <w:rsid w:val="00AB2CDC"/>
    <w:rsid w:val="00AB3340"/>
    <w:rsid w:val="00AB3600"/>
    <w:rsid w:val="00AD6C78"/>
    <w:rsid w:val="00B111F4"/>
    <w:rsid w:val="00B20982"/>
    <w:rsid w:val="00B2124F"/>
    <w:rsid w:val="00B30046"/>
    <w:rsid w:val="00B551B2"/>
    <w:rsid w:val="00B575FB"/>
    <w:rsid w:val="00B6190E"/>
    <w:rsid w:val="00B643B6"/>
    <w:rsid w:val="00BB7F77"/>
    <w:rsid w:val="00BD4217"/>
    <w:rsid w:val="00C10001"/>
    <w:rsid w:val="00C1095A"/>
    <w:rsid w:val="00C31912"/>
    <w:rsid w:val="00C35FB9"/>
    <w:rsid w:val="00C375AB"/>
    <w:rsid w:val="00C42F47"/>
    <w:rsid w:val="00C45E73"/>
    <w:rsid w:val="00C55D85"/>
    <w:rsid w:val="00C81523"/>
    <w:rsid w:val="00C90380"/>
    <w:rsid w:val="00CA1AF9"/>
    <w:rsid w:val="00CA2273"/>
    <w:rsid w:val="00CD50FD"/>
    <w:rsid w:val="00CE34C0"/>
    <w:rsid w:val="00D47124"/>
    <w:rsid w:val="00D93B73"/>
    <w:rsid w:val="00DA0D2A"/>
    <w:rsid w:val="00DA364C"/>
    <w:rsid w:val="00DD5D7B"/>
    <w:rsid w:val="00E36776"/>
    <w:rsid w:val="00E8639E"/>
    <w:rsid w:val="00EF3475"/>
    <w:rsid w:val="00F2368E"/>
    <w:rsid w:val="00F316AD"/>
    <w:rsid w:val="00F4501B"/>
    <w:rsid w:val="00F7073E"/>
    <w:rsid w:val="00F81278"/>
    <w:rsid w:val="00F92F86"/>
    <w:rsid w:val="00FB295F"/>
    <w:rsid w:val="00FF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014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uiPriority="3" w:unhideWhenUsed="1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1"/>
    <w:lsdException w:name="footer" w:unhideWhenUsed="1"/>
    <w:lsdException w:name="caption" w:uiPriority="35" w:qFormat="1"/>
    <w:lsdException w:name="Title" w:semiHidden="0" w:uiPriority="10" w:qFormat="1"/>
    <w:lsdException w:name="Default Paragraph Font" w:uiPriority="1" w:unhideWhenUsed="1"/>
    <w:lsdException w:name="Body Text" w:uiPriority="1" w:qFormat="1"/>
    <w:lsdException w:name="Subtitle" w:semiHidden="0" w:uiPriority="11" w:qFormat="1"/>
    <w:lsdException w:name="Strong" w:uiPriority="22" w:qFormat="1"/>
    <w:lsdException w:name="Emphasis" w:uiPriority="20"/>
    <w:lsdException w:name="HTML Top of Form" w:unhideWhenUsed="1"/>
    <w:lsdException w:name="HTML Bottom of Form" w:unhideWhenUsed="1"/>
    <w:lsdException w:name="HTML Keyboard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3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uiPriority w:val="7"/>
    <w:qFormat/>
    <w:rsid w:val="00E8639E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rsid w:val="00E8639E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42F47"/>
    <w:pPr>
      <w:spacing w:before="120" w:after="120" w:line="240" w:lineRule="auto"/>
    </w:pPr>
    <w:rPr>
      <w:rFonts w:asciiTheme="majorHAnsi" w:hAnsiTheme="majorHAnsi"/>
      <w:color w:val="648276" w:themeColor="accent5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rsid w:val="00E8639E"/>
    <w:rPr>
      <w:rFonts w:eastAsiaTheme="majorEastAsia" w:cstheme="majorBidi"/>
      <w:iCs/>
      <w:color w:val="242935" w:themeColor="accent1" w:themeShade="BF"/>
      <w:sz w:val="22"/>
    </w:rPr>
  </w:style>
  <w:style w:type="paragraph" w:styleId="NormalWeb">
    <w:name w:val="Normal (Web)"/>
    <w:basedOn w:val="Normal"/>
    <w:uiPriority w:val="99"/>
    <w:unhideWhenUsed/>
    <w:rsid w:val="002D2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ListParagraph">
    <w:name w:val="List Paragraph"/>
    <w:basedOn w:val="Normal"/>
    <w:uiPriority w:val="34"/>
    <w:semiHidden/>
    <w:qFormat/>
    <w:rsid w:val="006F61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4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431"/>
    <w:rPr>
      <w:rFonts w:ascii="Tahoma" w:hAnsi="Tahoma" w:cs="Tahoma"/>
      <w:color w:val="404040" w:themeColor="text1" w:themeTint="BF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uiPriority="3" w:unhideWhenUsed="1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1"/>
    <w:lsdException w:name="footer" w:unhideWhenUsed="1"/>
    <w:lsdException w:name="caption" w:uiPriority="35" w:qFormat="1"/>
    <w:lsdException w:name="Title" w:semiHidden="0" w:uiPriority="10" w:qFormat="1"/>
    <w:lsdException w:name="Default Paragraph Font" w:uiPriority="1" w:unhideWhenUsed="1"/>
    <w:lsdException w:name="Body Text" w:uiPriority="1" w:qFormat="1"/>
    <w:lsdException w:name="Subtitle" w:semiHidden="0" w:uiPriority="11" w:qFormat="1"/>
    <w:lsdException w:name="Strong" w:uiPriority="22" w:qFormat="1"/>
    <w:lsdException w:name="Emphasis" w:uiPriority="20"/>
    <w:lsdException w:name="HTML Top of Form" w:unhideWhenUsed="1"/>
    <w:lsdException w:name="HTML Bottom of Form" w:unhideWhenUsed="1"/>
    <w:lsdException w:name="HTML Keyboard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3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uiPriority w:val="7"/>
    <w:qFormat/>
    <w:rsid w:val="00E8639E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rsid w:val="00E8639E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42F47"/>
    <w:pPr>
      <w:spacing w:before="120" w:after="120" w:line="240" w:lineRule="auto"/>
    </w:pPr>
    <w:rPr>
      <w:rFonts w:asciiTheme="majorHAnsi" w:hAnsiTheme="majorHAnsi"/>
      <w:color w:val="648276" w:themeColor="accent5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rsid w:val="00E8639E"/>
    <w:rPr>
      <w:rFonts w:eastAsiaTheme="majorEastAsia" w:cstheme="majorBidi"/>
      <w:iCs/>
      <w:color w:val="242935" w:themeColor="accent1" w:themeShade="BF"/>
      <w:sz w:val="22"/>
    </w:rPr>
  </w:style>
  <w:style w:type="paragraph" w:styleId="NormalWeb">
    <w:name w:val="Normal (Web)"/>
    <w:basedOn w:val="Normal"/>
    <w:uiPriority w:val="99"/>
    <w:unhideWhenUsed/>
    <w:rsid w:val="002D2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ListParagraph">
    <w:name w:val="List Paragraph"/>
    <w:basedOn w:val="Normal"/>
    <w:uiPriority w:val="34"/>
    <w:semiHidden/>
    <w:qFormat/>
    <w:rsid w:val="006F61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4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431"/>
    <w:rPr>
      <w:rFonts w:ascii="Tahoma" w:hAnsi="Tahoma" w:cs="Tahoma"/>
      <w:color w:val="404040" w:themeColor="text1" w:themeTint="B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8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7WU08C\AppData\Roaming\Microsoft\Templates\Basic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2273290F70B43F09B4786C529D20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8FC2D-9412-4E8C-837D-9604D571C05B}"/>
      </w:docPartPr>
      <w:docPartBody>
        <w:p w:rsidR="00EA4EC0" w:rsidRDefault="006359DB">
          <w:pPr>
            <w:pStyle w:val="F2273290F70B43F09B4786C529D20B2B"/>
          </w:pPr>
          <w:r w:rsidRPr="00605A5B">
            <w:t>Contact</w:t>
          </w:r>
        </w:p>
      </w:docPartBody>
    </w:docPart>
    <w:docPart>
      <w:docPartPr>
        <w:name w:val="4E07E2A375BE4E8697CFDE9DDBFE2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7824C-A2B2-4887-8820-A0090ADA3F43}"/>
      </w:docPartPr>
      <w:docPartBody>
        <w:p w:rsidR="00EA4EC0" w:rsidRDefault="006359DB">
          <w:pPr>
            <w:pStyle w:val="4E07E2A375BE4E8697CFDE9DDBFE2C50"/>
          </w:pPr>
          <w:r w:rsidRPr="00605A5B">
            <w:t>Objective</w:t>
          </w:r>
        </w:p>
      </w:docPartBody>
    </w:docPart>
    <w:docPart>
      <w:docPartPr>
        <w:name w:val="7E690F771F5B49399DD59AE56B108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438E7-6909-4F01-AA26-187EC06D90A1}"/>
      </w:docPartPr>
      <w:docPartBody>
        <w:p w:rsidR="00EA4EC0" w:rsidRDefault="006359DB">
          <w:pPr>
            <w:pStyle w:val="7E690F771F5B49399DD59AE56B1082CC"/>
          </w:pPr>
          <w:r w:rsidRPr="000E1D44">
            <w:t>Key Skills</w:t>
          </w:r>
        </w:p>
      </w:docPartBody>
    </w:docPart>
    <w:docPart>
      <w:docPartPr>
        <w:name w:val="1AA084AEE2FF45368386F3F1C3408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F358F-C2E0-4D22-BE02-9EE5634079E7}"/>
      </w:docPartPr>
      <w:docPartBody>
        <w:p w:rsidR="00EA4EC0" w:rsidRDefault="006359DB">
          <w:pPr>
            <w:pStyle w:val="1AA084AEE2FF45368386F3F1C3408BA6"/>
          </w:pPr>
          <w:r>
            <w:t>Experience</w:t>
          </w:r>
        </w:p>
      </w:docPartBody>
    </w:docPart>
    <w:docPart>
      <w:docPartPr>
        <w:name w:val="288FB42F3957483B89E5B5BF485BF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BC2B1-FCD1-4F1D-B606-39040509654B}"/>
      </w:docPartPr>
      <w:docPartBody>
        <w:p w:rsidR="00EA4EC0" w:rsidRDefault="006359DB">
          <w:pPr>
            <w:pStyle w:val="288FB42F3957483B89E5B5BF485BF933"/>
          </w:pPr>
          <w:r w:rsidRPr="005D36AC">
            <w:t>Communication</w:t>
          </w:r>
        </w:p>
      </w:docPartBody>
    </w:docPart>
    <w:docPart>
      <w:docPartPr>
        <w:name w:val="53058FA38D1748F0B2AF6E0842F65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1BD9D-879F-4797-AA5E-D32372C1FC84}"/>
      </w:docPartPr>
      <w:docPartBody>
        <w:p w:rsidR="00EA4EC0" w:rsidRDefault="006359DB">
          <w:pPr>
            <w:pStyle w:val="53058FA38D1748F0B2AF6E0842F652A8"/>
          </w:pPr>
          <w:r w:rsidRPr="005D36AC">
            <w:t>Implemented new procedures and technologies that improved efficiency and streamlined operations.</w:t>
          </w:r>
        </w:p>
      </w:docPartBody>
    </w:docPart>
    <w:docPart>
      <w:docPartPr>
        <w:name w:val="42FE29357B194BDAAB26A9C0819A3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987F7-68A9-45D9-B40C-C3169A3B57DB}"/>
      </w:docPartPr>
      <w:docPartBody>
        <w:p w:rsidR="00EA4EC0" w:rsidRDefault="006359DB">
          <w:pPr>
            <w:pStyle w:val="42FE29357B194BDAAB26A9C0819A3692"/>
          </w:pPr>
          <w:r w:rsidRPr="005D36AC">
            <w:t>Leadership</w:t>
          </w:r>
        </w:p>
      </w:docPartBody>
    </w:docPart>
    <w:docPart>
      <w:docPartPr>
        <w:name w:val="87C7525BA7424D9C908D5239467C0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9C76D-2868-4B7F-AD5A-4F161424CF09}"/>
      </w:docPartPr>
      <w:docPartBody>
        <w:p w:rsidR="00EA4EC0" w:rsidRDefault="006359DB">
          <w:pPr>
            <w:pStyle w:val="87C7525BA7424D9C908D5239467C09CB"/>
          </w:pPr>
          <w:r w:rsidRPr="005D36AC">
            <w:t>References</w:t>
          </w:r>
        </w:p>
      </w:docPartBody>
    </w:docPart>
    <w:docPart>
      <w:docPartPr>
        <w:name w:val="24C6635DF9C24E988606B7AB54754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925C3-D68E-4E3C-B038-E9B3A1E6CF69}"/>
      </w:docPartPr>
      <w:docPartBody>
        <w:p w:rsidR="00EA4EC0" w:rsidRDefault="006359DB">
          <w:pPr>
            <w:pStyle w:val="24C6635DF9C24E988606B7AB54754FD7"/>
          </w:pPr>
          <w:r w:rsidRPr="0099359E">
            <w:rPr>
              <w:w w:val="105"/>
            </w:rPr>
            <w:t>Available upon request.</w:t>
          </w:r>
        </w:p>
      </w:docPartBody>
    </w:docPart>
    <w:docPart>
      <w:docPartPr>
        <w:name w:val="25D4836DDB9D46B49376F39A41CFF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F2600-5A01-41EF-AF53-0D48145643BB}"/>
      </w:docPartPr>
      <w:docPartBody>
        <w:p w:rsidR="009979F8" w:rsidRDefault="00D5638B" w:rsidP="00D5638B">
          <w:pPr>
            <w:pStyle w:val="25D4836DDB9D46B49376F39A41CFF098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CCC"/>
    <w:rsid w:val="0009450E"/>
    <w:rsid w:val="000E31C0"/>
    <w:rsid w:val="00174CCC"/>
    <w:rsid w:val="00186D03"/>
    <w:rsid w:val="00187FCA"/>
    <w:rsid w:val="002452E8"/>
    <w:rsid w:val="00312BD3"/>
    <w:rsid w:val="004307B9"/>
    <w:rsid w:val="005E00F7"/>
    <w:rsid w:val="00634C3B"/>
    <w:rsid w:val="006359DB"/>
    <w:rsid w:val="007137F0"/>
    <w:rsid w:val="007A6322"/>
    <w:rsid w:val="00851B16"/>
    <w:rsid w:val="008B3350"/>
    <w:rsid w:val="0090796D"/>
    <w:rsid w:val="00934C32"/>
    <w:rsid w:val="009979F8"/>
    <w:rsid w:val="009B1060"/>
    <w:rsid w:val="00AA6E9B"/>
    <w:rsid w:val="00B551B2"/>
    <w:rsid w:val="00C10001"/>
    <w:rsid w:val="00C375AB"/>
    <w:rsid w:val="00C550BD"/>
    <w:rsid w:val="00C60021"/>
    <w:rsid w:val="00D5638B"/>
    <w:rsid w:val="00E829A2"/>
    <w:rsid w:val="00EA4EC0"/>
    <w:rsid w:val="00F4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2273290F70B43F09B4786C529D20B2B">
    <w:name w:val="F2273290F70B43F09B4786C529D20B2B"/>
  </w:style>
  <w:style w:type="paragraph" w:customStyle="1" w:styleId="4E07E2A375BE4E8697CFDE9DDBFE2C50">
    <w:name w:val="4E07E2A375BE4E8697CFDE9DDBFE2C50"/>
  </w:style>
  <w:style w:type="paragraph" w:customStyle="1" w:styleId="7E690F771F5B49399DD59AE56B1082CC">
    <w:name w:val="7E690F771F5B49399DD59AE56B1082CC"/>
  </w:style>
  <w:style w:type="paragraph" w:customStyle="1" w:styleId="25D4836DDB9D46B49376F39A41CFF098">
    <w:name w:val="25D4836DDB9D46B49376F39A41CFF098"/>
    <w:rsid w:val="00D5638B"/>
    <w:pPr>
      <w:spacing w:line="278" w:lineRule="auto"/>
    </w:pPr>
    <w:rPr>
      <w:sz w:val="24"/>
      <w:szCs w:val="24"/>
    </w:rPr>
  </w:style>
  <w:style w:type="paragraph" w:customStyle="1" w:styleId="1AA084AEE2FF45368386F3F1C3408BA6">
    <w:name w:val="1AA084AEE2FF45368386F3F1C3408BA6"/>
  </w:style>
  <w:style w:type="paragraph" w:customStyle="1" w:styleId="288FB42F3957483B89E5B5BF485BF933">
    <w:name w:val="288FB42F3957483B89E5B5BF485BF933"/>
  </w:style>
  <w:style w:type="paragraph" w:customStyle="1" w:styleId="53058FA38D1748F0B2AF6E0842F652A8">
    <w:name w:val="53058FA38D1748F0B2AF6E0842F652A8"/>
  </w:style>
  <w:style w:type="paragraph" w:customStyle="1" w:styleId="42FE29357B194BDAAB26A9C0819A3692">
    <w:name w:val="42FE29357B194BDAAB26A9C0819A3692"/>
  </w:style>
  <w:style w:type="paragraph" w:customStyle="1" w:styleId="87C7525BA7424D9C908D5239467C09CB">
    <w:name w:val="87C7525BA7424D9C908D5239467C09CB"/>
  </w:style>
  <w:style w:type="paragraph" w:customStyle="1" w:styleId="24C6635DF9C24E988606B7AB54754FD7">
    <w:name w:val="24C6635DF9C24E988606B7AB54754FD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2273290F70B43F09B4786C529D20B2B">
    <w:name w:val="F2273290F70B43F09B4786C529D20B2B"/>
  </w:style>
  <w:style w:type="paragraph" w:customStyle="1" w:styleId="4E07E2A375BE4E8697CFDE9DDBFE2C50">
    <w:name w:val="4E07E2A375BE4E8697CFDE9DDBFE2C50"/>
  </w:style>
  <w:style w:type="paragraph" w:customStyle="1" w:styleId="7E690F771F5B49399DD59AE56B1082CC">
    <w:name w:val="7E690F771F5B49399DD59AE56B1082CC"/>
  </w:style>
  <w:style w:type="paragraph" w:customStyle="1" w:styleId="25D4836DDB9D46B49376F39A41CFF098">
    <w:name w:val="25D4836DDB9D46B49376F39A41CFF098"/>
    <w:rsid w:val="00D5638B"/>
    <w:pPr>
      <w:spacing w:line="278" w:lineRule="auto"/>
    </w:pPr>
    <w:rPr>
      <w:sz w:val="24"/>
      <w:szCs w:val="24"/>
    </w:rPr>
  </w:style>
  <w:style w:type="paragraph" w:customStyle="1" w:styleId="1AA084AEE2FF45368386F3F1C3408BA6">
    <w:name w:val="1AA084AEE2FF45368386F3F1C3408BA6"/>
  </w:style>
  <w:style w:type="paragraph" w:customStyle="1" w:styleId="288FB42F3957483B89E5B5BF485BF933">
    <w:name w:val="288FB42F3957483B89E5B5BF485BF933"/>
  </w:style>
  <w:style w:type="paragraph" w:customStyle="1" w:styleId="53058FA38D1748F0B2AF6E0842F652A8">
    <w:name w:val="53058FA38D1748F0B2AF6E0842F652A8"/>
  </w:style>
  <w:style w:type="paragraph" w:customStyle="1" w:styleId="42FE29357B194BDAAB26A9C0819A3692">
    <w:name w:val="42FE29357B194BDAAB26A9C0819A3692"/>
  </w:style>
  <w:style w:type="paragraph" w:customStyle="1" w:styleId="87C7525BA7424D9C908D5239467C09CB">
    <w:name w:val="87C7525BA7424D9C908D5239467C09CB"/>
  </w:style>
  <w:style w:type="paragraph" w:customStyle="1" w:styleId="24C6635DF9C24E988606B7AB54754FD7">
    <w:name w:val="24C6635DF9C24E988606B7AB54754F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8E47EB-B2BF-4E93-A5C0-AB358882F1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81D349-9164-409A-86A7-1900526381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3B76F39-2901-49A1-8324-B1651277B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0</TotalTime>
  <Pages>5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2024-11-18T16:49:00Z</dcterms:created>
  <dcterms:modified xsi:type="dcterms:W3CDTF">2025-02-21T19:47:00Z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