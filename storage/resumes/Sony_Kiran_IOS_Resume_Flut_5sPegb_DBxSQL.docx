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0242" w14:textId="2B0A0AC8" w:rsidR="004C231D" w:rsidRPr="00AD2F09" w:rsidRDefault="004C231D" w:rsidP="00F340CF">
      <w:pPr>
        <w:pStyle w:val="Contact"/>
        <w:rPr>
          <w:rFonts w:ascii="Arial" w:hAnsi="Arial" w:cs="Arial"/>
          <w:sz w:val="22"/>
          <w:lang w:val="it-IT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Layout table"/>
      </w:tblPr>
      <w:tblGrid>
        <w:gridCol w:w="5062"/>
        <w:gridCol w:w="4298"/>
        <w:gridCol w:w="571"/>
      </w:tblGrid>
      <w:tr w:rsidR="004C231D" w:rsidRPr="00AD2F09" w14:paraId="6DD71076" w14:textId="77777777" w:rsidTr="004C231D">
        <w:trPr>
          <w:trHeight w:val="305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6F2EF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Candidate Full Name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9410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>Sony Kiran</w:t>
            </w:r>
          </w:p>
        </w:tc>
      </w:tr>
      <w:tr w:rsidR="004C231D" w:rsidRPr="00AD2F09" w14:paraId="5D690C43" w14:textId="77777777" w:rsidTr="004C231D">
        <w:trPr>
          <w:trHeight w:val="350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F795F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Total experience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0311D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>10 years</w:t>
            </w:r>
          </w:p>
        </w:tc>
      </w:tr>
      <w:tr w:rsidR="004C231D" w:rsidRPr="00AD2F09" w14:paraId="5269853E" w14:textId="77777777" w:rsidTr="004C231D">
        <w:trPr>
          <w:trHeight w:val="300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84161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Total relevant experience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F451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>10 years</w:t>
            </w:r>
          </w:p>
        </w:tc>
      </w:tr>
      <w:tr w:rsidR="004C231D" w:rsidRPr="00AD2F09" w14:paraId="41C95618" w14:textId="77777777" w:rsidTr="004C231D">
        <w:trPr>
          <w:trHeight w:val="300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6FBE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Current Location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0AC29" w14:textId="7B20A70E" w:rsidR="004C231D" w:rsidRPr="00AD2F09" w:rsidRDefault="00DB28C5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>Charlotte, NC</w:t>
            </w:r>
          </w:p>
        </w:tc>
      </w:tr>
      <w:tr w:rsidR="004C231D" w:rsidRPr="00AD2F09" w14:paraId="332E4E1F" w14:textId="77777777" w:rsidTr="004C231D">
        <w:trPr>
          <w:trHeight w:val="300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8AF35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Open to relocate Project Location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671F3" w14:textId="293373EC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 xml:space="preserve">Yes, open to </w:t>
            </w:r>
            <w:r w:rsidR="004E67EC" w:rsidRPr="00AD2F09">
              <w:rPr>
                <w:rFonts w:ascii="Arial" w:hAnsi="Arial" w:cs="Arial"/>
                <w:sz w:val="22"/>
                <w:szCs w:val="22"/>
              </w:rPr>
              <w:t>relocating</w:t>
            </w:r>
            <w:r w:rsidRPr="00AD2F09">
              <w:rPr>
                <w:rFonts w:ascii="Arial" w:hAnsi="Arial" w:cs="Arial"/>
                <w:sz w:val="22"/>
                <w:szCs w:val="22"/>
              </w:rPr>
              <w:t xml:space="preserve"> to project location</w:t>
            </w:r>
          </w:p>
        </w:tc>
      </w:tr>
      <w:tr w:rsidR="004C231D" w:rsidRPr="00AD2F09" w14:paraId="4541B913" w14:textId="77777777" w:rsidTr="004C231D">
        <w:trPr>
          <w:trHeight w:val="300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7C2BF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Availability to Start Project (notice period)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6D7CE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>Within 2-3 weeks once given an offer</w:t>
            </w:r>
          </w:p>
        </w:tc>
      </w:tr>
      <w:tr w:rsidR="004C231D" w:rsidRPr="00AD2F09" w14:paraId="1E994E00" w14:textId="77777777" w:rsidTr="004C231D">
        <w:trPr>
          <w:trHeight w:val="300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5F36F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Any offer/interview stage (mention what level)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8A186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>No offers / Interviews in pipeline</w:t>
            </w:r>
          </w:p>
        </w:tc>
      </w:tr>
      <w:tr w:rsidR="004C231D" w:rsidRPr="00AD2F09" w14:paraId="1257CD63" w14:textId="77777777" w:rsidTr="004C231D">
        <w:trPr>
          <w:trHeight w:val="300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11F0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Reason for job change &amp; choosing this role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73061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>Project about to end so looking for new opportunities</w:t>
            </w:r>
          </w:p>
        </w:tc>
      </w:tr>
      <w:tr w:rsidR="004C231D" w:rsidRPr="00AD2F09" w14:paraId="3DA02B95" w14:textId="77777777" w:rsidTr="004C231D">
        <w:trPr>
          <w:trHeight w:val="300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F01C4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Factors to consider when deciding between multiple job offers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39BE3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>Depending upon the roles, position and responsibilities.</w:t>
            </w:r>
          </w:p>
        </w:tc>
      </w:tr>
      <w:tr w:rsidR="004C231D" w:rsidRPr="00AD2F09" w14:paraId="6121D975" w14:textId="77777777" w:rsidTr="004C231D">
        <w:trPr>
          <w:trHeight w:val="300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BDFB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Any Vacation plan in next 2 months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931A1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4C231D" w:rsidRPr="00AD2F09" w14:paraId="77EF914F" w14:textId="77777777" w:rsidTr="004C231D">
        <w:trPr>
          <w:trHeight w:val="300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053E3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Visa status with validity (month/year)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F2B5F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 xml:space="preserve">Green Card Holder </w:t>
            </w:r>
          </w:p>
        </w:tc>
      </w:tr>
      <w:tr w:rsidR="004C231D" w:rsidRPr="00AD2F09" w14:paraId="59FD8AFB" w14:textId="77777777" w:rsidTr="004C231D">
        <w:trPr>
          <w:trHeight w:val="188"/>
        </w:trPr>
        <w:tc>
          <w:tcPr>
            <w:tcW w:w="5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66D93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Highest Education Degree College /University name</w:t>
            </w:r>
          </w:p>
        </w:tc>
        <w:tc>
          <w:tcPr>
            <w:tcW w:w="4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66D34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>Master’s in Computer Science, Cleveland State University (2016-2018)</w:t>
            </w:r>
          </w:p>
          <w:p w14:paraId="725844B2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D2F09">
              <w:rPr>
                <w:rFonts w:ascii="Arial" w:hAnsi="Arial" w:cs="Arial"/>
                <w:sz w:val="22"/>
                <w:szCs w:val="22"/>
              </w:rPr>
              <w:t xml:space="preserve">Bachelor’s Degree, Computer science, Acharya Nagarjuna University </w:t>
            </w:r>
            <w:r w:rsidRPr="00AD2F09">
              <w:rPr>
                <w:rFonts w:ascii="Arial" w:hAnsi="Arial" w:cs="Arial"/>
                <w:b/>
                <w:bCs/>
                <w:sz w:val="22"/>
                <w:szCs w:val="22"/>
              </w:rPr>
              <w:t>2013</w:t>
            </w:r>
          </w:p>
          <w:p w14:paraId="3F505494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7C98B9C" w14:textId="77777777" w:rsidR="004C231D" w:rsidRPr="00AD2F09" w:rsidRDefault="004C231D" w:rsidP="00213A28">
            <w:pPr>
              <w:pStyle w:val="NoSpacing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231D" w:rsidRPr="00AD2F09" w14:paraId="4A70AE0C" w14:textId="77777777" w:rsidTr="004C23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600" w:firstRow="0" w:lastRow="0" w:firstColumn="0" w:lastColumn="0" w:noHBand="1" w:noVBand="1"/>
        </w:tblPrEx>
        <w:trPr>
          <w:gridAfter w:val="1"/>
          <w:wAfter w:w="571" w:type="dxa"/>
        </w:trPr>
        <w:tc>
          <w:tcPr>
            <w:tcW w:w="9360" w:type="dxa"/>
            <w:gridSpan w:val="2"/>
            <w:tcBorders>
              <w:bottom w:val="single" w:sz="12" w:space="0" w:color="39A5B7" w:themeColor="accent1"/>
            </w:tcBorders>
          </w:tcPr>
          <w:p w14:paraId="7D9BDEA1" w14:textId="77777777" w:rsidR="004C231D" w:rsidRPr="00AD2F09" w:rsidRDefault="004C231D" w:rsidP="00213A28">
            <w:pPr>
              <w:pStyle w:val="Title"/>
              <w:rPr>
                <w:rFonts w:ascii="Arial" w:hAnsi="Arial" w:cs="Arial"/>
                <w:sz w:val="22"/>
              </w:rPr>
            </w:pPr>
            <w:r w:rsidRPr="00AD2F09">
              <w:rPr>
                <w:rFonts w:ascii="Arial" w:hAnsi="Arial" w:cs="Arial"/>
                <w:sz w:val="22"/>
              </w:rPr>
              <w:t xml:space="preserve">  </w:t>
            </w:r>
          </w:p>
          <w:p w14:paraId="27DFA95A" w14:textId="10DB26A5" w:rsidR="004C231D" w:rsidRPr="00AD2F09" w:rsidRDefault="004C231D" w:rsidP="00213A28">
            <w:pPr>
              <w:pStyle w:val="Title"/>
              <w:rPr>
                <w:rFonts w:ascii="Arial" w:hAnsi="Arial" w:cs="Arial"/>
                <w:sz w:val="22"/>
              </w:rPr>
            </w:pPr>
            <w:r w:rsidRPr="00AD2F09">
              <w:rPr>
                <w:rFonts w:ascii="Arial" w:hAnsi="Arial" w:cs="Arial"/>
                <w:sz w:val="22"/>
              </w:rPr>
              <w:t xml:space="preserve">                                  Soni Kiran </w:t>
            </w:r>
          </w:p>
        </w:tc>
      </w:tr>
    </w:tbl>
    <w:p w14:paraId="5FD1DFB8" w14:textId="77777777" w:rsidR="004C231D" w:rsidRPr="00AD2F09" w:rsidRDefault="004C231D" w:rsidP="004C231D">
      <w:pPr>
        <w:pStyle w:val="Contact"/>
        <w:rPr>
          <w:rFonts w:ascii="Arial" w:hAnsi="Arial" w:cs="Arial"/>
          <w:sz w:val="22"/>
          <w:lang w:val="it-IT"/>
        </w:rPr>
      </w:pPr>
      <w:r w:rsidRPr="00AD2F09">
        <w:rPr>
          <w:rFonts w:ascii="Arial" w:hAnsi="Arial" w:cs="Arial"/>
          <w:sz w:val="22"/>
          <w:lang w:val="it-IT"/>
        </w:rPr>
        <w:t>Charlotte,NC</w:t>
      </w:r>
      <w:r w:rsidRPr="00AD2F09">
        <w:rPr>
          <w:rFonts w:ascii="Arial" w:hAnsi="Arial" w:cs="Arial"/>
          <w:sz w:val="22"/>
          <w:lang w:val="it-IT"/>
        </w:rPr>
        <w:tab/>
      </w:r>
      <w:r w:rsidRPr="00AD2F09">
        <w:rPr>
          <w:rFonts w:ascii="Arial" w:hAnsi="Arial" w:cs="Arial"/>
          <w:sz w:val="22"/>
          <w:lang w:val="it-IT"/>
        </w:rPr>
        <w:tab/>
      </w:r>
      <w:r w:rsidRPr="00AD2F09">
        <w:rPr>
          <w:rFonts w:ascii="Arial" w:hAnsi="Arial" w:cs="Arial"/>
          <w:sz w:val="22"/>
          <w:lang w:val="it-IT"/>
        </w:rPr>
        <w:tab/>
        <w:t xml:space="preserve">    | 610-600-7918 |</w:t>
      </w:r>
      <w:r w:rsidRPr="00AD2F09">
        <w:rPr>
          <w:rFonts w:ascii="Arial" w:hAnsi="Arial" w:cs="Arial"/>
          <w:sz w:val="22"/>
          <w:lang w:val="it-IT"/>
        </w:rPr>
        <w:tab/>
        <w:t xml:space="preserve">          | devasonikiran@gmail.com | </w:t>
      </w:r>
      <w:r w:rsidRPr="00AD2F09">
        <w:rPr>
          <w:rFonts w:ascii="Arial" w:hAnsi="Arial" w:cs="Arial"/>
          <w:sz w:val="22"/>
          <w:lang w:val="it-IT"/>
        </w:rPr>
        <w:tab/>
      </w:r>
      <w:r w:rsidRPr="00AD2F09">
        <w:rPr>
          <w:rFonts w:ascii="Arial" w:hAnsi="Arial" w:cs="Arial"/>
          <w:sz w:val="22"/>
          <w:lang w:val="it-IT"/>
        </w:rPr>
        <w:tab/>
      </w:r>
      <w:r w:rsidRPr="00AD2F09">
        <w:rPr>
          <w:rFonts w:ascii="Arial" w:hAnsi="Arial" w:cs="Arial"/>
          <w:sz w:val="22"/>
          <w:lang w:val="it-IT"/>
        </w:rPr>
        <w:tab/>
      </w:r>
    </w:p>
    <w:p w14:paraId="5D65DD17" w14:textId="77777777" w:rsidR="004C231D" w:rsidRPr="00AD2F09" w:rsidRDefault="004C231D" w:rsidP="00A428CA">
      <w:pPr>
        <w:pStyle w:val="Heading1"/>
        <w:rPr>
          <w:rFonts w:ascii="Arial" w:hAnsi="Arial" w:cs="Arial"/>
          <w:sz w:val="22"/>
          <w:szCs w:val="22"/>
          <w:lang w:val="it-IT"/>
        </w:rPr>
      </w:pPr>
    </w:p>
    <w:p w14:paraId="72200561" w14:textId="5E2C1D1D" w:rsidR="00A428CA" w:rsidRPr="00AD2F09" w:rsidRDefault="008F5374" w:rsidP="00A428CA">
      <w:pPr>
        <w:pStyle w:val="Heading1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sz w:val="22"/>
          <w:szCs w:val="22"/>
        </w:rPr>
        <w:t>Summary</w:t>
      </w:r>
    </w:p>
    <w:p w14:paraId="5E571913" w14:textId="56A45692" w:rsidR="00715B10" w:rsidRPr="00AD2F09" w:rsidRDefault="00715B10" w:rsidP="00715B10">
      <w:pPr>
        <w:pStyle w:val="Heading1"/>
        <w:spacing w:after="0"/>
        <w:rPr>
          <w:rFonts w:ascii="Arial" w:eastAsiaTheme="minorEastAsia" w:hAnsi="Arial" w:cs="Arial"/>
          <w:b w:val="0"/>
          <w:color w:val="404040" w:themeColor="text1" w:themeTint="BF"/>
          <w:sz w:val="22"/>
          <w:szCs w:val="22"/>
        </w:rPr>
      </w:pPr>
      <w:r w:rsidRPr="00AD2F09">
        <w:rPr>
          <w:rFonts w:ascii="Arial" w:eastAsiaTheme="minorEastAsia" w:hAnsi="Arial" w:cs="Arial"/>
          <w:b w:val="0"/>
          <w:color w:val="404040" w:themeColor="text1" w:themeTint="BF"/>
          <w:sz w:val="22"/>
          <w:szCs w:val="22"/>
        </w:rPr>
        <w:t xml:space="preserve">As a highly skilled </w:t>
      </w:r>
      <w:r w:rsidR="003E6714" w:rsidRPr="00AD2F09">
        <w:rPr>
          <w:rFonts w:ascii="Arial" w:eastAsiaTheme="minorEastAsia" w:hAnsi="Arial" w:cs="Arial"/>
          <w:b w:val="0"/>
          <w:color w:val="404040" w:themeColor="text1" w:themeTint="BF"/>
          <w:sz w:val="22"/>
          <w:szCs w:val="22"/>
        </w:rPr>
        <w:t>Mobile</w:t>
      </w:r>
      <w:r w:rsidRPr="00AD2F09">
        <w:rPr>
          <w:rFonts w:ascii="Arial" w:eastAsiaTheme="minorEastAsia" w:hAnsi="Arial" w:cs="Arial"/>
          <w:b w:val="0"/>
          <w:color w:val="404040" w:themeColor="text1" w:themeTint="BF"/>
          <w:sz w:val="22"/>
          <w:szCs w:val="22"/>
        </w:rPr>
        <w:t xml:space="preserve"> Developer with </w:t>
      </w:r>
      <w:r w:rsidR="00B04517" w:rsidRPr="00AD2F09">
        <w:rPr>
          <w:rFonts w:ascii="Arial" w:eastAsiaTheme="minorEastAsia" w:hAnsi="Arial" w:cs="Arial"/>
          <w:b w:val="0"/>
          <w:color w:val="404040" w:themeColor="text1" w:themeTint="BF"/>
          <w:sz w:val="22"/>
          <w:szCs w:val="22"/>
        </w:rPr>
        <w:t xml:space="preserve">10 Years </w:t>
      </w:r>
      <w:r w:rsidRPr="00AD2F09">
        <w:rPr>
          <w:rFonts w:ascii="Arial" w:eastAsiaTheme="minorEastAsia" w:hAnsi="Arial" w:cs="Arial"/>
          <w:b w:val="0"/>
          <w:color w:val="404040" w:themeColor="text1" w:themeTint="BF"/>
          <w:sz w:val="22"/>
          <w:szCs w:val="22"/>
        </w:rPr>
        <w:t>extensive experience in designing, developing, and maintaining innovative iOS</w:t>
      </w:r>
      <w:r w:rsidR="003E6714" w:rsidRPr="00AD2F09">
        <w:rPr>
          <w:rFonts w:ascii="Arial" w:eastAsiaTheme="minorEastAsia" w:hAnsi="Arial" w:cs="Arial"/>
          <w:b w:val="0"/>
          <w:color w:val="404040" w:themeColor="text1" w:themeTint="BF"/>
          <w:sz w:val="22"/>
          <w:szCs w:val="22"/>
        </w:rPr>
        <w:t>/android</w:t>
      </w:r>
      <w:r w:rsidRPr="00AD2F09">
        <w:rPr>
          <w:rFonts w:ascii="Arial" w:eastAsiaTheme="minorEastAsia" w:hAnsi="Arial" w:cs="Arial"/>
          <w:b w:val="0"/>
          <w:color w:val="404040" w:themeColor="text1" w:themeTint="BF"/>
          <w:sz w:val="22"/>
          <w:szCs w:val="22"/>
        </w:rPr>
        <w:t xml:space="preserve"> applications, I bring a proven track record of delivering high-quality, user-centric solutions. Proficient in Swift and Objective-C, I have a strong foundation in core iOS frameworks such as UIKit, Core Data, Core Animation, and AV Foundation. My expertise includes implementing advanced security features, optimizing app performance, and integrating third-party APIs to enhance functionality. I excel in Agile environments, collaborating effectively with cross-functional teams to meet project goals and ensure seamless app performance. With a keen eye for detail and a commitment to continuous improvement, I leverage tools like XCTest, XCUITest, and CI/CD pipelines to maintain high standards of code quality and efficiency. Passionate about leveraging the latest technologies to create exceptional user experiences, I am dedicated to driving innovation and delivering impactful solutions in the dynamic field of iOS development.</w:t>
      </w:r>
    </w:p>
    <w:p w14:paraId="7F19CF3A" w14:textId="77777777" w:rsidR="00715B10" w:rsidRPr="00AD2F09" w:rsidRDefault="00715B10" w:rsidP="00715B10">
      <w:pPr>
        <w:rPr>
          <w:rFonts w:ascii="Arial" w:hAnsi="Arial" w:cs="Arial"/>
        </w:rPr>
      </w:pPr>
    </w:p>
    <w:p w14:paraId="67BBBE25" w14:textId="287A7F37" w:rsidR="006F4F7E" w:rsidRPr="00AD2F09" w:rsidRDefault="00A428CA" w:rsidP="006F4F7E">
      <w:pPr>
        <w:pStyle w:val="Heading1"/>
        <w:spacing w:before="0" w:after="0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sz w:val="22"/>
          <w:szCs w:val="22"/>
        </w:rPr>
        <w:t>Experience</w:t>
      </w:r>
    </w:p>
    <w:p w14:paraId="0708F753" w14:textId="77777777" w:rsidR="006F4F7E" w:rsidRPr="00AD2F09" w:rsidRDefault="006F4F7E" w:rsidP="006F4F7E">
      <w:pPr>
        <w:spacing w:after="0"/>
        <w:rPr>
          <w:rFonts w:ascii="Arial" w:hAnsi="Arial" w:cs="Arial"/>
        </w:rPr>
      </w:pPr>
    </w:p>
    <w:p w14:paraId="188369B4" w14:textId="3246FA2B" w:rsidR="0075155B" w:rsidRPr="00AD2F09" w:rsidRDefault="00524E02" w:rsidP="006F4F7E">
      <w:pPr>
        <w:pStyle w:val="Heading2"/>
        <w:spacing w:before="0" w:after="0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bCs/>
          <w:sz w:val="22"/>
          <w:szCs w:val="22"/>
        </w:rPr>
        <w:t>Client: Target Corporation, Minneapolis, MN</w:t>
      </w:r>
      <w:r w:rsidRPr="00AD2F09">
        <w:rPr>
          <w:rFonts w:ascii="Arial" w:hAnsi="Arial" w:cs="Arial"/>
          <w:sz w:val="22"/>
          <w:szCs w:val="22"/>
        </w:rPr>
        <w:tab/>
      </w:r>
      <w:r w:rsidRPr="00AD2F09">
        <w:rPr>
          <w:rFonts w:ascii="Arial" w:hAnsi="Arial" w:cs="Arial"/>
          <w:sz w:val="22"/>
          <w:szCs w:val="22"/>
        </w:rPr>
        <w:tab/>
      </w:r>
      <w:r w:rsidRPr="00AD2F09">
        <w:rPr>
          <w:rFonts w:ascii="Arial" w:hAnsi="Arial" w:cs="Arial"/>
          <w:sz w:val="22"/>
          <w:szCs w:val="22"/>
        </w:rPr>
        <w:tab/>
      </w:r>
      <w:r w:rsidR="00AD2F09" w:rsidRPr="00AD2F09">
        <w:rPr>
          <w:rFonts w:ascii="Arial" w:hAnsi="Arial" w:cs="Arial"/>
          <w:sz w:val="22"/>
          <w:szCs w:val="22"/>
        </w:rPr>
        <w:t xml:space="preserve">      </w:t>
      </w:r>
      <w:r w:rsidRPr="00AD2F09">
        <w:rPr>
          <w:rFonts w:ascii="Arial" w:hAnsi="Arial" w:cs="Arial"/>
          <w:sz w:val="22"/>
          <w:szCs w:val="22"/>
        </w:rPr>
        <w:t>Dec 2022 – Till now</w:t>
      </w:r>
    </w:p>
    <w:p w14:paraId="031371B8" w14:textId="77777777" w:rsidR="004C231D" w:rsidRPr="00AD2F09" w:rsidRDefault="00255838" w:rsidP="004C231D">
      <w:pPr>
        <w:spacing w:after="0"/>
        <w:rPr>
          <w:rFonts w:ascii="Arial" w:hAnsi="Arial" w:cs="Arial"/>
          <w:b/>
          <w:bCs/>
        </w:rPr>
      </w:pPr>
      <w:r w:rsidRPr="00AD2F09">
        <w:rPr>
          <w:rFonts w:ascii="Arial" w:hAnsi="Arial" w:cs="Arial"/>
          <w:b/>
          <w:bCs/>
        </w:rPr>
        <w:t>Role:</w:t>
      </w:r>
      <w:r w:rsidRPr="00AD2F09">
        <w:rPr>
          <w:rFonts w:ascii="Arial" w:hAnsi="Arial" w:cs="Arial"/>
        </w:rPr>
        <w:t xml:space="preserve"> </w:t>
      </w:r>
      <w:r w:rsidR="004C231D" w:rsidRPr="00AD2F09">
        <w:rPr>
          <w:rFonts w:ascii="Arial" w:hAnsi="Arial" w:cs="Arial"/>
          <w:b/>
          <w:bCs/>
        </w:rPr>
        <w:t xml:space="preserve">Sr. Lead Mobile Application Developer </w:t>
      </w:r>
    </w:p>
    <w:p w14:paraId="0B389F75" w14:textId="6D8E31A5" w:rsidR="005332EA" w:rsidRPr="00AD2F09" w:rsidRDefault="002C6A39" w:rsidP="004C231D">
      <w:pPr>
        <w:spacing w:after="0"/>
        <w:rPr>
          <w:rFonts w:ascii="Arial" w:hAnsi="Arial" w:cs="Arial"/>
          <w:b/>
          <w:bCs/>
        </w:rPr>
      </w:pPr>
      <w:r w:rsidRPr="00AD2F09">
        <w:rPr>
          <w:rFonts w:ascii="Arial" w:hAnsi="Arial" w:cs="Arial"/>
          <w:b/>
          <w:bCs/>
        </w:rPr>
        <w:t>Roles and Responsibilities:</w:t>
      </w:r>
    </w:p>
    <w:p w14:paraId="6D0E1C6B" w14:textId="77777777" w:rsidR="002C6A39" w:rsidRPr="00AD2F09" w:rsidRDefault="002C6A39" w:rsidP="002C6A39">
      <w:pPr>
        <w:pStyle w:val="ListBullet"/>
        <w:numPr>
          <w:ilvl w:val="0"/>
          <w:numId w:val="0"/>
        </w:numPr>
        <w:ind w:left="216"/>
        <w:rPr>
          <w:rFonts w:ascii="Arial" w:hAnsi="Arial" w:cs="Arial"/>
          <w:b/>
          <w:bCs/>
        </w:rPr>
      </w:pPr>
    </w:p>
    <w:p w14:paraId="66C18234" w14:textId="2A6FF361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Designed and implemented native iOS applications using Swift and Objective-C for scalable and high-performance solutions</w:t>
      </w:r>
    </w:p>
    <w:p w14:paraId="28ACF8CE" w14:textId="7304F690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Utilized UIKit to develop dynamic user interfaces and smooth navigation across iOS applications</w:t>
      </w:r>
    </w:p>
    <w:p w14:paraId="0ED1D09A" w14:textId="558560CE" w:rsidR="00CF7BDB" w:rsidRPr="00CF7BDB" w:rsidRDefault="00CF7BDB" w:rsidP="00CF7BD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CF7BDB">
        <w:rPr>
          <w:rFonts w:ascii="Arial" w:hAnsi="Arial" w:cs="Arial"/>
        </w:rPr>
        <w:t>ntegrated Core Data for efficient local data storage and retrieval</w:t>
      </w:r>
    </w:p>
    <w:p w14:paraId="223C6EA7" w14:textId="400BC190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lastRenderedPageBreak/>
        <w:t>Developed animations and interactive elements using Core Animation to enhance user engagement</w:t>
      </w:r>
    </w:p>
    <w:p w14:paraId="036DB3D2" w14:textId="1D50A9CA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Consumed RESTful APIs to fetch and display real-time data using JSON parsing techniques</w:t>
      </w:r>
    </w:p>
    <w:p w14:paraId="229826C7" w14:textId="50822FA8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Followed MVC and MVVM architectural patterns to maintain a clean and modular code structure</w:t>
      </w:r>
    </w:p>
    <w:p w14:paraId="42146F91" w14:textId="5354CEA1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Applied Apple Human Interface Guidelines (HIG) to ensure consistency and usability across all devices</w:t>
      </w:r>
    </w:p>
    <w:p w14:paraId="2508EE43" w14:textId="1FE8F1E0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Utilized Git for version control, including branching, merging, and pull requests in collaborative environments</w:t>
      </w:r>
    </w:p>
    <w:p w14:paraId="62A938FC" w14:textId="4731D926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Configured and managed provisioning profiles, certificates, and entitlements for development and distribution</w:t>
      </w:r>
    </w:p>
    <w:p w14:paraId="10FC01AD" w14:textId="761710EA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Handled the complete App Store submission process including metadata, screenshots, and compliance checks</w:t>
      </w:r>
    </w:p>
    <w:p w14:paraId="2ED9136E" w14:textId="4C7EC8CD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Collaborated with cross-functional teams including designers, QA engineers, and backend developers</w:t>
      </w:r>
    </w:p>
    <w:p w14:paraId="58CB24AC" w14:textId="5A5074BE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Participated in code reviews and contributed to continuous improvement of code quality and development processes</w:t>
      </w:r>
    </w:p>
    <w:p w14:paraId="044ABFCB" w14:textId="3272A797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Implemented unit and UI testing to ensure application stability and performance across updates</w:t>
      </w:r>
    </w:p>
    <w:p w14:paraId="42AC720A" w14:textId="6B556369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Troubleshot and resolved performance issues, crashes, and bugs using Xcode debugging tools and Instruments</w:t>
      </w:r>
    </w:p>
    <w:p w14:paraId="6C9FB250" w14:textId="0AFFD85A" w:rsidR="00CF7BDB" w:rsidRPr="00CF7BDB" w:rsidRDefault="00CF7BDB" w:rsidP="00CF7BDB">
      <w:pPr>
        <w:pStyle w:val="ListBullet"/>
        <w:rPr>
          <w:rFonts w:ascii="Arial" w:hAnsi="Arial" w:cs="Arial"/>
        </w:rPr>
      </w:pPr>
      <w:r w:rsidRPr="00CF7BDB">
        <w:rPr>
          <w:rFonts w:ascii="Arial" w:hAnsi="Arial" w:cs="Arial"/>
        </w:rPr>
        <w:t>Optimized app performance and memory usage to meet Apple’s performance standards and best practices</w:t>
      </w:r>
    </w:p>
    <w:p w14:paraId="55C09AD3" w14:textId="77777777" w:rsidR="00524E02" w:rsidRPr="00AD2F09" w:rsidRDefault="00524E02" w:rsidP="00715B10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1F837A53" w14:textId="05878923" w:rsidR="00524E02" w:rsidRPr="00AD2F09" w:rsidRDefault="00524E02" w:rsidP="00524E02">
      <w:pPr>
        <w:pStyle w:val="Heading2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bCs/>
          <w:sz w:val="22"/>
          <w:szCs w:val="22"/>
        </w:rPr>
        <w:t>Client: MassMutual Insurance, Springfield, MA</w:t>
      </w:r>
      <w:r w:rsidR="00AD2F09" w:rsidRPr="00AD2F09">
        <w:rPr>
          <w:rFonts w:ascii="Arial" w:hAnsi="Arial" w:cs="Arial"/>
          <w:sz w:val="22"/>
          <w:szCs w:val="22"/>
        </w:rPr>
        <w:tab/>
      </w:r>
      <w:r w:rsidR="00AD2F09" w:rsidRPr="00AD2F09">
        <w:rPr>
          <w:rFonts w:ascii="Arial" w:hAnsi="Arial" w:cs="Arial"/>
          <w:sz w:val="22"/>
          <w:szCs w:val="22"/>
        </w:rPr>
        <w:tab/>
      </w:r>
      <w:r w:rsidR="00CE2389" w:rsidRPr="00AD2F09">
        <w:rPr>
          <w:rFonts w:ascii="Arial" w:hAnsi="Arial" w:cs="Arial"/>
          <w:sz w:val="22"/>
          <w:szCs w:val="22"/>
        </w:rPr>
        <w:t>Jan 2021 – Nov 2022</w:t>
      </w:r>
    </w:p>
    <w:p w14:paraId="0E142930" w14:textId="77777777" w:rsidR="004C231D" w:rsidRPr="00AD2F09" w:rsidRDefault="00255838" w:rsidP="004C231D">
      <w:pPr>
        <w:spacing w:after="0"/>
        <w:rPr>
          <w:rFonts w:ascii="Arial" w:hAnsi="Arial" w:cs="Arial"/>
          <w:b/>
          <w:bCs/>
        </w:rPr>
      </w:pPr>
      <w:r w:rsidRPr="00AD2F09">
        <w:rPr>
          <w:rFonts w:ascii="Arial" w:hAnsi="Arial" w:cs="Arial"/>
          <w:b/>
          <w:bCs/>
        </w:rPr>
        <w:t>Role:</w:t>
      </w:r>
      <w:r w:rsidRPr="00AD2F09">
        <w:rPr>
          <w:rFonts w:ascii="Arial" w:hAnsi="Arial" w:cs="Arial"/>
        </w:rPr>
        <w:t xml:space="preserve"> </w:t>
      </w:r>
      <w:r w:rsidR="004C231D" w:rsidRPr="00AD2F09">
        <w:rPr>
          <w:rFonts w:ascii="Arial" w:hAnsi="Arial" w:cs="Arial"/>
          <w:b/>
          <w:bCs/>
        </w:rPr>
        <w:t xml:space="preserve">Lead Mobile Application Developer </w:t>
      </w:r>
    </w:p>
    <w:p w14:paraId="6AEEF92D" w14:textId="67AA5F3A" w:rsidR="00CE2389" w:rsidRPr="00AD2F09" w:rsidRDefault="002C6A39" w:rsidP="004C231D">
      <w:pPr>
        <w:spacing w:after="0"/>
        <w:rPr>
          <w:rFonts w:ascii="Arial" w:hAnsi="Arial" w:cs="Arial"/>
          <w:b/>
          <w:bCs/>
        </w:rPr>
      </w:pPr>
      <w:r w:rsidRPr="00AD2F09">
        <w:rPr>
          <w:rFonts w:ascii="Arial" w:hAnsi="Arial" w:cs="Arial"/>
          <w:b/>
          <w:bCs/>
        </w:rPr>
        <w:t>Roles and Responsibilities:</w:t>
      </w:r>
    </w:p>
    <w:p w14:paraId="5889B605" w14:textId="77777777" w:rsidR="002C6A39" w:rsidRPr="00AD2F09" w:rsidRDefault="002C6A39" w:rsidP="00CE2389">
      <w:pPr>
        <w:pStyle w:val="ListBullet"/>
        <w:numPr>
          <w:ilvl w:val="0"/>
          <w:numId w:val="0"/>
        </w:numPr>
        <w:ind w:left="216"/>
        <w:rPr>
          <w:rFonts w:ascii="Arial" w:hAnsi="Arial" w:cs="Arial"/>
          <w:b/>
          <w:bCs/>
        </w:rPr>
      </w:pPr>
    </w:p>
    <w:p w14:paraId="14B30E1F" w14:textId="45B07CCE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Pr="00CF7BDB">
        <w:rPr>
          <w:rFonts w:ascii="Arial" w:hAnsi="Arial" w:cs="Arial"/>
        </w:rPr>
        <w:t>ed the development of a mobile claims management app for a leading insurance provider, streamlining the end-to-end claims submission and tracking process on iOS devices</w:t>
      </w:r>
    </w:p>
    <w:p w14:paraId="343187C4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Built customized UI components using Swift and UIKit to allow policyholders to upload documents, photos, and claim details directly from their mobile device</w:t>
      </w:r>
    </w:p>
    <w:p w14:paraId="6B322F23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Integrated biometric authentication (Face ID/Touch ID) using LocalAuthentication framework to enhance app security and comply with industry standards</w:t>
      </w:r>
    </w:p>
    <w:p w14:paraId="7F472FBF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Consumed RESTful APIs to fetch policy details, payment history, and real-time claim statuses, improving customer transparency and reducing call center dependency</w:t>
      </w:r>
    </w:p>
    <w:p w14:paraId="68FFB117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Implemented push notifications to alert users about claim updates, payment reminders, and new policy offers</w:t>
      </w:r>
    </w:p>
    <w:p w14:paraId="34399F31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Designed app architecture using MVVM to promote separation of concerns and simplify business logic management</w:t>
      </w:r>
    </w:p>
    <w:p w14:paraId="219CDA7E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Integrated Apple Maps and Core Location to enable users to locate nearby approved repair centers or agents</w:t>
      </w:r>
    </w:p>
    <w:p w14:paraId="1976D663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Followed Apple Human Interface Guidelines to ensure seamless navigation and accessibility for a broad customer base</w:t>
      </w:r>
    </w:p>
    <w:p w14:paraId="7F0B59CB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Managed provisioning profiles and certificates for different build environments including development, staging, and production</w:t>
      </w:r>
    </w:p>
    <w:p w14:paraId="7180CC09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Collaborated with the QA team to define and implement test cases, resulting in a 30% reduction in post-release defects</w:t>
      </w:r>
    </w:p>
    <w:p w14:paraId="752068E2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lastRenderedPageBreak/>
        <w:t>Participated in sprint planning, daily standups, and client demos to align with Agile project delivery</w:t>
      </w:r>
    </w:p>
    <w:p w14:paraId="77648A6D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Oversaw App Store deployment, ensuring compliance with Apple's guidelines and timely release cycles</w:t>
      </w:r>
    </w:p>
    <w:p w14:paraId="671F8031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Used Git and GitLab for source control, enabling smooth collaboration across onshore and offshore development teams</w:t>
      </w:r>
    </w:p>
    <w:p w14:paraId="3E85B6BC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Conducted regular code reviews to maintain code quality, enforce standards, and mentor junior developers</w:t>
      </w:r>
    </w:p>
    <w:p w14:paraId="2AC02975" w14:textId="77777777" w:rsidR="00CF7BDB" w:rsidRPr="00CF7BDB" w:rsidRDefault="00CF7BDB" w:rsidP="00CF7BDB">
      <w:pPr>
        <w:pStyle w:val="ListBullet"/>
        <w:numPr>
          <w:ilvl w:val="0"/>
          <w:numId w:val="35"/>
        </w:numPr>
        <w:spacing w:after="0"/>
        <w:rPr>
          <w:rFonts w:ascii="Arial" w:hAnsi="Arial" w:cs="Arial"/>
        </w:rPr>
      </w:pPr>
      <w:r w:rsidRPr="00CF7BDB">
        <w:rPr>
          <w:rFonts w:ascii="Arial" w:hAnsi="Arial" w:cs="Arial"/>
        </w:rPr>
        <w:t>Leveraged analytics tools to track in-app behavior and improve user engagement based on usage patterns</w:t>
      </w:r>
    </w:p>
    <w:p w14:paraId="7BFB49EF" w14:textId="77777777" w:rsidR="00CE2389" w:rsidRPr="00AD2F09" w:rsidRDefault="00CE2389" w:rsidP="00CE2389">
      <w:pPr>
        <w:pStyle w:val="ListBullet"/>
        <w:numPr>
          <w:ilvl w:val="0"/>
          <w:numId w:val="0"/>
        </w:numPr>
        <w:spacing w:after="0"/>
        <w:ind w:left="216" w:hanging="216"/>
        <w:rPr>
          <w:rFonts w:ascii="Arial" w:hAnsi="Arial" w:cs="Arial"/>
        </w:rPr>
      </w:pPr>
    </w:p>
    <w:p w14:paraId="0CB3D6E1" w14:textId="77777777" w:rsidR="00CE2389" w:rsidRPr="00AD2F09" w:rsidRDefault="00CE2389" w:rsidP="00CE2389">
      <w:pPr>
        <w:pStyle w:val="ListBullet"/>
        <w:numPr>
          <w:ilvl w:val="0"/>
          <w:numId w:val="0"/>
        </w:numPr>
        <w:spacing w:after="0"/>
        <w:ind w:left="216" w:hanging="216"/>
        <w:rPr>
          <w:rFonts w:ascii="Arial" w:hAnsi="Arial" w:cs="Arial"/>
        </w:rPr>
      </w:pPr>
    </w:p>
    <w:p w14:paraId="4B281BA2" w14:textId="34929733" w:rsidR="005332EA" w:rsidRPr="00AD2F09" w:rsidRDefault="00CE2389" w:rsidP="005332EA">
      <w:pPr>
        <w:pStyle w:val="Heading2"/>
        <w:spacing w:before="0" w:after="0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bCs/>
          <w:sz w:val="22"/>
          <w:szCs w:val="22"/>
        </w:rPr>
        <w:t>Client: Truist, Charlotte, NC</w:t>
      </w:r>
      <w:r w:rsidR="00AD2F09" w:rsidRPr="00AD2F09">
        <w:rPr>
          <w:rFonts w:ascii="Arial" w:hAnsi="Arial" w:cs="Arial"/>
          <w:sz w:val="22"/>
          <w:szCs w:val="22"/>
        </w:rPr>
        <w:tab/>
      </w:r>
      <w:r w:rsidR="00AD2F09" w:rsidRPr="00AD2F09">
        <w:rPr>
          <w:rFonts w:ascii="Arial" w:hAnsi="Arial" w:cs="Arial"/>
          <w:sz w:val="22"/>
          <w:szCs w:val="22"/>
        </w:rPr>
        <w:tab/>
      </w:r>
      <w:r w:rsidR="00AD2F09" w:rsidRPr="00AD2F09">
        <w:rPr>
          <w:rFonts w:ascii="Arial" w:hAnsi="Arial" w:cs="Arial"/>
          <w:sz w:val="22"/>
          <w:szCs w:val="22"/>
        </w:rPr>
        <w:tab/>
        <w:t xml:space="preserve">   </w:t>
      </w:r>
      <w:r w:rsidR="00AD2F09" w:rsidRPr="00AD2F09">
        <w:rPr>
          <w:rFonts w:ascii="Arial" w:hAnsi="Arial" w:cs="Arial"/>
          <w:sz w:val="22"/>
          <w:szCs w:val="22"/>
        </w:rPr>
        <w:tab/>
        <w:t xml:space="preserve">         </w:t>
      </w:r>
      <w:r w:rsidRPr="00AD2F09">
        <w:rPr>
          <w:rFonts w:ascii="Arial" w:hAnsi="Arial" w:cs="Arial"/>
          <w:sz w:val="22"/>
          <w:szCs w:val="22"/>
        </w:rPr>
        <w:t>Mar 2019 – Dec 2020</w:t>
      </w:r>
    </w:p>
    <w:p w14:paraId="0BE3FE9C" w14:textId="269EA33D" w:rsidR="00255838" w:rsidRPr="00AD2F09" w:rsidRDefault="00255838" w:rsidP="00255838">
      <w:pPr>
        <w:spacing w:after="0"/>
        <w:rPr>
          <w:rFonts w:ascii="Arial" w:hAnsi="Arial" w:cs="Arial"/>
        </w:rPr>
      </w:pPr>
      <w:r w:rsidRPr="00AD2F09">
        <w:rPr>
          <w:rFonts w:ascii="Arial" w:hAnsi="Arial" w:cs="Arial"/>
          <w:b/>
          <w:bCs/>
        </w:rPr>
        <w:t>Role:</w:t>
      </w:r>
      <w:r w:rsidRPr="00AD2F09">
        <w:rPr>
          <w:rFonts w:ascii="Arial" w:hAnsi="Arial" w:cs="Arial"/>
        </w:rPr>
        <w:t xml:space="preserve"> </w:t>
      </w:r>
      <w:r w:rsidR="004C231D" w:rsidRPr="00AD2F09">
        <w:rPr>
          <w:rFonts w:ascii="Arial" w:hAnsi="Arial" w:cs="Arial"/>
          <w:b/>
          <w:bCs/>
        </w:rPr>
        <w:t>Mobile Application Developer</w:t>
      </w:r>
    </w:p>
    <w:p w14:paraId="4EADD898" w14:textId="2E597DA0" w:rsidR="005332EA" w:rsidRPr="00AD2F09" w:rsidRDefault="002C6A39" w:rsidP="00255838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  <w:b/>
          <w:bCs/>
        </w:rPr>
      </w:pPr>
      <w:r w:rsidRPr="00AD2F09">
        <w:rPr>
          <w:rFonts w:ascii="Arial" w:hAnsi="Arial" w:cs="Arial"/>
          <w:b/>
          <w:bCs/>
        </w:rPr>
        <w:t>Roles and Responsibilities:</w:t>
      </w:r>
    </w:p>
    <w:p w14:paraId="24E9DE81" w14:textId="77777777" w:rsidR="002C6A39" w:rsidRPr="00AD2F09" w:rsidRDefault="002C6A39" w:rsidP="002C6A39">
      <w:pPr>
        <w:pStyle w:val="ListBullet"/>
        <w:numPr>
          <w:ilvl w:val="0"/>
          <w:numId w:val="0"/>
        </w:numPr>
        <w:ind w:left="216"/>
        <w:rPr>
          <w:rFonts w:ascii="Arial" w:hAnsi="Arial" w:cs="Arial"/>
          <w:b/>
          <w:bCs/>
        </w:rPr>
      </w:pPr>
    </w:p>
    <w:p w14:paraId="38024153" w14:textId="77777777" w:rsidR="00CE2389" w:rsidRPr="00AD2F09" w:rsidRDefault="00CE2389" w:rsidP="00CE2389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Designed and implemented new features, including user authentication, secure data storage, and real-time notifications, to enhance user experience.</w:t>
      </w:r>
    </w:p>
    <w:p w14:paraId="5684953F" w14:textId="77777777" w:rsidR="00CE2389" w:rsidRPr="00AD2F09" w:rsidRDefault="00CE2389" w:rsidP="00CE2389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Utilized Core Data for efficient data storage and retrieval, optimizing app performance and ensuring data integrity.</w:t>
      </w:r>
    </w:p>
    <w:p w14:paraId="375E7ACA" w14:textId="77777777" w:rsidR="00CE2389" w:rsidRPr="00AD2F09" w:rsidRDefault="00CE2389" w:rsidP="00CE2389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Integrated AVFoundation for audio and video playback, enabling rich multimedia experiences within the app.</w:t>
      </w:r>
    </w:p>
    <w:p w14:paraId="3E995640" w14:textId="77777777" w:rsidR="00CE2389" w:rsidRPr="00AD2F09" w:rsidRDefault="00CE2389" w:rsidP="00CE2389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Implemented Core Location to provide location-based services, enhancing the app’s functionality and user engagement.</w:t>
      </w:r>
    </w:p>
    <w:p w14:paraId="1B8E97F0" w14:textId="77777777" w:rsidR="00CE2389" w:rsidRPr="00AD2F09" w:rsidRDefault="00CE2389" w:rsidP="00CE2389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Maintained high code quality through code reviews, unit testing, and continuous integration using Git and Jenkins.</w:t>
      </w:r>
    </w:p>
    <w:p w14:paraId="4198D065" w14:textId="77777777" w:rsidR="00CE2389" w:rsidRPr="00AD2F09" w:rsidRDefault="00CE2389" w:rsidP="00CE2389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Implemented security best practices, including encryption and secure storage, to protect sensitive user data.</w:t>
      </w:r>
    </w:p>
    <w:p w14:paraId="05EBE1C5" w14:textId="77777777" w:rsidR="00CE2389" w:rsidRPr="00AD2F09" w:rsidRDefault="00CE2389" w:rsidP="00CE2389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Created comprehensive technical documentation and user guides to support ongoing maintenance and future development.</w:t>
      </w:r>
    </w:p>
    <w:p w14:paraId="4540EA0E" w14:textId="77777777" w:rsidR="00CE2389" w:rsidRPr="00AD2F09" w:rsidRDefault="00CE2389" w:rsidP="00CE2389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Worked closely with Truist stakeholders to gather requirements, provide progress updates, and incorporate feedback into the development process.</w:t>
      </w:r>
    </w:p>
    <w:p w14:paraId="67EB10BA" w14:textId="665FEA5C" w:rsidR="00CE2389" w:rsidRPr="00AD2F09" w:rsidRDefault="00CE2389" w:rsidP="00CE2389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Provided training and mentorship to junior developers, fostering a collaborative and knowledge-sharing environment.</w:t>
      </w:r>
    </w:p>
    <w:p w14:paraId="03916C74" w14:textId="77777777" w:rsidR="00524E02" w:rsidRPr="00AD2F09" w:rsidRDefault="00524E02" w:rsidP="00524E02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</w:rPr>
      </w:pPr>
    </w:p>
    <w:p w14:paraId="47BCF043" w14:textId="7583D63D" w:rsidR="005332EA" w:rsidRPr="00AD2F09" w:rsidRDefault="005332EA" w:rsidP="005332EA">
      <w:pPr>
        <w:pStyle w:val="Heading2"/>
        <w:spacing w:before="0" w:after="0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bCs/>
          <w:sz w:val="22"/>
          <w:szCs w:val="22"/>
        </w:rPr>
        <w:t xml:space="preserve">Client: </w:t>
      </w:r>
      <w:r w:rsidR="002445F1" w:rsidRPr="00AD2F09">
        <w:rPr>
          <w:rFonts w:ascii="Arial" w:hAnsi="Arial" w:cs="Arial"/>
          <w:bCs/>
          <w:sz w:val="22"/>
          <w:szCs w:val="22"/>
        </w:rPr>
        <w:t>Willis Towers Watson, Tempe, AZ</w:t>
      </w:r>
      <w:r w:rsidRPr="00AD2F09">
        <w:rPr>
          <w:rFonts w:ascii="Arial" w:hAnsi="Arial" w:cs="Arial"/>
          <w:sz w:val="22"/>
          <w:szCs w:val="22"/>
        </w:rPr>
        <w:tab/>
      </w:r>
      <w:r w:rsidRPr="00AD2F09">
        <w:rPr>
          <w:rFonts w:ascii="Arial" w:hAnsi="Arial" w:cs="Arial"/>
          <w:sz w:val="22"/>
          <w:szCs w:val="22"/>
        </w:rPr>
        <w:tab/>
      </w:r>
      <w:r w:rsidRPr="00AD2F09">
        <w:rPr>
          <w:rFonts w:ascii="Arial" w:hAnsi="Arial" w:cs="Arial"/>
          <w:sz w:val="22"/>
          <w:szCs w:val="22"/>
        </w:rPr>
        <w:tab/>
        <w:t xml:space="preserve">   </w:t>
      </w:r>
      <w:r w:rsidRPr="00AD2F09">
        <w:rPr>
          <w:rFonts w:ascii="Arial" w:hAnsi="Arial" w:cs="Arial"/>
          <w:sz w:val="22"/>
          <w:szCs w:val="22"/>
        </w:rPr>
        <w:tab/>
      </w:r>
      <w:r w:rsidR="00AD2F09" w:rsidRPr="00AD2F09">
        <w:rPr>
          <w:rFonts w:ascii="Arial" w:hAnsi="Arial" w:cs="Arial"/>
          <w:sz w:val="22"/>
          <w:szCs w:val="22"/>
        </w:rPr>
        <w:t xml:space="preserve">     </w:t>
      </w:r>
      <w:r w:rsidR="000175AC" w:rsidRPr="00AD2F09">
        <w:rPr>
          <w:rFonts w:ascii="Arial" w:hAnsi="Arial" w:cs="Arial"/>
          <w:sz w:val="22"/>
          <w:szCs w:val="22"/>
        </w:rPr>
        <w:t>Sep</w:t>
      </w:r>
      <w:r w:rsidRPr="00AD2F09">
        <w:rPr>
          <w:rFonts w:ascii="Arial" w:hAnsi="Arial" w:cs="Arial"/>
          <w:sz w:val="22"/>
          <w:szCs w:val="22"/>
        </w:rPr>
        <w:t xml:space="preserve"> 201</w:t>
      </w:r>
      <w:r w:rsidR="000175AC" w:rsidRPr="00AD2F09">
        <w:rPr>
          <w:rFonts w:ascii="Arial" w:hAnsi="Arial" w:cs="Arial"/>
          <w:sz w:val="22"/>
          <w:szCs w:val="22"/>
        </w:rPr>
        <w:t>7</w:t>
      </w:r>
      <w:r w:rsidRPr="00AD2F09">
        <w:rPr>
          <w:rFonts w:ascii="Arial" w:hAnsi="Arial" w:cs="Arial"/>
          <w:sz w:val="22"/>
          <w:szCs w:val="22"/>
        </w:rPr>
        <w:t xml:space="preserve"> – </w:t>
      </w:r>
      <w:r w:rsidR="000175AC" w:rsidRPr="00AD2F09">
        <w:rPr>
          <w:rFonts w:ascii="Arial" w:hAnsi="Arial" w:cs="Arial"/>
          <w:sz w:val="22"/>
          <w:szCs w:val="22"/>
        </w:rPr>
        <w:t>FEB</w:t>
      </w:r>
      <w:r w:rsidRPr="00AD2F09">
        <w:rPr>
          <w:rFonts w:ascii="Arial" w:hAnsi="Arial" w:cs="Arial"/>
          <w:sz w:val="22"/>
          <w:szCs w:val="22"/>
        </w:rPr>
        <w:t xml:space="preserve"> 20</w:t>
      </w:r>
      <w:r w:rsidR="000175AC" w:rsidRPr="00AD2F09">
        <w:rPr>
          <w:rFonts w:ascii="Arial" w:hAnsi="Arial" w:cs="Arial"/>
          <w:sz w:val="22"/>
          <w:szCs w:val="22"/>
        </w:rPr>
        <w:t>19</w:t>
      </w:r>
    </w:p>
    <w:p w14:paraId="06532B60" w14:textId="77777777" w:rsidR="004C231D" w:rsidRPr="00AD2F09" w:rsidRDefault="00255838" w:rsidP="004C231D">
      <w:pPr>
        <w:pStyle w:val="NoSpacing"/>
        <w:jc w:val="both"/>
        <w:rPr>
          <w:rFonts w:ascii="Arial" w:hAnsi="Arial" w:cs="Arial"/>
          <w:b/>
          <w:bCs/>
          <w:sz w:val="22"/>
          <w:szCs w:val="22"/>
        </w:rPr>
      </w:pPr>
      <w:r w:rsidRPr="00AD2F09">
        <w:rPr>
          <w:rFonts w:ascii="Arial" w:hAnsi="Arial" w:cs="Arial"/>
          <w:b/>
          <w:bCs/>
          <w:sz w:val="22"/>
          <w:szCs w:val="22"/>
        </w:rPr>
        <w:t>Role:</w:t>
      </w:r>
      <w:r w:rsidRPr="00AD2F09">
        <w:rPr>
          <w:rFonts w:ascii="Arial" w:hAnsi="Arial" w:cs="Arial"/>
          <w:sz w:val="22"/>
          <w:szCs w:val="22"/>
        </w:rPr>
        <w:t xml:space="preserve"> </w:t>
      </w:r>
      <w:r w:rsidR="004C231D" w:rsidRPr="00AD2F09">
        <w:rPr>
          <w:rFonts w:ascii="Arial" w:hAnsi="Arial" w:cs="Arial"/>
          <w:b/>
          <w:bCs/>
          <w:sz w:val="22"/>
          <w:szCs w:val="22"/>
        </w:rPr>
        <w:t>Mobile Application Developer</w:t>
      </w:r>
    </w:p>
    <w:p w14:paraId="71C348B5" w14:textId="3FB3A65E" w:rsidR="002445F1" w:rsidRPr="00AD2F09" w:rsidRDefault="002C6A39" w:rsidP="004C231D">
      <w:pPr>
        <w:spacing w:after="0"/>
        <w:rPr>
          <w:rFonts w:ascii="Arial" w:hAnsi="Arial" w:cs="Arial"/>
          <w:b/>
          <w:bCs/>
        </w:rPr>
      </w:pPr>
      <w:r w:rsidRPr="00AD2F09">
        <w:rPr>
          <w:rFonts w:ascii="Arial" w:hAnsi="Arial" w:cs="Arial"/>
          <w:b/>
          <w:bCs/>
        </w:rPr>
        <w:t>Roles and Responsibilities:</w:t>
      </w:r>
    </w:p>
    <w:p w14:paraId="5E6BFBDF" w14:textId="77777777" w:rsidR="002C6A39" w:rsidRPr="00AD2F09" w:rsidRDefault="002C6A39" w:rsidP="002C6A39">
      <w:pPr>
        <w:pStyle w:val="ListBullet"/>
        <w:numPr>
          <w:ilvl w:val="0"/>
          <w:numId w:val="0"/>
        </w:numPr>
        <w:ind w:left="216"/>
        <w:rPr>
          <w:rFonts w:ascii="Arial" w:hAnsi="Arial" w:cs="Arial"/>
          <w:b/>
          <w:bCs/>
        </w:rPr>
      </w:pPr>
    </w:p>
    <w:p w14:paraId="0D7F8E82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Implemented core functionalities using the latest iOS frameworks such as UIKit, Core Data, and Core Animation.</w:t>
      </w:r>
    </w:p>
    <w:p w14:paraId="718AD243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Worked closely with UX/UI designers to ensure a seamless user experience.</w:t>
      </w:r>
    </w:p>
    <w:p w14:paraId="75B147A7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Utilized Storyboards and Auto Layout to create responsive designs compatible with multiple iOS devices.</w:t>
      </w:r>
    </w:p>
    <w:p w14:paraId="2D16C07D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Integrated RESTful web services and third-party APIs for enhanced app functionality.</w:t>
      </w:r>
    </w:p>
    <w:p w14:paraId="5CE347C3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Implemented OAuth for secure user authentication and data protection.</w:t>
      </w:r>
    </w:p>
    <w:p w14:paraId="1644E134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Conducted code reviews and optimized applications for maximum performance and scalability.</w:t>
      </w:r>
    </w:p>
    <w:p w14:paraId="6B8047CD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lastRenderedPageBreak/>
        <w:t>Utilized Instruments and Xcode Debugger for profiling and troubleshooting app performance issues.</w:t>
      </w:r>
    </w:p>
    <w:p w14:paraId="334F815A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Implemented unit and UI tests using XCTest to ensure code quality and app reliability.</w:t>
      </w:r>
    </w:p>
    <w:p w14:paraId="1805D619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Utilized Core Data for local data storage and managed SQLite databases for offline functionality.</w:t>
      </w:r>
    </w:p>
    <w:p w14:paraId="6ADFCE10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Managed version control using Git and collaborated through GitHub repositories.</w:t>
      </w:r>
    </w:p>
    <w:p w14:paraId="0DB26D22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Implemented secure coding practices to protect against vulnerabilities such as SQL injection and XSS attacks.</w:t>
      </w:r>
    </w:p>
    <w:p w14:paraId="0C0FAE0B" w14:textId="02800833" w:rsidR="005332EA" w:rsidRPr="00AD2F09" w:rsidRDefault="001813B6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\</w:t>
      </w:r>
      <w:r w:rsidR="005332EA" w:rsidRPr="00AD2F09">
        <w:rPr>
          <w:rFonts w:ascii="Arial" w:hAnsi="Arial" w:cs="Arial"/>
        </w:rPr>
        <w:t>Ensured app accessibility compliance by implementing VoiceOver support and dynamic text resizing.</w:t>
      </w:r>
    </w:p>
    <w:p w14:paraId="509488F4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Conducted accessibility audits to improve the app experience for users with disabilities.</w:t>
      </w:r>
    </w:p>
    <w:p w14:paraId="6D56D1E1" w14:textId="77777777" w:rsidR="005332EA" w:rsidRPr="00AD2F09" w:rsidRDefault="005332EA" w:rsidP="005332EA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Maintained comprehensive documentation of codebases and development processes.</w:t>
      </w:r>
    </w:p>
    <w:p w14:paraId="39465490" w14:textId="36BE8B64" w:rsidR="005332EA" w:rsidRPr="00AD2F09" w:rsidRDefault="005332EA" w:rsidP="002445F1">
      <w:pPr>
        <w:pStyle w:val="ListBullet"/>
        <w:spacing w:after="0"/>
        <w:rPr>
          <w:rFonts w:ascii="Arial" w:hAnsi="Arial" w:cs="Arial"/>
        </w:rPr>
      </w:pPr>
      <w:r w:rsidRPr="00AD2F09">
        <w:rPr>
          <w:rFonts w:ascii="Arial" w:hAnsi="Arial" w:cs="Arial"/>
        </w:rPr>
        <w:t>Conducted knowledge-sharing sessions and code walkthroughs to onboard new team members and share best practices.</w:t>
      </w:r>
    </w:p>
    <w:p w14:paraId="5EE154A4" w14:textId="77777777" w:rsidR="002445F1" w:rsidRPr="00AD2F09" w:rsidRDefault="002445F1" w:rsidP="002445F1">
      <w:pPr>
        <w:pStyle w:val="ListBullet"/>
        <w:numPr>
          <w:ilvl w:val="0"/>
          <w:numId w:val="0"/>
        </w:numPr>
        <w:spacing w:after="0"/>
        <w:ind w:left="216" w:hanging="216"/>
        <w:rPr>
          <w:rFonts w:ascii="Arial" w:hAnsi="Arial" w:cs="Arial"/>
        </w:rPr>
      </w:pPr>
    </w:p>
    <w:p w14:paraId="0D7614AA" w14:textId="77777777" w:rsidR="002445F1" w:rsidRPr="00AD2F09" w:rsidRDefault="002445F1" w:rsidP="002445F1">
      <w:pPr>
        <w:pStyle w:val="ListBullet"/>
        <w:numPr>
          <w:ilvl w:val="0"/>
          <w:numId w:val="0"/>
        </w:numPr>
        <w:spacing w:after="0"/>
        <w:ind w:left="216" w:hanging="216"/>
        <w:rPr>
          <w:rFonts w:ascii="Arial" w:hAnsi="Arial" w:cs="Arial"/>
        </w:rPr>
      </w:pPr>
    </w:p>
    <w:p w14:paraId="45507C22" w14:textId="7AE55BC8" w:rsidR="002445F1" w:rsidRPr="00AD2F09" w:rsidRDefault="002445F1" w:rsidP="002445F1">
      <w:pPr>
        <w:pStyle w:val="Heading2"/>
        <w:spacing w:before="0" w:after="0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bCs/>
          <w:sz w:val="22"/>
          <w:szCs w:val="22"/>
        </w:rPr>
        <w:t>Client: Symbiotic Infotech, India</w:t>
      </w:r>
      <w:r w:rsidRPr="00AD2F09">
        <w:rPr>
          <w:rFonts w:ascii="Arial" w:hAnsi="Arial" w:cs="Arial"/>
          <w:bCs/>
          <w:sz w:val="22"/>
          <w:szCs w:val="22"/>
        </w:rPr>
        <w:tab/>
      </w:r>
      <w:r w:rsidRPr="00AD2F09">
        <w:rPr>
          <w:rFonts w:ascii="Arial" w:hAnsi="Arial" w:cs="Arial"/>
          <w:bCs/>
          <w:sz w:val="22"/>
          <w:szCs w:val="22"/>
        </w:rPr>
        <w:tab/>
      </w:r>
      <w:r w:rsidRPr="00AD2F09">
        <w:rPr>
          <w:rFonts w:ascii="Arial" w:hAnsi="Arial" w:cs="Arial"/>
          <w:bCs/>
          <w:sz w:val="22"/>
          <w:szCs w:val="22"/>
        </w:rPr>
        <w:tab/>
        <w:t xml:space="preserve">  </w:t>
      </w:r>
      <w:r w:rsidR="00AD2F09" w:rsidRPr="00AD2F09">
        <w:rPr>
          <w:rFonts w:ascii="Arial" w:hAnsi="Arial" w:cs="Arial"/>
          <w:sz w:val="22"/>
          <w:szCs w:val="22"/>
        </w:rPr>
        <w:tab/>
        <w:t xml:space="preserve"> </w:t>
      </w:r>
      <w:r w:rsidR="00AD2F09" w:rsidRPr="00AD2F09">
        <w:rPr>
          <w:rFonts w:ascii="Arial" w:hAnsi="Arial" w:cs="Arial"/>
          <w:sz w:val="22"/>
          <w:szCs w:val="22"/>
        </w:rPr>
        <w:tab/>
        <w:t xml:space="preserve">      </w:t>
      </w:r>
      <w:r w:rsidR="000175AC" w:rsidRPr="00AD2F09">
        <w:rPr>
          <w:rFonts w:ascii="Arial" w:hAnsi="Arial" w:cs="Arial"/>
          <w:sz w:val="22"/>
          <w:szCs w:val="22"/>
        </w:rPr>
        <w:t xml:space="preserve">Apr </w:t>
      </w:r>
      <w:r w:rsidRPr="00AD2F09">
        <w:rPr>
          <w:rFonts w:ascii="Arial" w:hAnsi="Arial" w:cs="Arial"/>
          <w:sz w:val="22"/>
          <w:szCs w:val="22"/>
        </w:rPr>
        <w:t>201</w:t>
      </w:r>
      <w:r w:rsidR="000175AC" w:rsidRPr="00AD2F09">
        <w:rPr>
          <w:rFonts w:ascii="Arial" w:hAnsi="Arial" w:cs="Arial"/>
          <w:sz w:val="22"/>
          <w:szCs w:val="22"/>
        </w:rPr>
        <w:t>5</w:t>
      </w:r>
      <w:r w:rsidRPr="00AD2F09">
        <w:rPr>
          <w:rFonts w:ascii="Arial" w:hAnsi="Arial" w:cs="Arial"/>
          <w:sz w:val="22"/>
          <w:szCs w:val="22"/>
        </w:rPr>
        <w:t xml:space="preserve"> – </w:t>
      </w:r>
      <w:r w:rsidR="000175AC" w:rsidRPr="00AD2F09">
        <w:rPr>
          <w:rFonts w:ascii="Arial" w:hAnsi="Arial" w:cs="Arial"/>
          <w:sz w:val="22"/>
          <w:szCs w:val="22"/>
        </w:rPr>
        <w:t>Aug</w:t>
      </w:r>
      <w:r w:rsidRPr="00AD2F09">
        <w:rPr>
          <w:rFonts w:ascii="Arial" w:hAnsi="Arial" w:cs="Arial"/>
          <w:sz w:val="22"/>
          <w:szCs w:val="22"/>
        </w:rPr>
        <w:t xml:space="preserve"> 20</w:t>
      </w:r>
      <w:r w:rsidR="000175AC" w:rsidRPr="00AD2F09">
        <w:rPr>
          <w:rFonts w:ascii="Arial" w:hAnsi="Arial" w:cs="Arial"/>
          <w:sz w:val="22"/>
          <w:szCs w:val="22"/>
        </w:rPr>
        <w:t>16</w:t>
      </w:r>
    </w:p>
    <w:p w14:paraId="4341A876" w14:textId="77777777" w:rsidR="00255838" w:rsidRPr="00AD2F09" w:rsidRDefault="00255838" w:rsidP="00255838">
      <w:pPr>
        <w:spacing w:after="0"/>
        <w:rPr>
          <w:rFonts w:ascii="Arial" w:hAnsi="Arial" w:cs="Arial"/>
        </w:rPr>
      </w:pPr>
      <w:r w:rsidRPr="00AD2F09">
        <w:rPr>
          <w:rFonts w:ascii="Arial" w:hAnsi="Arial" w:cs="Arial"/>
          <w:b/>
          <w:bCs/>
        </w:rPr>
        <w:t>Role:</w:t>
      </w:r>
      <w:r w:rsidRPr="00AD2F09">
        <w:rPr>
          <w:rFonts w:ascii="Arial" w:hAnsi="Arial" w:cs="Arial"/>
        </w:rPr>
        <w:t xml:space="preserve"> </w:t>
      </w:r>
      <w:r w:rsidRPr="00AD2F09">
        <w:rPr>
          <w:rFonts w:ascii="Arial" w:hAnsi="Arial" w:cs="Arial"/>
          <w:b/>
        </w:rPr>
        <w:t>iOS Developer</w:t>
      </w:r>
    </w:p>
    <w:p w14:paraId="557F1585" w14:textId="48E88385" w:rsidR="002445F1" w:rsidRPr="00AD2F09" w:rsidRDefault="002C6A39" w:rsidP="00255838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</w:rPr>
      </w:pPr>
      <w:r w:rsidRPr="00AD2F09">
        <w:rPr>
          <w:rFonts w:ascii="Arial" w:hAnsi="Arial" w:cs="Arial"/>
          <w:b/>
          <w:bCs/>
        </w:rPr>
        <w:t>Roles and Responsibilities:</w:t>
      </w:r>
    </w:p>
    <w:p w14:paraId="0D307D46" w14:textId="77777777" w:rsidR="002C6A39" w:rsidRPr="00AD2F09" w:rsidRDefault="002C6A39" w:rsidP="002C6A39">
      <w:pPr>
        <w:pStyle w:val="ListBullet"/>
        <w:numPr>
          <w:ilvl w:val="0"/>
          <w:numId w:val="0"/>
        </w:numPr>
        <w:ind w:left="216"/>
        <w:rPr>
          <w:rFonts w:ascii="Arial" w:hAnsi="Arial" w:cs="Arial"/>
          <w:b/>
          <w:bCs/>
        </w:rPr>
      </w:pPr>
    </w:p>
    <w:p w14:paraId="1A823FEB" w14:textId="77777777" w:rsidR="002445F1" w:rsidRPr="00AD2F09" w:rsidRDefault="002445F1" w:rsidP="002445F1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Created wireframes and mockups for the application's user interface (UI) using Sketch and Adobe XD.</w:t>
      </w:r>
    </w:p>
    <w:p w14:paraId="3DBE9A30" w14:textId="77777777" w:rsidR="002445F1" w:rsidRPr="00AD2F09" w:rsidRDefault="002445F1" w:rsidP="002445F1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Integrated RESTful APIs for real-time banking transactions, account management, and customer support.</w:t>
      </w:r>
    </w:p>
    <w:p w14:paraId="542DFD93" w14:textId="77777777" w:rsidR="002445F1" w:rsidRPr="00AD2F09" w:rsidRDefault="002445F1" w:rsidP="002445F1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Utilized Core Data for local data storage and synchronization with the backend server.</w:t>
      </w:r>
    </w:p>
    <w:p w14:paraId="0365DDF4" w14:textId="77777777" w:rsidR="002445F1" w:rsidRPr="00AD2F09" w:rsidRDefault="002445F1" w:rsidP="002445F1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Implemented push notifications for transaction alerts and promotional messages using Apple Push Notification Service (APNS).</w:t>
      </w:r>
    </w:p>
    <w:p w14:paraId="76007C2E" w14:textId="77777777" w:rsidR="002445F1" w:rsidRPr="00AD2F09" w:rsidRDefault="002445F1" w:rsidP="002445F1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Developed custom UI components and animations to enhance the user experience.</w:t>
      </w:r>
    </w:p>
    <w:p w14:paraId="69AB0423" w14:textId="77777777" w:rsidR="002445F1" w:rsidRPr="00AD2F09" w:rsidRDefault="002445F1" w:rsidP="002445F1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Conducted usability testing and incorporated user feedback to improve the app's functionality and design.</w:t>
      </w:r>
    </w:p>
    <w:p w14:paraId="60CA9F5C" w14:textId="77777777" w:rsidR="002445F1" w:rsidRPr="00AD2F09" w:rsidRDefault="002445F1" w:rsidP="002445F1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Performed unit testing using XCTest and UI testing using XCUITest to ensure code quality and functionality.</w:t>
      </w:r>
    </w:p>
    <w:p w14:paraId="585074CC" w14:textId="77777777" w:rsidR="002445F1" w:rsidRPr="00AD2F09" w:rsidRDefault="002445F1" w:rsidP="002445F1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Utilized TestFlight for beta testing and gathering feedback from end users.</w:t>
      </w:r>
    </w:p>
    <w:p w14:paraId="4CB15A3F" w14:textId="77777777" w:rsidR="002445F1" w:rsidRPr="00AD2F09" w:rsidRDefault="002445F1" w:rsidP="002445F1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Implemented efficient algorithms and data structures to improve the app's responsiveness and speed.</w:t>
      </w:r>
    </w:p>
    <w:p w14:paraId="2807A11F" w14:textId="410A3BCD" w:rsidR="005332EA" w:rsidRPr="00AD2F09" w:rsidRDefault="002445F1" w:rsidP="00B04517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Managed the deployment process to the Apple App Store, ensuring compliance with Apple's review guidelines.</w:t>
      </w:r>
    </w:p>
    <w:p w14:paraId="22FD5603" w14:textId="77777777" w:rsidR="000175AC" w:rsidRPr="00AD2F09" w:rsidRDefault="000175AC" w:rsidP="00524E02">
      <w:pPr>
        <w:pStyle w:val="ListBullet"/>
        <w:numPr>
          <w:ilvl w:val="0"/>
          <w:numId w:val="0"/>
        </w:numPr>
        <w:ind w:left="216" w:hanging="216"/>
        <w:rPr>
          <w:rFonts w:ascii="Arial" w:hAnsi="Arial" w:cs="Arial"/>
        </w:rPr>
      </w:pPr>
    </w:p>
    <w:p w14:paraId="76AFC889" w14:textId="08BFECD0" w:rsidR="00255838" w:rsidRPr="00AD2F09" w:rsidRDefault="000175AC" w:rsidP="00255838">
      <w:pPr>
        <w:pStyle w:val="Heading2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bCs/>
          <w:sz w:val="22"/>
          <w:szCs w:val="22"/>
        </w:rPr>
        <w:t>Client: Karvy Stock Broking, Hyderabad, India</w:t>
      </w:r>
      <w:r w:rsidR="00AD2F09" w:rsidRPr="00AD2F09">
        <w:rPr>
          <w:rFonts w:ascii="Arial" w:hAnsi="Arial" w:cs="Arial"/>
          <w:sz w:val="22"/>
          <w:szCs w:val="22"/>
        </w:rPr>
        <w:tab/>
        <w:t xml:space="preserve">           </w:t>
      </w:r>
      <w:r w:rsidRPr="00AD2F09">
        <w:rPr>
          <w:rFonts w:ascii="Arial" w:hAnsi="Arial" w:cs="Arial"/>
          <w:sz w:val="22"/>
          <w:szCs w:val="22"/>
        </w:rPr>
        <w:t>Jun 2013 – Mar 2015</w:t>
      </w:r>
    </w:p>
    <w:p w14:paraId="11D11A60" w14:textId="1DF87AFC" w:rsidR="00255838" w:rsidRPr="00AD2F09" w:rsidRDefault="00255838" w:rsidP="00255838">
      <w:pPr>
        <w:spacing w:after="0"/>
        <w:rPr>
          <w:rFonts w:ascii="Arial" w:hAnsi="Arial" w:cs="Arial"/>
        </w:rPr>
      </w:pPr>
      <w:r w:rsidRPr="00AD2F09">
        <w:rPr>
          <w:rFonts w:ascii="Arial" w:hAnsi="Arial" w:cs="Arial"/>
          <w:b/>
          <w:bCs/>
        </w:rPr>
        <w:t>Role:</w:t>
      </w:r>
      <w:r w:rsidRPr="00AD2F09">
        <w:rPr>
          <w:rFonts w:ascii="Arial" w:hAnsi="Arial" w:cs="Arial"/>
        </w:rPr>
        <w:t xml:space="preserve"> </w:t>
      </w:r>
      <w:r w:rsidRPr="00AD2F09">
        <w:rPr>
          <w:rFonts w:ascii="Arial" w:hAnsi="Arial" w:cs="Arial"/>
          <w:b/>
        </w:rPr>
        <w:t>iOS Developer</w:t>
      </w:r>
    </w:p>
    <w:p w14:paraId="12BB7A4F" w14:textId="4D1AA24C" w:rsidR="00715B10" w:rsidRPr="00AD2F09" w:rsidRDefault="002C6A39" w:rsidP="00255838">
      <w:pPr>
        <w:spacing w:after="0"/>
        <w:rPr>
          <w:rFonts w:ascii="Arial" w:hAnsi="Arial" w:cs="Arial"/>
        </w:rPr>
      </w:pPr>
      <w:r w:rsidRPr="00AD2F09">
        <w:rPr>
          <w:rFonts w:ascii="Arial" w:hAnsi="Arial" w:cs="Arial"/>
          <w:b/>
          <w:bCs/>
        </w:rPr>
        <w:t>Roles and Responsibilities:</w:t>
      </w:r>
    </w:p>
    <w:p w14:paraId="0629E4CE" w14:textId="77777777" w:rsidR="002C6A39" w:rsidRPr="00AD2F09" w:rsidRDefault="002C6A39" w:rsidP="002C6A39">
      <w:pPr>
        <w:pStyle w:val="ListBullet"/>
        <w:numPr>
          <w:ilvl w:val="0"/>
          <w:numId w:val="0"/>
        </w:numPr>
        <w:ind w:left="216"/>
        <w:rPr>
          <w:rFonts w:ascii="Arial" w:hAnsi="Arial" w:cs="Arial"/>
          <w:b/>
          <w:bCs/>
        </w:rPr>
      </w:pPr>
    </w:p>
    <w:p w14:paraId="1DAE1816" w14:textId="77777777" w:rsidR="000175AC" w:rsidRPr="00AD2F09" w:rsidRDefault="000175AC" w:rsidP="000175AC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Integrated advanced security features, including biometric authentication and data encryption, to protect sensitive financial data.</w:t>
      </w:r>
    </w:p>
    <w:p w14:paraId="3ADEC70E" w14:textId="77777777" w:rsidR="000175AC" w:rsidRPr="00AD2F09" w:rsidRDefault="000175AC" w:rsidP="000175AC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Worked closely with the product team to add new functionalities such as real-time stock market updates, personalized alerts, and portfolio management tools.</w:t>
      </w:r>
    </w:p>
    <w:p w14:paraId="0F872D5E" w14:textId="77777777" w:rsidR="000175AC" w:rsidRPr="00AD2F09" w:rsidRDefault="000175AC" w:rsidP="000175AC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lastRenderedPageBreak/>
        <w:t>Utilized profiling tools like Instruments to identify and resolve performance bottlenecks, resulting in faster load times and a smoother user interface.</w:t>
      </w:r>
    </w:p>
    <w:p w14:paraId="19A85C6C" w14:textId="77777777" w:rsidR="000175AC" w:rsidRPr="00AD2F09" w:rsidRDefault="000175AC" w:rsidP="000175AC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Implemented Core Data for efficient local data storage and synchronization, ensuring users have access to their data even when offline.</w:t>
      </w:r>
    </w:p>
    <w:p w14:paraId="6AEE4BA3" w14:textId="77777777" w:rsidR="000175AC" w:rsidRPr="00AD2F09" w:rsidRDefault="000175AC" w:rsidP="000175AC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Used XCTest and XCUITest frameworks to write comprehensive test cases, ensuring high code quality and reliability.</w:t>
      </w:r>
    </w:p>
    <w:p w14:paraId="52D8AA18" w14:textId="77777777" w:rsidR="000175AC" w:rsidRPr="00AD2F09" w:rsidRDefault="000175AC" w:rsidP="000175AC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Worked closely with UX/UI designers, backend developers, and QA engineers to deliver a cohesive and polished product.</w:t>
      </w:r>
    </w:p>
    <w:p w14:paraId="750F7B67" w14:textId="77777777" w:rsidR="000175AC" w:rsidRPr="00AD2F09" w:rsidRDefault="000175AC" w:rsidP="000175AC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Managed the entire App Store submission process, including preparing release notes, addressing app review feedback, and ensuring compliance with Apple's guidelines.</w:t>
      </w:r>
    </w:p>
    <w:p w14:paraId="6DFE0A9D" w14:textId="77777777" w:rsidR="000175AC" w:rsidRPr="00AD2F09" w:rsidRDefault="000175AC" w:rsidP="000175AC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Enhanced the user experience by adding smooth animations and transitions using Core Animation.</w:t>
      </w:r>
    </w:p>
    <w:p w14:paraId="31F04815" w14:textId="3F2689FB" w:rsidR="006270A9" w:rsidRPr="00AD2F09" w:rsidRDefault="000175AC" w:rsidP="000175AC">
      <w:pPr>
        <w:pStyle w:val="ListBullet"/>
        <w:rPr>
          <w:rFonts w:ascii="Arial" w:hAnsi="Arial" w:cs="Arial"/>
        </w:rPr>
      </w:pPr>
      <w:r w:rsidRPr="00AD2F09">
        <w:rPr>
          <w:rFonts w:ascii="Arial" w:hAnsi="Arial" w:cs="Arial"/>
        </w:rPr>
        <w:t>Set up and maintained CI/CD pipelines using tools like Jenkins and Fastlane to automate the build and deployment process, ensuring rapid delivery of updates.</w:t>
      </w:r>
    </w:p>
    <w:p w14:paraId="0AEB7B2F" w14:textId="77777777" w:rsidR="00715B10" w:rsidRPr="00AD2F09" w:rsidRDefault="00715B10" w:rsidP="00715B10">
      <w:pPr>
        <w:pStyle w:val="ListBullet"/>
        <w:numPr>
          <w:ilvl w:val="0"/>
          <w:numId w:val="0"/>
        </w:numPr>
        <w:ind w:left="216"/>
        <w:rPr>
          <w:rFonts w:ascii="Arial" w:hAnsi="Arial" w:cs="Arial"/>
        </w:rPr>
      </w:pPr>
    </w:p>
    <w:p w14:paraId="6A0A2D3C" w14:textId="77777777" w:rsidR="00445342" w:rsidRPr="00AD2F09" w:rsidRDefault="00A428CA" w:rsidP="00A428CA">
      <w:pPr>
        <w:pStyle w:val="Heading1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sz w:val="22"/>
          <w:szCs w:val="22"/>
        </w:rPr>
        <w:t>Education</w:t>
      </w:r>
    </w:p>
    <w:p w14:paraId="0CA6FBAD" w14:textId="1B0FF484" w:rsidR="000F6F53" w:rsidRPr="00AD2F09" w:rsidRDefault="006C5142" w:rsidP="00A428CA">
      <w:pPr>
        <w:pStyle w:val="Heading2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sz w:val="22"/>
          <w:szCs w:val="22"/>
        </w:rPr>
        <w:t xml:space="preserve">Masters in Computer SCIENCE, </w:t>
      </w:r>
      <w:r w:rsidR="006C54BC" w:rsidRPr="00AD2F09">
        <w:rPr>
          <w:rFonts w:ascii="Arial" w:hAnsi="Arial" w:cs="Arial"/>
          <w:sz w:val="22"/>
          <w:szCs w:val="22"/>
        </w:rPr>
        <w:t>Cleveland State University</w:t>
      </w:r>
      <w:r w:rsidRPr="00AD2F09">
        <w:rPr>
          <w:rFonts w:ascii="Arial" w:hAnsi="Arial" w:cs="Arial"/>
          <w:sz w:val="22"/>
          <w:szCs w:val="22"/>
        </w:rPr>
        <w:t xml:space="preserve"> Aug 2016- MAY 2018</w:t>
      </w:r>
    </w:p>
    <w:p w14:paraId="7D11E08E" w14:textId="034A64FB" w:rsidR="006270A9" w:rsidRPr="00AD2F09" w:rsidRDefault="006C5142" w:rsidP="0066464D">
      <w:pPr>
        <w:pStyle w:val="Heading2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sz w:val="22"/>
          <w:szCs w:val="22"/>
        </w:rPr>
        <w:t xml:space="preserve">BACHELORS IN </w:t>
      </w:r>
      <w:r w:rsidR="00AF391E" w:rsidRPr="00AD2F09">
        <w:rPr>
          <w:rFonts w:ascii="Arial" w:hAnsi="Arial" w:cs="Arial"/>
          <w:sz w:val="22"/>
          <w:szCs w:val="22"/>
        </w:rPr>
        <w:t>Computer science, Acharya Nagarjuna university – May 2013</w:t>
      </w:r>
    </w:p>
    <w:p w14:paraId="4A9C5844" w14:textId="77777777" w:rsidR="00715B10" w:rsidRPr="00AD2F09" w:rsidRDefault="00715B10" w:rsidP="00715B10">
      <w:pPr>
        <w:rPr>
          <w:rFonts w:ascii="Arial" w:hAnsi="Arial" w:cs="Arial"/>
        </w:rPr>
      </w:pPr>
    </w:p>
    <w:p w14:paraId="31E09715" w14:textId="5556E053" w:rsidR="006270A9" w:rsidRPr="00AD2F09" w:rsidRDefault="00B04517">
      <w:pPr>
        <w:pStyle w:val="Heading1"/>
        <w:rPr>
          <w:rFonts w:ascii="Arial" w:hAnsi="Arial" w:cs="Arial"/>
          <w:sz w:val="22"/>
          <w:szCs w:val="22"/>
        </w:rPr>
      </w:pPr>
      <w:r w:rsidRPr="00AD2F09">
        <w:rPr>
          <w:rFonts w:ascii="Arial" w:hAnsi="Arial" w:cs="Arial"/>
          <w:sz w:val="22"/>
          <w:szCs w:val="22"/>
        </w:rPr>
        <w:t xml:space="preserve">Technical </w:t>
      </w:r>
      <w:r w:rsidR="00A428CA" w:rsidRPr="00AD2F09">
        <w:rPr>
          <w:rFonts w:ascii="Arial" w:hAnsi="Arial" w:cs="Arial"/>
          <w:sz w:val="22"/>
          <w:szCs w:val="22"/>
        </w:rPr>
        <w:t>Skills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="00545B7A" w:rsidRPr="00AD2F09" w14:paraId="24C9F554" w14:textId="77777777" w:rsidTr="00716774">
        <w:tc>
          <w:tcPr>
            <w:tcW w:w="5310" w:type="dxa"/>
          </w:tcPr>
          <w:p w14:paraId="1010BEE6" w14:textId="6CA36196" w:rsidR="00A428CA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Programming languages:</w:t>
            </w:r>
            <w:r w:rsidRPr="00AD2F09">
              <w:rPr>
                <w:rFonts w:ascii="Arial" w:hAnsi="Arial" w:cs="Arial"/>
              </w:rPr>
              <w:t xml:space="preserve"> iOS Objective-c, Swift, swifUI</w:t>
            </w:r>
          </w:p>
          <w:p w14:paraId="1987C0CB" w14:textId="77777777" w:rsidR="00AF391E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Cross Platform:</w:t>
            </w:r>
            <w:r w:rsidRPr="00AD2F09">
              <w:rPr>
                <w:rFonts w:ascii="Arial" w:hAnsi="Arial" w:cs="Arial"/>
              </w:rPr>
              <w:t xml:space="preserve"> Flutter, Dart</w:t>
            </w:r>
          </w:p>
          <w:p w14:paraId="7199A746" w14:textId="77777777" w:rsidR="00AF391E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IDE:</w:t>
            </w:r>
            <w:r w:rsidRPr="00AD2F09">
              <w:rPr>
                <w:rFonts w:ascii="Arial" w:hAnsi="Arial" w:cs="Arial"/>
              </w:rPr>
              <w:tab/>
              <w:t>Xcode, Visual studio code, Eclipse</w:t>
            </w:r>
          </w:p>
          <w:p w14:paraId="608D8296" w14:textId="6C489DF9" w:rsidR="00AF391E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Version Control:</w:t>
            </w:r>
            <w:r w:rsidRPr="00AD2F09">
              <w:rPr>
                <w:rFonts w:ascii="Arial" w:hAnsi="Arial" w:cs="Arial"/>
              </w:rPr>
              <w:t xml:space="preserve"> SVN, GitHub, GitLab, GitHub desktop, SourceTree.</w:t>
            </w:r>
          </w:p>
          <w:p w14:paraId="60357A7A" w14:textId="77777777" w:rsidR="00AF391E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3rd party framework:</w:t>
            </w:r>
            <w:r w:rsidRPr="00AD2F09">
              <w:rPr>
                <w:rFonts w:ascii="Arial" w:hAnsi="Arial" w:cs="Arial"/>
              </w:rPr>
              <w:t xml:space="preserve"> WebRTC, crashlytics , A/b Testing, Vidyo, Twilio.</w:t>
            </w:r>
          </w:p>
          <w:p w14:paraId="36AA7554" w14:textId="0B2A97E9" w:rsidR="00AF391E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CI/CD:</w:t>
            </w:r>
            <w:r w:rsidRPr="00AD2F09">
              <w:rPr>
                <w:rFonts w:ascii="Arial" w:hAnsi="Arial" w:cs="Arial"/>
              </w:rPr>
              <w:t xml:space="preserve"> Fabrics, Buddy Build, Jenkins, XCode Cloud</w:t>
            </w:r>
          </w:p>
        </w:tc>
        <w:tc>
          <w:tcPr>
            <w:tcW w:w="4626" w:type="dxa"/>
          </w:tcPr>
          <w:p w14:paraId="525EF1A6" w14:textId="77777777" w:rsidR="00AF391E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Platform Database:</w:t>
            </w:r>
            <w:r w:rsidRPr="00AD2F09">
              <w:rPr>
                <w:rFonts w:ascii="Arial" w:hAnsi="Arial" w:cs="Arial"/>
              </w:rPr>
              <w:t xml:space="preserve"> Core Data, Realm, swift Data</w:t>
            </w:r>
          </w:p>
          <w:p w14:paraId="0D1475D6" w14:textId="77777777" w:rsidR="00AF391E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Cloud Database:</w:t>
            </w:r>
            <w:r w:rsidRPr="00AD2F09">
              <w:rPr>
                <w:rFonts w:ascii="Arial" w:hAnsi="Arial" w:cs="Arial"/>
              </w:rPr>
              <w:t xml:space="preserve"> Firebase, Amazon s3</w:t>
            </w:r>
          </w:p>
          <w:p w14:paraId="6CDCF31D" w14:textId="77777777" w:rsidR="00545B7A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Analytics:</w:t>
            </w:r>
            <w:r w:rsidRPr="00AD2F09">
              <w:rPr>
                <w:rFonts w:ascii="Arial" w:hAnsi="Arial" w:cs="Arial"/>
              </w:rPr>
              <w:t xml:space="preserve"> Google analytics, Dynatrace</w:t>
            </w:r>
          </w:p>
          <w:p w14:paraId="7086E21E" w14:textId="77777777" w:rsidR="00AF391E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Dependency Manager:</w:t>
            </w:r>
            <w:r w:rsidRPr="00AD2F09">
              <w:rPr>
                <w:rFonts w:ascii="Arial" w:hAnsi="Arial" w:cs="Arial"/>
              </w:rPr>
              <w:t xml:space="preserve"> Cocopods, Swift Package Manager </w:t>
            </w:r>
          </w:p>
          <w:p w14:paraId="1D9E7CE2" w14:textId="77777777" w:rsidR="00AF391E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UI Designs:</w:t>
            </w:r>
            <w:r w:rsidRPr="00AD2F09">
              <w:rPr>
                <w:rFonts w:ascii="Arial" w:hAnsi="Arial" w:cs="Arial"/>
              </w:rPr>
              <w:t xml:space="preserve"> Zeplin, Figma</w:t>
            </w:r>
          </w:p>
          <w:p w14:paraId="6E3C926B" w14:textId="2FA7DC72" w:rsidR="00AF391E" w:rsidRPr="00AD2F09" w:rsidRDefault="00AF391E" w:rsidP="00A428CA">
            <w:pPr>
              <w:pStyle w:val="ListBullet"/>
              <w:rPr>
                <w:rFonts w:ascii="Arial" w:hAnsi="Arial" w:cs="Arial"/>
              </w:rPr>
            </w:pPr>
            <w:r w:rsidRPr="00AD2F09">
              <w:rPr>
                <w:rFonts w:ascii="Arial" w:hAnsi="Arial" w:cs="Arial"/>
                <w:b/>
                <w:bCs/>
              </w:rPr>
              <w:t>Analytics:</w:t>
            </w:r>
            <w:r w:rsidRPr="00AD2F09">
              <w:rPr>
                <w:rFonts w:ascii="Arial" w:hAnsi="Arial" w:cs="Arial"/>
              </w:rPr>
              <w:t xml:space="preserve"> Google analytics, Dynatrace</w:t>
            </w:r>
          </w:p>
        </w:tc>
      </w:tr>
    </w:tbl>
    <w:p w14:paraId="7F9316F0" w14:textId="3132757C" w:rsidR="001B29CF" w:rsidRPr="00AD2F09" w:rsidRDefault="001B29CF" w:rsidP="00A428CA">
      <w:pPr>
        <w:rPr>
          <w:rFonts w:ascii="Arial" w:hAnsi="Arial" w:cs="Arial"/>
        </w:rPr>
      </w:pPr>
    </w:p>
    <w:sectPr w:rsidR="001B29CF" w:rsidRPr="00AD2F09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732CE" w14:textId="77777777" w:rsidR="00D93EE5" w:rsidRDefault="00D93EE5">
      <w:pPr>
        <w:spacing w:after="0"/>
      </w:pPr>
      <w:r>
        <w:separator/>
      </w:r>
    </w:p>
  </w:endnote>
  <w:endnote w:type="continuationSeparator" w:id="0">
    <w:p w14:paraId="7085826B" w14:textId="77777777" w:rsidR="00D93EE5" w:rsidRDefault="00D93E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DFD6D" w14:textId="5FBEF6A6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AD2F09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4CDA1" w14:textId="77777777" w:rsidR="00D93EE5" w:rsidRDefault="00D93EE5">
      <w:pPr>
        <w:spacing w:after="0"/>
      </w:pPr>
      <w:r>
        <w:separator/>
      </w:r>
    </w:p>
  </w:footnote>
  <w:footnote w:type="continuationSeparator" w:id="0">
    <w:p w14:paraId="3A9B7270" w14:textId="77777777" w:rsidR="00D93EE5" w:rsidRDefault="00D93E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AE0316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48B091D"/>
    <w:multiLevelType w:val="hybridMultilevel"/>
    <w:tmpl w:val="AD8E98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A232005"/>
    <w:multiLevelType w:val="multilevel"/>
    <w:tmpl w:val="3650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1ACC27FC"/>
    <w:multiLevelType w:val="multilevel"/>
    <w:tmpl w:val="4BB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63D6B"/>
    <w:multiLevelType w:val="multilevel"/>
    <w:tmpl w:val="D86C2C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366B5"/>
    <w:multiLevelType w:val="multilevel"/>
    <w:tmpl w:val="F7C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7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8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0001101">
    <w:abstractNumId w:val="9"/>
  </w:num>
  <w:num w:numId="2" w16cid:durableId="398211733">
    <w:abstractNumId w:val="9"/>
    <w:lvlOverride w:ilvl="0">
      <w:startOverride w:val="1"/>
    </w:lvlOverride>
  </w:num>
  <w:num w:numId="3" w16cid:durableId="625552663">
    <w:abstractNumId w:val="9"/>
    <w:lvlOverride w:ilvl="0">
      <w:startOverride w:val="1"/>
    </w:lvlOverride>
  </w:num>
  <w:num w:numId="4" w16cid:durableId="156306845">
    <w:abstractNumId w:val="9"/>
    <w:lvlOverride w:ilvl="0">
      <w:startOverride w:val="1"/>
    </w:lvlOverride>
  </w:num>
  <w:num w:numId="5" w16cid:durableId="66074658">
    <w:abstractNumId w:val="8"/>
  </w:num>
  <w:num w:numId="6" w16cid:durableId="1234704866">
    <w:abstractNumId w:val="7"/>
  </w:num>
  <w:num w:numId="7" w16cid:durableId="1201941344">
    <w:abstractNumId w:val="6"/>
  </w:num>
  <w:num w:numId="8" w16cid:durableId="786116864">
    <w:abstractNumId w:val="5"/>
  </w:num>
  <w:num w:numId="9" w16cid:durableId="1335455171">
    <w:abstractNumId w:val="4"/>
  </w:num>
  <w:num w:numId="10" w16cid:durableId="1510947563">
    <w:abstractNumId w:val="3"/>
  </w:num>
  <w:num w:numId="11" w16cid:durableId="211120548">
    <w:abstractNumId w:val="2"/>
  </w:num>
  <w:num w:numId="12" w16cid:durableId="1386951892">
    <w:abstractNumId w:val="1"/>
  </w:num>
  <w:num w:numId="13" w16cid:durableId="1039551825">
    <w:abstractNumId w:val="0"/>
  </w:num>
  <w:num w:numId="14" w16cid:durableId="1569879498">
    <w:abstractNumId w:val="20"/>
  </w:num>
  <w:num w:numId="15" w16cid:durableId="75592764">
    <w:abstractNumId w:val="23"/>
  </w:num>
  <w:num w:numId="16" w16cid:durableId="368191392">
    <w:abstractNumId w:val="15"/>
  </w:num>
  <w:num w:numId="17" w16cid:durableId="513958117">
    <w:abstractNumId w:val="22"/>
  </w:num>
  <w:num w:numId="18" w16cid:durableId="1597399277">
    <w:abstractNumId w:val="11"/>
  </w:num>
  <w:num w:numId="19" w16cid:durableId="1655375335">
    <w:abstractNumId w:val="28"/>
  </w:num>
  <w:num w:numId="20" w16cid:durableId="1420328349">
    <w:abstractNumId w:val="24"/>
  </w:num>
  <w:num w:numId="21" w16cid:durableId="1226986377">
    <w:abstractNumId w:val="12"/>
  </w:num>
  <w:num w:numId="22" w16cid:durableId="1177118811">
    <w:abstractNumId w:val="21"/>
  </w:num>
  <w:num w:numId="23" w16cid:durableId="2134594203">
    <w:abstractNumId w:val="27"/>
  </w:num>
  <w:num w:numId="24" w16cid:durableId="1893881193">
    <w:abstractNumId w:val="14"/>
  </w:num>
  <w:num w:numId="25" w16cid:durableId="1846047204">
    <w:abstractNumId w:val="16"/>
  </w:num>
  <w:num w:numId="26" w16cid:durableId="113137395">
    <w:abstractNumId w:val="26"/>
  </w:num>
  <w:num w:numId="27" w16cid:durableId="691103913">
    <w:abstractNumId w:val="25"/>
  </w:num>
  <w:num w:numId="28" w16cid:durableId="1645549401">
    <w:abstractNumId w:val="12"/>
  </w:num>
  <w:num w:numId="29" w16cid:durableId="1733389595">
    <w:abstractNumId w:val="10"/>
  </w:num>
  <w:num w:numId="30" w16cid:durableId="701244227">
    <w:abstractNumId w:val="19"/>
  </w:num>
  <w:num w:numId="31" w16cid:durableId="2043088370">
    <w:abstractNumId w:val="17"/>
  </w:num>
  <w:num w:numId="32" w16cid:durableId="1927106536">
    <w:abstractNumId w:val="13"/>
  </w:num>
  <w:num w:numId="33" w16cid:durableId="906384482">
    <w:abstractNumId w:val="12"/>
  </w:num>
  <w:num w:numId="34" w16cid:durableId="66853178">
    <w:abstractNumId w:val="12"/>
  </w:num>
  <w:num w:numId="35" w16cid:durableId="10781371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IN" w:vendorID="64" w:dllVersion="0" w:nlCheck="1" w:checkStyle="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374"/>
    <w:rsid w:val="0001582B"/>
    <w:rsid w:val="000175AC"/>
    <w:rsid w:val="00064703"/>
    <w:rsid w:val="0007149E"/>
    <w:rsid w:val="00082E6D"/>
    <w:rsid w:val="000925EB"/>
    <w:rsid w:val="000A4F59"/>
    <w:rsid w:val="000B3CCE"/>
    <w:rsid w:val="000F6F53"/>
    <w:rsid w:val="001276FD"/>
    <w:rsid w:val="00137193"/>
    <w:rsid w:val="00141A4C"/>
    <w:rsid w:val="001813B6"/>
    <w:rsid w:val="00181546"/>
    <w:rsid w:val="001B29CF"/>
    <w:rsid w:val="001C17AE"/>
    <w:rsid w:val="00232312"/>
    <w:rsid w:val="002445F1"/>
    <w:rsid w:val="00252883"/>
    <w:rsid w:val="00255838"/>
    <w:rsid w:val="002764F4"/>
    <w:rsid w:val="0028220F"/>
    <w:rsid w:val="0029269F"/>
    <w:rsid w:val="002C6A39"/>
    <w:rsid w:val="002D77E3"/>
    <w:rsid w:val="002E4EC7"/>
    <w:rsid w:val="003406BE"/>
    <w:rsid w:val="00356C14"/>
    <w:rsid w:val="00357B51"/>
    <w:rsid w:val="00360C19"/>
    <w:rsid w:val="0036429F"/>
    <w:rsid w:val="003953F1"/>
    <w:rsid w:val="003A6D89"/>
    <w:rsid w:val="003B7FA6"/>
    <w:rsid w:val="003D1BF3"/>
    <w:rsid w:val="003E6714"/>
    <w:rsid w:val="00412563"/>
    <w:rsid w:val="004154CC"/>
    <w:rsid w:val="00422D5F"/>
    <w:rsid w:val="00431D77"/>
    <w:rsid w:val="004434EA"/>
    <w:rsid w:val="00445342"/>
    <w:rsid w:val="00460E93"/>
    <w:rsid w:val="00481130"/>
    <w:rsid w:val="004C231D"/>
    <w:rsid w:val="004E1AEF"/>
    <w:rsid w:val="004E1F4F"/>
    <w:rsid w:val="004E67EC"/>
    <w:rsid w:val="00524E02"/>
    <w:rsid w:val="005332EA"/>
    <w:rsid w:val="00544927"/>
    <w:rsid w:val="00545B7A"/>
    <w:rsid w:val="00557E35"/>
    <w:rsid w:val="00584EB7"/>
    <w:rsid w:val="00585484"/>
    <w:rsid w:val="005C4F47"/>
    <w:rsid w:val="005F42AD"/>
    <w:rsid w:val="00617B26"/>
    <w:rsid w:val="006270A9"/>
    <w:rsid w:val="0065607F"/>
    <w:rsid w:val="0066464D"/>
    <w:rsid w:val="00675956"/>
    <w:rsid w:val="00676587"/>
    <w:rsid w:val="00681034"/>
    <w:rsid w:val="006A3364"/>
    <w:rsid w:val="006C5142"/>
    <w:rsid w:val="006C54BC"/>
    <w:rsid w:val="006D02BA"/>
    <w:rsid w:val="006D0D30"/>
    <w:rsid w:val="006F4F7E"/>
    <w:rsid w:val="006F7A9E"/>
    <w:rsid w:val="00705944"/>
    <w:rsid w:val="00706247"/>
    <w:rsid w:val="00715B10"/>
    <w:rsid w:val="00716774"/>
    <w:rsid w:val="0072778D"/>
    <w:rsid w:val="00741202"/>
    <w:rsid w:val="0075155B"/>
    <w:rsid w:val="00767EA9"/>
    <w:rsid w:val="00787CAF"/>
    <w:rsid w:val="007B6951"/>
    <w:rsid w:val="007F0B08"/>
    <w:rsid w:val="00807D6F"/>
    <w:rsid w:val="008103E8"/>
    <w:rsid w:val="00816216"/>
    <w:rsid w:val="00834D92"/>
    <w:rsid w:val="00875F10"/>
    <w:rsid w:val="0087734B"/>
    <w:rsid w:val="008B7C29"/>
    <w:rsid w:val="008F52D7"/>
    <w:rsid w:val="008F5374"/>
    <w:rsid w:val="00952354"/>
    <w:rsid w:val="00985DCF"/>
    <w:rsid w:val="00986CA0"/>
    <w:rsid w:val="00992923"/>
    <w:rsid w:val="009B7B39"/>
    <w:rsid w:val="009C3387"/>
    <w:rsid w:val="009C4DED"/>
    <w:rsid w:val="009D5933"/>
    <w:rsid w:val="009F2555"/>
    <w:rsid w:val="00A06A8C"/>
    <w:rsid w:val="00A35217"/>
    <w:rsid w:val="00A428CA"/>
    <w:rsid w:val="00A931C4"/>
    <w:rsid w:val="00AC3453"/>
    <w:rsid w:val="00AD06DC"/>
    <w:rsid w:val="00AD2F09"/>
    <w:rsid w:val="00AF391E"/>
    <w:rsid w:val="00B04517"/>
    <w:rsid w:val="00B12051"/>
    <w:rsid w:val="00B46905"/>
    <w:rsid w:val="00B773D9"/>
    <w:rsid w:val="00B9624E"/>
    <w:rsid w:val="00BC45D7"/>
    <w:rsid w:val="00BD0932"/>
    <w:rsid w:val="00BD768D"/>
    <w:rsid w:val="00BE5EDC"/>
    <w:rsid w:val="00C100B2"/>
    <w:rsid w:val="00C5101D"/>
    <w:rsid w:val="00C61F8E"/>
    <w:rsid w:val="00CE2389"/>
    <w:rsid w:val="00CF7BDB"/>
    <w:rsid w:val="00D16FA8"/>
    <w:rsid w:val="00D31785"/>
    <w:rsid w:val="00D463BB"/>
    <w:rsid w:val="00D66BAB"/>
    <w:rsid w:val="00D7548E"/>
    <w:rsid w:val="00D93EE5"/>
    <w:rsid w:val="00DA614C"/>
    <w:rsid w:val="00DB28C5"/>
    <w:rsid w:val="00DC36F0"/>
    <w:rsid w:val="00DD5207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340CF"/>
    <w:rsid w:val="00F52D1C"/>
    <w:rsid w:val="00F86046"/>
    <w:rsid w:val="00F86AA5"/>
    <w:rsid w:val="00F9661D"/>
    <w:rsid w:val="00FB3617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B5C91"/>
  <w15:chartTrackingRefBased/>
  <w15:docId w15:val="{09354B71-711E-4E46-8638-673884DF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31D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NoSpacing">
    <w:name w:val="No Spacing"/>
    <w:uiPriority w:val="1"/>
    <w:qFormat/>
    <w:rsid w:val="004C231D"/>
    <w:pPr>
      <w:spacing w:after="0"/>
    </w:pPr>
    <w:rPr>
      <w:rFonts w:ascii="Aptos" w:eastAsia="Aptos" w:hAnsi="Aptos" w:cs="Times New Roman"/>
      <w:color w:val="auto"/>
      <w:kern w:val="2"/>
      <w:sz w:val="24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65607F"/>
    <w:pPr>
      <w:spacing w:after="160" w:line="259" w:lineRule="auto"/>
      <w:ind w:left="720"/>
      <w:contextualSpacing/>
    </w:pPr>
    <w:rPr>
      <w:rFonts w:eastAsiaTheme="minorHAnsi"/>
      <w:color w:val="auto"/>
      <w:lang w:eastAsia="en-US"/>
    </w:rPr>
  </w:style>
  <w:style w:type="character" w:customStyle="1" w:styleId="ListParagraphChar">
    <w:name w:val="List Paragraph Char"/>
    <w:link w:val="ListParagraph"/>
    <w:uiPriority w:val="34"/>
    <w:locked/>
    <w:rsid w:val="0065607F"/>
    <w:rPr>
      <w:rFonts w:eastAsiaTheme="minorHAnsi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per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320A9E-5E86-403D-A2F4-28A3E34035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4</TotalTime>
  <Pages>5</Pages>
  <Words>1743</Words>
  <Characters>9939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SUPERMAN COMPUTERS</dc:creator>
  <cp:keywords/>
  <cp:lastModifiedBy>Sony Kiran</cp:lastModifiedBy>
  <cp:revision>3</cp:revision>
  <dcterms:created xsi:type="dcterms:W3CDTF">2025-04-02T18:06:00Z</dcterms:created>
  <dcterms:modified xsi:type="dcterms:W3CDTF">2025-04-08T15:23:00Z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