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11362" w14:textId="263C2598" w:rsidR="00475E37" w:rsidRPr="0057101C" w:rsidRDefault="00475E37" w:rsidP="00475E37">
      <w:pPr>
        <w:pStyle w:val="NoSpacing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b/>
          <w:sz w:val="24"/>
          <w:szCs w:val="24"/>
        </w:rPr>
        <w:t>Venkata Narayana Reddy Muchukota</w:t>
      </w:r>
      <w:r w:rsidRPr="008B4E68">
        <w:rPr>
          <w:rFonts w:ascii="Book Antiqua" w:hAnsi="Book Antiqua"/>
          <w:b/>
          <w:sz w:val="24"/>
          <w:szCs w:val="24"/>
        </w:rPr>
        <w:t xml:space="preserve"> </w:t>
      </w:r>
      <w:r w:rsidRPr="008B4E68">
        <w:rPr>
          <w:rFonts w:ascii="Book Antiqua" w:hAnsi="Book Antiqua"/>
          <w:b/>
          <w:sz w:val="24"/>
          <w:szCs w:val="24"/>
          <w:lang w:val="en-GB"/>
        </w:rPr>
        <w:tab/>
      </w:r>
      <w:r w:rsidR="00CF71A4">
        <w:rPr>
          <w:rFonts w:ascii="Book Antiqua" w:hAnsi="Book Antiqua"/>
          <w:b/>
          <w:sz w:val="24"/>
          <w:szCs w:val="24"/>
          <w:lang w:val="en-GB"/>
        </w:rPr>
        <w:t xml:space="preserve"> </w:t>
      </w:r>
      <w:r>
        <w:rPr>
          <w:rFonts w:ascii="Book Antiqua" w:hAnsi="Book Antiqua"/>
          <w:b/>
          <w:sz w:val="20"/>
          <w:szCs w:val="20"/>
        </w:rPr>
        <w:t>SAP ABAP Technical Consultant</w:t>
      </w:r>
      <w:r w:rsidR="004334A5">
        <w:rPr>
          <w:rFonts w:ascii="Book Antiqua" w:hAnsi="Book Antiqua"/>
          <w:b/>
          <w:sz w:val="20"/>
          <w:szCs w:val="20"/>
        </w:rPr>
        <w:br/>
      </w:r>
      <w:hyperlink r:id="rId8" w:history="1">
        <w:r w:rsidR="004334A5" w:rsidRPr="002F4725">
          <w:rPr>
            <w:rStyle w:val="Hyperlink"/>
            <w:rFonts w:ascii="Book Antiqua" w:hAnsi="Book Antiqua"/>
            <w:sz w:val="20"/>
            <w:szCs w:val="20"/>
          </w:rPr>
          <w:t>www.linkedin.com/in/venkata-narayana-reddy-m-bb245664</w:t>
        </w:r>
      </w:hyperlink>
    </w:p>
    <w:p w14:paraId="2132E315" w14:textId="77777777" w:rsidR="006C56D5" w:rsidRDefault="006C56D5" w:rsidP="00C45CA6">
      <w:pPr>
        <w:pStyle w:val="NoSpacing"/>
        <w:rPr>
          <w:rFonts w:eastAsia="Calibri"/>
        </w:rPr>
      </w:pPr>
    </w:p>
    <w:p w14:paraId="4E3CD7CF" w14:textId="278A719B" w:rsidR="006C56D5" w:rsidRDefault="006C56D5" w:rsidP="00C45CA6">
      <w:pPr>
        <w:pStyle w:val="NoSpacing"/>
        <w:rPr>
          <w:rFonts w:eastAsia="Calibri"/>
          <w:b/>
          <w:bCs/>
        </w:rPr>
      </w:pPr>
      <w:r w:rsidRPr="006C56D5">
        <w:rPr>
          <w:rFonts w:eastAsia="Calibri"/>
          <w:b/>
          <w:bCs/>
        </w:rPr>
        <w:t>Work Authorization: H1B</w:t>
      </w:r>
      <w:r w:rsidR="00BD4CD1">
        <w:rPr>
          <w:rFonts w:eastAsia="Calibri"/>
          <w:b/>
          <w:bCs/>
        </w:rPr>
        <w:t xml:space="preserve">        </w:t>
      </w:r>
      <w:r w:rsidR="000F441D">
        <w:rPr>
          <w:rFonts w:eastAsia="Calibri"/>
          <w:b/>
          <w:bCs/>
        </w:rPr>
        <w:t>Available For: Contract</w:t>
      </w:r>
      <w:r w:rsidR="001A1C0A">
        <w:rPr>
          <w:rFonts w:eastAsia="Calibri"/>
          <w:b/>
          <w:bCs/>
        </w:rPr>
        <w:t>-</w:t>
      </w:r>
      <w:r w:rsidR="000F441D">
        <w:rPr>
          <w:rFonts w:eastAsia="Calibri"/>
          <w:b/>
          <w:bCs/>
        </w:rPr>
        <w:t>C2C Positions</w:t>
      </w:r>
    </w:p>
    <w:p w14:paraId="08C4CBC7" w14:textId="77777777" w:rsidR="00F21934" w:rsidRPr="006C56D5" w:rsidRDefault="00F21934" w:rsidP="00C45CA6">
      <w:pPr>
        <w:pStyle w:val="NoSpacing"/>
        <w:rPr>
          <w:rFonts w:eastAsia="Calibri"/>
          <w:b/>
          <w:bCs/>
        </w:rPr>
      </w:pPr>
    </w:p>
    <w:p w14:paraId="46C46225" w14:textId="04E57098" w:rsidR="006C56D5" w:rsidRPr="00160598" w:rsidRDefault="00C45CA6" w:rsidP="006C56D5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8D0DF7">
        <w:rPr>
          <w:rFonts w:eastAsia="Calibri"/>
        </w:rPr>
        <w:t>Email:</w:t>
      </w:r>
      <w:r>
        <w:rPr>
          <w:rFonts w:ascii="Book Antiqua" w:hAnsi="Book Antiqua"/>
          <w:sz w:val="20"/>
          <w:szCs w:val="20"/>
        </w:rPr>
        <w:t xml:space="preserve"> </w:t>
      </w:r>
      <w:hyperlink r:id="rId9" w:history="1">
        <w:r w:rsidR="006C56D5" w:rsidRPr="00420B0A">
          <w:rPr>
            <w:rStyle w:val="Hyperlink"/>
            <w:rFonts w:ascii="Book Antiqua" w:hAnsi="Book Antiqua"/>
            <w:b/>
            <w:sz w:val="20"/>
            <w:szCs w:val="20"/>
          </w:rPr>
          <w:t>venkatm546@gmail.com</w:t>
        </w:r>
      </w:hyperlink>
      <w:r w:rsidR="00F21934">
        <w:t xml:space="preserve">   </w:t>
      </w:r>
      <w:r w:rsidR="00BE26BC">
        <w:rPr>
          <w:rFonts w:ascii="Book Antiqua" w:hAnsi="Book Antiqua"/>
          <w:b/>
          <w:sz w:val="20"/>
          <w:szCs w:val="20"/>
        </w:rPr>
        <w:t>Mobile: +1 (984) 768</w:t>
      </w:r>
      <w:r w:rsidR="00D80F01">
        <w:rPr>
          <w:rFonts w:ascii="Book Antiqua" w:hAnsi="Book Antiqua"/>
          <w:b/>
          <w:sz w:val="20"/>
          <w:szCs w:val="20"/>
        </w:rPr>
        <w:t xml:space="preserve"> </w:t>
      </w:r>
      <w:r w:rsidR="00BE26BC">
        <w:rPr>
          <w:rFonts w:ascii="Book Antiqua" w:hAnsi="Book Antiqua"/>
          <w:b/>
          <w:sz w:val="20"/>
          <w:szCs w:val="20"/>
        </w:rPr>
        <w:t xml:space="preserve">5305 </w:t>
      </w:r>
      <w:r w:rsidR="0006603D">
        <w:rPr>
          <w:rFonts w:ascii="Book Antiqua" w:hAnsi="Book Antiqua"/>
          <w:b/>
          <w:sz w:val="20"/>
          <w:szCs w:val="20"/>
        </w:rPr>
        <w:t xml:space="preserve">       </w:t>
      </w:r>
    </w:p>
    <w:p w14:paraId="57ADF209" w14:textId="76F5F7A2" w:rsidR="00C45CA6" w:rsidRDefault="006C56D5" w:rsidP="00C45CA6">
      <w:pPr>
        <w:pStyle w:val="NoSpacing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b/>
          <w:sz w:val="20"/>
          <w:szCs w:val="20"/>
        </w:rPr>
        <w:t xml:space="preserve">  </w:t>
      </w:r>
    </w:p>
    <w:p w14:paraId="0978512B" w14:textId="77777777" w:rsidR="009A6924" w:rsidRPr="009A6924" w:rsidRDefault="009A6924" w:rsidP="00B749BA">
      <w:pPr>
        <w:widowControl w:val="0"/>
        <w:autoSpaceDE w:val="0"/>
        <w:autoSpaceDN w:val="0"/>
        <w:adjustRightInd w:val="0"/>
        <w:spacing w:after="0" w:line="240" w:lineRule="auto"/>
        <w:rPr>
          <w:rFonts w:ascii="Book Antiqua" w:hAnsi="Book Antiqua"/>
          <w:b/>
          <w:color w:val="0070C0"/>
          <w:sz w:val="20"/>
          <w:szCs w:val="20"/>
          <w:u w:val="single"/>
          <w:lang w:bidi="en-US"/>
        </w:rPr>
      </w:pPr>
      <w:r w:rsidRPr="009A6924">
        <w:rPr>
          <w:rFonts w:ascii="Book Antiqua" w:hAnsi="Book Antiqua"/>
          <w:b/>
          <w:color w:val="0070C0"/>
          <w:sz w:val="20"/>
          <w:szCs w:val="20"/>
          <w:u w:val="single"/>
          <w:lang w:bidi="en-US"/>
        </w:rPr>
        <w:t>Professional Summary:</w:t>
      </w:r>
    </w:p>
    <w:p w14:paraId="6D148C9E" w14:textId="20662322" w:rsidR="00E451DC" w:rsidRPr="004B56DE" w:rsidRDefault="00E451DC" w:rsidP="00E451DC">
      <w:pPr>
        <w:widowControl w:val="0"/>
        <w:autoSpaceDE w:val="0"/>
        <w:autoSpaceDN w:val="0"/>
        <w:adjustRightInd w:val="0"/>
        <w:spacing w:after="0" w:line="240" w:lineRule="auto"/>
      </w:pPr>
      <w:r w:rsidRPr="008D0DF7">
        <w:rPr>
          <w:rFonts w:cs="Times New Roman"/>
        </w:rPr>
        <w:t xml:space="preserve">Self-motivated and forward-thinking professional having </w:t>
      </w:r>
      <w:r w:rsidR="00BD077F" w:rsidRPr="006D3035">
        <w:rPr>
          <w:rFonts w:cs="Times New Roman"/>
          <w:b/>
          <w:bCs/>
        </w:rPr>
        <w:t>10</w:t>
      </w:r>
      <w:r w:rsidRPr="006D3035">
        <w:rPr>
          <w:rFonts w:cs="Times New Roman"/>
          <w:b/>
          <w:bCs/>
        </w:rPr>
        <w:t xml:space="preserve"> years of experience</w:t>
      </w:r>
      <w:r w:rsidRPr="008D0DF7">
        <w:rPr>
          <w:rFonts w:cs="Times New Roman"/>
        </w:rPr>
        <w:t xml:space="preserve"> in </w:t>
      </w:r>
      <w:r w:rsidRPr="008D0DF7">
        <w:t xml:space="preserve">the field of </w:t>
      </w:r>
      <w:r w:rsidRPr="004B56DE">
        <w:t>SAP S4 HANA &amp;</w:t>
      </w:r>
      <w:r w:rsidR="001F25B4">
        <w:t xml:space="preserve"> </w:t>
      </w:r>
      <w:r w:rsidR="006D3035">
        <w:t>ECC</w:t>
      </w:r>
      <w:r w:rsidRPr="004B56DE">
        <w:t xml:space="preserve"> – ABAP</w:t>
      </w:r>
      <w:r w:rsidR="007C4086">
        <w:t xml:space="preserve"> </w:t>
      </w:r>
      <w:r w:rsidRPr="004B56DE">
        <w:t>&amp; OO ABAP Programming</w:t>
      </w:r>
      <w:r>
        <w:t xml:space="preserve"> and good domain knowledge of</w:t>
      </w:r>
      <w:r w:rsidRPr="008D0DF7">
        <w:rPr>
          <w:rFonts w:cs="Times New Roman"/>
        </w:rPr>
        <w:t xml:space="preserve"> </w:t>
      </w:r>
      <w:r w:rsidR="00A9720D">
        <w:rPr>
          <w:rFonts w:cs="Times New Roman"/>
        </w:rPr>
        <w:t xml:space="preserve">RTR and </w:t>
      </w:r>
      <w:r w:rsidR="007F5EA8">
        <w:rPr>
          <w:rFonts w:cs="Times New Roman"/>
        </w:rPr>
        <w:t>PTP</w:t>
      </w:r>
      <w:r w:rsidRPr="008D0DF7">
        <w:rPr>
          <w:rFonts w:cs="Times New Roman"/>
        </w:rPr>
        <w:t>.</w:t>
      </w:r>
      <w:r w:rsidRPr="008D0DF7">
        <w:t xml:space="preserve"> </w:t>
      </w:r>
      <w:r w:rsidRPr="004B56DE">
        <w:t>Good experience in SAP implementation</w:t>
      </w:r>
      <w:r w:rsidR="001A1C0A">
        <w:t>,</w:t>
      </w:r>
      <w:r w:rsidRPr="004B56DE">
        <w:t xml:space="preserve"> </w:t>
      </w:r>
      <w:r w:rsidR="001A1C0A">
        <w:t>R</w:t>
      </w:r>
      <w:r w:rsidRPr="004B56DE">
        <w:t xml:space="preserve">oll out </w:t>
      </w:r>
      <w:r w:rsidR="001A1C0A">
        <w:t xml:space="preserve">and Upgrade </w:t>
      </w:r>
      <w:r w:rsidRPr="004B56DE">
        <w:t>projects.</w:t>
      </w:r>
    </w:p>
    <w:p w14:paraId="74C1BB84" w14:textId="77777777" w:rsidR="00B504EF" w:rsidRPr="00160598" w:rsidRDefault="00B504EF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</w:rPr>
      </w:pPr>
    </w:p>
    <w:p w14:paraId="74C1BB85" w14:textId="7CDD26B1" w:rsidR="00B749BA" w:rsidRPr="00C05C28" w:rsidRDefault="00C05C28" w:rsidP="00C05C28">
      <w:pPr>
        <w:autoSpaceDE w:val="0"/>
        <w:autoSpaceDN w:val="0"/>
        <w:adjustRightInd w:val="0"/>
        <w:spacing w:after="0" w:line="240" w:lineRule="auto"/>
        <w:rPr>
          <w:rFonts w:ascii="Book Antiqua" w:hAnsi="Book Antiqua"/>
          <w:b/>
          <w:color w:val="0070C0"/>
          <w:sz w:val="20"/>
          <w:szCs w:val="20"/>
          <w:u w:val="single"/>
          <w:lang w:bidi="en-US"/>
        </w:rPr>
      </w:pPr>
      <w:r w:rsidRPr="00C05C28">
        <w:rPr>
          <w:rFonts w:ascii="Book Antiqua" w:hAnsi="Book Antiqua"/>
          <w:b/>
          <w:color w:val="0070C0"/>
          <w:sz w:val="20"/>
          <w:szCs w:val="20"/>
          <w:u w:val="single"/>
          <w:lang w:bidi="en-US"/>
        </w:rPr>
        <w:t>SAP Expertise:</w:t>
      </w:r>
    </w:p>
    <w:p w14:paraId="74C1BB86" w14:textId="4BE5E799" w:rsidR="00B504EF" w:rsidRPr="004B56DE" w:rsidRDefault="00535AFB" w:rsidP="00833255">
      <w:pPr>
        <w:widowControl w:val="0"/>
        <w:autoSpaceDE w:val="0"/>
        <w:autoSpaceDN w:val="0"/>
        <w:adjustRightInd w:val="0"/>
        <w:spacing w:after="0" w:line="240" w:lineRule="auto"/>
      </w:pPr>
      <w:r w:rsidRPr="004B56DE">
        <w:t xml:space="preserve">As </w:t>
      </w:r>
      <w:r w:rsidR="00191607">
        <w:t xml:space="preserve">an </w:t>
      </w:r>
      <w:r w:rsidR="0098000C" w:rsidRPr="004B56DE">
        <w:t>ABAP</w:t>
      </w:r>
      <w:r w:rsidR="00822F41">
        <w:t xml:space="preserve"> </w:t>
      </w:r>
      <w:r w:rsidR="00A35065" w:rsidRPr="004B56DE">
        <w:t>programmer</w:t>
      </w:r>
      <w:r w:rsidR="0098000C" w:rsidRPr="004B56DE">
        <w:t xml:space="preserve"> in SAP S4 HANA &amp; ECC, </w:t>
      </w:r>
      <w:r w:rsidR="00656559">
        <w:t xml:space="preserve">worked on </w:t>
      </w:r>
      <w:r w:rsidR="00E65A6F">
        <w:t>various</w:t>
      </w:r>
      <w:r w:rsidR="00656559">
        <w:t xml:space="preserve"> custom objects </w:t>
      </w:r>
      <w:r w:rsidR="00910974">
        <w:t>and Interfaces</w:t>
      </w:r>
      <w:r w:rsidR="00E65A6F">
        <w:t xml:space="preserve"> as per the business need</w:t>
      </w:r>
      <w:r w:rsidR="00910974">
        <w:t>.</w:t>
      </w:r>
      <w:r w:rsidR="00E65A6F">
        <w:t xml:space="preserve">  </w:t>
      </w:r>
    </w:p>
    <w:p w14:paraId="74C1BB88" w14:textId="7D28E41F" w:rsidR="003B73D3" w:rsidRPr="004B56DE" w:rsidRDefault="003B73D3" w:rsidP="00A20136">
      <w:pPr>
        <w:widowControl w:val="0"/>
        <w:autoSpaceDE w:val="0"/>
        <w:autoSpaceDN w:val="0"/>
        <w:adjustRightInd w:val="0"/>
        <w:spacing w:after="100" w:afterAutospacing="1" w:line="240" w:lineRule="auto"/>
        <w:rPr>
          <w:position w:val="1"/>
        </w:rPr>
      </w:pPr>
    </w:p>
    <w:p w14:paraId="74C1BB89" w14:textId="0BC52EC3" w:rsidR="00D01463" w:rsidRPr="00D01463" w:rsidRDefault="00535AFB" w:rsidP="00D0146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00" w:afterAutospacing="1" w:line="240" w:lineRule="auto"/>
        <w:rPr>
          <w:b/>
          <w:position w:val="1"/>
        </w:rPr>
      </w:pPr>
      <w:r w:rsidRPr="00D01463">
        <w:rPr>
          <w:b/>
          <w:position w:val="1"/>
        </w:rPr>
        <w:t>ABAP 7.4</w:t>
      </w:r>
      <w:r w:rsidR="00620DED">
        <w:rPr>
          <w:b/>
          <w:position w:val="1"/>
        </w:rPr>
        <w:t xml:space="preserve"> and 7.5</w:t>
      </w:r>
      <w:r w:rsidRPr="00D01463">
        <w:rPr>
          <w:b/>
          <w:position w:val="1"/>
        </w:rPr>
        <w:t xml:space="preserve">: </w:t>
      </w:r>
      <w:r w:rsidRPr="00D01463">
        <w:rPr>
          <w:bCs/>
          <w:position w:val="1"/>
        </w:rPr>
        <w:t xml:space="preserve">Good expertise in new ABAP </w:t>
      </w:r>
      <w:r w:rsidR="007732D4">
        <w:rPr>
          <w:bCs/>
          <w:position w:val="1"/>
        </w:rPr>
        <w:t>7.4</w:t>
      </w:r>
      <w:r w:rsidR="00620DED">
        <w:rPr>
          <w:bCs/>
          <w:position w:val="1"/>
        </w:rPr>
        <w:t xml:space="preserve"> and 7.5</w:t>
      </w:r>
      <w:r w:rsidR="00A51575">
        <w:rPr>
          <w:bCs/>
          <w:position w:val="1"/>
        </w:rPr>
        <w:t xml:space="preserve"> syntax</w:t>
      </w:r>
      <w:r w:rsidR="007732D4">
        <w:rPr>
          <w:bCs/>
          <w:position w:val="1"/>
        </w:rPr>
        <w:t>.</w:t>
      </w:r>
    </w:p>
    <w:p w14:paraId="2A85D7C6" w14:textId="4E54A2C3" w:rsidR="006D3035" w:rsidRPr="006D3035" w:rsidRDefault="006D3035" w:rsidP="006D303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00" w:afterAutospacing="1" w:line="240" w:lineRule="auto"/>
        <w:rPr>
          <w:position w:val="1"/>
        </w:rPr>
      </w:pPr>
      <w:r w:rsidRPr="004B56DE">
        <w:rPr>
          <w:b/>
          <w:bCs/>
          <w:position w:val="1"/>
        </w:rPr>
        <w:t>Data Dictionary:</w:t>
      </w:r>
      <w:r w:rsidRPr="004B56DE">
        <w:rPr>
          <w:position w:val="1"/>
        </w:rPr>
        <w:t xml:space="preserve"> Creation of data dictionary objects including Tables, Data Elements, Domains</w:t>
      </w:r>
      <w:r>
        <w:rPr>
          <w:position w:val="1"/>
        </w:rPr>
        <w:t xml:space="preserve">, </w:t>
      </w:r>
      <w:r w:rsidR="00A51575">
        <w:rPr>
          <w:position w:val="1"/>
        </w:rPr>
        <w:t xml:space="preserve">Structures </w:t>
      </w:r>
      <w:r>
        <w:rPr>
          <w:position w:val="1"/>
        </w:rPr>
        <w:t>etc</w:t>
      </w:r>
      <w:r w:rsidRPr="004B56DE">
        <w:rPr>
          <w:position w:val="1"/>
        </w:rPr>
        <w:t>.</w:t>
      </w:r>
    </w:p>
    <w:p w14:paraId="1F771702" w14:textId="77777777" w:rsidR="006D3035" w:rsidRDefault="006D3035" w:rsidP="006D303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00" w:afterAutospacing="1" w:line="240" w:lineRule="auto"/>
        <w:rPr>
          <w:position w:val="1"/>
        </w:rPr>
      </w:pPr>
      <w:r w:rsidRPr="004B56DE">
        <w:rPr>
          <w:b/>
          <w:bCs/>
          <w:position w:val="1"/>
        </w:rPr>
        <w:t>Reporting:</w:t>
      </w:r>
      <w:r w:rsidRPr="004B56DE">
        <w:rPr>
          <w:position w:val="1"/>
        </w:rPr>
        <w:t xml:space="preserve"> Simple List, Interactive List</w:t>
      </w:r>
      <w:r>
        <w:rPr>
          <w:position w:val="1"/>
        </w:rPr>
        <w:t>,</w:t>
      </w:r>
      <w:r w:rsidRPr="004B56DE">
        <w:rPr>
          <w:position w:val="1"/>
        </w:rPr>
        <w:t xml:space="preserve"> and ALV Reports.</w:t>
      </w:r>
    </w:p>
    <w:p w14:paraId="4BC6AA10" w14:textId="3F70D3F9" w:rsidR="006D3035" w:rsidRPr="006D3035" w:rsidRDefault="006D3035" w:rsidP="006D303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00" w:afterAutospacing="1" w:line="240" w:lineRule="auto"/>
        <w:rPr>
          <w:position w:val="1"/>
        </w:rPr>
      </w:pPr>
      <w:r>
        <w:rPr>
          <w:b/>
          <w:bCs/>
          <w:position w:val="1"/>
        </w:rPr>
        <w:t xml:space="preserve">OO-ABAP: </w:t>
      </w:r>
      <w:r w:rsidRPr="006919C6">
        <w:rPr>
          <w:position w:val="1"/>
        </w:rPr>
        <w:t>Developed custom objects using Object Oriented programming</w:t>
      </w:r>
      <w:r>
        <w:rPr>
          <w:position w:val="1"/>
        </w:rPr>
        <w:t xml:space="preserve"> and design patterns</w:t>
      </w:r>
      <w:r w:rsidRPr="006919C6">
        <w:rPr>
          <w:position w:val="1"/>
        </w:rPr>
        <w:t>.</w:t>
      </w:r>
    </w:p>
    <w:p w14:paraId="74C1BB8A" w14:textId="263B4B5B" w:rsidR="00D01463" w:rsidRPr="007E2E5D" w:rsidRDefault="00535AFB" w:rsidP="00D0146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00" w:afterAutospacing="1" w:line="240" w:lineRule="auto"/>
        <w:rPr>
          <w:b/>
          <w:position w:val="1"/>
        </w:rPr>
      </w:pPr>
      <w:r w:rsidRPr="00D01463">
        <w:rPr>
          <w:b/>
          <w:position w:val="1"/>
        </w:rPr>
        <w:t>Open SQL</w:t>
      </w:r>
      <w:r w:rsidR="00620349">
        <w:rPr>
          <w:b/>
          <w:position w:val="1"/>
        </w:rPr>
        <w:t xml:space="preserve"> </w:t>
      </w:r>
      <w:r w:rsidR="007E2E5D">
        <w:rPr>
          <w:b/>
          <w:position w:val="1"/>
        </w:rPr>
        <w:t>&amp; CDS</w:t>
      </w:r>
      <w:r w:rsidRPr="00D01463">
        <w:rPr>
          <w:b/>
          <w:position w:val="1"/>
        </w:rPr>
        <w:t xml:space="preserve">: </w:t>
      </w:r>
      <w:r w:rsidRPr="00D01463">
        <w:rPr>
          <w:bCs/>
          <w:position w:val="1"/>
        </w:rPr>
        <w:t>Good expertise in open SQL</w:t>
      </w:r>
      <w:r w:rsidR="000465B2">
        <w:rPr>
          <w:bCs/>
          <w:position w:val="1"/>
        </w:rPr>
        <w:t xml:space="preserve"> </w:t>
      </w:r>
      <w:r w:rsidR="002435F7">
        <w:rPr>
          <w:bCs/>
          <w:position w:val="1"/>
        </w:rPr>
        <w:t>&amp; CDS</w:t>
      </w:r>
      <w:r w:rsidR="00F75B40">
        <w:rPr>
          <w:bCs/>
          <w:position w:val="1"/>
        </w:rPr>
        <w:t xml:space="preserve"> </w:t>
      </w:r>
      <w:r>
        <w:rPr>
          <w:bCs/>
          <w:position w:val="1"/>
        </w:rPr>
        <w:t>to extract data with all calculations in query</w:t>
      </w:r>
      <w:r w:rsidRPr="00D01463">
        <w:rPr>
          <w:bCs/>
          <w:position w:val="1"/>
        </w:rPr>
        <w:t>.</w:t>
      </w:r>
    </w:p>
    <w:p w14:paraId="74C1BB8B" w14:textId="2FAB8D4A" w:rsidR="007E2E5D" w:rsidRPr="00130348" w:rsidRDefault="00535AFB" w:rsidP="00D0146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00" w:afterAutospacing="1" w:line="240" w:lineRule="auto"/>
        <w:rPr>
          <w:b/>
          <w:position w:val="1"/>
        </w:rPr>
      </w:pPr>
      <w:r>
        <w:rPr>
          <w:b/>
          <w:position w:val="1"/>
        </w:rPr>
        <w:t xml:space="preserve">AMDP: </w:t>
      </w:r>
      <w:r w:rsidRPr="007E2E5D">
        <w:rPr>
          <w:bCs/>
          <w:position w:val="1"/>
        </w:rPr>
        <w:t>Developed A</w:t>
      </w:r>
      <w:r w:rsidR="002E2976">
        <w:rPr>
          <w:bCs/>
          <w:position w:val="1"/>
        </w:rPr>
        <w:t>BAP</w:t>
      </w:r>
      <w:r w:rsidR="003C2A44">
        <w:rPr>
          <w:bCs/>
          <w:position w:val="1"/>
        </w:rPr>
        <w:t>-</w:t>
      </w:r>
      <w:r w:rsidR="002E2976">
        <w:rPr>
          <w:bCs/>
          <w:position w:val="1"/>
        </w:rPr>
        <w:t xml:space="preserve">managed database procedures </w:t>
      </w:r>
      <w:r w:rsidR="002C427C">
        <w:rPr>
          <w:bCs/>
          <w:position w:val="1"/>
        </w:rPr>
        <w:t>on</w:t>
      </w:r>
      <w:r w:rsidR="00CB61BE">
        <w:rPr>
          <w:bCs/>
          <w:position w:val="1"/>
        </w:rPr>
        <w:t xml:space="preserve"> S4 HANA system</w:t>
      </w:r>
      <w:r>
        <w:rPr>
          <w:bCs/>
          <w:position w:val="1"/>
        </w:rPr>
        <w:t>.</w:t>
      </w:r>
    </w:p>
    <w:p w14:paraId="3A9963EC" w14:textId="172D7489" w:rsidR="00130348" w:rsidRPr="00D01463" w:rsidRDefault="00130348" w:rsidP="00D0146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00" w:afterAutospacing="1" w:line="240" w:lineRule="auto"/>
        <w:rPr>
          <w:b/>
          <w:position w:val="1"/>
        </w:rPr>
      </w:pPr>
      <w:r>
        <w:rPr>
          <w:b/>
          <w:position w:val="1"/>
        </w:rPr>
        <w:t xml:space="preserve">RAP: </w:t>
      </w:r>
      <w:r w:rsidR="00E27A54">
        <w:rPr>
          <w:bCs/>
          <w:position w:val="1"/>
        </w:rPr>
        <w:t>Good expertise</w:t>
      </w:r>
      <w:r w:rsidRPr="00130348">
        <w:rPr>
          <w:bCs/>
          <w:position w:val="1"/>
        </w:rPr>
        <w:t xml:space="preserve"> </w:t>
      </w:r>
      <w:r>
        <w:rPr>
          <w:bCs/>
          <w:position w:val="1"/>
        </w:rPr>
        <w:t xml:space="preserve">on </w:t>
      </w:r>
      <w:r w:rsidRPr="00130348">
        <w:rPr>
          <w:bCs/>
          <w:position w:val="1"/>
        </w:rPr>
        <w:t>ABAP RESTful Application Programming Model</w:t>
      </w:r>
      <w:r>
        <w:rPr>
          <w:bCs/>
          <w:position w:val="1"/>
        </w:rPr>
        <w:t>.</w:t>
      </w:r>
    </w:p>
    <w:p w14:paraId="18EF3FE5" w14:textId="082395F9" w:rsidR="00130348" w:rsidRPr="00130348" w:rsidRDefault="00130348" w:rsidP="0013034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00" w:afterAutospacing="1" w:line="240" w:lineRule="auto"/>
        <w:rPr>
          <w:position w:val="1"/>
        </w:rPr>
      </w:pPr>
      <w:r>
        <w:rPr>
          <w:b/>
          <w:bCs/>
          <w:position w:val="1"/>
        </w:rPr>
        <w:t>Fiori:</w:t>
      </w:r>
      <w:r>
        <w:rPr>
          <w:position w:val="1"/>
        </w:rPr>
        <w:t xml:space="preserve"> </w:t>
      </w:r>
      <w:r w:rsidR="00D15C19">
        <w:rPr>
          <w:position w:val="1"/>
        </w:rPr>
        <w:t xml:space="preserve">Good </w:t>
      </w:r>
      <w:r w:rsidR="00E27A54">
        <w:rPr>
          <w:position w:val="1"/>
        </w:rPr>
        <w:t>expertise</w:t>
      </w:r>
      <w:r>
        <w:rPr>
          <w:position w:val="1"/>
        </w:rPr>
        <w:t xml:space="preserve"> on Fiori Elements and configuration of Fiori tiles, groups and catalogs. </w:t>
      </w:r>
    </w:p>
    <w:p w14:paraId="74C1BB8D" w14:textId="4AE5AD6F" w:rsidR="00E37929" w:rsidRPr="004B56DE" w:rsidRDefault="00E27A54" w:rsidP="00E3792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00" w:afterAutospacing="1" w:line="240" w:lineRule="auto"/>
        <w:rPr>
          <w:position w:val="1"/>
        </w:rPr>
      </w:pPr>
      <w:r>
        <w:rPr>
          <w:b/>
          <w:bCs/>
          <w:position w:val="1"/>
        </w:rPr>
        <w:t>OData</w:t>
      </w:r>
      <w:r w:rsidR="00535AFB" w:rsidRPr="004B56DE">
        <w:rPr>
          <w:position w:val="1"/>
        </w:rPr>
        <w:t xml:space="preserve">: </w:t>
      </w:r>
      <w:r w:rsidR="000F2B25">
        <w:rPr>
          <w:position w:val="1"/>
        </w:rPr>
        <w:t xml:space="preserve">API Management with </w:t>
      </w:r>
      <w:proofErr w:type="spellStart"/>
      <w:r w:rsidR="000F2B25">
        <w:rPr>
          <w:position w:val="1"/>
        </w:rPr>
        <w:t>Odata</w:t>
      </w:r>
      <w:proofErr w:type="spellEnd"/>
      <w:r w:rsidR="00A60B66">
        <w:rPr>
          <w:position w:val="1"/>
        </w:rPr>
        <w:t xml:space="preserve"> and REST API</w:t>
      </w:r>
      <w:r w:rsidR="006D3035">
        <w:rPr>
          <w:position w:val="1"/>
        </w:rPr>
        <w:t>’s</w:t>
      </w:r>
      <w:r w:rsidR="00A60B66">
        <w:rPr>
          <w:position w:val="1"/>
        </w:rPr>
        <w:t>.</w:t>
      </w:r>
      <w:r w:rsidR="006D3035">
        <w:rPr>
          <w:position w:val="1"/>
        </w:rPr>
        <w:t xml:space="preserve"> </w:t>
      </w:r>
    </w:p>
    <w:p w14:paraId="4FBFB075" w14:textId="033767A3" w:rsidR="00BD077F" w:rsidRPr="004B56DE" w:rsidRDefault="00BD077F" w:rsidP="00BD077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00" w:afterAutospacing="1" w:line="240" w:lineRule="auto"/>
        <w:rPr>
          <w:position w:val="1"/>
        </w:rPr>
      </w:pPr>
      <w:r>
        <w:rPr>
          <w:b/>
          <w:bCs/>
          <w:position w:val="1"/>
        </w:rPr>
        <w:t>HTTP(S) Programming</w:t>
      </w:r>
      <w:r w:rsidRPr="004B56DE">
        <w:rPr>
          <w:position w:val="1"/>
        </w:rPr>
        <w:t>:</w:t>
      </w:r>
      <w:r>
        <w:rPr>
          <w:position w:val="1"/>
        </w:rPr>
        <w:t xml:space="preserve"> HTTP(S) Client Programming in ABAP to consume external API services in SAP.</w:t>
      </w:r>
    </w:p>
    <w:p w14:paraId="74C1BB8E" w14:textId="6F220631" w:rsidR="00E37929" w:rsidRPr="004B56DE" w:rsidRDefault="004E732F" w:rsidP="00E3792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00" w:afterAutospacing="1" w:line="240" w:lineRule="auto"/>
        <w:rPr>
          <w:position w:val="1"/>
        </w:rPr>
      </w:pPr>
      <w:r>
        <w:rPr>
          <w:b/>
          <w:bCs/>
          <w:position w:val="1"/>
        </w:rPr>
        <w:t>Interfacing Techniques</w:t>
      </w:r>
      <w:r w:rsidR="00535AFB" w:rsidRPr="004B56DE">
        <w:rPr>
          <w:position w:val="1"/>
        </w:rPr>
        <w:t xml:space="preserve">: </w:t>
      </w:r>
      <w:r w:rsidR="002B2DAA">
        <w:rPr>
          <w:position w:val="1"/>
        </w:rPr>
        <w:t>ALE/EDI – IDOC, File</w:t>
      </w:r>
      <w:r w:rsidR="003C2A44">
        <w:rPr>
          <w:position w:val="1"/>
        </w:rPr>
        <w:t>-</w:t>
      </w:r>
      <w:r w:rsidR="002B2DAA">
        <w:rPr>
          <w:position w:val="1"/>
        </w:rPr>
        <w:t>based, Proxies,</w:t>
      </w:r>
      <w:r w:rsidR="00E67C11">
        <w:rPr>
          <w:position w:val="1"/>
        </w:rPr>
        <w:t xml:space="preserve"> </w:t>
      </w:r>
      <w:r w:rsidR="002B2DAA">
        <w:rPr>
          <w:position w:val="1"/>
        </w:rPr>
        <w:t>BAPI, RFC</w:t>
      </w:r>
      <w:r w:rsidR="00515416">
        <w:rPr>
          <w:position w:val="1"/>
        </w:rPr>
        <w:t>, API.</w:t>
      </w:r>
    </w:p>
    <w:p w14:paraId="74C1BB8F" w14:textId="1349F22B" w:rsidR="00E37929" w:rsidRPr="004B56DE" w:rsidRDefault="00535AFB" w:rsidP="00E3792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00" w:afterAutospacing="1" w:line="240" w:lineRule="auto"/>
        <w:rPr>
          <w:b/>
          <w:bCs/>
          <w:position w:val="1"/>
        </w:rPr>
      </w:pPr>
      <w:r w:rsidRPr="004B56DE">
        <w:rPr>
          <w:b/>
          <w:bCs/>
          <w:position w:val="1"/>
        </w:rPr>
        <w:t>Enhancements:</w:t>
      </w:r>
      <w:r w:rsidRPr="004B56DE">
        <w:rPr>
          <w:position w:val="1"/>
        </w:rPr>
        <w:t xml:space="preserve"> Worked </w:t>
      </w:r>
      <w:r w:rsidR="00A159B8">
        <w:rPr>
          <w:position w:val="1"/>
        </w:rPr>
        <w:t>on</w:t>
      </w:r>
      <w:r w:rsidRPr="004B56DE">
        <w:rPr>
          <w:position w:val="1"/>
        </w:rPr>
        <w:t xml:space="preserve"> </w:t>
      </w:r>
      <w:r w:rsidR="00CE3945">
        <w:rPr>
          <w:position w:val="1"/>
        </w:rPr>
        <w:t xml:space="preserve">User Exits, </w:t>
      </w:r>
      <w:r w:rsidRPr="004B56DE">
        <w:rPr>
          <w:position w:val="1"/>
        </w:rPr>
        <w:t xml:space="preserve">Customer </w:t>
      </w:r>
      <w:r w:rsidR="00A35065" w:rsidRPr="004B56DE">
        <w:rPr>
          <w:position w:val="1"/>
        </w:rPr>
        <w:t>Exits, BADIs</w:t>
      </w:r>
      <w:r w:rsidR="00AF678A">
        <w:rPr>
          <w:position w:val="1"/>
        </w:rPr>
        <w:t>,</w:t>
      </w:r>
      <w:r w:rsidRPr="004B56DE">
        <w:rPr>
          <w:position w:val="1"/>
        </w:rPr>
        <w:t xml:space="preserve"> Enhancement spots</w:t>
      </w:r>
      <w:r w:rsidR="003C2A44">
        <w:rPr>
          <w:position w:val="1"/>
        </w:rPr>
        <w:t>,</w:t>
      </w:r>
      <w:r w:rsidR="009F06B9">
        <w:rPr>
          <w:position w:val="1"/>
        </w:rPr>
        <w:t xml:space="preserve"> and Enhancement Sections</w:t>
      </w:r>
      <w:r w:rsidRPr="004B56DE">
        <w:rPr>
          <w:position w:val="1"/>
        </w:rPr>
        <w:t>.</w:t>
      </w:r>
      <w:r w:rsidR="006D3035">
        <w:rPr>
          <w:position w:val="1"/>
        </w:rPr>
        <w:t xml:space="preserve"> </w:t>
      </w:r>
    </w:p>
    <w:p w14:paraId="74C1BB92" w14:textId="044F897E" w:rsidR="00B504EF" w:rsidRPr="004B56DE" w:rsidRDefault="0072636F" w:rsidP="003E089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00" w:afterAutospacing="1" w:line="240" w:lineRule="auto"/>
        <w:rPr>
          <w:position w:val="1"/>
        </w:rPr>
      </w:pPr>
      <w:r>
        <w:rPr>
          <w:b/>
          <w:bCs/>
          <w:position w:val="1"/>
        </w:rPr>
        <w:t>Performance Tuning</w:t>
      </w:r>
      <w:r w:rsidR="00535AFB" w:rsidRPr="004B56DE">
        <w:rPr>
          <w:b/>
          <w:bCs/>
          <w:position w:val="1"/>
        </w:rPr>
        <w:t>:</w:t>
      </w:r>
      <w:r w:rsidR="00535AFB" w:rsidRPr="004B56DE">
        <w:rPr>
          <w:position w:val="1"/>
        </w:rPr>
        <w:t xml:space="preserve"> </w:t>
      </w:r>
      <w:r w:rsidR="00CA63E8">
        <w:rPr>
          <w:position w:val="1"/>
        </w:rPr>
        <w:t>Code inspector</w:t>
      </w:r>
      <w:r w:rsidR="000171D6">
        <w:rPr>
          <w:position w:val="1"/>
        </w:rPr>
        <w:t xml:space="preserve">, ATC, </w:t>
      </w:r>
      <w:r w:rsidR="00CA63E8">
        <w:rPr>
          <w:position w:val="1"/>
        </w:rPr>
        <w:t>SAT</w:t>
      </w:r>
      <w:r w:rsidR="003C2A44">
        <w:rPr>
          <w:position w:val="1"/>
        </w:rPr>
        <w:t>,</w:t>
      </w:r>
      <w:r w:rsidR="00CA63E8">
        <w:rPr>
          <w:position w:val="1"/>
        </w:rPr>
        <w:t xml:space="preserve"> and SQL Trace.</w:t>
      </w:r>
    </w:p>
    <w:p w14:paraId="74C1BB94" w14:textId="2C456293" w:rsidR="00425AD6" w:rsidRPr="00602540" w:rsidRDefault="00602540" w:rsidP="0060254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00" w:afterAutospacing="1" w:line="240" w:lineRule="auto"/>
        <w:rPr>
          <w:position w:val="1"/>
        </w:rPr>
      </w:pPr>
      <w:r w:rsidRPr="00892538">
        <w:rPr>
          <w:b/>
          <w:bCs/>
          <w:position w:val="1"/>
        </w:rPr>
        <w:t>M</w:t>
      </w:r>
      <w:r w:rsidRPr="004B56DE">
        <w:rPr>
          <w:b/>
          <w:bCs/>
          <w:position w:val="1"/>
        </w:rPr>
        <w:t>odule pool Programming:</w:t>
      </w:r>
      <w:r w:rsidRPr="004B56DE">
        <w:rPr>
          <w:position w:val="1"/>
        </w:rPr>
        <w:t xml:space="preserve"> Worked on Module pool Programming and dialogue programming.</w:t>
      </w:r>
      <w:r w:rsidR="00535AFB" w:rsidRPr="00602540">
        <w:rPr>
          <w:position w:val="1"/>
        </w:rPr>
        <w:t xml:space="preserve"> </w:t>
      </w:r>
    </w:p>
    <w:p w14:paraId="746A165B" w14:textId="6D1A27DA" w:rsidR="0082564B" w:rsidRDefault="00535AFB" w:rsidP="0082564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00" w:afterAutospacing="1" w:line="240" w:lineRule="auto"/>
        <w:rPr>
          <w:position w:val="1"/>
        </w:rPr>
      </w:pPr>
      <w:r w:rsidRPr="004B56DE">
        <w:rPr>
          <w:b/>
          <w:bCs/>
          <w:position w:val="1"/>
        </w:rPr>
        <w:t xml:space="preserve">Batch Data </w:t>
      </w:r>
      <w:proofErr w:type="gramStart"/>
      <w:r w:rsidR="00AF678A" w:rsidRPr="00AF678A">
        <w:rPr>
          <w:b/>
          <w:bCs/>
          <w:position w:val="1"/>
        </w:rPr>
        <w:t>Communication</w:t>
      </w:r>
      <w:r w:rsidR="00AF678A">
        <w:rPr>
          <w:b/>
          <w:bCs/>
          <w:position w:val="1"/>
        </w:rPr>
        <w:t>(</w:t>
      </w:r>
      <w:proofErr w:type="gramEnd"/>
      <w:r w:rsidR="00AF678A">
        <w:rPr>
          <w:b/>
          <w:bCs/>
          <w:position w:val="1"/>
        </w:rPr>
        <w:t>BDC)</w:t>
      </w:r>
      <w:r w:rsidR="00A518E7" w:rsidRPr="004B56DE">
        <w:rPr>
          <w:b/>
          <w:bCs/>
          <w:position w:val="1"/>
        </w:rPr>
        <w:t>:</w:t>
      </w:r>
      <w:r w:rsidR="00A518E7" w:rsidRPr="004B56DE">
        <w:rPr>
          <w:position w:val="1"/>
        </w:rPr>
        <w:t xml:space="preserve"> Developed </w:t>
      </w:r>
      <w:r w:rsidR="00AF678A">
        <w:rPr>
          <w:position w:val="1"/>
        </w:rPr>
        <w:t xml:space="preserve">BDC </w:t>
      </w:r>
      <w:r w:rsidR="00A518E7" w:rsidRPr="004B56DE">
        <w:rPr>
          <w:position w:val="1"/>
        </w:rPr>
        <w:t xml:space="preserve">to </w:t>
      </w:r>
      <w:r w:rsidRPr="004B56DE">
        <w:rPr>
          <w:position w:val="1"/>
        </w:rPr>
        <w:t>upload</w:t>
      </w:r>
      <w:r w:rsidR="00A518E7" w:rsidRPr="004B56DE">
        <w:rPr>
          <w:position w:val="1"/>
        </w:rPr>
        <w:t xml:space="preserve"> data to</w:t>
      </w:r>
      <w:r w:rsidR="003C2A44">
        <w:rPr>
          <w:position w:val="1"/>
        </w:rPr>
        <w:t xml:space="preserve"> the</w:t>
      </w:r>
      <w:r w:rsidR="00A518E7" w:rsidRPr="004B56DE">
        <w:rPr>
          <w:position w:val="1"/>
        </w:rPr>
        <w:t xml:space="preserve"> </w:t>
      </w:r>
      <w:r w:rsidRPr="004B56DE">
        <w:rPr>
          <w:position w:val="1"/>
        </w:rPr>
        <w:t xml:space="preserve">SAP system using </w:t>
      </w:r>
      <w:r w:rsidR="00A518E7" w:rsidRPr="004B56DE">
        <w:rPr>
          <w:position w:val="1"/>
        </w:rPr>
        <w:t xml:space="preserve">Call Transaction </w:t>
      </w:r>
      <w:r w:rsidR="00E67C11">
        <w:rPr>
          <w:position w:val="1"/>
        </w:rPr>
        <w:t xml:space="preserve">and Session </w:t>
      </w:r>
      <w:r w:rsidR="004B713D">
        <w:rPr>
          <w:position w:val="1"/>
        </w:rPr>
        <w:t xml:space="preserve">methods </w:t>
      </w:r>
      <w:r w:rsidR="00A518E7" w:rsidRPr="004B56DE">
        <w:rPr>
          <w:position w:val="1"/>
        </w:rPr>
        <w:t xml:space="preserve">for various </w:t>
      </w:r>
      <w:r w:rsidR="00AF678A">
        <w:rPr>
          <w:position w:val="1"/>
        </w:rPr>
        <w:t xml:space="preserve">SAP </w:t>
      </w:r>
      <w:r w:rsidR="00A518E7" w:rsidRPr="004B56DE">
        <w:rPr>
          <w:position w:val="1"/>
        </w:rPr>
        <w:t>transactions</w:t>
      </w:r>
      <w:r w:rsidRPr="004B56DE">
        <w:rPr>
          <w:position w:val="1"/>
        </w:rPr>
        <w:t>.</w:t>
      </w:r>
    </w:p>
    <w:p w14:paraId="0E9F04B6" w14:textId="6B391E29" w:rsidR="001A1C0A" w:rsidRPr="0082564B" w:rsidRDefault="001A1C0A" w:rsidP="0082564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00" w:afterAutospacing="1" w:line="240" w:lineRule="auto"/>
        <w:rPr>
          <w:position w:val="1"/>
        </w:rPr>
      </w:pPr>
      <w:r>
        <w:rPr>
          <w:b/>
          <w:bCs/>
          <w:position w:val="1"/>
        </w:rPr>
        <w:t>LSMW:</w:t>
      </w:r>
      <w:r>
        <w:rPr>
          <w:position w:val="1"/>
        </w:rPr>
        <w:t xml:space="preserve"> </w:t>
      </w:r>
      <w:r w:rsidR="00C15913">
        <w:rPr>
          <w:position w:val="1"/>
        </w:rPr>
        <w:t>Experience with</w:t>
      </w:r>
      <w:r>
        <w:rPr>
          <w:position w:val="1"/>
        </w:rPr>
        <w:t xml:space="preserve"> </w:t>
      </w:r>
      <w:proofErr w:type="gramStart"/>
      <w:r>
        <w:rPr>
          <w:position w:val="1"/>
        </w:rPr>
        <w:t>LSMW(</w:t>
      </w:r>
      <w:proofErr w:type="gramEnd"/>
      <w:r>
        <w:rPr>
          <w:position w:val="1"/>
        </w:rPr>
        <w:t>Legacy System Migration Workbench) tool</w:t>
      </w:r>
      <w:r w:rsidR="00C15913">
        <w:rPr>
          <w:position w:val="1"/>
        </w:rPr>
        <w:t xml:space="preserve">. </w:t>
      </w:r>
      <w:r>
        <w:rPr>
          <w:position w:val="1"/>
        </w:rPr>
        <w:t xml:space="preserve"> </w:t>
      </w:r>
    </w:p>
    <w:p w14:paraId="518554A5" w14:textId="793963C5" w:rsidR="00AF678A" w:rsidRDefault="00AF678A" w:rsidP="003E089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00" w:afterAutospacing="1" w:line="240" w:lineRule="auto"/>
        <w:rPr>
          <w:position w:val="1"/>
        </w:rPr>
      </w:pPr>
      <w:r>
        <w:rPr>
          <w:b/>
          <w:bCs/>
          <w:position w:val="1"/>
        </w:rPr>
        <w:t>ABAP Units:</w:t>
      </w:r>
      <w:r>
        <w:rPr>
          <w:position w:val="1"/>
        </w:rPr>
        <w:t xml:space="preserve"> </w:t>
      </w:r>
      <w:r w:rsidR="00727006">
        <w:rPr>
          <w:position w:val="1"/>
        </w:rPr>
        <w:t xml:space="preserve">Having experience in </w:t>
      </w:r>
      <w:r>
        <w:rPr>
          <w:position w:val="1"/>
        </w:rPr>
        <w:t>Test</w:t>
      </w:r>
      <w:r w:rsidR="003C2A44">
        <w:rPr>
          <w:position w:val="1"/>
        </w:rPr>
        <w:t>-</w:t>
      </w:r>
      <w:r>
        <w:rPr>
          <w:position w:val="1"/>
        </w:rPr>
        <w:t xml:space="preserve">driven </w:t>
      </w:r>
      <w:proofErr w:type="gramStart"/>
      <w:r>
        <w:rPr>
          <w:position w:val="1"/>
        </w:rPr>
        <w:t>Development</w:t>
      </w:r>
      <w:r w:rsidR="00727006">
        <w:rPr>
          <w:position w:val="1"/>
        </w:rPr>
        <w:t>(</w:t>
      </w:r>
      <w:proofErr w:type="gramEnd"/>
      <w:r w:rsidR="00727006">
        <w:rPr>
          <w:position w:val="1"/>
        </w:rPr>
        <w:t>TDD)</w:t>
      </w:r>
      <w:r>
        <w:rPr>
          <w:position w:val="1"/>
        </w:rPr>
        <w:t xml:space="preserve"> </w:t>
      </w:r>
      <w:r w:rsidR="002C427C">
        <w:rPr>
          <w:position w:val="1"/>
        </w:rPr>
        <w:t>with</w:t>
      </w:r>
      <w:r>
        <w:rPr>
          <w:position w:val="1"/>
        </w:rPr>
        <w:t xml:space="preserve"> ABAP Units. </w:t>
      </w:r>
    </w:p>
    <w:p w14:paraId="1477AEEF" w14:textId="13E63F58" w:rsidR="00A80719" w:rsidRPr="004B56DE" w:rsidRDefault="00276746" w:rsidP="003E089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00" w:afterAutospacing="1" w:line="240" w:lineRule="auto"/>
        <w:rPr>
          <w:position w:val="1"/>
        </w:rPr>
      </w:pPr>
      <w:r>
        <w:rPr>
          <w:b/>
          <w:bCs/>
          <w:position w:val="1"/>
        </w:rPr>
        <w:t xml:space="preserve">Upgrade Activities: </w:t>
      </w:r>
      <w:r w:rsidRPr="00276746">
        <w:rPr>
          <w:position w:val="1"/>
        </w:rPr>
        <w:t>Worked on</w:t>
      </w:r>
      <w:r>
        <w:rPr>
          <w:position w:val="1"/>
        </w:rPr>
        <w:t xml:space="preserve"> activities like a</w:t>
      </w:r>
      <w:r w:rsidRPr="00276746">
        <w:rPr>
          <w:position w:val="1"/>
        </w:rPr>
        <w:t>pplying</w:t>
      </w:r>
      <w:r w:rsidR="00A80719">
        <w:rPr>
          <w:position w:val="1"/>
        </w:rPr>
        <w:t xml:space="preserve"> SAP </w:t>
      </w:r>
      <w:r w:rsidR="00FD7CDB">
        <w:rPr>
          <w:position w:val="1"/>
        </w:rPr>
        <w:t xml:space="preserve">OSS </w:t>
      </w:r>
      <w:r w:rsidR="00A80719">
        <w:rPr>
          <w:position w:val="1"/>
        </w:rPr>
        <w:t>Notes</w:t>
      </w:r>
      <w:r>
        <w:rPr>
          <w:position w:val="1"/>
        </w:rPr>
        <w:t xml:space="preserve">, </w:t>
      </w:r>
      <w:r w:rsidRPr="00276746">
        <w:rPr>
          <w:position w:val="1"/>
        </w:rPr>
        <w:t>SPDD</w:t>
      </w:r>
      <w:r>
        <w:rPr>
          <w:position w:val="1"/>
        </w:rPr>
        <w:t xml:space="preserve">, </w:t>
      </w:r>
      <w:r w:rsidRPr="00276746">
        <w:rPr>
          <w:position w:val="1"/>
        </w:rPr>
        <w:t>SPAU</w:t>
      </w:r>
      <w:r>
        <w:rPr>
          <w:position w:val="1"/>
        </w:rPr>
        <w:t xml:space="preserve"> and SPAU_ENH</w:t>
      </w:r>
      <w:r w:rsidR="00A80719">
        <w:rPr>
          <w:position w:val="1"/>
        </w:rPr>
        <w:t>.</w:t>
      </w:r>
    </w:p>
    <w:p w14:paraId="5B7DB6A3" w14:textId="77777777" w:rsidR="006E39D0" w:rsidRDefault="006E39D0" w:rsidP="006E39D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00" w:afterAutospacing="1" w:line="240" w:lineRule="auto"/>
        <w:rPr>
          <w:position w:val="1"/>
        </w:rPr>
      </w:pPr>
      <w:r>
        <w:rPr>
          <w:b/>
          <w:bCs/>
          <w:position w:val="1"/>
        </w:rPr>
        <w:t>ESF2:</w:t>
      </w:r>
      <w:r>
        <w:rPr>
          <w:position w:val="1"/>
        </w:rPr>
        <w:t xml:space="preserve"> Developed Business objects by using the ESF2 </w:t>
      </w:r>
      <w:proofErr w:type="gramStart"/>
      <w:r>
        <w:rPr>
          <w:position w:val="1"/>
        </w:rPr>
        <w:t>framework(</w:t>
      </w:r>
      <w:proofErr w:type="gramEnd"/>
      <w:r>
        <w:rPr>
          <w:position w:val="1"/>
        </w:rPr>
        <w:t>Next version of BOPF framework).</w:t>
      </w:r>
    </w:p>
    <w:p w14:paraId="35DF8853" w14:textId="2237B108" w:rsidR="006E39D0" w:rsidRPr="006E39D0" w:rsidRDefault="006E39D0" w:rsidP="006E39D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00" w:afterAutospacing="1" w:line="240" w:lineRule="auto"/>
        <w:rPr>
          <w:b/>
          <w:position w:val="1"/>
        </w:rPr>
      </w:pPr>
      <w:r w:rsidRPr="00BD0143">
        <w:rPr>
          <w:b/>
          <w:bCs/>
          <w:position w:val="1"/>
        </w:rPr>
        <w:t xml:space="preserve">SAP Business </w:t>
      </w:r>
      <w:proofErr w:type="spellStart"/>
      <w:r w:rsidRPr="00BD0143">
        <w:rPr>
          <w:b/>
          <w:bCs/>
          <w:position w:val="1"/>
        </w:rPr>
        <w:t>ByDesign</w:t>
      </w:r>
      <w:proofErr w:type="spellEnd"/>
      <w:r>
        <w:rPr>
          <w:b/>
          <w:bCs/>
          <w:position w:val="1"/>
        </w:rPr>
        <w:t xml:space="preserve">: </w:t>
      </w:r>
      <w:r w:rsidR="00D43B34">
        <w:rPr>
          <w:b/>
          <w:bCs/>
          <w:position w:val="1"/>
        </w:rPr>
        <w:t>I</w:t>
      </w:r>
      <w:r>
        <w:rPr>
          <w:position w:val="1"/>
        </w:rPr>
        <w:t xml:space="preserve">nteractive </w:t>
      </w:r>
      <w:r w:rsidR="00D43B34">
        <w:rPr>
          <w:position w:val="1"/>
        </w:rPr>
        <w:t>u</w:t>
      </w:r>
      <w:r>
        <w:rPr>
          <w:position w:val="1"/>
        </w:rPr>
        <w:t>ser interface</w:t>
      </w:r>
      <w:r w:rsidR="00D43B34">
        <w:rPr>
          <w:position w:val="1"/>
        </w:rPr>
        <w:t xml:space="preserve"> implementation</w:t>
      </w:r>
      <w:r>
        <w:rPr>
          <w:position w:val="1"/>
        </w:rPr>
        <w:t xml:space="preserve"> using SAP </w:t>
      </w:r>
      <w:proofErr w:type="spellStart"/>
      <w:r>
        <w:rPr>
          <w:position w:val="1"/>
        </w:rPr>
        <w:t>ByD</w:t>
      </w:r>
      <w:proofErr w:type="spellEnd"/>
      <w:r>
        <w:rPr>
          <w:position w:val="1"/>
        </w:rPr>
        <w:t xml:space="preserve"> UI Designer.</w:t>
      </w:r>
    </w:p>
    <w:p w14:paraId="74C1BB97" w14:textId="7518075E" w:rsidR="00D01463" w:rsidRPr="00AB4E54" w:rsidRDefault="009E79DB" w:rsidP="00D0146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00" w:afterAutospacing="1" w:line="240" w:lineRule="auto"/>
        <w:rPr>
          <w:b/>
          <w:position w:val="1"/>
        </w:rPr>
      </w:pPr>
      <w:r w:rsidRPr="009E79DB">
        <w:rPr>
          <w:b/>
        </w:rPr>
        <w:t>SAP Functional Knowledge</w:t>
      </w:r>
      <w:r w:rsidR="00535AFB" w:rsidRPr="004B56DE">
        <w:rPr>
          <w:b/>
          <w:position w:val="1"/>
        </w:rPr>
        <w:t xml:space="preserve">: </w:t>
      </w:r>
      <w:r w:rsidR="00575CDD" w:rsidRPr="00575CDD">
        <w:rPr>
          <w:bCs/>
          <w:position w:val="1"/>
        </w:rPr>
        <w:t>Functional</w:t>
      </w:r>
      <w:r w:rsidR="00575CDD">
        <w:rPr>
          <w:b/>
          <w:position w:val="1"/>
        </w:rPr>
        <w:t xml:space="preserve"> </w:t>
      </w:r>
      <w:r w:rsidRPr="009E79DB">
        <w:rPr>
          <w:bCs/>
          <w:position w:val="1"/>
        </w:rPr>
        <w:t>Kno</w:t>
      </w:r>
      <w:r w:rsidR="00575CDD">
        <w:rPr>
          <w:bCs/>
          <w:position w:val="1"/>
        </w:rPr>
        <w:t xml:space="preserve">wledge </w:t>
      </w:r>
      <w:r w:rsidR="00374780">
        <w:rPr>
          <w:bCs/>
          <w:position w:val="1"/>
        </w:rPr>
        <w:t>in FICO(</w:t>
      </w:r>
      <w:r w:rsidR="007F5EA8">
        <w:rPr>
          <w:bCs/>
          <w:position w:val="1"/>
        </w:rPr>
        <w:t>RTR</w:t>
      </w:r>
      <w:r w:rsidR="00374780">
        <w:rPr>
          <w:bCs/>
          <w:position w:val="1"/>
        </w:rPr>
        <w:t>)</w:t>
      </w:r>
      <w:r w:rsidR="00BD077F">
        <w:rPr>
          <w:bCs/>
          <w:position w:val="1"/>
        </w:rPr>
        <w:t xml:space="preserve"> and MM(PTP)</w:t>
      </w:r>
      <w:r w:rsidR="00575CDD">
        <w:rPr>
          <w:bCs/>
          <w:position w:val="1"/>
        </w:rPr>
        <w:t>.</w:t>
      </w:r>
      <w:r w:rsidR="00BD077F">
        <w:rPr>
          <w:bCs/>
          <w:position w:val="1"/>
        </w:rPr>
        <w:t xml:space="preserve"> </w:t>
      </w:r>
    </w:p>
    <w:p w14:paraId="7D76EC38" w14:textId="57A9CA81" w:rsidR="00AB4E54" w:rsidRPr="009B4D40" w:rsidRDefault="00AB4E54" w:rsidP="00D0146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00" w:afterAutospacing="1" w:line="240" w:lineRule="auto"/>
        <w:rPr>
          <w:b/>
          <w:position w:val="1"/>
        </w:rPr>
      </w:pPr>
      <w:r>
        <w:rPr>
          <w:b/>
        </w:rPr>
        <w:t>SDLC:</w:t>
      </w:r>
      <w:r>
        <w:rPr>
          <w:b/>
          <w:position w:val="1"/>
        </w:rPr>
        <w:t xml:space="preserve"> </w:t>
      </w:r>
      <w:r w:rsidRPr="00AB4E54">
        <w:rPr>
          <w:bCs/>
          <w:position w:val="1"/>
        </w:rPr>
        <w:t>Worked</w:t>
      </w:r>
      <w:r>
        <w:rPr>
          <w:bCs/>
          <w:position w:val="1"/>
        </w:rPr>
        <w:t xml:space="preserve"> on different projects which are executed in </w:t>
      </w:r>
      <w:r w:rsidRPr="00AB4E54">
        <w:rPr>
          <w:bCs/>
          <w:position w:val="1"/>
        </w:rPr>
        <w:t>Agile</w:t>
      </w:r>
      <w:r w:rsidR="00634FE3">
        <w:rPr>
          <w:bCs/>
          <w:position w:val="1"/>
        </w:rPr>
        <w:t>/Scrum</w:t>
      </w:r>
      <w:r w:rsidRPr="00AB4E54">
        <w:rPr>
          <w:bCs/>
          <w:position w:val="1"/>
        </w:rPr>
        <w:t xml:space="preserve"> </w:t>
      </w:r>
      <w:r>
        <w:rPr>
          <w:bCs/>
          <w:position w:val="1"/>
        </w:rPr>
        <w:t>and</w:t>
      </w:r>
      <w:r w:rsidRPr="00AB4E54">
        <w:rPr>
          <w:bCs/>
          <w:position w:val="1"/>
        </w:rPr>
        <w:t xml:space="preserve"> Waterfall </w:t>
      </w:r>
      <w:r w:rsidRPr="00AB4E54">
        <w:rPr>
          <w:bCs/>
          <w:position w:val="1"/>
        </w:rPr>
        <w:lastRenderedPageBreak/>
        <w:t>methodolog</w:t>
      </w:r>
      <w:r>
        <w:rPr>
          <w:bCs/>
          <w:position w:val="1"/>
        </w:rPr>
        <w:t xml:space="preserve">ies. </w:t>
      </w:r>
      <w:r>
        <w:rPr>
          <w:b/>
          <w:position w:val="1"/>
        </w:rPr>
        <w:t xml:space="preserve"> </w:t>
      </w:r>
    </w:p>
    <w:p w14:paraId="75D2936D" w14:textId="2096FCB5" w:rsidR="009B4D40" w:rsidRPr="00AF678A" w:rsidRDefault="009B4D40" w:rsidP="00D0146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00" w:afterAutospacing="1" w:line="240" w:lineRule="auto"/>
        <w:rPr>
          <w:b/>
          <w:position w:val="1"/>
        </w:rPr>
      </w:pPr>
      <w:r w:rsidRPr="009B4D40">
        <w:rPr>
          <w:b/>
          <w:position w:val="1"/>
        </w:rPr>
        <w:t>Other</w:t>
      </w:r>
      <w:r>
        <w:rPr>
          <w:b/>
          <w:position w:val="1"/>
        </w:rPr>
        <w:t xml:space="preserve"> Tools Experience: </w:t>
      </w:r>
      <w:r w:rsidR="00A80719">
        <w:rPr>
          <w:bCs/>
          <w:position w:val="1"/>
        </w:rPr>
        <w:t>Eclipse</w:t>
      </w:r>
      <w:r w:rsidR="00D43B34">
        <w:rPr>
          <w:bCs/>
          <w:position w:val="1"/>
        </w:rPr>
        <w:t xml:space="preserve"> </w:t>
      </w:r>
      <w:r w:rsidR="001970A0">
        <w:rPr>
          <w:bCs/>
          <w:position w:val="1"/>
        </w:rPr>
        <w:t>ADT,</w:t>
      </w:r>
      <w:r w:rsidR="00A80719">
        <w:rPr>
          <w:bCs/>
          <w:position w:val="1"/>
        </w:rPr>
        <w:t xml:space="preserve"> S</w:t>
      </w:r>
      <w:r w:rsidR="004865E5" w:rsidRPr="004865E5">
        <w:rPr>
          <w:bCs/>
          <w:position w:val="1"/>
        </w:rPr>
        <w:t>AP</w:t>
      </w:r>
      <w:r w:rsidR="004865E5">
        <w:rPr>
          <w:bCs/>
          <w:position w:val="1"/>
        </w:rPr>
        <w:t xml:space="preserve"> Solution </w:t>
      </w:r>
      <w:proofErr w:type="gramStart"/>
      <w:r w:rsidR="004865E5">
        <w:rPr>
          <w:bCs/>
          <w:position w:val="1"/>
        </w:rPr>
        <w:t>Manager(</w:t>
      </w:r>
      <w:proofErr w:type="spellStart"/>
      <w:proofErr w:type="gramEnd"/>
      <w:r w:rsidR="004865E5">
        <w:rPr>
          <w:bCs/>
          <w:position w:val="1"/>
        </w:rPr>
        <w:t>ChaRM</w:t>
      </w:r>
      <w:proofErr w:type="spellEnd"/>
      <w:r w:rsidR="004865E5">
        <w:rPr>
          <w:bCs/>
          <w:position w:val="1"/>
        </w:rPr>
        <w:t>), Service Now, Jira</w:t>
      </w:r>
      <w:r w:rsidR="003C2A44">
        <w:rPr>
          <w:bCs/>
          <w:position w:val="1"/>
        </w:rPr>
        <w:t>,</w:t>
      </w:r>
      <w:r w:rsidR="005A51C7">
        <w:rPr>
          <w:bCs/>
          <w:position w:val="1"/>
        </w:rPr>
        <w:t xml:space="preserve"> </w:t>
      </w:r>
      <w:proofErr w:type="spellStart"/>
      <w:r w:rsidR="004865E5">
        <w:rPr>
          <w:bCs/>
          <w:position w:val="1"/>
        </w:rPr>
        <w:t>Trintech</w:t>
      </w:r>
      <w:proofErr w:type="spellEnd"/>
      <w:r w:rsidR="004865E5">
        <w:rPr>
          <w:bCs/>
          <w:position w:val="1"/>
        </w:rPr>
        <w:t xml:space="preserve"> – Cadency</w:t>
      </w:r>
      <w:r w:rsidR="00F92FC5">
        <w:rPr>
          <w:bCs/>
          <w:position w:val="1"/>
        </w:rPr>
        <w:t xml:space="preserve"> and SAP-Service Provider </w:t>
      </w:r>
      <w:proofErr w:type="spellStart"/>
      <w:proofErr w:type="gramStart"/>
      <w:r w:rsidR="00F92FC5">
        <w:rPr>
          <w:bCs/>
          <w:position w:val="1"/>
        </w:rPr>
        <w:t>Cockpit</w:t>
      </w:r>
      <w:r w:rsidR="00D43B34">
        <w:rPr>
          <w:bCs/>
          <w:position w:val="1"/>
        </w:rPr>
        <w:t>,SAP</w:t>
      </w:r>
      <w:proofErr w:type="spellEnd"/>
      <w:proofErr w:type="gramEnd"/>
      <w:r w:rsidR="00D43B34">
        <w:rPr>
          <w:bCs/>
          <w:position w:val="1"/>
        </w:rPr>
        <w:t xml:space="preserve"> Web IDE, SAP Business Application </w:t>
      </w:r>
      <w:proofErr w:type="gramStart"/>
      <w:r w:rsidR="00D43B34">
        <w:rPr>
          <w:bCs/>
          <w:position w:val="1"/>
        </w:rPr>
        <w:t>Studio(</w:t>
      </w:r>
      <w:proofErr w:type="gramEnd"/>
      <w:r w:rsidR="00D43B34">
        <w:rPr>
          <w:bCs/>
          <w:position w:val="1"/>
        </w:rPr>
        <w:t>BAS)</w:t>
      </w:r>
      <w:r w:rsidR="004865E5">
        <w:rPr>
          <w:bCs/>
          <w:position w:val="1"/>
        </w:rPr>
        <w:t>.</w:t>
      </w:r>
    </w:p>
    <w:p w14:paraId="4A068B97" w14:textId="782608FA" w:rsidR="00AF678A" w:rsidRDefault="00AF678A" w:rsidP="00AF678A">
      <w:pPr>
        <w:widowControl w:val="0"/>
        <w:autoSpaceDE w:val="0"/>
        <w:autoSpaceDN w:val="0"/>
        <w:adjustRightInd w:val="0"/>
        <w:spacing w:after="100" w:afterAutospacing="1" w:line="240" w:lineRule="auto"/>
        <w:rPr>
          <w:b/>
          <w:position w:val="1"/>
        </w:rPr>
      </w:pPr>
    </w:p>
    <w:p w14:paraId="6AE4865C" w14:textId="4C0837E7" w:rsidR="00D248A1" w:rsidRPr="00EE1211" w:rsidRDefault="00213B74" w:rsidP="00EE1211">
      <w:pPr>
        <w:autoSpaceDE w:val="0"/>
        <w:autoSpaceDN w:val="0"/>
        <w:adjustRightInd w:val="0"/>
        <w:spacing w:after="0" w:line="240" w:lineRule="auto"/>
        <w:rPr>
          <w:rFonts w:ascii="Book Antiqua" w:hAnsi="Book Antiqua"/>
          <w:b/>
          <w:color w:val="0070C0"/>
          <w:sz w:val="20"/>
          <w:szCs w:val="20"/>
          <w:u w:val="single"/>
          <w:lang w:bidi="en-US"/>
        </w:rPr>
      </w:pPr>
      <w:r w:rsidRPr="00213B74">
        <w:rPr>
          <w:rFonts w:ascii="Book Antiqua" w:hAnsi="Book Antiqua"/>
          <w:b/>
          <w:color w:val="0070C0"/>
          <w:sz w:val="20"/>
          <w:szCs w:val="20"/>
          <w:u w:val="single"/>
          <w:lang w:bidi="en-US"/>
        </w:rPr>
        <w:t>Work Experience:</w:t>
      </w:r>
    </w:p>
    <w:p w14:paraId="6C1DC949" w14:textId="492F0E91" w:rsidR="00BE26BC" w:rsidRDefault="00BE26BC" w:rsidP="00FE3F9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00" w:afterAutospacing="1" w:line="240" w:lineRule="auto"/>
        <w:rPr>
          <w:bCs/>
          <w:position w:val="1"/>
        </w:rPr>
      </w:pPr>
      <w:r>
        <w:rPr>
          <w:bCs/>
          <w:position w:val="1"/>
        </w:rPr>
        <w:t xml:space="preserve">Working in </w:t>
      </w:r>
      <w:r w:rsidRPr="00BE26BC">
        <w:rPr>
          <w:b/>
          <w:position w:val="1"/>
        </w:rPr>
        <w:t>Vankay Systems Inc</w:t>
      </w:r>
      <w:r>
        <w:rPr>
          <w:bCs/>
          <w:position w:val="1"/>
        </w:rPr>
        <w:t xml:space="preserve"> as a </w:t>
      </w:r>
      <w:r w:rsidRPr="00BE26BC">
        <w:rPr>
          <w:b/>
          <w:position w:val="1"/>
        </w:rPr>
        <w:t>Senior ABAP Developer</w:t>
      </w:r>
      <w:r>
        <w:rPr>
          <w:bCs/>
          <w:position w:val="1"/>
        </w:rPr>
        <w:t xml:space="preserve"> from Apr 2025 to till date.  </w:t>
      </w:r>
    </w:p>
    <w:p w14:paraId="088DF1BB" w14:textId="1C3B18F3" w:rsidR="00370F49" w:rsidRDefault="00370F49" w:rsidP="00FE3F9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00" w:afterAutospacing="1" w:line="240" w:lineRule="auto"/>
        <w:rPr>
          <w:bCs/>
          <w:position w:val="1"/>
        </w:rPr>
      </w:pPr>
      <w:r>
        <w:rPr>
          <w:bCs/>
          <w:position w:val="1"/>
        </w:rPr>
        <w:t>Work</w:t>
      </w:r>
      <w:r w:rsidR="00864333">
        <w:rPr>
          <w:bCs/>
          <w:position w:val="1"/>
        </w:rPr>
        <w:t>ed</w:t>
      </w:r>
      <w:r>
        <w:rPr>
          <w:bCs/>
          <w:position w:val="1"/>
        </w:rPr>
        <w:t xml:space="preserve"> </w:t>
      </w:r>
      <w:r w:rsidR="00596A44">
        <w:rPr>
          <w:bCs/>
          <w:position w:val="1"/>
        </w:rPr>
        <w:t>for</w:t>
      </w:r>
      <w:r>
        <w:rPr>
          <w:bCs/>
          <w:position w:val="1"/>
        </w:rPr>
        <w:t xml:space="preserve"> </w:t>
      </w:r>
      <w:r w:rsidRPr="00370F49">
        <w:rPr>
          <w:b/>
          <w:position w:val="1"/>
        </w:rPr>
        <w:t>SAP</w:t>
      </w:r>
      <w:r>
        <w:rPr>
          <w:b/>
          <w:position w:val="1"/>
        </w:rPr>
        <w:t xml:space="preserve"> </w:t>
      </w:r>
      <w:r w:rsidR="00BE26BC">
        <w:rPr>
          <w:b/>
          <w:position w:val="1"/>
        </w:rPr>
        <w:t xml:space="preserve">Labs </w:t>
      </w:r>
      <w:r w:rsidRPr="00370F49">
        <w:rPr>
          <w:bCs/>
          <w:position w:val="1"/>
        </w:rPr>
        <w:t>as</w:t>
      </w:r>
      <w:r>
        <w:rPr>
          <w:bCs/>
          <w:position w:val="1"/>
        </w:rPr>
        <w:t xml:space="preserve"> a </w:t>
      </w:r>
      <w:r w:rsidR="001F3692" w:rsidRPr="001F3692">
        <w:rPr>
          <w:b/>
          <w:position w:val="1"/>
        </w:rPr>
        <w:t>Senior</w:t>
      </w:r>
      <w:r w:rsidR="001F3692">
        <w:rPr>
          <w:bCs/>
          <w:position w:val="1"/>
        </w:rPr>
        <w:t xml:space="preserve"> </w:t>
      </w:r>
      <w:r w:rsidR="00CF71A4" w:rsidRPr="00CF71A4">
        <w:rPr>
          <w:b/>
          <w:position w:val="1"/>
        </w:rPr>
        <w:t xml:space="preserve">ABAP </w:t>
      </w:r>
      <w:r w:rsidRPr="00EA39CC">
        <w:rPr>
          <w:b/>
          <w:position w:val="1"/>
        </w:rPr>
        <w:t>Developer</w:t>
      </w:r>
      <w:r>
        <w:rPr>
          <w:bCs/>
          <w:position w:val="1"/>
        </w:rPr>
        <w:t xml:space="preserve"> from May 2022 to</w:t>
      </w:r>
      <w:r w:rsidR="00E12A8C">
        <w:rPr>
          <w:bCs/>
          <w:position w:val="1"/>
        </w:rPr>
        <w:t xml:space="preserve"> Feb 2025</w:t>
      </w:r>
      <w:r>
        <w:rPr>
          <w:bCs/>
          <w:position w:val="1"/>
        </w:rPr>
        <w:t>.</w:t>
      </w:r>
    </w:p>
    <w:p w14:paraId="4904B3E0" w14:textId="6562D1D6" w:rsidR="00370F49" w:rsidRPr="008500F4" w:rsidRDefault="00FE3F93" w:rsidP="00370F4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00" w:afterAutospacing="1" w:line="240" w:lineRule="auto"/>
        <w:rPr>
          <w:bCs/>
          <w:position w:val="1"/>
        </w:rPr>
      </w:pPr>
      <w:r w:rsidRPr="008500F4">
        <w:rPr>
          <w:bCs/>
          <w:position w:val="1"/>
        </w:rPr>
        <w:t>Work</w:t>
      </w:r>
      <w:r w:rsidR="00370F49" w:rsidRPr="008500F4">
        <w:rPr>
          <w:bCs/>
          <w:position w:val="1"/>
        </w:rPr>
        <w:t>ed</w:t>
      </w:r>
      <w:r w:rsidRPr="008500F4">
        <w:rPr>
          <w:bCs/>
          <w:position w:val="1"/>
        </w:rPr>
        <w:t xml:space="preserve"> </w:t>
      </w:r>
      <w:r w:rsidR="00E126F7">
        <w:rPr>
          <w:bCs/>
          <w:position w:val="1"/>
        </w:rPr>
        <w:t>for</w:t>
      </w:r>
      <w:r w:rsidRPr="008500F4">
        <w:rPr>
          <w:bCs/>
          <w:position w:val="1"/>
        </w:rPr>
        <w:t xml:space="preserve"> </w:t>
      </w:r>
      <w:r w:rsidRPr="008500F4">
        <w:rPr>
          <w:b/>
          <w:position w:val="1"/>
        </w:rPr>
        <w:t>Tyson Foods</w:t>
      </w:r>
      <w:r w:rsidRPr="008500F4">
        <w:rPr>
          <w:bCs/>
          <w:position w:val="1"/>
        </w:rPr>
        <w:t xml:space="preserve"> </w:t>
      </w:r>
      <w:r w:rsidRPr="008500F4">
        <w:rPr>
          <w:b/>
          <w:position w:val="1"/>
        </w:rPr>
        <w:t>Inc</w:t>
      </w:r>
      <w:r w:rsidRPr="008500F4">
        <w:rPr>
          <w:bCs/>
          <w:position w:val="1"/>
        </w:rPr>
        <w:t xml:space="preserve"> as a </w:t>
      </w:r>
      <w:r w:rsidR="001F3692" w:rsidRPr="001F3692">
        <w:rPr>
          <w:b/>
          <w:position w:val="1"/>
        </w:rPr>
        <w:t>Senior</w:t>
      </w:r>
      <w:r w:rsidR="001F3692">
        <w:rPr>
          <w:bCs/>
          <w:position w:val="1"/>
        </w:rPr>
        <w:t xml:space="preserve"> </w:t>
      </w:r>
      <w:r w:rsidRPr="008500F4">
        <w:rPr>
          <w:b/>
          <w:position w:val="1"/>
        </w:rPr>
        <w:t xml:space="preserve">SAP </w:t>
      </w:r>
      <w:r w:rsidR="00CF71A4">
        <w:rPr>
          <w:b/>
          <w:position w:val="1"/>
        </w:rPr>
        <w:t xml:space="preserve">ABAP </w:t>
      </w:r>
      <w:r w:rsidR="001F3692">
        <w:rPr>
          <w:b/>
          <w:position w:val="1"/>
        </w:rPr>
        <w:t xml:space="preserve">Developer </w:t>
      </w:r>
      <w:r w:rsidRPr="008500F4">
        <w:rPr>
          <w:bCs/>
          <w:position w:val="1"/>
        </w:rPr>
        <w:t xml:space="preserve">from Sep 2020 to </w:t>
      </w:r>
      <w:r w:rsidR="00370F49" w:rsidRPr="008500F4">
        <w:rPr>
          <w:bCs/>
          <w:position w:val="1"/>
        </w:rPr>
        <w:t>May 2022</w:t>
      </w:r>
      <w:r w:rsidRPr="008500F4">
        <w:rPr>
          <w:bCs/>
          <w:position w:val="1"/>
        </w:rPr>
        <w:t>.</w:t>
      </w:r>
    </w:p>
    <w:p w14:paraId="68CB201D" w14:textId="1455E690" w:rsidR="00FE3F93" w:rsidRPr="00BC7A69" w:rsidRDefault="00FE3F93" w:rsidP="00E83AF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00" w:afterAutospacing="1" w:line="240" w:lineRule="auto"/>
        <w:rPr>
          <w:bCs/>
          <w:position w:val="1"/>
        </w:rPr>
      </w:pPr>
      <w:r w:rsidRPr="00A4705A">
        <w:rPr>
          <w:bCs/>
          <w:position w:val="1"/>
        </w:rPr>
        <w:t xml:space="preserve">Worked </w:t>
      </w:r>
      <w:r w:rsidR="00E126F7">
        <w:rPr>
          <w:bCs/>
          <w:position w:val="1"/>
        </w:rPr>
        <w:t>for</w:t>
      </w:r>
      <w:r w:rsidRPr="00A4705A">
        <w:rPr>
          <w:bCs/>
          <w:position w:val="1"/>
        </w:rPr>
        <w:t xml:space="preserve"> </w:t>
      </w:r>
      <w:r w:rsidR="008740B5" w:rsidRPr="008740B5">
        <w:rPr>
          <w:b/>
          <w:position w:val="1"/>
        </w:rPr>
        <w:t>Hewlett-</w:t>
      </w:r>
      <w:proofErr w:type="gramStart"/>
      <w:r w:rsidR="008740B5" w:rsidRPr="008740B5">
        <w:rPr>
          <w:b/>
          <w:position w:val="1"/>
        </w:rPr>
        <w:t>Packard(</w:t>
      </w:r>
      <w:proofErr w:type="gramEnd"/>
      <w:r w:rsidRPr="00A4705A">
        <w:rPr>
          <w:b/>
          <w:position w:val="1"/>
        </w:rPr>
        <w:t>HP Inc</w:t>
      </w:r>
      <w:r w:rsidR="00125FB8">
        <w:rPr>
          <w:b/>
          <w:position w:val="1"/>
        </w:rPr>
        <w:t>)</w:t>
      </w:r>
      <w:r w:rsidRPr="00A4705A">
        <w:rPr>
          <w:bCs/>
          <w:position w:val="1"/>
        </w:rPr>
        <w:t xml:space="preserve"> as </w:t>
      </w:r>
      <w:proofErr w:type="gramStart"/>
      <w:r w:rsidRPr="00A4705A">
        <w:rPr>
          <w:bCs/>
          <w:position w:val="1"/>
        </w:rPr>
        <w:t>a</w:t>
      </w:r>
      <w:proofErr w:type="gramEnd"/>
      <w:r w:rsidRPr="00A4705A">
        <w:rPr>
          <w:bCs/>
          <w:position w:val="1"/>
        </w:rPr>
        <w:t xml:space="preserve"> </w:t>
      </w:r>
      <w:r w:rsidRPr="00A4705A">
        <w:rPr>
          <w:b/>
          <w:position w:val="1"/>
        </w:rPr>
        <w:t xml:space="preserve">SAP </w:t>
      </w:r>
      <w:r w:rsidR="00CF71A4">
        <w:rPr>
          <w:b/>
          <w:position w:val="1"/>
        </w:rPr>
        <w:t xml:space="preserve">ABAP </w:t>
      </w:r>
      <w:r w:rsidR="001F3692">
        <w:rPr>
          <w:b/>
          <w:position w:val="1"/>
        </w:rPr>
        <w:t>Developer</w:t>
      </w:r>
      <w:r w:rsidRPr="00A4705A">
        <w:rPr>
          <w:bCs/>
          <w:position w:val="1"/>
        </w:rPr>
        <w:t xml:space="preserve"> from Nov 2014 to Sep 2020</w:t>
      </w:r>
      <w:r w:rsidRPr="00E83AFA">
        <w:rPr>
          <w:rFonts w:ascii="Book Antiqua" w:hAnsi="Book Antiqua"/>
          <w:sz w:val="20"/>
          <w:szCs w:val="20"/>
          <w:lang w:bidi="en-US"/>
        </w:rPr>
        <w:t>.</w:t>
      </w:r>
    </w:p>
    <w:p w14:paraId="5F2C342B" w14:textId="77777777" w:rsidR="00BC7A69" w:rsidRPr="00E83AFA" w:rsidRDefault="00BC7A69" w:rsidP="00BC7A69">
      <w:pPr>
        <w:widowControl w:val="0"/>
        <w:autoSpaceDE w:val="0"/>
        <w:autoSpaceDN w:val="0"/>
        <w:adjustRightInd w:val="0"/>
        <w:spacing w:after="100" w:afterAutospacing="1" w:line="240" w:lineRule="auto"/>
        <w:ind w:left="360"/>
        <w:rPr>
          <w:bCs/>
          <w:position w:val="1"/>
        </w:rPr>
      </w:pPr>
    </w:p>
    <w:p w14:paraId="3B61BE3F" w14:textId="43051843" w:rsidR="00A561C0" w:rsidRPr="00A561C0" w:rsidRDefault="00A561C0" w:rsidP="00A561C0">
      <w:pPr>
        <w:autoSpaceDE w:val="0"/>
        <w:autoSpaceDN w:val="0"/>
        <w:adjustRightInd w:val="0"/>
        <w:spacing w:after="0" w:line="240" w:lineRule="auto"/>
        <w:rPr>
          <w:rFonts w:ascii="Book Antiqua" w:hAnsi="Book Antiqua"/>
          <w:b/>
          <w:color w:val="0070C0"/>
          <w:sz w:val="20"/>
          <w:szCs w:val="20"/>
          <w:u w:val="single"/>
          <w:lang w:bidi="en-US"/>
        </w:rPr>
      </w:pPr>
      <w:r w:rsidRPr="00A561C0">
        <w:rPr>
          <w:rFonts w:ascii="Book Antiqua" w:hAnsi="Book Antiqua"/>
          <w:b/>
          <w:color w:val="0070C0"/>
          <w:sz w:val="20"/>
          <w:szCs w:val="20"/>
          <w:u w:val="single"/>
          <w:lang w:bidi="en-US"/>
        </w:rPr>
        <w:t>Education &amp; Qualification</w:t>
      </w:r>
    </w:p>
    <w:p w14:paraId="03ED32EF" w14:textId="2737EFF6" w:rsidR="006B0F14" w:rsidRPr="006B0F14" w:rsidRDefault="001F3692" w:rsidP="006B0F14">
      <w:pPr>
        <w:widowControl w:val="0"/>
        <w:autoSpaceDE w:val="0"/>
        <w:autoSpaceDN w:val="0"/>
        <w:adjustRightInd w:val="0"/>
        <w:spacing w:after="100" w:afterAutospacing="1" w:line="240" w:lineRule="auto"/>
        <w:ind w:left="360"/>
        <w:rPr>
          <w:bCs/>
          <w:position w:val="1"/>
        </w:rPr>
      </w:pPr>
      <w:r w:rsidRPr="001F3692">
        <w:rPr>
          <w:b/>
          <w:position w:val="1"/>
        </w:rPr>
        <w:t>2010 – 2014</w:t>
      </w:r>
      <w:r>
        <w:rPr>
          <w:bCs/>
          <w:position w:val="1"/>
        </w:rPr>
        <w:t xml:space="preserve">   </w:t>
      </w:r>
      <w:proofErr w:type="spellStart"/>
      <w:r w:rsidR="006B0F14" w:rsidRPr="006B0F14">
        <w:rPr>
          <w:bCs/>
          <w:position w:val="1"/>
        </w:rPr>
        <w:t>B</w:t>
      </w:r>
      <w:r w:rsidR="00596A44">
        <w:rPr>
          <w:bCs/>
          <w:position w:val="1"/>
        </w:rPr>
        <w:t>achelors</w:t>
      </w:r>
      <w:proofErr w:type="spellEnd"/>
      <w:r w:rsidR="00BE26BC">
        <w:rPr>
          <w:bCs/>
          <w:position w:val="1"/>
        </w:rPr>
        <w:t xml:space="preserve"> Degree</w:t>
      </w:r>
      <w:r w:rsidR="006B0F14" w:rsidRPr="006B0F14">
        <w:rPr>
          <w:bCs/>
          <w:position w:val="1"/>
        </w:rPr>
        <w:t xml:space="preserve"> </w:t>
      </w:r>
      <w:r w:rsidR="00BC7A69">
        <w:rPr>
          <w:bCs/>
          <w:position w:val="1"/>
        </w:rPr>
        <w:t xml:space="preserve">in </w:t>
      </w:r>
      <w:r w:rsidR="006B0F14" w:rsidRPr="006B0F14">
        <w:rPr>
          <w:bCs/>
          <w:position w:val="1"/>
        </w:rPr>
        <w:t>Computer Science</w:t>
      </w:r>
      <w:r w:rsidR="00596A44">
        <w:rPr>
          <w:bCs/>
          <w:position w:val="1"/>
        </w:rPr>
        <w:t xml:space="preserve"> </w:t>
      </w:r>
    </w:p>
    <w:p w14:paraId="74C1BB9E" w14:textId="77777777" w:rsidR="00DE60FB" w:rsidRDefault="00DE60FB" w:rsidP="00EB07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F2D710C" w14:textId="77777777" w:rsidR="0066064A" w:rsidRPr="00F014D4" w:rsidRDefault="0066064A" w:rsidP="0066064A">
      <w:pPr>
        <w:autoSpaceDE w:val="0"/>
        <w:autoSpaceDN w:val="0"/>
        <w:adjustRightInd w:val="0"/>
        <w:spacing w:after="0" w:line="240" w:lineRule="auto"/>
        <w:rPr>
          <w:rFonts w:ascii="Book Antiqua" w:hAnsi="Book Antiqua"/>
          <w:b/>
          <w:color w:val="0070C0"/>
          <w:sz w:val="20"/>
          <w:szCs w:val="20"/>
          <w:u w:val="single"/>
          <w:lang w:bidi="en-US"/>
        </w:rPr>
      </w:pPr>
      <w:r w:rsidRPr="00F014D4">
        <w:rPr>
          <w:rFonts w:ascii="Book Antiqua" w:hAnsi="Book Antiqua"/>
          <w:b/>
          <w:color w:val="0070C0"/>
          <w:sz w:val="20"/>
          <w:szCs w:val="20"/>
          <w:u w:val="single"/>
          <w:lang w:bidi="en-US"/>
        </w:rPr>
        <w:t>SAP Projects</w:t>
      </w:r>
    </w:p>
    <w:p w14:paraId="74C1BBA0" w14:textId="77777777" w:rsidR="00E37929" w:rsidRDefault="00E37929" w:rsidP="00EB07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F438227" w14:textId="3CA48BBB" w:rsidR="00CF2FC1" w:rsidRPr="004B56DE" w:rsidRDefault="00CF2FC1" w:rsidP="00CF2FC1">
      <w:pPr>
        <w:pStyle w:val="NoSpacing"/>
        <w:rPr>
          <w:b/>
        </w:rPr>
      </w:pPr>
      <w:r w:rsidRPr="004B56DE">
        <w:rPr>
          <w:b/>
        </w:rPr>
        <w:t xml:space="preserve">Project 1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>
        <w:rPr>
          <w:b/>
        </w:rPr>
        <w:t>Service Provider Cockpit (SPC)</w:t>
      </w:r>
    </w:p>
    <w:p w14:paraId="2BE4D920" w14:textId="727F53B0" w:rsidR="00CF2FC1" w:rsidRPr="004B56DE" w:rsidRDefault="00CF2FC1" w:rsidP="00CF2FC1">
      <w:pPr>
        <w:pStyle w:val="NoSpacing"/>
        <w:rPr>
          <w:b/>
        </w:rPr>
      </w:pPr>
      <w:r w:rsidRPr="004B56DE">
        <w:rPr>
          <w:b/>
        </w:rPr>
        <w:t xml:space="preserve">Company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>
        <w:rPr>
          <w:b/>
        </w:rPr>
        <w:t>SAP</w:t>
      </w:r>
    </w:p>
    <w:p w14:paraId="056A7AFE" w14:textId="4A59810F" w:rsidR="00CF2FC1" w:rsidRPr="004B56DE" w:rsidRDefault="00CF2FC1" w:rsidP="00CF2FC1">
      <w:pPr>
        <w:pStyle w:val="NoSpacing"/>
        <w:rPr>
          <w:b/>
        </w:rPr>
      </w:pPr>
      <w:r w:rsidRPr="004B56DE">
        <w:rPr>
          <w:b/>
        </w:rPr>
        <w:t xml:space="preserve">Role        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>
        <w:rPr>
          <w:b/>
        </w:rPr>
        <w:t>Sr Developer</w:t>
      </w:r>
      <w:r w:rsidRPr="004B56DE">
        <w:rPr>
          <w:b/>
        </w:rPr>
        <w:t xml:space="preserve"> </w:t>
      </w:r>
    </w:p>
    <w:p w14:paraId="60FD17FF" w14:textId="478AFB5E" w:rsidR="00CF2FC1" w:rsidRPr="004B56DE" w:rsidRDefault="00CF2FC1" w:rsidP="00CF2FC1">
      <w:pPr>
        <w:pStyle w:val="NoSpacing"/>
        <w:rPr>
          <w:b/>
        </w:rPr>
      </w:pPr>
      <w:r w:rsidRPr="004B56DE">
        <w:rPr>
          <w:b/>
        </w:rPr>
        <w:t xml:space="preserve">Industry 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Pr="00CF2FC1">
        <w:rPr>
          <w:b/>
        </w:rPr>
        <w:t>Enterprise software</w:t>
      </w:r>
    </w:p>
    <w:p w14:paraId="688E748A" w14:textId="37FD43E4" w:rsidR="00CF2FC1" w:rsidRPr="004B56DE" w:rsidRDefault="00CF2FC1" w:rsidP="00CF2FC1">
      <w:pPr>
        <w:pStyle w:val="NoSpacing"/>
        <w:rPr>
          <w:b/>
        </w:rPr>
      </w:pPr>
      <w:r w:rsidRPr="004B56DE">
        <w:rPr>
          <w:b/>
        </w:rPr>
        <w:t xml:space="preserve">Duration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>
        <w:rPr>
          <w:b/>
        </w:rPr>
        <w:t>May</w:t>
      </w:r>
      <w:r w:rsidRPr="004B56DE">
        <w:rPr>
          <w:b/>
        </w:rPr>
        <w:t xml:space="preserve"> 20</w:t>
      </w:r>
      <w:r>
        <w:rPr>
          <w:b/>
        </w:rPr>
        <w:t>22</w:t>
      </w:r>
      <w:r w:rsidRPr="004B56DE">
        <w:rPr>
          <w:b/>
        </w:rPr>
        <w:t xml:space="preserve"> to </w:t>
      </w:r>
      <w:r w:rsidR="006D3035">
        <w:rPr>
          <w:b/>
        </w:rPr>
        <w:t>Feb 2025</w:t>
      </w:r>
    </w:p>
    <w:p w14:paraId="3C19C958" w14:textId="77777777" w:rsidR="00CF2FC1" w:rsidRPr="004B56DE" w:rsidRDefault="00CF2FC1" w:rsidP="00CF2FC1">
      <w:pPr>
        <w:pStyle w:val="NoSpacing"/>
        <w:rPr>
          <w:b/>
        </w:rPr>
      </w:pPr>
      <w:r w:rsidRPr="004B56DE">
        <w:rPr>
          <w:b/>
        </w:rPr>
        <w:t>Description:</w:t>
      </w:r>
    </w:p>
    <w:p w14:paraId="444E0E6F" w14:textId="635B2FA8" w:rsidR="00CF2FC1" w:rsidRPr="004B56DE" w:rsidRDefault="00CF2FC1" w:rsidP="00CF2FC1">
      <w:pPr>
        <w:pStyle w:val="NoSpacing"/>
        <w:rPr>
          <w:bCs/>
        </w:rPr>
      </w:pPr>
      <w:r w:rsidRPr="004B56DE">
        <w:rPr>
          <w:bCs/>
        </w:rPr>
        <w:t xml:space="preserve">As </w:t>
      </w:r>
      <w:r>
        <w:rPr>
          <w:bCs/>
        </w:rPr>
        <w:t xml:space="preserve">a Sr </w:t>
      </w:r>
      <w:r w:rsidRPr="004B56DE">
        <w:rPr>
          <w:bCs/>
        </w:rPr>
        <w:t xml:space="preserve">ABAP </w:t>
      </w:r>
      <w:r>
        <w:rPr>
          <w:bCs/>
        </w:rPr>
        <w:t>developer</w:t>
      </w:r>
      <w:r w:rsidRPr="004B56DE">
        <w:rPr>
          <w:bCs/>
        </w:rPr>
        <w:t xml:space="preserve">, project responsibility involved design and development of </w:t>
      </w:r>
      <w:r>
        <w:rPr>
          <w:bCs/>
        </w:rPr>
        <w:t xml:space="preserve">API’s </w:t>
      </w:r>
      <w:r w:rsidR="001420AA">
        <w:rPr>
          <w:bCs/>
        </w:rPr>
        <w:t xml:space="preserve">and the Business Objects </w:t>
      </w:r>
      <w:r>
        <w:rPr>
          <w:bCs/>
        </w:rPr>
        <w:t xml:space="preserve">for the Service Provider Cockpit application. </w:t>
      </w:r>
      <w:r w:rsidRPr="00CF2FC1">
        <w:rPr>
          <w:bCs/>
        </w:rPr>
        <w:t xml:space="preserve">Service Provider Cockpit is the solution that provides the services for managing SAP Cloud </w:t>
      </w:r>
      <w:r w:rsidR="008F162D">
        <w:rPr>
          <w:bCs/>
        </w:rPr>
        <w:t>operations</w:t>
      </w:r>
      <w:r w:rsidRPr="00CF2FC1">
        <w:rPr>
          <w:bCs/>
        </w:rPr>
        <w:t>.</w:t>
      </w:r>
    </w:p>
    <w:p w14:paraId="018C8D86" w14:textId="77777777" w:rsidR="00CF2FC1" w:rsidRPr="004B56DE" w:rsidRDefault="00CF2FC1" w:rsidP="00CF2FC1">
      <w:pPr>
        <w:pStyle w:val="NoSpacing"/>
        <w:rPr>
          <w:b/>
        </w:rPr>
      </w:pPr>
    </w:p>
    <w:p w14:paraId="081DEEF4" w14:textId="77777777" w:rsidR="00CF2FC1" w:rsidRPr="004B56DE" w:rsidRDefault="00CF2FC1" w:rsidP="00CF2FC1">
      <w:pPr>
        <w:pStyle w:val="NoSpacing"/>
        <w:rPr>
          <w:b/>
        </w:rPr>
      </w:pPr>
      <w:r w:rsidRPr="004B56DE">
        <w:rPr>
          <w:b/>
        </w:rPr>
        <w:t>Objects:</w:t>
      </w:r>
    </w:p>
    <w:p w14:paraId="3B859222" w14:textId="457F365D" w:rsidR="006E39D0" w:rsidRDefault="006E39D0" w:rsidP="00CF2FC1">
      <w:pPr>
        <w:pStyle w:val="NoSpacing"/>
        <w:numPr>
          <w:ilvl w:val="0"/>
          <w:numId w:val="7"/>
        </w:numPr>
        <w:ind w:left="720"/>
        <w:rPr>
          <w:bCs/>
        </w:rPr>
      </w:pPr>
      <w:r>
        <w:rPr>
          <w:bCs/>
        </w:rPr>
        <w:t xml:space="preserve">Worked on </w:t>
      </w:r>
      <w:r w:rsidR="007619E2">
        <w:rPr>
          <w:bCs/>
        </w:rPr>
        <w:t xml:space="preserve">SAP </w:t>
      </w:r>
      <w:r w:rsidR="000830E5">
        <w:rPr>
          <w:bCs/>
        </w:rPr>
        <w:t xml:space="preserve">Service Provider Cockpit </w:t>
      </w:r>
      <w:r>
        <w:rPr>
          <w:bCs/>
        </w:rPr>
        <w:t xml:space="preserve">Product </w:t>
      </w:r>
      <w:proofErr w:type="spellStart"/>
      <w:r>
        <w:rPr>
          <w:bCs/>
        </w:rPr>
        <w:t>Developemnt</w:t>
      </w:r>
      <w:proofErr w:type="spellEnd"/>
      <w:r>
        <w:rPr>
          <w:bCs/>
        </w:rPr>
        <w:t xml:space="preserve">.  </w:t>
      </w:r>
    </w:p>
    <w:p w14:paraId="4B062AF8" w14:textId="3FF61F14" w:rsidR="00D73F11" w:rsidRDefault="00CF2FC1" w:rsidP="00CF2FC1">
      <w:pPr>
        <w:pStyle w:val="NoSpacing"/>
        <w:numPr>
          <w:ilvl w:val="0"/>
          <w:numId w:val="7"/>
        </w:numPr>
        <w:ind w:left="720"/>
        <w:rPr>
          <w:bCs/>
        </w:rPr>
      </w:pPr>
      <w:r w:rsidRPr="002F5119">
        <w:rPr>
          <w:bCs/>
        </w:rPr>
        <w:t xml:space="preserve">Developed </w:t>
      </w:r>
      <w:r w:rsidR="007619E2">
        <w:rPr>
          <w:bCs/>
        </w:rPr>
        <w:t xml:space="preserve">the </w:t>
      </w:r>
      <w:r w:rsidR="00D73F11">
        <w:rPr>
          <w:bCs/>
        </w:rPr>
        <w:t xml:space="preserve">Rest </w:t>
      </w:r>
      <w:proofErr w:type="gramStart"/>
      <w:r w:rsidRPr="002F5119">
        <w:rPr>
          <w:bCs/>
        </w:rPr>
        <w:t>API’s</w:t>
      </w:r>
      <w:proofErr w:type="gramEnd"/>
      <w:r w:rsidR="00D43640">
        <w:rPr>
          <w:bCs/>
        </w:rPr>
        <w:t xml:space="preserve"> </w:t>
      </w:r>
      <w:r w:rsidR="007619E2">
        <w:rPr>
          <w:bCs/>
        </w:rPr>
        <w:t>to offer the services from the Service Provider Cockpit.</w:t>
      </w:r>
      <w:r w:rsidR="00D43640">
        <w:rPr>
          <w:bCs/>
        </w:rPr>
        <w:t xml:space="preserve"> </w:t>
      </w:r>
    </w:p>
    <w:p w14:paraId="1C37E1AB" w14:textId="163D1F5A" w:rsidR="00D73F11" w:rsidRDefault="000830E5" w:rsidP="00CF2FC1">
      <w:pPr>
        <w:pStyle w:val="NoSpacing"/>
        <w:numPr>
          <w:ilvl w:val="0"/>
          <w:numId w:val="7"/>
        </w:numPr>
        <w:ind w:left="720"/>
        <w:rPr>
          <w:bCs/>
        </w:rPr>
      </w:pPr>
      <w:r>
        <w:rPr>
          <w:bCs/>
        </w:rPr>
        <w:t>Involved in the d</w:t>
      </w:r>
      <w:r w:rsidR="00D73F11">
        <w:rPr>
          <w:bCs/>
        </w:rPr>
        <w:t>evelop</w:t>
      </w:r>
      <w:r>
        <w:rPr>
          <w:bCs/>
        </w:rPr>
        <w:t>ment of</w:t>
      </w:r>
      <w:r w:rsidR="00D73F11">
        <w:rPr>
          <w:bCs/>
        </w:rPr>
        <w:t xml:space="preserve"> Business Objects</w:t>
      </w:r>
      <w:r>
        <w:rPr>
          <w:bCs/>
        </w:rPr>
        <w:t xml:space="preserve"> and </w:t>
      </w:r>
      <w:proofErr w:type="gramStart"/>
      <w:r>
        <w:rPr>
          <w:bCs/>
        </w:rPr>
        <w:t>it’s</w:t>
      </w:r>
      <w:proofErr w:type="gramEnd"/>
      <w:r>
        <w:rPr>
          <w:bCs/>
        </w:rPr>
        <w:t xml:space="preserve"> determinations, validations and actions</w:t>
      </w:r>
      <w:r w:rsidR="00D43640">
        <w:rPr>
          <w:bCs/>
        </w:rPr>
        <w:t>.</w:t>
      </w:r>
    </w:p>
    <w:p w14:paraId="5FBDB60C" w14:textId="751DA5EB" w:rsidR="000534F2" w:rsidRPr="000534F2" w:rsidRDefault="000830E5" w:rsidP="00CF2FC1">
      <w:pPr>
        <w:pStyle w:val="NoSpacing"/>
        <w:numPr>
          <w:ilvl w:val="0"/>
          <w:numId w:val="7"/>
        </w:numPr>
        <w:ind w:left="720"/>
        <w:rPr>
          <w:bCs/>
        </w:rPr>
      </w:pPr>
      <w:r>
        <w:rPr>
          <w:position w:val="1"/>
        </w:rPr>
        <w:t>Implemented the</w:t>
      </w:r>
      <w:r w:rsidR="00D73F11">
        <w:rPr>
          <w:position w:val="1"/>
        </w:rPr>
        <w:t xml:space="preserve"> interactive user interfaces</w:t>
      </w:r>
      <w:r>
        <w:rPr>
          <w:position w:val="1"/>
        </w:rPr>
        <w:t xml:space="preserve"> </w:t>
      </w:r>
      <w:r w:rsidR="007619E2">
        <w:rPr>
          <w:position w:val="1"/>
        </w:rPr>
        <w:t>for</w:t>
      </w:r>
      <w:r>
        <w:rPr>
          <w:position w:val="1"/>
        </w:rPr>
        <w:t xml:space="preserve"> </w:t>
      </w:r>
      <w:r w:rsidR="007619E2">
        <w:rPr>
          <w:position w:val="1"/>
        </w:rPr>
        <w:t>S</w:t>
      </w:r>
      <w:r>
        <w:rPr>
          <w:position w:val="1"/>
        </w:rPr>
        <w:t xml:space="preserve">ervice </w:t>
      </w:r>
      <w:r w:rsidR="007619E2">
        <w:rPr>
          <w:position w:val="1"/>
        </w:rPr>
        <w:t>P</w:t>
      </w:r>
      <w:r>
        <w:rPr>
          <w:position w:val="1"/>
        </w:rPr>
        <w:t xml:space="preserve">rovider </w:t>
      </w:r>
      <w:r w:rsidR="007619E2">
        <w:rPr>
          <w:position w:val="1"/>
        </w:rPr>
        <w:t>C</w:t>
      </w:r>
      <w:r>
        <w:rPr>
          <w:position w:val="1"/>
        </w:rPr>
        <w:t>ockpit</w:t>
      </w:r>
      <w:r w:rsidR="00D73F11">
        <w:rPr>
          <w:position w:val="1"/>
        </w:rPr>
        <w:t>.</w:t>
      </w:r>
    </w:p>
    <w:p w14:paraId="7F64ACA0" w14:textId="7D9BAA9E" w:rsidR="00CF2FC1" w:rsidRPr="002F5119" w:rsidRDefault="000534F2" w:rsidP="00CF2FC1">
      <w:pPr>
        <w:pStyle w:val="NoSpacing"/>
        <w:numPr>
          <w:ilvl w:val="0"/>
          <w:numId w:val="7"/>
        </w:numPr>
        <w:ind w:left="720"/>
        <w:rPr>
          <w:bCs/>
        </w:rPr>
      </w:pPr>
      <w:r>
        <w:rPr>
          <w:bCs/>
        </w:rPr>
        <w:t xml:space="preserve">Implemented </w:t>
      </w:r>
      <w:r w:rsidR="00D43640">
        <w:rPr>
          <w:bCs/>
        </w:rPr>
        <w:t xml:space="preserve">the custom </w:t>
      </w:r>
      <w:r>
        <w:rPr>
          <w:bCs/>
        </w:rPr>
        <w:t>procedures to provision the tenants</w:t>
      </w:r>
      <w:r w:rsidR="007619E2">
        <w:rPr>
          <w:bCs/>
        </w:rPr>
        <w:t xml:space="preserve"> to the customer</w:t>
      </w:r>
      <w:r>
        <w:rPr>
          <w:bCs/>
        </w:rPr>
        <w:t>.</w:t>
      </w:r>
      <w:r w:rsidR="00CF2FC1" w:rsidRPr="002F5119">
        <w:rPr>
          <w:bCs/>
        </w:rPr>
        <w:t xml:space="preserve">     </w:t>
      </w:r>
    </w:p>
    <w:p w14:paraId="7E549E22" w14:textId="77777777" w:rsidR="00CF2FC1" w:rsidRDefault="00CF2FC1" w:rsidP="00330285">
      <w:pPr>
        <w:pStyle w:val="NoSpacing"/>
        <w:rPr>
          <w:b/>
        </w:rPr>
      </w:pPr>
    </w:p>
    <w:p w14:paraId="74C1BBA1" w14:textId="152BF8A7" w:rsidR="00E37929" w:rsidRPr="004B56DE" w:rsidRDefault="00535AFB" w:rsidP="00330285">
      <w:pPr>
        <w:pStyle w:val="NoSpacing"/>
        <w:rPr>
          <w:b/>
        </w:rPr>
      </w:pPr>
      <w:r w:rsidRPr="004B56DE">
        <w:rPr>
          <w:b/>
        </w:rPr>
        <w:t xml:space="preserve">Project </w:t>
      </w:r>
      <w:r w:rsidR="00CE328F">
        <w:rPr>
          <w:b/>
        </w:rPr>
        <w:t>2</w:t>
      </w:r>
      <w:r w:rsidRPr="004B56DE">
        <w:rPr>
          <w:b/>
        </w:rPr>
        <w:t xml:space="preserve">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="00702946" w:rsidRPr="00620CD6">
        <w:rPr>
          <w:b/>
        </w:rPr>
        <w:t>Journal Entr</w:t>
      </w:r>
      <w:r w:rsidR="008F4693">
        <w:rPr>
          <w:b/>
        </w:rPr>
        <w:t>y</w:t>
      </w:r>
      <w:r w:rsidR="00702946" w:rsidRPr="00620CD6">
        <w:rPr>
          <w:b/>
        </w:rPr>
        <w:t xml:space="preserve"> Web Application</w:t>
      </w:r>
    </w:p>
    <w:p w14:paraId="74C1BBA2" w14:textId="5A551B20" w:rsidR="0006306B" w:rsidRPr="004B56DE" w:rsidRDefault="00535AFB" w:rsidP="00330285">
      <w:pPr>
        <w:pStyle w:val="NoSpacing"/>
        <w:rPr>
          <w:b/>
        </w:rPr>
      </w:pPr>
      <w:r w:rsidRPr="004B56DE">
        <w:rPr>
          <w:b/>
        </w:rPr>
        <w:t xml:space="preserve">Company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="00702946">
        <w:rPr>
          <w:b/>
        </w:rPr>
        <w:t>Tyson Foods Fi</w:t>
      </w:r>
      <w:r w:rsidR="004710D8">
        <w:rPr>
          <w:b/>
        </w:rPr>
        <w:t>nance-IT</w:t>
      </w:r>
    </w:p>
    <w:p w14:paraId="74C1BBA4" w14:textId="343C5EDC" w:rsidR="00E37929" w:rsidRPr="004B56DE" w:rsidRDefault="00535AFB" w:rsidP="00330285">
      <w:pPr>
        <w:pStyle w:val="NoSpacing"/>
        <w:rPr>
          <w:b/>
        </w:rPr>
      </w:pPr>
      <w:r w:rsidRPr="004B56DE">
        <w:rPr>
          <w:b/>
        </w:rPr>
        <w:t xml:space="preserve">Role        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="00CF2FC1">
        <w:rPr>
          <w:b/>
        </w:rPr>
        <w:t xml:space="preserve">Sr </w:t>
      </w:r>
      <w:r w:rsidRPr="004B56DE">
        <w:rPr>
          <w:b/>
        </w:rPr>
        <w:t xml:space="preserve">ABAP Consultant </w:t>
      </w:r>
    </w:p>
    <w:p w14:paraId="74C1BBA5" w14:textId="2B80C8C5" w:rsidR="00074238" w:rsidRPr="004B56DE" w:rsidRDefault="00535AFB" w:rsidP="00330285">
      <w:pPr>
        <w:pStyle w:val="NoSpacing"/>
        <w:rPr>
          <w:b/>
        </w:rPr>
      </w:pPr>
      <w:r w:rsidRPr="004B56DE">
        <w:rPr>
          <w:b/>
        </w:rPr>
        <w:t xml:space="preserve">Industry 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="006A056A">
        <w:rPr>
          <w:b/>
        </w:rPr>
        <w:t xml:space="preserve">Food </w:t>
      </w:r>
      <w:r w:rsidR="00EB7212">
        <w:rPr>
          <w:b/>
        </w:rPr>
        <w:t>Processing</w:t>
      </w:r>
    </w:p>
    <w:p w14:paraId="74C1BBA6" w14:textId="438737AB" w:rsidR="00E37929" w:rsidRPr="004B56DE" w:rsidRDefault="00535AFB" w:rsidP="00330285">
      <w:pPr>
        <w:pStyle w:val="NoSpacing"/>
        <w:rPr>
          <w:b/>
        </w:rPr>
      </w:pPr>
      <w:r w:rsidRPr="004B56DE">
        <w:rPr>
          <w:b/>
        </w:rPr>
        <w:t xml:space="preserve">Duration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="00EB7212">
        <w:rPr>
          <w:b/>
        </w:rPr>
        <w:t>May</w:t>
      </w:r>
      <w:r w:rsidRPr="004B56DE">
        <w:rPr>
          <w:b/>
        </w:rPr>
        <w:t xml:space="preserve"> 20</w:t>
      </w:r>
      <w:r w:rsidR="00EB7212">
        <w:rPr>
          <w:b/>
        </w:rPr>
        <w:t>21</w:t>
      </w:r>
      <w:r w:rsidRPr="004B56DE">
        <w:rPr>
          <w:b/>
        </w:rPr>
        <w:t xml:space="preserve"> to </w:t>
      </w:r>
      <w:r w:rsidR="00AA1DC5">
        <w:rPr>
          <w:b/>
        </w:rPr>
        <w:t>May 2022</w:t>
      </w:r>
      <w:r w:rsidRPr="004B56DE">
        <w:rPr>
          <w:b/>
        </w:rPr>
        <w:t xml:space="preserve"> </w:t>
      </w:r>
    </w:p>
    <w:p w14:paraId="74C1BBA7" w14:textId="77777777" w:rsidR="00E37929" w:rsidRPr="004B56DE" w:rsidRDefault="00535AFB" w:rsidP="00330285">
      <w:pPr>
        <w:pStyle w:val="NoSpacing"/>
        <w:rPr>
          <w:b/>
        </w:rPr>
      </w:pPr>
      <w:r w:rsidRPr="004B56DE">
        <w:rPr>
          <w:b/>
        </w:rPr>
        <w:t>Description:</w:t>
      </w:r>
    </w:p>
    <w:p w14:paraId="74C1BBA8" w14:textId="6B76CBA9" w:rsidR="00E37929" w:rsidRPr="004B56DE" w:rsidRDefault="00535AFB" w:rsidP="00330285">
      <w:pPr>
        <w:pStyle w:val="NoSpacing"/>
        <w:rPr>
          <w:bCs/>
        </w:rPr>
      </w:pPr>
      <w:r w:rsidRPr="004B56DE">
        <w:rPr>
          <w:bCs/>
        </w:rPr>
        <w:t xml:space="preserve">As </w:t>
      </w:r>
      <w:r w:rsidR="0096410A">
        <w:rPr>
          <w:bCs/>
        </w:rPr>
        <w:t xml:space="preserve">a </w:t>
      </w:r>
      <w:r w:rsidR="00CF2FC1">
        <w:rPr>
          <w:bCs/>
        </w:rPr>
        <w:t xml:space="preserve">Sr </w:t>
      </w:r>
      <w:r w:rsidRPr="004B56DE">
        <w:rPr>
          <w:bCs/>
        </w:rPr>
        <w:t xml:space="preserve">ABAP consultant, project responsibility involved design and development of </w:t>
      </w:r>
      <w:proofErr w:type="gramStart"/>
      <w:r w:rsidR="0096410A">
        <w:rPr>
          <w:bCs/>
        </w:rPr>
        <w:t>API’s</w:t>
      </w:r>
      <w:proofErr w:type="gramEnd"/>
      <w:r w:rsidR="0096410A">
        <w:rPr>
          <w:bCs/>
        </w:rPr>
        <w:t xml:space="preserve"> </w:t>
      </w:r>
      <w:r w:rsidR="00BE7439">
        <w:rPr>
          <w:bCs/>
        </w:rPr>
        <w:t>for the web application</w:t>
      </w:r>
      <w:r w:rsidR="00680E6F">
        <w:rPr>
          <w:bCs/>
        </w:rPr>
        <w:t>,</w:t>
      </w:r>
      <w:r w:rsidR="00BE7439">
        <w:rPr>
          <w:bCs/>
        </w:rPr>
        <w:t xml:space="preserve"> </w:t>
      </w:r>
      <w:r w:rsidR="00680E6F">
        <w:rPr>
          <w:bCs/>
        </w:rPr>
        <w:t>E</w:t>
      </w:r>
      <w:r w:rsidR="00BE7439">
        <w:rPr>
          <w:bCs/>
        </w:rPr>
        <w:t>rror handling</w:t>
      </w:r>
      <w:r w:rsidRPr="004B56DE">
        <w:rPr>
          <w:bCs/>
        </w:rPr>
        <w:t xml:space="preserve">, KT planning and </w:t>
      </w:r>
      <w:r w:rsidR="00680E6F">
        <w:rPr>
          <w:bCs/>
        </w:rPr>
        <w:t>C</w:t>
      </w:r>
      <w:r w:rsidRPr="004B56DE">
        <w:rPr>
          <w:bCs/>
        </w:rPr>
        <w:t>utover activities</w:t>
      </w:r>
      <w:r w:rsidR="00680E6F">
        <w:rPr>
          <w:bCs/>
        </w:rPr>
        <w:t>.</w:t>
      </w:r>
    </w:p>
    <w:p w14:paraId="74C1BBA9" w14:textId="77777777" w:rsidR="00AD267A" w:rsidRPr="004B56DE" w:rsidRDefault="00AD267A" w:rsidP="00330285">
      <w:pPr>
        <w:pStyle w:val="NoSpacing"/>
        <w:rPr>
          <w:b/>
        </w:rPr>
      </w:pPr>
    </w:p>
    <w:p w14:paraId="74C1BBAA" w14:textId="77777777" w:rsidR="00AD267A" w:rsidRPr="004B56DE" w:rsidRDefault="00535AFB" w:rsidP="00AD267A">
      <w:pPr>
        <w:pStyle w:val="NoSpacing"/>
        <w:rPr>
          <w:b/>
        </w:rPr>
      </w:pPr>
      <w:r w:rsidRPr="004B56DE">
        <w:rPr>
          <w:b/>
        </w:rPr>
        <w:t>Objects:</w:t>
      </w:r>
    </w:p>
    <w:p w14:paraId="0477604A" w14:textId="0538A0AF" w:rsidR="002F5119" w:rsidRPr="002F5119" w:rsidRDefault="002F5119" w:rsidP="002F5119">
      <w:pPr>
        <w:pStyle w:val="NoSpacing"/>
        <w:numPr>
          <w:ilvl w:val="0"/>
          <w:numId w:val="7"/>
        </w:numPr>
        <w:ind w:left="720"/>
        <w:rPr>
          <w:bCs/>
        </w:rPr>
      </w:pPr>
      <w:r w:rsidRPr="002F5119">
        <w:rPr>
          <w:bCs/>
        </w:rPr>
        <w:t xml:space="preserve">Developed </w:t>
      </w:r>
      <w:proofErr w:type="gramStart"/>
      <w:r w:rsidRPr="002F5119">
        <w:rPr>
          <w:bCs/>
        </w:rPr>
        <w:t>API’s</w:t>
      </w:r>
      <w:proofErr w:type="gramEnd"/>
      <w:r w:rsidRPr="002F5119">
        <w:rPr>
          <w:bCs/>
        </w:rPr>
        <w:t xml:space="preserve"> </w:t>
      </w:r>
      <w:r w:rsidR="00DD37E6">
        <w:rPr>
          <w:bCs/>
        </w:rPr>
        <w:t xml:space="preserve">with </w:t>
      </w:r>
      <w:r w:rsidRPr="002F5119">
        <w:rPr>
          <w:bCs/>
        </w:rPr>
        <w:t>OD</w:t>
      </w:r>
      <w:r w:rsidR="00DD37E6">
        <w:rPr>
          <w:bCs/>
        </w:rPr>
        <w:t>ata</w:t>
      </w:r>
      <w:r w:rsidR="00875730">
        <w:rPr>
          <w:bCs/>
        </w:rPr>
        <w:t>,</w:t>
      </w:r>
      <w:r w:rsidRPr="002F5119">
        <w:rPr>
          <w:bCs/>
        </w:rPr>
        <w:t xml:space="preserve"> which will be consumed by the web application.     </w:t>
      </w:r>
    </w:p>
    <w:p w14:paraId="72B5B7D8" w14:textId="3E7DBF93" w:rsidR="002F5119" w:rsidRPr="002F5119" w:rsidRDefault="002F5119" w:rsidP="002F5119">
      <w:pPr>
        <w:pStyle w:val="NoSpacing"/>
        <w:numPr>
          <w:ilvl w:val="0"/>
          <w:numId w:val="7"/>
        </w:numPr>
        <w:ind w:left="720"/>
        <w:rPr>
          <w:bCs/>
        </w:rPr>
      </w:pPr>
      <w:r w:rsidRPr="002F5119">
        <w:rPr>
          <w:bCs/>
        </w:rPr>
        <w:t xml:space="preserve">Worked on BADI to populate the customer data on ACDOCA. </w:t>
      </w:r>
    </w:p>
    <w:p w14:paraId="405AC5D1" w14:textId="77777777" w:rsidR="002F5119" w:rsidRPr="002F5119" w:rsidRDefault="002F5119" w:rsidP="002F5119">
      <w:pPr>
        <w:pStyle w:val="NoSpacing"/>
        <w:numPr>
          <w:ilvl w:val="0"/>
          <w:numId w:val="7"/>
        </w:numPr>
        <w:ind w:left="720"/>
        <w:rPr>
          <w:bCs/>
        </w:rPr>
      </w:pPr>
      <w:r w:rsidRPr="002F5119">
        <w:rPr>
          <w:bCs/>
        </w:rPr>
        <w:t xml:space="preserve">Worked on </w:t>
      </w:r>
      <w:proofErr w:type="gramStart"/>
      <w:r w:rsidRPr="002F5119">
        <w:rPr>
          <w:bCs/>
        </w:rPr>
        <w:t>BAPI’s</w:t>
      </w:r>
      <w:proofErr w:type="gramEnd"/>
      <w:r w:rsidRPr="002F5119">
        <w:rPr>
          <w:bCs/>
        </w:rPr>
        <w:t xml:space="preserve"> to validate, park, post and reverse the Journal entries.</w:t>
      </w:r>
    </w:p>
    <w:p w14:paraId="7563AF93" w14:textId="77777777" w:rsidR="002F5119" w:rsidRPr="002F5119" w:rsidRDefault="002F5119" w:rsidP="002F5119">
      <w:pPr>
        <w:pStyle w:val="NoSpacing"/>
        <w:numPr>
          <w:ilvl w:val="0"/>
          <w:numId w:val="7"/>
        </w:numPr>
        <w:ind w:left="720"/>
        <w:rPr>
          <w:bCs/>
        </w:rPr>
      </w:pPr>
      <w:r w:rsidRPr="002F5119">
        <w:rPr>
          <w:bCs/>
        </w:rPr>
        <w:t>Developed AMDP’s as a code push down technique to retrieve the data from HANA Database.</w:t>
      </w:r>
    </w:p>
    <w:p w14:paraId="0C5393A4" w14:textId="25E067AA" w:rsidR="002F5119" w:rsidRPr="002F5119" w:rsidRDefault="002F5119" w:rsidP="002F5119">
      <w:pPr>
        <w:pStyle w:val="NoSpacing"/>
        <w:numPr>
          <w:ilvl w:val="0"/>
          <w:numId w:val="7"/>
        </w:numPr>
        <w:ind w:left="720"/>
        <w:rPr>
          <w:bCs/>
        </w:rPr>
      </w:pPr>
      <w:r w:rsidRPr="002F5119">
        <w:rPr>
          <w:bCs/>
        </w:rPr>
        <w:lastRenderedPageBreak/>
        <w:t xml:space="preserve">Worked on implementation of OAuth 2.0 for the user authentication </w:t>
      </w:r>
      <w:r w:rsidR="006A1901">
        <w:rPr>
          <w:bCs/>
        </w:rPr>
        <w:t xml:space="preserve">with SAP </w:t>
      </w:r>
      <w:r w:rsidRPr="002F5119">
        <w:rPr>
          <w:bCs/>
        </w:rPr>
        <w:t xml:space="preserve">from </w:t>
      </w:r>
      <w:r w:rsidR="00875730">
        <w:rPr>
          <w:bCs/>
        </w:rPr>
        <w:t xml:space="preserve">the </w:t>
      </w:r>
      <w:r w:rsidRPr="002F5119">
        <w:rPr>
          <w:bCs/>
        </w:rPr>
        <w:t>Web</w:t>
      </w:r>
      <w:r w:rsidR="00875730">
        <w:rPr>
          <w:bCs/>
        </w:rPr>
        <w:t xml:space="preserve"> application</w:t>
      </w:r>
      <w:r w:rsidRPr="002F5119">
        <w:rPr>
          <w:bCs/>
        </w:rPr>
        <w:t xml:space="preserve">.   </w:t>
      </w:r>
    </w:p>
    <w:p w14:paraId="74C1BBBC" w14:textId="351AA8E9" w:rsidR="000A05DE" w:rsidRPr="002F5119" w:rsidRDefault="002F5119" w:rsidP="000A05DE">
      <w:pPr>
        <w:pStyle w:val="NoSpacing"/>
        <w:numPr>
          <w:ilvl w:val="0"/>
          <w:numId w:val="7"/>
        </w:numPr>
        <w:ind w:left="720"/>
        <w:rPr>
          <w:b/>
        </w:rPr>
      </w:pPr>
      <w:r w:rsidRPr="002F5119">
        <w:rPr>
          <w:bCs/>
        </w:rPr>
        <w:t xml:space="preserve">Worked on server-side pagination to improve the performance while transferring </w:t>
      </w:r>
      <w:r w:rsidR="00875730">
        <w:rPr>
          <w:bCs/>
        </w:rPr>
        <w:t xml:space="preserve">the </w:t>
      </w:r>
      <w:r w:rsidRPr="002F5119">
        <w:rPr>
          <w:bCs/>
        </w:rPr>
        <w:t xml:space="preserve">data from SAP to Web. </w:t>
      </w:r>
    </w:p>
    <w:p w14:paraId="74C1BBBD" w14:textId="77777777" w:rsidR="000A05DE" w:rsidRPr="004B56DE" w:rsidRDefault="000A05DE" w:rsidP="000A05DE">
      <w:pPr>
        <w:pStyle w:val="NoSpacing"/>
        <w:rPr>
          <w:b/>
        </w:rPr>
      </w:pPr>
    </w:p>
    <w:p w14:paraId="74C1BBBE" w14:textId="3222A308" w:rsidR="00F03F04" w:rsidRPr="004B56DE" w:rsidRDefault="00535AFB" w:rsidP="00F03F04">
      <w:pPr>
        <w:pStyle w:val="NoSpacing"/>
        <w:rPr>
          <w:b/>
        </w:rPr>
      </w:pPr>
      <w:r w:rsidRPr="004B56DE">
        <w:rPr>
          <w:b/>
        </w:rPr>
        <w:t xml:space="preserve">Project </w:t>
      </w:r>
      <w:r w:rsidR="00CE328F">
        <w:rPr>
          <w:b/>
        </w:rPr>
        <w:t>3</w:t>
      </w:r>
      <w:r w:rsidRPr="004B56DE">
        <w:rPr>
          <w:b/>
        </w:rPr>
        <w:t xml:space="preserve">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="00DB0688" w:rsidRPr="00DB0688">
        <w:rPr>
          <w:b/>
        </w:rPr>
        <w:t>Finance – Account payable Transformation</w:t>
      </w:r>
    </w:p>
    <w:p w14:paraId="74C1BBBF" w14:textId="4C53C113" w:rsidR="0006306B" w:rsidRPr="004B56DE" w:rsidRDefault="00535AFB" w:rsidP="00F03F04">
      <w:pPr>
        <w:pStyle w:val="NoSpacing"/>
        <w:rPr>
          <w:b/>
        </w:rPr>
      </w:pPr>
      <w:r w:rsidRPr="004B56DE">
        <w:rPr>
          <w:b/>
        </w:rPr>
        <w:t xml:space="preserve">Company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="00DB0688">
        <w:rPr>
          <w:b/>
        </w:rPr>
        <w:t>Tyson Foods Finance-IT</w:t>
      </w:r>
    </w:p>
    <w:p w14:paraId="74C1BBC1" w14:textId="40A926A5" w:rsidR="00F03F04" w:rsidRPr="004B56DE" w:rsidRDefault="00535AFB" w:rsidP="00F03F04">
      <w:pPr>
        <w:pStyle w:val="NoSpacing"/>
        <w:rPr>
          <w:b/>
        </w:rPr>
      </w:pPr>
      <w:r w:rsidRPr="004B56DE">
        <w:rPr>
          <w:b/>
        </w:rPr>
        <w:t xml:space="preserve">Role        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="00CF2FC1">
        <w:rPr>
          <w:b/>
        </w:rPr>
        <w:t xml:space="preserve">Sr </w:t>
      </w:r>
      <w:r w:rsidRPr="004B56DE">
        <w:rPr>
          <w:b/>
        </w:rPr>
        <w:t>ABAP Consultant</w:t>
      </w:r>
    </w:p>
    <w:p w14:paraId="74C1BBC2" w14:textId="10800B36" w:rsidR="00074238" w:rsidRPr="004B56DE" w:rsidRDefault="00535AFB" w:rsidP="00F03F04">
      <w:pPr>
        <w:pStyle w:val="NoSpacing"/>
        <w:rPr>
          <w:b/>
        </w:rPr>
      </w:pPr>
      <w:r w:rsidRPr="004B56DE">
        <w:rPr>
          <w:b/>
        </w:rPr>
        <w:t xml:space="preserve">Industry 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="00DB0688">
        <w:rPr>
          <w:b/>
        </w:rPr>
        <w:t>Food Processing</w:t>
      </w:r>
    </w:p>
    <w:p w14:paraId="74C1BBC3" w14:textId="5C4F26A8" w:rsidR="00F03F04" w:rsidRPr="004B56DE" w:rsidRDefault="00535AFB" w:rsidP="00F03F04">
      <w:pPr>
        <w:pStyle w:val="NoSpacing"/>
        <w:rPr>
          <w:b/>
        </w:rPr>
      </w:pPr>
      <w:r w:rsidRPr="004B56DE">
        <w:rPr>
          <w:b/>
        </w:rPr>
        <w:t xml:space="preserve">Duration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="00DB0688">
        <w:rPr>
          <w:b/>
        </w:rPr>
        <w:t>Sep</w:t>
      </w:r>
      <w:r w:rsidRPr="004B56DE">
        <w:rPr>
          <w:b/>
        </w:rPr>
        <w:t xml:space="preserve"> 2020 to </w:t>
      </w:r>
      <w:r w:rsidR="00DB0688">
        <w:rPr>
          <w:b/>
        </w:rPr>
        <w:t>Apr</w:t>
      </w:r>
      <w:r w:rsidRPr="004B56DE">
        <w:rPr>
          <w:b/>
        </w:rPr>
        <w:t xml:space="preserve"> 202</w:t>
      </w:r>
      <w:r w:rsidR="00DB0688">
        <w:rPr>
          <w:b/>
        </w:rPr>
        <w:t>1</w:t>
      </w:r>
    </w:p>
    <w:p w14:paraId="74C1BBC4" w14:textId="77777777" w:rsidR="00F03F04" w:rsidRPr="004B56DE" w:rsidRDefault="00535AFB" w:rsidP="00F03F04">
      <w:pPr>
        <w:pStyle w:val="NoSpacing"/>
        <w:rPr>
          <w:b/>
        </w:rPr>
      </w:pPr>
      <w:r w:rsidRPr="004B56DE">
        <w:rPr>
          <w:b/>
        </w:rPr>
        <w:t>Description:</w:t>
      </w:r>
    </w:p>
    <w:p w14:paraId="74C1BBC5" w14:textId="3319928E" w:rsidR="00F03F04" w:rsidRPr="004B56DE" w:rsidRDefault="00535AFB" w:rsidP="00F03F04">
      <w:pPr>
        <w:pStyle w:val="NoSpacing"/>
        <w:rPr>
          <w:bCs/>
        </w:rPr>
      </w:pPr>
      <w:r w:rsidRPr="004B56DE">
        <w:rPr>
          <w:bCs/>
        </w:rPr>
        <w:t xml:space="preserve">As </w:t>
      </w:r>
      <w:r w:rsidR="00E81FDA">
        <w:rPr>
          <w:bCs/>
        </w:rPr>
        <w:t xml:space="preserve">a </w:t>
      </w:r>
      <w:r w:rsidR="00CF2FC1">
        <w:rPr>
          <w:bCs/>
        </w:rPr>
        <w:t xml:space="preserve">Sr </w:t>
      </w:r>
      <w:r w:rsidRPr="004B56DE">
        <w:rPr>
          <w:bCs/>
        </w:rPr>
        <w:t xml:space="preserve">ABAP consultant, project responsibility involved design and development of custom solution for </w:t>
      </w:r>
      <w:r w:rsidR="00E81FDA">
        <w:rPr>
          <w:bCs/>
        </w:rPr>
        <w:t>Account Payable Transformation.</w:t>
      </w:r>
    </w:p>
    <w:p w14:paraId="74C1BBC6" w14:textId="77777777" w:rsidR="00F03F04" w:rsidRPr="004B56DE" w:rsidRDefault="00F03F04" w:rsidP="00F03F04">
      <w:pPr>
        <w:pStyle w:val="NoSpacing"/>
        <w:rPr>
          <w:b/>
        </w:rPr>
      </w:pPr>
    </w:p>
    <w:p w14:paraId="74C1BBC7" w14:textId="77777777" w:rsidR="00F03F04" w:rsidRPr="004B56DE" w:rsidRDefault="00535AFB" w:rsidP="00F03F04">
      <w:pPr>
        <w:pStyle w:val="NoSpacing"/>
        <w:rPr>
          <w:b/>
        </w:rPr>
      </w:pPr>
      <w:r w:rsidRPr="004B56DE">
        <w:rPr>
          <w:b/>
        </w:rPr>
        <w:t>Objects:</w:t>
      </w:r>
    </w:p>
    <w:p w14:paraId="4D56DDA2" w14:textId="4A7ADAB4" w:rsidR="000E1E82" w:rsidRPr="000E1E82" w:rsidRDefault="000E1E82" w:rsidP="000E1E82">
      <w:pPr>
        <w:pStyle w:val="NoSpacing"/>
        <w:numPr>
          <w:ilvl w:val="0"/>
          <w:numId w:val="7"/>
        </w:numPr>
        <w:ind w:left="720"/>
        <w:rPr>
          <w:bCs/>
        </w:rPr>
      </w:pPr>
      <w:r w:rsidRPr="000E1E82">
        <w:rPr>
          <w:bCs/>
        </w:rPr>
        <w:t>Developed a new report program to automate the account maintenance document posting for a GR based IV docs where GR quantity is same as IR quantity, this was performing by business users manually by using MR11</w:t>
      </w:r>
      <w:r w:rsidR="00AD74ED">
        <w:rPr>
          <w:bCs/>
        </w:rPr>
        <w:t xml:space="preserve">, with this </w:t>
      </w:r>
      <w:r w:rsidR="00405345">
        <w:rPr>
          <w:bCs/>
        </w:rPr>
        <w:t xml:space="preserve">custom solution it is automated without user intervention. </w:t>
      </w:r>
      <w:r w:rsidRPr="000E1E82">
        <w:rPr>
          <w:bCs/>
        </w:rPr>
        <w:t xml:space="preserve">      </w:t>
      </w:r>
    </w:p>
    <w:p w14:paraId="18815B4F" w14:textId="211A59E6" w:rsidR="000E1E82" w:rsidRPr="000E1E82" w:rsidRDefault="000E1E82" w:rsidP="000E1E82">
      <w:pPr>
        <w:pStyle w:val="NoSpacing"/>
        <w:numPr>
          <w:ilvl w:val="0"/>
          <w:numId w:val="7"/>
        </w:numPr>
        <w:ind w:left="720"/>
        <w:rPr>
          <w:bCs/>
        </w:rPr>
      </w:pPr>
      <w:r w:rsidRPr="000E1E82">
        <w:rPr>
          <w:bCs/>
        </w:rPr>
        <w:t xml:space="preserve">Developed a new report to </w:t>
      </w:r>
      <w:r w:rsidR="00DD5511">
        <w:rPr>
          <w:bCs/>
        </w:rPr>
        <w:t xml:space="preserve">notify the business users </w:t>
      </w:r>
      <w:r w:rsidR="00706435">
        <w:rPr>
          <w:bCs/>
        </w:rPr>
        <w:t xml:space="preserve">via E-mail by providing </w:t>
      </w:r>
      <w:r w:rsidRPr="000E1E82">
        <w:rPr>
          <w:bCs/>
        </w:rPr>
        <w:t>the information</w:t>
      </w:r>
      <w:r w:rsidR="00DD5511">
        <w:rPr>
          <w:bCs/>
        </w:rPr>
        <w:t xml:space="preserve"> </w:t>
      </w:r>
      <w:r w:rsidRPr="000E1E82">
        <w:rPr>
          <w:bCs/>
        </w:rPr>
        <w:t xml:space="preserve">about parked invoices for which an active GR exist in the </w:t>
      </w:r>
      <w:r w:rsidR="00706435">
        <w:rPr>
          <w:bCs/>
        </w:rPr>
        <w:t xml:space="preserve">SAP </w:t>
      </w:r>
      <w:r w:rsidRPr="000E1E82">
        <w:rPr>
          <w:bCs/>
        </w:rPr>
        <w:t xml:space="preserve">system. </w:t>
      </w:r>
    </w:p>
    <w:p w14:paraId="359895CE" w14:textId="1F80FB2D" w:rsidR="000E1E82" w:rsidRPr="000E1E82" w:rsidRDefault="000E1E82" w:rsidP="000E1E82">
      <w:pPr>
        <w:pStyle w:val="NoSpacing"/>
        <w:numPr>
          <w:ilvl w:val="0"/>
          <w:numId w:val="7"/>
        </w:numPr>
        <w:ind w:left="720"/>
        <w:rPr>
          <w:bCs/>
        </w:rPr>
      </w:pPr>
      <w:r w:rsidRPr="000E1E82">
        <w:rPr>
          <w:bCs/>
        </w:rPr>
        <w:t>Implemented a BADI to populate the withholding tax</w:t>
      </w:r>
      <w:r w:rsidR="00562329">
        <w:rPr>
          <w:bCs/>
        </w:rPr>
        <w:t xml:space="preserve"> type</w:t>
      </w:r>
      <w:r w:rsidR="00CF6632">
        <w:rPr>
          <w:bCs/>
        </w:rPr>
        <w:t xml:space="preserve"> and </w:t>
      </w:r>
      <w:proofErr w:type="spellStart"/>
      <w:r w:rsidR="00CF6632">
        <w:rPr>
          <w:bCs/>
        </w:rPr>
        <w:t>taxcode</w:t>
      </w:r>
      <w:proofErr w:type="spellEnd"/>
      <w:r w:rsidR="00CF6632">
        <w:rPr>
          <w:bCs/>
        </w:rPr>
        <w:t xml:space="preserve"> </w:t>
      </w:r>
      <w:r w:rsidRPr="000E1E82">
        <w:rPr>
          <w:bCs/>
        </w:rPr>
        <w:t xml:space="preserve">while processing a vendor invoice via IDoc.    </w:t>
      </w:r>
    </w:p>
    <w:p w14:paraId="39B7CAD7" w14:textId="7320198C" w:rsidR="000E1E82" w:rsidRPr="000E1E82" w:rsidRDefault="000E1E82" w:rsidP="000E1E82">
      <w:pPr>
        <w:pStyle w:val="NoSpacing"/>
        <w:numPr>
          <w:ilvl w:val="0"/>
          <w:numId w:val="7"/>
        </w:numPr>
        <w:ind w:left="720"/>
        <w:rPr>
          <w:bCs/>
        </w:rPr>
      </w:pPr>
      <w:r w:rsidRPr="000E1E82">
        <w:rPr>
          <w:bCs/>
        </w:rPr>
        <w:t xml:space="preserve">Developed a new report to populate </w:t>
      </w:r>
      <w:r w:rsidR="00F60B14">
        <w:rPr>
          <w:bCs/>
        </w:rPr>
        <w:t xml:space="preserve">the </w:t>
      </w:r>
      <w:r w:rsidR="00F60B14" w:rsidRPr="000E1E82">
        <w:rPr>
          <w:bCs/>
        </w:rPr>
        <w:t xml:space="preserve">blocked invoices </w:t>
      </w:r>
      <w:r w:rsidR="00F60B14">
        <w:rPr>
          <w:bCs/>
        </w:rPr>
        <w:t>due to the variance</w:t>
      </w:r>
      <w:r w:rsidR="00F60B14" w:rsidRPr="000E1E82">
        <w:rPr>
          <w:bCs/>
        </w:rPr>
        <w:t xml:space="preserve"> </w:t>
      </w:r>
      <w:r w:rsidR="00F60B14">
        <w:rPr>
          <w:bCs/>
        </w:rPr>
        <w:t xml:space="preserve">in </w:t>
      </w:r>
      <w:r w:rsidRPr="000E1E82">
        <w:rPr>
          <w:bCs/>
        </w:rPr>
        <w:t>quantity and price.</w:t>
      </w:r>
    </w:p>
    <w:p w14:paraId="74C1BBCA" w14:textId="771F4480" w:rsidR="00F03F04" w:rsidRPr="00103D6F" w:rsidRDefault="000E1E82" w:rsidP="00330285">
      <w:pPr>
        <w:pStyle w:val="NoSpacing"/>
        <w:numPr>
          <w:ilvl w:val="0"/>
          <w:numId w:val="7"/>
        </w:numPr>
        <w:ind w:left="720"/>
        <w:rPr>
          <w:b/>
        </w:rPr>
      </w:pPr>
      <w:r w:rsidRPr="000E1E82">
        <w:rPr>
          <w:bCs/>
        </w:rPr>
        <w:t xml:space="preserve">Worked on </w:t>
      </w:r>
      <w:r w:rsidR="00103D6F">
        <w:rPr>
          <w:bCs/>
        </w:rPr>
        <w:t xml:space="preserve">an </w:t>
      </w:r>
      <w:r w:rsidRPr="000E1E82">
        <w:rPr>
          <w:bCs/>
        </w:rPr>
        <w:t xml:space="preserve">enhancement </w:t>
      </w:r>
      <w:r w:rsidR="00B95216">
        <w:rPr>
          <w:bCs/>
        </w:rPr>
        <w:t>in</w:t>
      </w:r>
      <w:r w:rsidRPr="000E1E82">
        <w:rPr>
          <w:bCs/>
        </w:rPr>
        <w:t xml:space="preserve"> Purchase Requisition creation screen with </w:t>
      </w:r>
      <w:proofErr w:type="spellStart"/>
      <w:proofErr w:type="gramStart"/>
      <w:r w:rsidRPr="000E1E82">
        <w:rPr>
          <w:bCs/>
        </w:rPr>
        <w:t>a</w:t>
      </w:r>
      <w:proofErr w:type="spellEnd"/>
      <w:proofErr w:type="gramEnd"/>
      <w:r w:rsidRPr="000E1E82">
        <w:rPr>
          <w:bCs/>
        </w:rPr>
        <w:t xml:space="preserve"> addition of new customer fields to handle the Freight conditions. </w:t>
      </w:r>
    </w:p>
    <w:p w14:paraId="785B52B8" w14:textId="77777777" w:rsidR="00103D6F" w:rsidRPr="00103D6F" w:rsidRDefault="00103D6F" w:rsidP="00330285">
      <w:pPr>
        <w:pStyle w:val="NoSpacing"/>
        <w:numPr>
          <w:ilvl w:val="0"/>
          <w:numId w:val="7"/>
        </w:numPr>
        <w:ind w:left="720"/>
        <w:rPr>
          <w:b/>
        </w:rPr>
      </w:pPr>
      <w:r w:rsidRPr="00103D6F">
        <w:rPr>
          <w:bCs/>
        </w:rPr>
        <w:t xml:space="preserve">Worked on an enhancement </w:t>
      </w:r>
      <w:r>
        <w:rPr>
          <w:bCs/>
        </w:rPr>
        <w:t xml:space="preserve">on Purchase order creation screen by creating a condition record </w:t>
      </w:r>
      <w:proofErr w:type="spellStart"/>
      <w:r>
        <w:rPr>
          <w:bCs/>
        </w:rPr>
        <w:t>wth</w:t>
      </w:r>
      <w:proofErr w:type="spellEnd"/>
      <w:r>
        <w:rPr>
          <w:bCs/>
        </w:rPr>
        <w:t xml:space="preserve"> the freight amount provided on Purchase Requisition screen.</w:t>
      </w:r>
    </w:p>
    <w:p w14:paraId="74C1BBCB" w14:textId="3C1B24B0" w:rsidR="00F03F04" w:rsidRPr="00103D6F" w:rsidRDefault="00103D6F" w:rsidP="00103D6F">
      <w:pPr>
        <w:pStyle w:val="NoSpacing"/>
        <w:ind w:left="720"/>
        <w:rPr>
          <w:b/>
        </w:rPr>
      </w:pPr>
      <w:r>
        <w:rPr>
          <w:bCs/>
        </w:rPr>
        <w:t xml:space="preserve"> </w:t>
      </w:r>
    </w:p>
    <w:p w14:paraId="629CB4F8" w14:textId="11AEA6E6" w:rsidR="00105B93" w:rsidRPr="004B56DE" w:rsidRDefault="00105B93" w:rsidP="00105B93">
      <w:pPr>
        <w:pStyle w:val="NoSpacing"/>
        <w:rPr>
          <w:b/>
        </w:rPr>
      </w:pPr>
      <w:r w:rsidRPr="004B56DE">
        <w:rPr>
          <w:b/>
        </w:rPr>
        <w:t xml:space="preserve">Project </w:t>
      </w:r>
      <w:r w:rsidR="00CE328F">
        <w:rPr>
          <w:b/>
        </w:rPr>
        <w:t>4</w:t>
      </w:r>
      <w:r w:rsidRPr="004B56DE">
        <w:rPr>
          <w:b/>
        </w:rPr>
        <w:t xml:space="preserve">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proofErr w:type="spellStart"/>
      <w:r w:rsidR="002B09D8">
        <w:rPr>
          <w:b/>
        </w:rPr>
        <w:t>Trintech</w:t>
      </w:r>
      <w:proofErr w:type="spellEnd"/>
      <w:r w:rsidR="00D95588">
        <w:rPr>
          <w:b/>
        </w:rPr>
        <w:t>-</w:t>
      </w:r>
      <w:r w:rsidR="002B09D8">
        <w:rPr>
          <w:b/>
        </w:rPr>
        <w:t>Cadency Integration with SAP</w:t>
      </w:r>
    </w:p>
    <w:p w14:paraId="30D781A2" w14:textId="77777777" w:rsidR="00105B93" w:rsidRPr="004B56DE" w:rsidRDefault="00105B93" w:rsidP="00105B93">
      <w:pPr>
        <w:pStyle w:val="NoSpacing"/>
        <w:rPr>
          <w:b/>
        </w:rPr>
      </w:pPr>
      <w:r w:rsidRPr="004B56DE">
        <w:rPr>
          <w:b/>
        </w:rPr>
        <w:t xml:space="preserve">Company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Pr="008740B5">
        <w:rPr>
          <w:b/>
          <w:position w:val="1"/>
        </w:rPr>
        <w:t>Hewlett-Packard</w:t>
      </w:r>
      <w:r>
        <w:rPr>
          <w:b/>
          <w:position w:val="1"/>
        </w:rPr>
        <w:t xml:space="preserve"> Finance-IT</w:t>
      </w:r>
    </w:p>
    <w:p w14:paraId="56950123" w14:textId="77777777" w:rsidR="00105B93" w:rsidRPr="004B56DE" w:rsidRDefault="00105B93" w:rsidP="00105B93">
      <w:pPr>
        <w:pStyle w:val="NoSpacing"/>
        <w:rPr>
          <w:b/>
        </w:rPr>
      </w:pPr>
      <w:r w:rsidRPr="004B56DE">
        <w:rPr>
          <w:b/>
        </w:rPr>
        <w:t xml:space="preserve">Role        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>
        <w:rPr>
          <w:b/>
        </w:rPr>
        <w:t xml:space="preserve">ABAP </w:t>
      </w:r>
      <w:r w:rsidRPr="004B56DE">
        <w:rPr>
          <w:b/>
        </w:rPr>
        <w:t>Consultant</w:t>
      </w:r>
    </w:p>
    <w:p w14:paraId="2D597B06" w14:textId="77777777" w:rsidR="00105B93" w:rsidRPr="004B56DE" w:rsidRDefault="00105B93" w:rsidP="00105B93">
      <w:pPr>
        <w:pStyle w:val="NoSpacing"/>
        <w:rPr>
          <w:b/>
        </w:rPr>
      </w:pPr>
      <w:r w:rsidRPr="004B56DE">
        <w:rPr>
          <w:b/>
        </w:rPr>
        <w:t xml:space="preserve">Industry 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Pr="000139D6">
        <w:rPr>
          <w:b/>
        </w:rPr>
        <w:t>Computer hardware Computer software</w:t>
      </w:r>
    </w:p>
    <w:p w14:paraId="5CD170D1" w14:textId="7649B2DF" w:rsidR="00105B93" w:rsidRPr="004B56DE" w:rsidRDefault="00105B93" w:rsidP="00105B93">
      <w:pPr>
        <w:pStyle w:val="NoSpacing"/>
        <w:rPr>
          <w:b/>
        </w:rPr>
      </w:pPr>
      <w:r w:rsidRPr="004B56DE">
        <w:rPr>
          <w:b/>
        </w:rPr>
        <w:t xml:space="preserve">Duration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="000156AE">
        <w:rPr>
          <w:b/>
        </w:rPr>
        <w:t>June</w:t>
      </w:r>
      <w:r w:rsidRPr="004B56DE">
        <w:rPr>
          <w:b/>
        </w:rPr>
        <w:t xml:space="preserve"> 201</w:t>
      </w:r>
      <w:r w:rsidR="000156AE">
        <w:rPr>
          <w:b/>
        </w:rPr>
        <w:t>9</w:t>
      </w:r>
      <w:r w:rsidRPr="004B56DE">
        <w:rPr>
          <w:b/>
        </w:rPr>
        <w:t xml:space="preserve"> to</w:t>
      </w:r>
      <w:r>
        <w:rPr>
          <w:b/>
        </w:rPr>
        <w:t xml:space="preserve"> </w:t>
      </w:r>
      <w:r w:rsidRPr="004B56DE">
        <w:rPr>
          <w:b/>
        </w:rPr>
        <w:t>Sept 20</w:t>
      </w:r>
      <w:r>
        <w:rPr>
          <w:b/>
        </w:rPr>
        <w:t>20</w:t>
      </w:r>
    </w:p>
    <w:p w14:paraId="69E1E162" w14:textId="77777777" w:rsidR="00105B93" w:rsidRPr="004B56DE" w:rsidRDefault="00105B93" w:rsidP="00105B93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  <w:proofErr w:type="gramStart"/>
      <w:r w:rsidRPr="004B56DE">
        <w:rPr>
          <w:b/>
        </w:rPr>
        <w:t>Description :</w:t>
      </w:r>
      <w:proofErr w:type="gramEnd"/>
    </w:p>
    <w:p w14:paraId="1990562E" w14:textId="3F6D2100" w:rsidR="00105B93" w:rsidRPr="004B56DE" w:rsidRDefault="00327245" w:rsidP="00105B93">
      <w:pPr>
        <w:widowControl w:val="0"/>
        <w:autoSpaceDE w:val="0"/>
        <w:autoSpaceDN w:val="0"/>
        <w:adjustRightInd w:val="0"/>
        <w:spacing w:after="0" w:line="240" w:lineRule="auto"/>
      </w:pPr>
      <w:r>
        <w:t xml:space="preserve">As </w:t>
      </w:r>
      <w:proofErr w:type="gramStart"/>
      <w:r>
        <w:t>a</w:t>
      </w:r>
      <w:proofErr w:type="gramEnd"/>
      <w:r>
        <w:t xml:space="preserve"> ABAP Consultant, t</w:t>
      </w:r>
      <w:r w:rsidR="00105B93" w:rsidRPr="004B56DE">
        <w:t xml:space="preserve">he project responsibility involves feasibility study of new developments, changes in the existing developments.  Working closely with </w:t>
      </w:r>
      <w:r w:rsidR="002B09D8">
        <w:t>business</w:t>
      </w:r>
      <w:r w:rsidR="00105B93" w:rsidRPr="004B56DE">
        <w:t xml:space="preserve"> team</w:t>
      </w:r>
      <w:r w:rsidR="002B09D8">
        <w:t>s</w:t>
      </w:r>
      <w:r w:rsidR="00105B93" w:rsidRPr="004B56DE">
        <w:t xml:space="preserve"> to understand business requirement and provide </w:t>
      </w:r>
      <w:r w:rsidR="002B09D8">
        <w:t>the optimum</w:t>
      </w:r>
      <w:r w:rsidR="00105B93" w:rsidRPr="004B56DE">
        <w:t xml:space="preserve"> technical solution.</w:t>
      </w:r>
      <w:r w:rsidR="002B09D8">
        <w:t xml:space="preserve"> </w:t>
      </w:r>
    </w:p>
    <w:p w14:paraId="5146D390" w14:textId="77777777" w:rsidR="00105B93" w:rsidRPr="004B56DE" w:rsidRDefault="00105B93" w:rsidP="00105B93">
      <w:pPr>
        <w:widowControl w:val="0"/>
        <w:autoSpaceDE w:val="0"/>
        <w:autoSpaceDN w:val="0"/>
        <w:adjustRightInd w:val="0"/>
        <w:spacing w:after="0" w:line="240" w:lineRule="auto"/>
      </w:pPr>
    </w:p>
    <w:p w14:paraId="252F25A3" w14:textId="77777777" w:rsidR="00105B93" w:rsidRPr="004B56DE" w:rsidRDefault="00105B93" w:rsidP="00105B93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  <w:r w:rsidRPr="004B56DE">
        <w:rPr>
          <w:b/>
        </w:rPr>
        <w:t>Objects:</w:t>
      </w:r>
    </w:p>
    <w:p w14:paraId="70C3D0D9" w14:textId="192FA5C4" w:rsidR="00451AB2" w:rsidRDefault="00451AB2" w:rsidP="00451AB2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rPr>
          <w:bCs/>
        </w:rPr>
      </w:pPr>
      <w:r w:rsidRPr="00451AB2">
        <w:rPr>
          <w:bCs/>
        </w:rPr>
        <w:t xml:space="preserve">Worked on integration of </w:t>
      </w:r>
      <w:proofErr w:type="spellStart"/>
      <w:r w:rsidRPr="00451AB2">
        <w:rPr>
          <w:bCs/>
        </w:rPr>
        <w:t>T</w:t>
      </w:r>
      <w:r w:rsidR="00D95588">
        <w:rPr>
          <w:bCs/>
        </w:rPr>
        <w:t>rintech</w:t>
      </w:r>
      <w:proofErr w:type="spellEnd"/>
      <w:r w:rsidR="008615D0">
        <w:rPr>
          <w:bCs/>
        </w:rPr>
        <w:t>-</w:t>
      </w:r>
      <w:r w:rsidRPr="00451AB2">
        <w:rPr>
          <w:bCs/>
        </w:rPr>
        <w:t>C</w:t>
      </w:r>
      <w:r w:rsidR="008615D0">
        <w:rPr>
          <w:bCs/>
        </w:rPr>
        <w:t>adency</w:t>
      </w:r>
      <w:r w:rsidRPr="00451AB2">
        <w:rPr>
          <w:bCs/>
        </w:rPr>
        <w:t xml:space="preserve"> </w:t>
      </w:r>
      <w:r w:rsidR="00552410">
        <w:rPr>
          <w:bCs/>
        </w:rPr>
        <w:t xml:space="preserve">application </w:t>
      </w:r>
      <w:r w:rsidRPr="00451AB2">
        <w:rPr>
          <w:bCs/>
        </w:rPr>
        <w:t xml:space="preserve">for Journal entries posting and month end Reconciliation’s, by leading the </w:t>
      </w:r>
      <w:r w:rsidR="007D766F">
        <w:rPr>
          <w:bCs/>
        </w:rPr>
        <w:t xml:space="preserve">Cadency </w:t>
      </w:r>
      <w:r w:rsidRPr="00451AB2">
        <w:rPr>
          <w:bCs/>
        </w:rPr>
        <w:t xml:space="preserve">development team on customization for HP. </w:t>
      </w:r>
    </w:p>
    <w:p w14:paraId="04920982" w14:textId="6A3DBDF2" w:rsidR="005535E9" w:rsidRPr="00451AB2" w:rsidRDefault="005535E9" w:rsidP="00451AB2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rPr>
          <w:bCs/>
        </w:rPr>
      </w:pPr>
      <w:r>
        <w:rPr>
          <w:bCs/>
        </w:rPr>
        <w:t xml:space="preserve">Worked on custom validations prior </w:t>
      </w:r>
      <w:r w:rsidR="00A16B53">
        <w:rPr>
          <w:bCs/>
        </w:rPr>
        <w:t xml:space="preserve">to </w:t>
      </w:r>
      <w:r>
        <w:rPr>
          <w:bCs/>
        </w:rPr>
        <w:t xml:space="preserve">posting </w:t>
      </w:r>
      <w:r w:rsidR="00A16B53">
        <w:rPr>
          <w:bCs/>
        </w:rPr>
        <w:t>of Journal Entry.</w:t>
      </w:r>
    </w:p>
    <w:p w14:paraId="23300E11" w14:textId="72FA71AB" w:rsidR="00451AB2" w:rsidRPr="00451AB2" w:rsidRDefault="00451AB2" w:rsidP="00451AB2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rPr>
          <w:bCs/>
        </w:rPr>
      </w:pPr>
      <w:proofErr w:type="spellStart"/>
      <w:r w:rsidRPr="00451AB2">
        <w:rPr>
          <w:bCs/>
        </w:rPr>
        <w:t>Worki</w:t>
      </w:r>
      <w:r w:rsidR="00A16B53">
        <w:rPr>
          <w:bCs/>
        </w:rPr>
        <w:t>ed</w:t>
      </w:r>
      <w:proofErr w:type="spellEnd"/>
      <w:r w:rsidRPr="00451AB2">
        <w:rPr>
          <w:bCs/>
        </w:rPr>
        <w:t xml:space="preserve"> on BADI implementation</w:t>
      </w:r>
      <w:r w:rsidR="00A16B53">
        <w:rPr>
          <w:bCs/>
        </w:rPr>
        <w:t xml:space="preserve"> to populate customer defined fields on SAP standard</w:t>
      </w:r>
      <w:r w:rsidR="0034604C">
        <w:rPr>
          <w:bCs/>
        </w:rPr>
        <w:t xml:space="preserve"> tables</w:t>
      </w:r>
      <w:r w:rsidRPr="00451AB2">
        <w:rPr>
          <w:bCs/>
        </w:rPr>
        <w:t xml:space="preserve">. </w:t>
      </w:r>
    </w:p>
    <w:p w14:paraId="3095D773" w14:textId="1964115A" w:rsidR="00105B93" w:rsidRPr="00451AB2" w:rsidRDefault="00451AB2" w:rsidP="00451AB2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rPr>
          <w:bCs/>
        </w:rPr>
      </w:pPr>
      <w:r w:rsidRPr="00451AB2">
        <w:rPr>
          <w:bCs/>
        </w:rPr>
        <w:t xml:space="preserve">Developed a report program to </w:t>
      </w:r>
      <w:r w:rsidR="000D1A5B">
        <w:rPr>
          <w:bCs/>
        </w:rPr>
        <w:t>provide</w:t>
      </w:r>
      <w:r w:rsidRPr="00451AB2">
        <w:rPr>
          <w:bCs/>
        </w:rPr>
        <w:t xml:space="preserve"> </w:t>
      </w:r>
      <w:r w:rsidR="00B76096">
        <w:rPr>
          <w:bCs/>
        </w:rPr>
        <w:t xml:space="preserve">GL, AR and AP balances </w:t>
      </w:r>
      <w:r w:rsidRPr="00451AB2">
        <w:rPr>
          <w:bCs/>
        </w:rPr>
        <w:t>for reconciliation purpose.</w:t>
      </w:r>
      <w:r w:rsidR="00105B93" w:rsidRPr="00451AB2">
        <w:rPr>
          <w:bCs/>
        </w:rPr>
        <w:t xml:space="preserve"> </w:t>
      </w:r>
    </w:p>
    <w:p w14:paraId="1A68B0E2" w14:textId="77777777" w:rsidR="00105B93" w:rsidRPr="004B56DE" w:rsidRDefault="00105B93" w:rsidP="00330285">
      <w:pPr>
        <w:pStyle w:val="NoSpacing"/>
        <w:rPr>
          <w:b/>
        </w:rPr>
      </w:pPr>
    </w:p>
    <w:p w14:paraId="74C1BBCC" w14:textId="28637807" w:rsidR="00CE15CD" w:rsidRPr="004B56DE" w:rsidRDefault="00535AFB" w:rsidP="00330285">
      <w:pPr>
        <w:pStyle w:val="NoSpacing"/>
        <w:rPr>
          <w:b/>
        </w:rPr>
      </w:pPr>
      <w:r w:rsidRPr="004B56DE">
        <w:rPr>
          <w:b/>
        </w:rPr>
        <w:t xml:space="preserve">Project </w:t>
      </w:r>
      <w:r w:rsidR="00CE328F">
        <w:rPr>
          <w:b/>
        </w:rPr>
        <w:t>5</w:t>
      </w:r>
      <w:r w:rsidRPr="004B56DE">
        <w:rPr>
          <w:b/>
        </w:rPr>
        <w:t xml:space="preserve">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="00F103EC" w:rsidRPr="00F103EC">
        <w:rPr>
          <w:b/>
        </w:rPr>
        <w:t>Global ERP-Project Simplify.</w:t>
      </w:r>
    </w:p>
    <w:p w14:paraId="74C1BBCD" w14:textId="2B3E9067" w:rsidR="0006306B" w:rsidRPr="004B56DE" w:rsidRDefault="00535AFB" w:rsidP="00330285">
      <w:pPr>
        <w:pStyle w:val="NoSpacing"/>
        <w:rPr>
          <w:b/>
        </w:rPr>
      </w:pPr>
      <w:r w:rsidRPr="004B56DE">
        <w:rPr>
          <w:b/>
        </w:rPr>
        <w:t xml:space="preserve">Company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="00125FB8" w:rsidRPr="008740B5">
        <w:rPr>
          <w:b/>
          <w:position w:val="1"/>
        </w:rPr>
        <w:t>Hewlett-Packard</w:t>
      </w:r>
      <w:r w:rsidR="00125FB8">
        <w:rPr>
          <w:b/>
          <w:position w:val="1"/>
        </w:rPr>
        <w:t xml:space="preserve"> Finance-IT</w:t>
      </w:r>
    </w:p>
    <w:p w14:paraId="74C1BBCF" w14:textId="619C7E58" w:rsidR="00CE15CD" w:rsidRPr="004B56DE" w:rsidRDefault="00535AFB" w:rsidP="00CE15CD">
      <w:pPr>
        <w:pStyle w:val="NoSpacing"/>
        <w:rPr>
          <w:b/>
        </w:rPr>
      </w:pPr>
      <w:r w:rsidRPr="004B56DE">
        <w:rPr>
          <w:b/>
        </w:rPr>
        <w:t xml:space="preserve">Role        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="00125FB8">
        <w:rPr>
          <w:b/>
        </w:rPr>
        <w:t xml:space="preserve">ABAP </w:t>
      </w:r>
      <w:r w:rsidR="00125FB8" w:rsidRPr="004B56DE">
        <w:rPr>
          <w:b/>
        </w:rPr>
        <w:t>Consultant</w:t>
      </w:r>
    </w:p>
    <w:p w14:paraId="74C1BBD0" w14:textId="755FA905" w:rsidR="00074238" w:rsidRPr="004B56DE" w:rsidRDefault="00535AFB" w:rsidP="00CE15CD">
      <w:pPr>
        <w:pStyle w:val="NoSpacing"/>
        <w:rPr>
          <w:b/>
        </w:rPr>
      </w:pPr>
      <w:r w:rsidRPr="004B56DE">
        <w:rPr>
          <w:b/>
        </w:rPr>
        <w:lastRenderedPageBreak/>
        <w:t xml:space="preserve">Industry 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="000139D6" w:rsidRPr="000139D6">
        <w:rPr>
          <w:b/>
        </w:rPr>
        <w:t>Computer hardware Computer software</w:t>
      </w:r>
    </w:p>
    <w:p w14:paraId="74C1BBD1" w14:textId="7E34EEE8" w:rsidR="00CE15CD" w:rsidRPr="004B56DE" w:rsidRDefault="00535AFB" w:rsidP="00CE15CD">
      <w:pPr>
        <w:pStyle w:val="NoSpacing"/>
        <w:rPr>
          <w:b/>
        </w:rPr>
      </w:pPr>
      <w:r w:rsidRPr="004B56DE">
        <w:rPr>
          <w:b/>
        </w:rPr>
        <w:t>Durat</w:t>
      </w:r>
      <w:r w:rsidR="00A22B73" w:rsidRPr="004B56DE">
        <w:rPr>
          <w:b/>
        </w:rPr>
        <w:t xml:space="preserve">ion    </w:t>
      </w:r>
      <w:proofErr w:type="gramStart"/>
      <w:r w:rsidR="00A22B73" w:rsidRPr="004B56DE">
        <w:rPr>
          <w:b/>
        </w:rPr>
        <w:t xml:space="preserve">  :</w:t>
      </w:r>
      <w:proofErr w:type="gramEnd"/>
      <w:r w:rsidR="00A22B73" w:rsidRPr="004B56DE">
        <w:rPr>
          <w:b/>
        </w:rPr>
        <w:t xml:space="preserve"> </w:t>
      </w:r>
      <w:r w:rsidR="00DE11CC">
        <w:rPr>
          <w:b/>
        </w:rPr>
        <w:t>Jan</w:t>
      </w:r>
      <w:r w:rsidR="00A22B73" w:rsidRPr="004B56DE">
        <w:rPr>
          <w:b/>
        </w:rPr>
        <w:t xml:space="preserve"> 201</w:t>
      </w:r>
      <w:r w:rsidR="00DE11CC">
        <w:rPr>
          <w:b/>
        </w:rPr>
        <w:t>8</w:t>
      </w:r>
      <w:r w:rsidRPr="004B56DE">
        <w:rPr>
          <w:b/>
        </w:rPr>
        <w:t xml:space="preserve"> to</w:t>
      </w:r>
      <w:r w:rsidR="00D5079E">
        <w:rPr>
          <w:b/>
        </w:rPr>
        <w:t xml:space="preserve"> </w:t>
      </w:r>
      <w:r w:rsidR="000156AE">
        <w:rPr>
          <w:b/>
        </w:rPr>
        <w:t>May</w:t>
      </w:r>
      <w:r w:rsidR="00E37929" w:rsidRPr="004B56DE">
        <w:rPr>
          <w:b/>
        </w:rPr>
        <w:t xml:space="preserve"> 20</w:t>
      </w:r>
      <w:r w:rsidR="000156AE">
        <w:rPr>
          <w:b/>
        </w:rPr>
        <w:t>19</w:t>
      </w:r>
    </w:p>
    <w:p w14:paraId="74C1BBD2" w14:textId="77777777" w:rsidR="00CE15CD" w:rsidRPr="004B56DE" w:rsidRDefault="00535AFB" w:rsidP="00A22B73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  <w:proofErr w:type="gramStart"/>
      <w:r w:rsidRPr="004B56DE">
        <w:rPr>
          <w:b/>
        </w:rPr>
        <w:t>Description :</w:t>
      </w:r>
      <w:proofErr w:type="gramEnd"/>
    </w:p>
    <w:p w14:paraId="74C1BBD3" w14:textId="15551DB2" w:rsidR="00A22B73" w:rsidRPr="004B56DE" w:rsidRDefault="00535AFB" w:rsidP="00A22B73">
      <w:pPr>
        <w:widowControl w:val="0"/>
        <w:autoSpaceDE w:val="0"/>
        <w:autoSpaceDN w:val="0"/>
        <w:adjustRightInd w:val="0"/>
        <w:spacing w:after="0" w:line="240" w:lineRule="auto"/>
      </w:pPr>
      <w:r w:rsidRPr="004B56DE">
        <w:t xml:space="preserve">The project responsibility involves </w:t>
      </w:r>
      <w:r w:rsidR="007C01FB" w:rsidRPr="004B56DE">
        <w:t>implementation of SAP notes</w:t>
      </w:r>
      <w:r w:rsidR="007C01FB">
        <w:t>,</w:t>
      </w:r>
      <w:r w:rsidR="007C01FB" w:rsidRPr="004B56DE">
        <w:t xml:space="preserve"> </w:t>
      </w:r>
      <w:r w:rsidRPr="004B56DE">
        <w:t xml:space="preserve">feasibility study of new developments, changes in the existing developments. </w:t>
      </w:r>
      <w:r w:rsidR="00444BDE" w:rsidRPr="00444BDE">
        <w:rPr>
          <w:bCs/>
        </w:rPr>
        <w:t>As part of this project HP is migrating from ECC 6.0 to S4 Hana.</w:t>
      </w:r>
    </w:p>
    <w:p w14:paraId="74C1BBD4" w14:textId="77777777" w:rsidR="00A22B73" w:rsidRPr="004B56DE" w:rsidRDefault="00A22B73" w:rsidP="00A22B73">
      <w:pPr>
        <w:widowControl w:val="0"/>
        <w:autoSpaceDE w:val="0"/>
        <w:autoSpaceDN w:val="0"/>
        <w:adjustRightInd w:val="0"/>
        <w:spacing w:after="0" w:line="240" w:lineRule="auto"/>
      </w:pPr>
    </w:p>
    <w:p w14:paraId="74C1BBD5" w14:textId="77777777" w:rsidR="008B0B4E" w:rsidRPr="004B56DE" w:rsidRDefault="00535AFB" w:rsidP="00A22B73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  <w:r w:rsidRPr="004B56DE">
        <w:rPr>
          <w:b/>
        </w:rPr>
        <w:t>Objects:</w:t>
      </w:r>
    </w:p>
    <w:p w14:paraId="526E4FFD" w14:textId="77777777" w:rsidR="00B00B60" w:rsidRPr="00B00B60" w:rsidRDefault="00B00B60" w:rsidP="00B00B60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rPr>
          <w:bCs/>
        </w:rPr>
      </w:pPr>
      <w:r w:rsidRPr="00B00B60">
        <w:rPr>
          <w:bCs/>
        </w:rPr>
        <w:t xml:space="preserve">Developed a report program for a mass update of variants. Which helped users to update thousands of variants at once. </w:t>
      </w:r>
    </w:p>
    <w:p w14:paraId="6CFF7373" w14:textId="783DF4BC" w:rsidR="00B00B60" w:rsidRPr="00B00B60" w:rsidRDefault="00B00B60" w:rsidP="00B00B60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rPr>
          <w:bCs/>
        </w:rPr>
      </w:pPr>
      <w:r w:rsidRPr="00B00B60">
        <w:rPr>
          <w:bCs/>
        </w:rPr>
        <w:t>Developed a report program to migrate open invoices</w:t>
      </w:r>
      <w:r w:rsidR="00DC3B39">
        <w:rPr>
          <w:bCs/>
        </w:rPr>
        <w:t xml:space="preserve"> from legacy system to </w:t>
      </w:r>
      <w:r w:rsidR="00510B67">
        <w:rPr>
          <w:bCs/>
        </w:rPr>
        <w:t>new S4</w:t>
      </w:r>
      <w:r w:rsidRPr="00B00B60">
        <w:rPr>
          <w:bCs/>
        </w:rPr>
        <w:t xml:space="preserve">.  </w:t>
      </w:r>
    </w:p>
    <w:p w14:paraId="1EFCFB1D" w14:textId="77777777" w:rsidR="00B00B60" w:rsidRPr="00B00B60" w:rsidRDefault="00B00B60" w:rsidP="00B00B60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rPr>
          <w:bCs/>
        </w:rPr>
      </w:pPr>
      <w:r w:rsidRPr="00B00B60">
        <w:rPr>
          <w:bCs/>
        </w:rPr>
        <w:t xml:space="preserve">Developed two report programs, one to get </w:t>
      </w:r>
      <w:proofErr w:type="spellStart"/>
      <w:r w:rsidRPr="00B00B60">
        <w:rPr>
          <w:bCs/>
        </w:rPr>
        <w:t>idoc</w:t>
      </w:r>
      <w:proofErr w:type="spellEnd"/>
      <w:r w:rsidRPr="00B00B60">
        <w:rPr>
          <w:bCs/>
        </w:rPr>
        <w:t xml:space="preserve"> mapping fallouts from PI/PO and will update the table, other is to provide a report to users.</w:t>
      </w:r>
    </w:p>
    <w:p w14:paraId="6A3A5695" w14:textId="77777777" w:rsidR="00B00B60" w:rsidRPr="00B00B60" w:rsidRDefault="00B00B60" w:rsidP="00B00B60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rPr>
          <w:bCs/>
        </w:rPr>
      </w:pPr>
      <w:r w:rsidRPr="00B00B60">
        <w:rPr>
          <w:bCs/>
        </w:rPr>
        <w:t xml:space="preserve">Worked on SLT implementation, to make ECC system capable to connect SLT, implemented 268+ SAP Notes to make this happen.  </w:t>
      </w:r>
    </w:p>
    <w:p w14:paraId="5B18842B" w14:textId="77777777" w:rsidR="00B00B60" w:rsidRPr="00B00B60" w:rsidRDefault="00B00B60" w:rsidP="00B00B60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rPr>
          <w:bCs/>
        </w:rPr>
      </w:pPr>
      <w:r w:rsidRPr="00B00B60">
        <w:rPr>
          <w:bCs/>
        </w:rPr>
        <w:t>Working on an extractor to get master data hierarchies like company code, Segments, Profit centers, and Balance sheet hierarchies.</w:t>
      </w:r>
    </w:p>
    <w:p w14:paraId="569350FE" w14:textId="77777777" w:rsidR="00B00B60" w:rsidRPr="00B00B60" w:rsidRDefault="00B00B60" w:rsidP="00B00B60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rPr>
          <w:bCs/>
        </w:rPr>
      </w:pPr>
      <w:r w:rsidRPr="00B00B60">
        <w:rPr>
          <w:bCs/>
        </w:rPr>
        <w:t xml:space="preserve">Working on enhancement to restrict users to not reset cleared items, as open items are moving to S4. </w:t>
      </w:r>
    </w:p>
    <w:p w14:paraId="63D42C02" w14:textId="237EBE4E" w:rsidR="00356902" w:rsidRPr="00B00B60" w:rsidRDefault="00B00B60" w:rsidP="00B00B60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rPr>
          <w:bCs/>
        </w:rPr>
      </w:pPr>
      <w:r w:rsidRPr="00B00B60">
        <w:rPr>
          <w:bCs/>
        </w:rPr>
        <w:t xml:space="preserve">Working on building new Validations and Substitutions which will trigger while posting an accounting document. </w:t>
      </w:r>
    </w:p>
    <w:p w14:paraId="74C1BBDC" w14:textId="77777777" w:rsidR="00C831EE" w:rsidRPr="004B56DE" w:rsidRDefault="00C831EE" w:rsidP="00A22B73">
      <w:pPr>
        <w:widowControl w:val="0"/>
        <w:autoSpaceDE w:val="0"/>
        <w:autoSpaceDN w:val="0"/>
        <w:adjustRightInd w:val="0"/>
        <w:spacing w:after="0" w:line="240" w:lineRule="auto"/>
      </w:pPr>
    </w:p>
    <w:p w14:paraId="74C1BBDD" w14:textId="2B485AEF" w:rsidR="00A22B73" w:rsidRPr="004B56DE" w:rsidRDefault="00535AFB" w:rsidP="00A22B73">
      <w:pPr>
        <w:pStyle w:val="NoSpacing"/>
        <w:rPr>
          <w:b/>
        </w:rPr>
      </w:pPr>
      <w:r w:rsidRPr="004B56DE">
        <w:rPr>
          <w:b/>
        </w:rPr>
        <w:t xml:space="preserve">Project </w:t>
      </w:r>
      <w:r w:rsidR="00CE328F">
        <w:rPr>
          <w:b/>
        </w:rPr>
        <w:t>6</w:t>
      </w:r>
      <w:r w:rsidRPr="004B56DE">
        <w:rPr>
          <w:b/>
        </w:rPr>
        <w:t xml:space="preserve">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="00E3237C" w:rsidRPr="00E3237C">
        <w:rPr>
          <w:b/>
        </w:rPr>
        <w:t>Venus Integration Project</w:t>
      </w:r>
    </w:p>
    <w:p w14:paraId="74C1BBDE" w14:textId="6DFAC112" w:rsidR="0006306B" w:rsidRPr="004B56DE" w:rsidRDefault="00535AFB" w:rsidP="00A22B73">
      <w:pPr>
        <w:pStyle w:val="NoSpacing"/>
        <w:rPr>
          <w:b/>
        </w:rPr>
      </w:pPr>
      <w:r w:rsidRPr="004B56DE">
        <w:rPr>
          <w:b/>
        </w:rPr>
        <w:t xml:space="preserve">Company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="00E3237C" w:rsidRPr="008740B5">
        <w:rPr>
          <w:b/>
          <w:position w:val="1"/>
        </w:rPr>
        <w:t>Hewlett-Packard</w:t>
      </w:r>
      <w:r w:rsidR="00E3237C">
        <w:rPr>
          <w:b/>
          <w:position w:val="1"/>
        </w:rPr>
        <w:t xml:space="preserve"> Finance-IT</w:t>
      </w:r>
    </w:p>
    <w:p w14:paraId="74C1BBDF" w14:textId="6A7354AE" w:rsidR="00A22B73" w:rsidRPr="004B56DE" w:rsidRDefault="00535AFB" w:rsidP="00A22B73">
      <w:pPr>
        <w:pStyle w:val="NoSpacing"/>
        <w:rPr>
          <w:b/>
        </w:rPr>
      </w:pPr>
      <w:r w:rsidRPr="004B56DE">
        <w:rPr>
          <w:b/>
        </w:rPr>
        <w:t xml:space="preserve">Role        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="00E3237C">
        <w:rPr>
          <w:b/>
        </w:rPr>
        <w:t>ABAP Consultant</w:t>
      </w:r>
    </w:p>
    <w:p w14:paraId="74C1BBE1" w14:textId="2E97FA52" w:rsidR="004F0134" w:rsidRPr="004B56DE" w:rsidRDefault="00535AFB" w:rsidP="004F0134">
      <w:pPr>
        <w:pStyle w:val="NoSpacing"/>
        <w:rPr>
          <w:b/>
        </w:rPr>
      </w:pPr>
      <w:r w:rsidRPr="004B56DE">
        <w:rPr>
          <w:b/>
        </w:rPr>
        <w:t xml:space="preserve">Industry 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="00E3237C" w:rsidRPr="000139D6">
        <w:rPr>
          <w:b/>
        </w:rPr>
        <w:t>Computer hardware Computer software</w:t>
      </w:r>
    </w:p>
    <w:p w14:paraId="74C1BBE2" w14:textId="40BFEE27" w:rsidR="00A22B73" w:rsidRPr="004B56DE" w:rsidRDefault="00535AFB" w:rsidP="00A22B73">
      <w:pPr>
        <w:pStyle w:val="NoSpacing"/>
        <w:rPr>
          <w:b/>
        </w:rPr>
      </w:pPr>
      <w:r w:rsidRPr="004B56DE">
        <w:rPr>
          <w:b/>
        </w:rPr>
        <w:t xml:space="preserve">Duration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May 2017 to </w:t>
      </w:r>
      <w:proofErr w:type="gramStart"/>
      <w:r w:rsidR="007C01FB">
        <w:rPr>
          <w:b/>
        </w:rPr>
        <w:t xml:space="preserve">De </w:t>
      </w:r>
      <w:r w:rsidRPr="004B56DE">
        <w:rPr>
          <w:b/>
        </w:rPr>
        <w:t xml:space="preserve"> 2017</w:t>
      </w:r>
      <w:proofErr w:type="gramEnd"/>
    </w:p>
    <w:p w14:paraId="74C1BBE3" w14:textId="77777777" w:rsidR="00A22B73" w:rsidRPr="004B56DE" w:rsidRDefault="00535AFB" w:rsidP="00A22B73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  <w:proofErr w:type="gramStart"/>
      <w:r w:rsidRPr="004B56DE">
        <w:rPr>
          <w:b/>
        </w:rPr>
        <w:t>Description :</w:t>
      </w:r>
      <w:proofErr w:type="gramEnd"/>
      <w:r w:rsidRPr="004B56DE">
        <w:rPr>
          <w:b/>
        </w:rPr>
        <w:t xml:space="preserve">  </w:t>
      </w:r>
    </w:p>
    <w:p w14:paraId="74C1BBE4" w14:textId="7E9F9795" w:rsidR="00A22B73" w:rsidRPr="004B56DE" w:rsidRDefault="004A6D53" w:rsidP="00A22B73">
      <w:pPr>
        <w:widowControl w:val="0"/>
        <w:autoSpaceDE w:val="0"/>
        <w:autoSpaceDN w:val="0"/>
        <w:adjustRightInd w:val="0"/>
        <w:spacing w:after="0" w:line="240" w:lineRule="auto"/>
      </w:pPr>
      <w:r w:rsidRPr="004A6D53">
        <w:t>As part of this project Samsung A3 Print portfolio is integrated with HP Inc.</w:t>
      </w:r>
    </w:p>
    <w:p w14:paraId="74C1BBE5" w14:textId="77777777" w:rsidR="00A22B73" w:rsidRPr="004B56DE" w:rsidRDefault="00A22B73" w:rsidP="00A22B73">
      <w:pPr>
        <w:widowControl w:val="0"/>
        <w:autoSpaceDE w:val="0"/>
        <w:autoSpaceDN w:val="0"/>
        <w:adjustRightInd w:val="0"/>
        <w:spacing w:after="0" w:line="240" w:lineRule="auto"/>
      </w:pPr>
    </w:p>
    <w:p w14:paraId="74C1BBE6" w14:textId="77777777" w:rsidR="00A60D57" w:rsidRPr="004B56DE" w:rsidRDefault="00535AFB" w:rsidP="00311B16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  <w:r w:rsidRPr="004B56DE">
        <w:rPr>
          <w:b/>
        </w:rPr>
        <w:t>Objects:</w:t>
      </w:r>
    </w:p>
    <w:p w14:paraId="08AFD5A1" w14:textId="77777777" w:rsidR="00650DB3" w:rsidRPr="00650DB3" w:rsidRDefault="00650DB3" w:rsidP="00650DB3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rPr>
          <w:bCs/>
        </w:rPr>
      </w:pPr>
      <w:r w:rsidRPr="00650DB3">
        <w:rPr>
          <w:bCs/>
        </w:rPr>
        <w:t>Implemented an interface between HP’s finance system and XI.to send finance related information via HTTPS.</w:t>
      </w:r>
    </w:p>
    <w:p w14:paraId="5CA33E07" w14:textId="77777777" w:rsidR="00650DB3" w:rsidRPr="00650DB3" w:rsidRDefault="00650DB3" w:rsidP="00650DB3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rPr>
          <w:bCs/>
        </w:rPr>
      </w:pPr>
      <w:r w:rsidRPr="00650DB3">
        <w:rPr>
          <w:bCs/>
        </w:rPr>
        <w:t>Developed two report programs to Send/Resend accounting document information to newly acquired SAMSUNG ECC box with middleware as XI via HTTPS.</w:t>
      </w:r>
    </w:p>
    <w:p w14:paraId="7D8F89C0" w14:textId="77777777" w:rsidR="00650DB3" w:rsidRPr="00650DB3" w:rsidRDefault="00650DB3" w:rsidP="00650DB3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rPr>
          <w:bCs/>
        </w:rPr>
      </w:pPr>
      <w:r w:rsidRPr="00650DB3">
        <w:rPr>
          <w:bCs/>
        </w:rPr>
        <w:t xml:space="preserve">Implemented an enhancement to restrict </w:t>
      </w:r>
      <w:proofErr w:type="spellStart"/>
      <w:r w:rsidRPr="00650DB3">
        <w:rPr>
          <w:bCs/>
        </w:rPr>
        <w:t>idoc</w:t>
      </w:r>
      <w:proofErr w:type="spellEnd"/>
      <w:r w:rsidRPr="00650DB3">
        <w:rPr>
          <w:bCs/>
        </w:rPr>
        <w:t xml:space="preserve"> processing if it contains duplicate reference key.</w:t>
      </w:r>
    </w:p>
    <w:p w14:paraId="2EAEF312" w14:textId="5F4718B8" w:rsidR="00650DB3" w:rsidRPr="00650DB3" w:rsidRDefault="00650DB3" w:rsidP="00650DB3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rPr>
          <w:bCs/>
        </w:rPr>
      </w:pPr>
      <w:r w:rsidRPr="00650DB3">
        <w:rPr>
          <w:bCs/>
        </w:rPr>
        <w:t>Developed an extractor to migrate open invoice from SAMSUNG system to HP’s system.</w:t>
      </w:r>
    </w:p>
    <w:p w14:paraId="74C1BBF1" w14:textId="77777777" w:rsidR="007F18E6" w:rsidRPr="004B56DE" w:rsidRDefault="007F18E6" w:rsidP="007F18E6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bCs/>
        </w:rPr>
      </w:pPr>
    </w:p>
    <w:p w14:paraId="74C1BBF2" w14:textId="3D62A4B2" w:rsidR="00D807E5" w:rsidRPr="0028358E" w:rsidRDefault="00535AFB" w:rsidP="0028358E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ook Antiqua" w:hAnsi="Book Antiqua"/>
          <w:b/>
          <w:sz w:val="20"/>
          <w:szCs w:val="20"/>
          <w:lang w:bidi="en-US"/>
        </w:rPr>
      </w:pPr>
      <w:r w:rsidRPr="004B56DE">
        <w:rPr>
          <w:b/>
        </w:rPr>
        <w:t xml:space="preserve">Project </w:t>
      </w:r>
      <w:r w:rsidR="00CE328F">
        <w:rPr>
          <w:b/>
        </w:rPr>
        <w:t>7</w:t>
      </w:r>
      <w:r w:rsidRPr="004B56DE">
        <w:rPr>
          <w:b/>
        </w:rPr>
        <w:t xml:space="preserve">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="0028358E" w:rsidRPr="0028358E">
        <w:rPr>
          <w:b/>
        </w:rPr>
        <w:t>SRS Divestiture Management Office (DMO).</w:t>
      </w:r>
      <w:r w:rsidR="0028358E">
        <w:rPr>
          <w:rFonts w:ascii="Book Antiqua" w:hAnsi="Book Antiqua"/>
          <w:b/>
          <w:sz w:val="20"/>
          <w:szCs w:val="20"/>
          <w:lang w:bidi="en-US"/>
        </w:rPr>
        <w:t xml:space="preserve"> </w:t>
      </w:r>
    </w:p>
    <w:p w14:paraId="74C1BBF3" w14:textId="18076D5A" w:rsidR="0006306B" w:rsidRPr="004B56DE" w:rsidRDefault="00535AFB" w:rsidP="00D807E5">
      <w:pPr>
        <w:pStyle w:val="NoSpacing"/>
        <w:rPr>
          <w:b/>
        </w:rPr>
      </w:pPr>
      <w:r w:rsidRPr="004B56DE">
        <w:rPr>
          <w:b/>
        </w:rPr>
        <w:t xml:space="preserve">Company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="0028358E" w:rsidRPr="008740B5">
        <w:rPr>
          <w:b/>
          <w:position w:val="1"/>
        </w:rPr>
        <w:t>Hewlett-Packard</w:t>
      </w:r>
      <w:r w:rsidR="0028358E">
        <w:rPr>
          <w:b/>
          <w:position w:val="1"/>
        </w:rPr>
        <w:t xml:space="preserve"> Finance-IT</w:t>
      </w:r>
    </w:p>
    <w:p w14:paraId="74C1BBF5" w14:textId="2F9B9256" w:rsidR="004F0134" w:rsidRPr="004B56DE" w:rsidRDefault="00535AFB" w:rsidP="004F0134">
      <w:pPr>
        <w:pStyle w:val="NoSpacing"/>
        <w:rPr>
          <w:b/>
        </w:rPr>
      </w:pPr>
      <w:r w:rsidRPr="004B56DE">
        <w:rPr>
          <w:b/>
        </w:rPr>
        <w:t xml:space="preserve">Role        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="00A93E70" w:rsidRPr="004B56DE">
        <w:rPr>
          <w:b/>
        </w:rPr>
        <w:t xml:space="preserve">ABAP </w:t>
      </w:r>
      <w:r w:rsidR="0028358E">
        <w:rPr>
          <w:b/>
        </w:rPr>
        <w:t>Consultant</w:t>
      </w:r>
    </w:p>
    <w:p w14:paraId="74C1BBF6" w14:textId="4E610802" w:rsidR="004F0134" w:rsidRPr="004B56DE" w:rsidRDefault="00535AFB" w:rsidP="004F0134">
      <w:pPr>
        <w:pStyle w:val="NoSpacing"/>
        <w:rPr>
          <w:b/>
        </w:rPr>
      </w:pPr>
      <w:r w:rsidRPr="004B56DE">
        <w:rPr>
          <w:b/>
        </w:rPr>
        <w:t xml:space="preserve">Industry 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="0028358E" w:rsidRPr="000139D6">
        <w:rPr>
          <w:b/>
        </w:rPr>
        <w:t>Computer hardware Computer software</w:t>
      </w:r>
    </w:p>
    <w:p w14:paraId="74C1BBF7" w14:textId="5B056E04" w:rsidR="00D807E5" w:rsidRPr="004B56DE" w:rsidRDefault="00535AFB" w:rsidP="00D807E5">
      <w:pPr>
        <w:pStyle w:val="NoSpacing"/>
        <w:rPr>
          <w:b/>
        </w:rPr>
      </w:pPr>
      <w:r w:rsidRPr="004B56DE">
        <w:rPr>
          <w:b/>
        </w:rPr>
        <w:t>Durat</w:t>
      </w:r>
      <w:r w:rsidR="00A93E70" w:rsidRPr="004B56DE">
        <w:rPr>
          <w:b/>
        </w:rPr>
        <w:t xml:space="preserve">ion    </w:t>
      </w:r>
      <w:proofErr w:type="gramStart"/>
      <w:r w:rsidR="00A93E70" w:rsidRPr="004B56DE">
        <w:rPr>
          <w:b/>
        </w:rPr>
        <w:t xml:space="preserve">  :</w:t>
      </w:r>
      <w:proofErr w:type="gramEnd"/>
      <w:r w:rsidR="00A93E70" w:rsidRPr="004B56DE">
        <w:rPr>
          <w:b/>
        </w:rPr>
        <w:t xml:space="preserve"> </w:t>
      </w:r>
      <w:r w:rsidR="00897B16">
        <w:rPr>
          <w:b/>
        </w:rPr>
        <w:t>Aug</w:t>
      </w:r>
      <w:r w:rsidR="00A93E70" w:rsidRPr="004B56DE">
        <w:rPr>
          <w:b/>
        </w:rPr>
        <w:t xml:space="preserve"> 2016</w:t>
      </w:r>
      <w:r w:rsidRPr="004B56DE">
        <w:rPr>
          <w:b/>
        </w:rPr>
        <w:t xml:space="preserve"> to </w:t>
      </w:r>
      <w:r w:rsidR="00897B16">
        <w:rPr>
          <w:b/>
        </w:rPr>
        <w:t>Apr</w:t>
      </w:r>
      <w:r w:rsidR="00A93E70" w:rsidRPr="004B56DE">
        <w:rPr>
          <w:b/>
        </w:rPr>
        <w:t xml:space="preserve"> 201</w:t>
      </w:r>
      <w:r w:rsidR="00897B16">
        <w:rPr>
          <w:b/>
        </w:rPr>
        <w:t>7</w:t>
      </w:r>
      <w:r w:rsidRPr="004B56DE">
        <w:rPr>
          <w:b/>
        </w:rPr>
        <w:tab/>
      </w:r>
    </w:p>
    <w:p w14:paraId="74C1BBF8" w14:textId="77777777" w:rsidR="00D807E5" w:rsidRPr="004B56DE" w:rsidRDefault="00535AFB" w:rsidP="00D807E5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  <w:proofErr w:type="gramStart"/>
      <w:r w:rsidRPr="004B56DE">
        <w:rPr>
          <w:b/>
        </w:rPr>
        <w:t>Description :</w:t>
      </w:r>
      <w:proofErr w:type="gramEnd"/>
      <w:r w:rsidRPr="004B56DE">
        <w:rPr>
          <w:b/>
        </w:rPr>
        <w:t xml:space="preserve">  </w:t>
      </w:r>
    </w:p>
    <w:p w14:paraId="3650D529" w14:textId="77777777" w:rsidR="007D1085" w:rsidRPr="007D1085" w:rsidRDefault="007D1085" w:rsidP="007D1085">
      <w:pPr>
        <w:widowControl w:val="0"/>
        <w:autoSpaceDE w:val="0"/>
        <w:autoSpaceDN w:val="0"/>
        <w:adjustRightInd w:val="0"/>
        <w:spacing w:after="0" w:line="240" w:lineRule="auto"/>
        <w:rPr>
          <w:rFonts w:ascii="Book Antiqua" w:hAnsi="Book Antiqua"/>
          <w:sz w:val="20"/>
          <w:szCs w:val="20"/>
        </w:rPr>
      </w:pPr>
      <w:r w:rsidRPr="007D1085">
        <w:t>As part of this project HPE’s Enterprise service part is merge with CSC Pvt. Ltd.</w:t>
      </w:r>
    </w:p>
    <w:p w14:paraId="74C1BBF9" w14:textId="304731DE" w:rsidR="00A93E70" w:rsidRPr="004B56DE" w:rsidRDefault="00A93E70" w:rsidP="00D807E5">
      <w:pPr>
        <w:widowControl w:val="0"/>
        <w:autoSpaceDE w:val="0"/>
        <w:autoSpaceDN w:val="0"/>
        <w:adjustRightInd w:val="0"/>
        <w:spacing w:after="0" w:line="240" w:lineRule="auto"/>
      </w:pPr>
    </w:p>
    <w:p w14:paraId="530D84B7" w14:textId="77777777" w:rsidR="007D1085" w:rsidRPr="004B56DE" w:rsidRDefault="007D1085" w:rsidP="007D1085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  <w:r w:rsidRPr="004B56DE">
        <w:rPr>
          <w:b/>
        </w:rPr>
        <w:t>Objects:</w:t>
      </w:r>
    </w:p>
    <w:p w14:paraId="4CA8F8C9" w14:textId="77777777" w:rsidR="00033052" w:rsidRPr="00033052" w:rsidRDefault="00033052" w:rsidP="00033052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rPr>
          <w:bCs/>
        </w:rPr>
      </w:pPr>
      <w:r w:rsidRPr="00033052">
        <w:rPr>
          <w:bCs/>
        </w:rPr>
        <w:t>Developed a tool to extend vendors to new company codes and new purchase orgs without creating change pointers.</w:t>
      </w:r>
    </w:p>
    <w:p w14:paraId="095D19BE" w14:textId="77777777" w:rsidR="00033052" w:rsidRPr="00033052" w:rsidRDefault="00033052" w:rsidP="00033052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rPr>
          <w:bCs/>
        </w:rPr>
      </w:pPr>
      <w:r w:rsidRPr="00033052">
        <w:rPr>
          <w:bCs/>
        </w:rPr>
        <w:t>Developed a tool to retrieve vendors details based on respective source company code and purchase org.</w:t>
      </w:r>
    </w:p>
    <w:p w14:paraId="53B13A3B" w14:textId="77777777" w:rsidR="00033052" w:rsidRPr="00033052" w:rsidRDefault="00033052" w:rsidP="00033052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rPr>
          <w:bCs/>
        </w:rPr>
      </w:pPr>
      <w:r w:rsidRPr="00033052">
        <w:rPr>
          <w:bCs/>
        </w:rPr>
        <w:lastRenderedPageBreak/>
        <w:t>Developed a report to append Authorization value to vendors at general data level as well as company code level.</w:t>
      </w:r>
    </w:p>
    <w:p w14:paraId="74C1BBFE" w14:textId="1C0D0B02" w:rsidR="003C4A2B" w:rsidRPr="004B56DE" w:rsidRDefault="00033052" w:rsidP="00A22B73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</w:pPr>
      <w:r w:rsidRPr="00033052">
        <w:rPr>
          <w:bCs/>
        </w:rPr>
        <w:t xml:space="preserve">Involving in enhancing all reports which business using for vendor details extraction based on authorization.  </w:t>
      </w:r>
    </w:p>
    <w:p w14:paraId="74C1BBFF" w14:textId="77777777" w:rsidR="007F18E6" w:rsidRPr="004B56DE" w:rsidRDefault="007F18E6" w:rsidP="00A22B73">
      <w:pPr>
        <w:widowControl w:val="0"/>
        <w:autoSpaceDE w:val="0"/>
        <w:autoSpaceDN w:val="0"/>
        <w:adjustRightInd w:val="0"/>
        <w:spacing w:after="0" w:line="240" w:lineRule="auto"/>
      </w:pPr>
    </w:p>
    <w:p w14:paraId="1F6E5B0D" w14:textId="358533F4" w:rsidR="001B2DBE" w:rsidRPr="0028358E" w:rsidRDefault="001B2DBE" w:rsidP="001B2DBE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Book Antiqua" w:hAnsi="Book Antiqua"/>
          <w:b/>
          <w:sz w:val="20"/>
          <w:szCs w:val="20"/>
          <w:lang w:bidi="en-US"/>
        </w:rPr>
      </w:pPr>
      <w:r w:rsidRPr="004B56DE">
        <w:rPr>
          <w:b/>
        </w:rPr>
        <w:t xml:space="preserve">Project </w:t>
      </w:r>
      <w:r w:rsidR="00CE328F">
        <w:rPr>
          <w:b/>
        </w:rPr>
        <w:t>8</w:t>
      </w:r>
      <w:r w:rsidRPr="004B56DE">
        <w:rPr>
          <w:b/>
        </w:rPr>
        <w:t xml:space="preserve">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="00493FF1" w:rsidRPr="00493FF1">
        <w:rPr>
          <w:b/>
          <w:position w:val="1"/>
        </w:rPr>
        <w:t>GPG Decommission.</w:t>
      </w:r>
      <w:r>
        <w:rPr>
          <w:rFonts w:ascii="Book Antiqua" w:hAnsi="Book Antiqua"/>
          <w:b/>
          <w:sz w:val="20"/>
          <w:szCs w:val="20"/>
          <w:lang w:bidi="en-US"/>
        </w:rPr>
        <w:t xml:space="preserve"> </w:t>
      </w:r>
    </w:p>
    <w:p w14:paraId="67A7BAE4" w14:textId="77777777" w:rsidR="001B2DBE" w:rsidRPr="004B56DE" w:rsidRDefault="001B2DBE" w:rsidP="001B2DBE">
      <w:pPr>
        <w:pStyle w:val="NoSpacing"/>
        <w:rPr>
          <w:b/>
        </w:rPr>
      </w:pPr>
      <w:r w:rsidRPr="004B56DE">
        <w:rPr>
          <w:b/>
        </w:rPr>
        <w:t xml:space="preserve">Company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Pr="008740B5">
        <w:rPr>
          <w:b/>
          <w:position w:val="1"/>
        </w:rPr>
        <w:t>Hewlett-Packard</w:t>
      </w:r>
      <w:r>
        <w:rPr>
          <w:b/>
          <w:position w:val="1"/>
        </w:rPr>
        <w:t xml:space="preserve"> Finance-IT</w:t>
      </w:r>
    </w:p>
    <w:p w14:paraId="28B9AD5F" w14:textId="77777777" w:rsidR="001B2DBE" w:rsidRPr="004B56DE" w:rsidRDefault="001B2DBE" w:rsidP="001B2DBE">
      <w:pPr>
        <w:pStyle w:val="NoSpacing"/>
        <w:rPr>
          <w:b/>
        </w:rPr>
      </w:pPr>
      <w:r w:rsidRPr="004B56DE">
        <w:rPr>
          <w:b/>
        </w:rPr>
        <w:t xml:space="preserve">Role        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ABAP </w:t>
      </w:r>
      <w:r>
        <w:rPr>
          <w:b/>
        </w:rPr>
        <w:t>Consultant</w:t>
      </w:r>
    </w:p>
    <w:p w14:paraId="763CE89B" w14:textId="77777777" w:rsidR="001B2DBE" w:rsidRPr="004B56DE" w:rsidRDefault="001B2DBE" w:rsidP="001B2DBE">
      <w:pPr>
        <w:pStyle w:val="NoSpacing"/>
        <w:rPr>
          <w:b/>
        </w:rPr>
      </w:pPr>
      <w:r w:rsidRPr="004B56DE">
        <w:rPr>
          <w:b/>
        </w:rPr>
        <w:t xml:space="preserve">Industry 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Pr="000139D6">
        <w:rPr>
          <w:b/>
        </w:rPr>
        <w:t>Computer hardware Computer software</w:t>
      </w:r>
    </w:p>
    <w:p w14:paraId="19B46D02" w14:textId="6F86DCD1" w:rsidR="001B2DBE" w:rsidRPr="004B56DE" w:rsidRDefault="001B2DBE" w:rsidP="001B2DBE">
      <w:pPr>
        <w:pStyle w:val="NoSpacing"/>
        <w:rPr>
          <w:b/>
        </w:rPr>
      </w:pPr>
      <w:r w:rsidRPr="004B56DE">
        <w:rPr>
          <w:b/>
        </w:rPr>
        <w:t xml:space="preserve">Duration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="00493FF1">
        <w:rPr>
          <w:b/>
        </w:rPr>
        <w:t>Nov</w:t>
      </w:r>
      <w:r w:rsidRPr="004B56DE">
        <w:rPr>
          <w:b/>
        </w:rPr>
        <w:t xml:space="preserve"> 201</w:t>
      </w:r>
      <w:r w:rsidR="00493FF1">
        <w:rPr>
          <w:b/>
        </w:rPr>
        <w:t>5</w:t>
      </w:r>
      <w:r w:rsidRPr="004B56DE">
        <w:rPr>
          <w:b/>
        </w:rPr>
        <w:t xml:space="preserve"> to </w:t>
      </w:r>
      <w:r w:rsidR="00493FF1">
        <w:rPr>
          <w:b/>
        </w:rPr>
        <w:t>July</w:t>
      </w:r>
      <w:r w:rsidRPr="004B56DE">
        <w:rPr>
          <w:b/>
        </w:rPr>
        <w:t xml:space="preserve"> 201</w:t>
      </w:r>
      <w:r w:rsidR="00493FF1">
        <w:rPr>
          <w:b/>
        </w:rPr>
        <w:t>6</w:t>
      </w:r>
      <w:r w:rsidRPr="004B56DE">
        <w:rPr>
          <w:b/>
        </w:rPr>
        <w:tab/>
      </w:r>
    </w:p>
    <w:p w14:paraId="39C6B261" w14:textId="77777777" w:rsidR="001B2DBE" w:rsidRPr="004B56DE" w:rsidRDefault="001B2DBE" w:rsidP="001B2DBE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  <w:proofErr w:type="gramStart"/>
      <w:r w:rsidRPr="004B56DE">
        <w:rPr>
          <w:b/>
        </w:rPr>
        <w:t>Description :</w:t>
      </w:r>
      <w:proofErr w:type="gramEnd"/>
      <w:r w:rsidRPr="004B56DE">
        <w:rPr>
          <w:b/>
        </w:rPr>
        <w:t xml:space="preserve">  </w:t>
      </w:r>
    </w:p>
    <w:p w14:paraId="722377DF" w14:textId="104BBA00" w:rsidR="00C0696D" w:rsidRPr="00C0696D" w:rsidRDefault="00C0696D" w:rsidP="00C0696D">
      <w:pPr>
        <w:widowControl w:val="0"/>
        <w:autoSpaceDE w:val="0"/>
        <w:autoSpaceDN w:val="0"/>
        <w:adjustRightInd w:val="0"/>
        <w:spacing w:after="0" w:line="240" w:lineRule="auto"/>
      </w:pPr>
      <w:r w:rsidRPr="00C0696D">
        <w:t xml:space="preserve">As part of this project HP </w:t>
      </w:r>
      <w:r w:rsidR="0041419D">
        <w:t xml:space="preserve">was trying to </w:t>
      </w:r>
      <w:r w:rsidRPr="00C0696D">
        <w:t xml:space="preserve">sunset one of its 4.7 </w:t>
      </w:r>
      <w:r w:rsidR="0041419D">
        <w:t xml:space="preserve">SAP ERP </w:t>
      </w:r>
      <w:r w:rsidRPr="00C0696D">
        <w:t xml:space="preserve">application server </w:t>
      </w:r>
      <w:r w:rsidR="0041419D">
        <w:t xml:space="preserve">named </w:t>
      </w:r>
      <w:r w:rsidRPr="00C0696D">
        <w:t>GPG</w:t>
      </w:r>
      <w:r w:rsidR="0041419D">
        <w:t xml:space="preserve"> and migrating all master data to new ERP 6.0 system. </w:t>
      </w:r>
      <w:r w:rsidR="009408BC">
        <w:t xml:space="preserve"> </w:t>
      </w:r>
    </w:p>
    <w:p w14:paraId="74C1BC08" w14:textId="77777777" w:rsidR="00330285" w:rsidRPr="004B56DE" w:rsidRDefault="00330285" w:rsidP="000F7CA2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b/>
        </w:rPr>
      </w:pPr>
    </w:p>
    <w:p w14:paraId="11A0C067" w14:textId="77777777" w:rsidR="00C0696D" w:rsidRPr="004B56DE" w:rsidRDefault="00C0696D" w:rsidP="00C0696D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  <w:r w:rsidRPr="004B56DE">
        <w:rPr>
          <w:b/>
        </w:rPr>
        <w:t>Objects:</w:t>
      </w:r>
    </w:p>
    <w:p w14:paraId="0CA58237" w14:textId="40582D24" w:rsidR="00C656DE" w:rsidRPr="00C656DE" w:rsidRDefault="00C656DE" w:rsidP="00C656DE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rPr>
          <w:bCs/>
        </w:rPr>
      </w:pPr>
      <w:r w:rsidRPr="00C656DE">
        <w:rPr>
          <w:bCs/>
        </w:rPr>
        <w:t>Devel</w:t>
      </w:r>
      <w:r w:rsidR="0041419D">
        <w:rPr>
          <w:bCs/>
        </w:rPr>
        <w:t>oped</w:t>
      </w:r>
      <w:r w:rsidRPr="00C656DE">
        <w:rPr>
          <w:bCs/>
        </w:rPr>
        <w:t xml:space="preserve"> the </w:t>
      </w:r>
      <w:r w:rsidR="0041419D">
        <w:rPr>
          <w:bCs/>
        </w:rPr>
        <w:t xml:space="preserve">custom </w:t>
      </w:r>
      <w:r w:rsidRPr="00C656DE">
        <w:rPr>
          <w:bCs/>
        </w:rPr>
        <w:t xml:space="preserve">Objects which are existing in GPG (4.7) to ECC 6.0 by adding some other functionalities </w:t>
      </w:r>
      <w:r w:rsidR="0041419D">
        <w:rPr>
          <w:bCs/>
        </w:rPr>
        <w:t>by considering</w:t>
      </w:r>
      <w:r w:rsidRPr="00C656DE">
        <w:rPr>
          <w:bCs/>
        </w:rPr>
        <w:t xml:space="preserve"> </w:t>
      </w:r>
      <w:r w:rsidR="0041419D">
        <w:rPr>
          <w:bCs/>
        </w:rPr>
        <w:t xml:space="preserve">the </w:t>
      </w:r>
      <w:r w:rsidRPr="00C656DE">
        <w:rPr>
          <w:bCs/>
        </w:rPr>
        <w:t>performance tuning.</w:t>
      </w:r>
    </w:p>
    <w:p w14:paraId="44813DE3" w14:textId="77777777" w:rsidR="00C656DE" w:rsidRPr="00C656DE" w:rsidRDefault="00C656DE" w:rsidP="00C656DE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rPr>
          <w:bCs/>
        </w:rPr>
      </w:pPr>
      <w:r w:rsidRPr="00C656DE">
        <w:rPr>
          <w:bCs/>
        </w:rPr>
        <w:t xml:space="preserve">Developed a tool to compare the material master data available in GPG system with PMG system and write differences to UNIX server. </w:t>
      </w:r>
    </w:p>
    <w:p w14:paraId="2D30195D" w14:textId="77777777" w:rsidR="00C656DE" w:rsidRPr="00C656DE" w:rsidRDefault="00C656DE" w:rsidP="00C656DE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rPr>
          <w:bCs/>
        </w:rPr>
      </w:pPr>
      <w:r w:rsidRPr="00C656DE">
        <w:rPr>
          <w:bCs/>
        </w:rPr>
        <w:t xml:space="preserve"> Developed a tool to fetch the material master data from GPG system to UNIX server and place the   files. </w:t>
      </w:r>
    </w:p>
    <w:p w14:paraId="2949CDD8" w14:textId="77777777" w:rsidR="00C656DE" w:rsidRPr="00C656DE" w:rsidRDefault="00C656DE" w:rsidP="00C656DE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rPr>
          <w:bCs/>
        </w:rPr>
      </w:pPr>
      <w:r w:rsidRPr="00C656DE">
        <w:rPr>
          <w:bCs/>
        </w:rPr>
        <w:t xml:space="preserve"> Developed a tool to update the GPG system data to PMG system from UNIX server files</w:t>
      </w:r>
    </w:p>
    <w:p w14:paraId="0F6A8EC5" w14:textId="77777777" w:rsidR="00C656DE" w:rsidRPr="00C656DE" w:rsidRDefault="00C656DE" w:rsidP="00C656DE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rPr>
          <w:bCs/>
        </w:rPr>
      </w:pPr>
      <w:r w:rsidRPr="00C656DE">
        <w:rPr>
          <w:bCs/>
        </w:rPr>
        <w:t xml:space="preserve"> Involved in the creation of an interface (ALE) between GPG and PMG to migrate procurement data from GPG to PMG. </w:t>
      </w:r>
    </w:p>
    <w:p w14:paraId="05F3D0FF" w14:textId="77777777" w:rsidR="00C656DE" w:rsidRPr="00C656DE" w:rsidRDefault="00C656DE" w:rsidP="00C656DE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rPr>
          <w:bCs/>
        </w:rPr>
      </w:pPr>
      <w:r w:rsidRPr="00C656DE">
        <w:rPr>
          <w:bCs/>
        </w:rPr>
        <w:t xml:space="preserve">Developed a comparison tool to compare procurement data in between two systems and writes differences to UNIX server. </w:t>
      </w:r>
    </w:p>
    <w:p w14:paraId="74C1BC0B" w14:textId="114C3DF1" w:rsidR="00417694" w:rsidRPr="00C656DE" w:rsidRDefault="00C656DE" w:rsidP="004D21C9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rPr>
          <w:b/>
        </w:rPr>
      </w:pPr>
      <w:r w:rsidRPr="00C656DE">
        <w:rPr>
          <w:bCs/>
        </w:rPr>
        <w:t>As GPG is a master data system, had a lot of interfaces to downstream systems, so we have implemented all interfaces from PMG to downstream systems.</w:t>
      </w:r>
    </w:p>
    <w:p w14:paraId="74C1BC0C" w14:textId="77777777" w:rsidR="003C4A2B" w:rsidRPr="004B56DE" w:rsidRDefault="003C4A2B" w:rsidP="004D21C9">
      <w:pPr>
        <w:pStyle w:val="NoSpacing"/>
        <w:rPr>
          <w:b/>
        </w:rPr>
      </w:pPr>
    </w:p>
    <w:p w14:paraId="0EF10AE2" w14:textId="39AC1D22" w:rsidR="00C656DE" w:rsidRPr="00E92ECD" w:rsidRDefault="00C656DE" w:rsidP="00C656DE">
      <w:pPr>
        <w:autoSpaceDE w:val="0"/>
        <w:autoSpaceDN w:val="0"/>
        <w:adjustRightInd w:val="0"/>
        <w:spacing w:after="0" w:line="240" w:lineRule="auto"/>
        <w:contextualSpacing/>
        <w:jc w:val="both"/>
        <w:rPr>
          <w:b/>
          <w:position w:val="1"/>
        </w:rPr>
      </w:pPr>
      <w:r w:rsidRPr="004B56DE">
        <w:rPr>
          <w:b/>
        </w:rPr>
        <w:t xml:space="preserve">Project </w:t>
      </w:r>
      <w:r w:rsidR="00CE328F">
        <w:rPr>
          <w:b/>
        </w:rPr>
        <w:t>9</w:t>
      </w:r>
      <w:r w:rsidRPr="004B56DE">
        <w:rPr>
          <w:b/>
        </w:rPr>
        <w:t xml:space="preserve">    </w:t>
      </w:r>
      <w:proofErr w:type="gramStart"/>
      <w:r w:rsidRPr="004B56DE">
        <w:rPr>
          <w:b/>
        </w:rPr>
        <w:t xml:space="preserve">  :</w:t>
      </w:r>
      <w:proofErr w:type="gramEnd"/>
      <w:r w:rsidRPr="00E92ECD">
        <w:rPr>
          <w:b/>
          <w:position w:val="1"/>
        </w:rPr>
        <w:t xml:space="preserve"> </w:t>
      </w:r>
      <w:r w:rsidR="00E92ECD" w:rsidRPr="00E92ECD">
        <w:rPr>
          <w:b/>
          <w:position w:val="1"/>
        </w:rPr>
        <w:t>Separation Management Office (SMO (HP Split))</w:t>
      </w:r>
      <w:r w:rsidRPr="00E92ECD">
        <w:rPr>
          <w:b/>
          <w:position w:val="1"/>
        </w:rPr>
        <w:t xml:space="preserve"> </w:t>
      </w:r>
    </w:p>
    <w:p w14:paraId="503B3EBE" w14:textId="77777777" w:rsidR="00C656DE" w:rsidRPr="004B56DE" w:rsidRDefault="00C656DE" w:rsidP="00C656DE">
      <w:pPr>
        <w:pStyle w:val="NoSpacing"/>
        <w:rPr>
          <w:b/>
        </w:rPr>
      </w:pPr>
      <w:r w:rsidRPr="004B56DE">
        <w:rPr>
          <w:b/>
        </w:rPr>
        <w:t xml:space="preserve">Company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Pr="008740B5">
        <w:rPr>
          <w:b/>
          <w:position w:val="1"/>
        </w:rPr>
        <w:t>Hewlett-Packard</w:t>
      </w:r>
      <w:r>
        <w:rPr>
          <w:b/>
          <w:position w:val="1"/>
        </w:rPr>
        <w:t xml:space="preserve"> Finance-IT</w:t>
      </w:r>
    </w:p>
    <w:p w14:paraId="0BE2D32C" w14:textId="77777777" w:rsidR="00C656DE" w:rsidRPr="004B56DE" w:rsidRDefault="00C656DE" w:rsidP="00C656DE">
      <w:pPr>
        <w:pStyle w:val="NoSpacing"/>
        <w:rPr>
          <w:b/>
        </w:rPr>
      </w:pPr>
      <w:r w:rsidRPr="004B56DE">
        <w:rPr>
          <w:b/>
        </w:rPr>
        <w:t xml:space="preserve">Role        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ABAP </w:t>
      </w:r>
      <w:r>
        <w:rPr>
          <w:b/>
        </w:rPr>
        <w:t>Consultant</w:t>
      </w:r>
    </w:p>
    <w:p w14:paraId="17CBF1CA" w14:textId="77777777" w:rsidR="00C656DE" w:rsidRPr="004B56DE" w:rsidRDefault="00C656DE" w:rsidP="00C656DE">
      <w:pPr>
        <w:pStyle w:val="NoSpacing"/>
        <w:rPr>
          <w:b/>
        </w:rPr>
      </w:pPr>
      <w:r w:rsidRPr="004B56DE">
        <w:rPr>
          <w:b/>
        </w:rPr>
        <w:t xml:space="preserve">Industry 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 w:rsidRPr="000139D6">
        <w:rPr>
          <w:b/>
        </w:rPr>
        <w:t>Computer hardware Computer software</w:t>
      </w:r>
    </w:p>
    <w:p w14:paraId="06078BB5" w14:textId="24C54840" w:rsidR="00C656DE" w:rsidRPr="004B56DE" w:rsidRDefault="00C656DE" w:rsidP="00C656DE">
      <w:pPr>
        <w:pStyle w:val="NoSpacing"/>
        <w:rPr>
          <w:b/>
        </w:rPr>
      </w:pPr>
      <w:r w:rsidRPr="004B56DE">
        <w:rPr>
          <w:b/>
        </w:rPr>
        <w:t xml:space="preserve">Duration    </w:t>
      </w:r>
      <w:proofErr w:type="gramStart"/>
      <w:r w:rsidRPr="004B56DE">
        <w:rPr>
          <w:b/>
        </w:rPr>
        <w:t xml:space="preserve">  :</w:t>
      </w:r>
      <w:proofErr w:type="gramEnd"/>
      <w:r w:rsidRPr="004B56DE">
        <w:rPr>
          <w:b/>
        </w:rPr>
        <w:t xml:space="preserve"> </w:t>
      </w:r>
      <w:r>
        <w:rPr>
          <w:b/>
        </w:rPr>
        <w:t>Nov</w:t>
      </w:r>
      <w:r w:rsidRPr="004B56DE">
        <w:rPr>
          <w:b/>
        </w:rPr>
        <w:t xml:space="preserve"> 201</w:t>
      </w:r>
      <w:r w:rsidR="00E92ECD">
        <w:rPr>
          <w:b/>
        </w:rPr>
        <w:t>4</w:t>
      </w:r>
      <w:r w:rsidRPr="004B56DE">
        <w:rPr>
          <w:b/>
        </w:rPr>
        <w:t xml:space="preserve"> to </w:t>
      </w:r>
      <w:r w:rsidR="00E92ECD">
        <w:rPr>
          <w:b/>
        </w:rPr>
        <w:t>Oct</w:t>
      </w:r>
      <w:r w:rsidRPr="004B56DE">
        <w:rPr>
          <w:b/>
        </w:rPr>
        <w:t xml:space="preserve"> 201</w:t>
      </w:r>
      <w:r w:rsidR="00E92ECD">
        <w:rPr>
          <w:b/>
        </w:rPr>
        <w:t>5</w:t>
      </w:r>
      <w:r w:rsidRPr="004B56DE">
        <w:rPr>
          <w:b/>
        </w:rPr>
        <w:tab/>
      </w:r>
    </w:p>
    <w:p w14:paraId="6A875081" w14:textId="77777777" w:rsidR="00C656DE" w:rsidRPr="004B56DE" w:rsidRDefault="00C656DE" w:rsidP="00C656DE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  <w:proofErr w:type="gramStart"/>
      <w:r w:rsidRPr="004B56DE">
        <w:rPr>
          <w:b/>
        </w:rPr>
        <w:t>Description :</w:t>
      </w:r>
      <w:proofErr w:type="gramEnd"/>
      <w:r w:rsidRPr="004B56DE">
        <w:rPr>
          <w:b/>
        </w:rPr>
        <w:t xml:space="preserve">  </w:t>
      </w:r>
    </w:p>
    <w:p w14:paraId="46054BC7" w14:textId="0B904F52" w:rsidR="003515EA" w:rsidRPr="003515EA" w:rsidRDefault="003515EA" w:rsidP="003515EA">
      <w:pPr>
        <w:pStyle w:val="NoSpacing"/>
      </w:pPr>
      <w:r w:rsidRPr="003515EA">
        <w:t xml:space="preserve">As part of this project, </w:t>
      </w:r>
      <w:r w:rsidR="00F20D32">
        <w:t xml:space="preserve">the business </w:t>
      </w:r>
      <w:r w:rsidR="00725815">
        <w:t xml:space="preserve">Master </w:t>
      </w:r>
      <w:r w:rsidR="00F20D32">
        <w:t>data has been</w:t>
      </w:r>
      <w:r w:rsidRPr="003515EA">
        <w:t xml:space="preserve"> separated </w:t>
      </w:r>
      <w:r w:rsidR="00F20D32">
        <w:t xml:space="preserve">with respect to the company authorization codes: </w:t>
      </w:r>
      <w:r w:rsidRPr="003515EA">
        <w:t>HPE and HPI.</w:t>
      </w:r>
      <w:r w:rsidR="00725815">
        <w:t xml:space="preserve"> </w:t>
      </w:r>
      <w:r w:rsidRPr="003515EA">
        <w:t xml:space="preserve"> </w:t>
      </w:r>
    </w:p>
    <w:p w14:paraId="74C1BC15" w14:textId="77777777" w:rsidR="00735B20" w:rsidRPr="004B56DE" w:rsidRDefault="00735B20" w:rsidP="004D21C9">
      <w:pPr>
        <w:pStyle w:val="NoSpacing"/>
        <w:rPr>
          <w:b/>
          <w:snapToGrid w:val="0"/>
        </w:rPr>
      </w:pPr>
    </w:p>
    <w:p w14:paraId="2B31C2B7" w14:textId="77777777" w:rsidR="003515EA" w:rsidRPr="004B56DE" w:rsidRDefault="003515EA" w:rsidP="003515EA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  <w:r w:rsidRPr="004B56DE">
        <w:rPr>
          <w:b/>
        </w:rPr>
        <w:t>Objects:</w:t>
      </w:r>
    </w:p>
    <w:p w14:paraId="013C7A46" w14:textId="33A5B81F" w:rsidR="00B1212F" w:rsidRPr="00B1212F" w:rsidRDefault="00B1212F" w:rsidP="00B1212F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rPr>
          <w:bCs/>
        </w:rPr>
      </w:pPr>
      <w:r w:rsidRPr="00B1212F">
        <w:rPr>
          <w:bCs/>
        </w:rPr>
        <w:t xml:space="preserve">Involved in enhancing all </w:t>
      </w:r>
      <w:r w:rsidR="00F20D32">
        <w:rPr>
          <w:bCs/>
        </w:rPr>
        <w:t xml:space="preserve">custom </w:t>
      </w:r>
      <w:r w:rsidRPr="00B1212F">
        <w:rPr>
          <w:bCs/>
        </w:rPr>
        <w:t>report</w:t>
      </w:r>
      <w:r w:rsidR="00F20D32">
        <w:rPr>
          <w:bCs/>
        </w:rPr>
        <w:t xml:space="preserve"> programs</w:t>
      </w:r>
      <w:r w:rsidRPr="00B1212F">
        <w:rPr>
          <w:bCs/>
        </w:rPr>
        <w:t xml:space="preserve"> which business is using for master data extraction based on authorization </w:t>
      </w:r>
      <w:r w:rsidR="00F20D32">
        <w:rPr>
          <w:bCs/>
        </w:rPr>
        <w:t>code</w:t>
      </w:r>
      <w:r w:rsidRPr="00B1212F">
        <w:rPr>
          <w:bCs/>
        </w:rPr>
        <w:t>.</w:t>
      </w:r>
    </w:p>
    <w:p w14:paraId="5C6EB39E" w14:textId="2E82176A" w:rsidR="003515EA" w:rsidRPr="00B1212F" w:rsidRDefault="00B1212F" w:rsidP="00B1212F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rPr>
          <w:bCs/>
        </w:rPr>
      </w:pPr>
      <w:r w:rsidRPr="00B1212F">
        <w:rPr>
          <w:bCs/>
        </w:rPr>
        <w:t xml:space="preserve">Involved in the modifications of ALE interfaces to downstream systems.   </w:t>
      </w:r>
    </w:p>
    <w:p w14:paraId="74C1BC18" w14:textId="77777777" w:rsidR="00B05499" w:rsidRDefault="00B05499" w:rsidP="002B56EF">
      <w:pPr>
        <w:pStyle w:val="NoSpacing"/>
        <w:rPr>
          <w:b/>
        </w:rPr>
      </w:pPr>
    </w:p>
    <w:p w14:paraId="179AD245" w14:textId="77777777" w:rsidR="00CE328F" w:rsidRDefault="00CE328F" w:rsidP="00464C49">
      <w:pPr>
        <w:pStyle w:val="IndexHeading"/>
        <w:rPr>
          <w:b/>
          <w:sz w:val="20"/>
          <w:szCs w:val="20"/>
          <w:u w:val="single"/>
        </w:rPr>
      </w:pPr>
    </w:p>
    <w:p w14:paraId="609DF54A" w14:textId="77777777" w:rsidR="00CE328F" w:rsidRDefault="00CE328F" w:rsidP="00464C49">
      <w:pPr>
        <w:pStyle w:val="IndexHeading"/>
        <w:rPr>
          <w:b/>
          <w:sz w:val="20"/>
          <w:szCs w:val="20"/>
          <w:u w:val="single"/>
        </w:rPr>
      </w:pPr>
    </w:p>
    <w:p w14:paraId="33EB31F7" w14:textId="77777777" w:rsidR="00097539" w:rsidRPr="00F014D4" w:rsidRDefault="00097539" w:rsidP="00097539">
      <w:pPr>
        <w:pStyle w:val="IndexHeading"/>
        <w:rPr>
          <w:b/>
          <w:sz w:val="20"/>
          <w:szCs w:val="20"/>
          <w:u w:val="single"/>
        </w:rPr>
      </w:pPr>
      <w:r w:rsidRPr="00F014D4">
        <w:rPr>
          <w:b/>
          <w:sz w:val="20"/>
          <w:szCs w:val="20"/>
          <w:u w:val="single"/>
        </w:rPr>
        <w:t>PERSONAL DETAILS:</w:t>
      </w:r>
    </w:p>
    <w:p w14:paraId="60E89224" w14:textId="77777777" w:rsidR="00097539" w:rsidRPr="003C42AA" w:rsidRDefault="00097539" w:rsidP="00097539">
      <w:pPr>
        <w:pStyle w:val="IndexHeading"/>
        <w:overflowPunct w:val="0"/>
        <w:ind w:left="360"/>
        <w:rPr>
          <w:sz w:val="20"/>
          <w:szCs w:val="20"/>
        </w:rPr>
      </w:pPr>
    </w:p>
    <w:p w14:paraId="553B5EDF" w14:textId="42C71228" w:rsidR="00097539" w:rsidRDefault="00097539" w:rsidP="00A45168">
      <w:pPr>
        <w:pStyle w:val="NoSpacing"/>
        <w:numPr>
          <w:ilvl w:val="0"/>
          <w:numId w:val="17"/>
        </w:numPr>
      </w:pPr>
      <w:r w:rsidRPr="00097539">
        <w:t xml:space="preserve">Date of Birth:   </w:t>
      </w:r>
      <w:r w:rsidRPr="00097539">
        <w:tab/>
      </w:r>
      <w:r w:rsidRPr="00097539">
        <w:tab/>
        <w:t>29th August,1992</w:t>
      </w:r>
    </w:p>
    <w:p w14:paraId="61B36B26" w14:textId="76535827" w:rsidR="00097539" w:rsidRDefault="00464C49" w:rsidP="00A45168">
      <w:pPr>
        <w:pStyle w:val="NoSpacing"/>
        <w:numPr>
          <w:ilvl w:val="0"/>
          <w:numId w:val="17"/>
        </w:numPr>
      </w:pPr>
      <w:r>
        <w:t>L</w:t>
      </w:r>
      <w:r w:rsidR="00097539" w:rsidRPr="00097539">
        <w:t>anguages Known:</w:t>
      </w:r>
      <w:r w:rsidR="00097539" w:rsidRPr="00097539">
        <w:tab/>
        <w:t>English, Telugu</w:t>
      </w:r>
    </w:p>
    <w:p w14:paraId="3B227E5A" w14:textId="12C3789A" w:rsidR="00097539" w:rsidRPr="00097539" w:rsidRDefault="00464C49" w:rsidP="00A45168">
      <w:pPr>
        <w:pStyle w:val="NoSpacing"/>
        <w:widowControl w:val="0"/>
        <w:numPr>
          <w:ilvl w:val="0"/>
          <w:numId w:val="17"/>
        </w:numPr>
        <w:autoSpaceDE w:val="0"/>
        <w:autoSpaceDN w:val="0"/>
        <w:adjustRightInd w:val="0"/>
      </w:pPr>
      <w:r>
        <w:t>N</w:t>
      </w:r>
      <w:r w:rsidR="00097539" w:rsidRPr="00097539">
        <w:t xml:space="preserve">ationality:   </w:t>
      </w:r>
      <w:r w:rsidR="00097539" w:rsidRPr="00097539">
        <w:tab/>
      </w:r>
      <w:r w:rsidR="00097539" w:rsidRPr="00097539">
        <w:tab/>
        <w:t>Indian</w:t>
      </w:r>
    </w:p>
    <w:sectPr w:rsidR="00097539" w:rsidRPr="00097539" w:rsidSect="00DA5D5E">
      <w:pgSz w:w="12240" w:h="15840"/>
      <w:pgMar w:top="990" w:right="1440" w:bottom="108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6CBA6" w14:textId="77777777" w:rsidR="00851AFF" w:rsidRDefault="00851AFF" w:rsidP="00370F49">
      <w:pPr>
        <w:spacing w:after="0" w:line="240" w:lineRule="auto"/>
      </w:pPr>
      <w:r>
        <w:separator/>
      </w:r>
    </w:p>
  </w:endnote>
  <w:endnote w:type="continuationSeparator" w:id="0">
    <w:p w14:paraId="22CF9AB5" w14:textId="77777777" w:rsidR="00851AFF" w:rsidRDefault="00851AFF" w:rsidP="00370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52C8D" w14:textId="77777777" w:rsidR="00851AFF" w:rsidRDefault="00851AFF" w:rsidP="00370F49">
      <w:pPr>
        <w:spacing w:after="0" w:line="240" w:lineRule="auto"/>
      </w:pPr>
      <w:r>
        <w:separator/>
      </w:r>
    </w:p>
  </w:footnote>
  <w:footnote w:type="continuationSeparator" w:id="0">
    <w:p w14:paraId="0A93DEC6" w14:textId="77777777" w:rsidR="00851AFF" w:rsidRDefault="00851AFF" w:rsidP="00370F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65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85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05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25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45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65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85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05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25" w:hanging="360"/>
      </w:pPr>
      <w:rPr>
        <w:rFonts w:ascii="Wingdings" w:hAnsi="Wingdings" w:cs="Wingdings"/>
      </w:rPr>
    </w:lvl>
  </w:abstractNum>
  <w:abstractNum w:abstractNumId="1" w15:restartNumberingAfterBreak="0">
    <w:nsid w:val="00000008"/>
    <w:multiLevelType w:val="singleLevel"/>
    <w:tmpl w:val="00000008"/>
    <w:name w:val="WW8Num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8AC6FB8"/>
    <w:multiLevelType w:val="hybridMultilevel"/>
    <w:tmpl w:val="4EB4CACA"/>
    <w:lvl w:ilvl="0" w:tplc="5908F7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FA9F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E064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F053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64BB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20C14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6635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F4D7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302D0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059F1"/>
    <w:multiLevelType w:val="hybridMultilevel"/>
    <w:tmpl w:val="2D5EBE44"/>
    <w:lvl w:ilvl="0" w:tplc="04FA5A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A963D0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91EF36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492C94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E7AFA7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E6ADB5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2047E5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024B43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69A02C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0E7161"/>
    <w:multiLevelType w:val="hybridMultilevel"/>
    <w:tmpl w:val="F984D84A"/>
    <w:lvl w:ilvl="0" w:tplc="C002AD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FAF5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66BC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E0AA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225F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D8872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C6F70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D8B4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750EE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0418C"/>
    <w:multiLevelType w:val="hybridMultilevel"/>
    <w:tmpl w:val="C62C2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AE52EB"/>
    <w:multiLevelType w:val="hybridMultilevel"/>
    <w:tmpl w:val="90766F4C"/>
    <w:lvl w:ilvl="0" w:tplc="B5D4FE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C870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E349E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78E2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08B3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1F03C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B47F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685C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04033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07EC0"/>
    <w:multiLevelType w:val="hybridMultilevel"/>
    <w:tmpl w:val="9A309EC0"/>
    <w:lvl w:ilvl="0" w:tplc="45B45E2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DE2F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8D02D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AD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5A5F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0628B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A0B9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26A8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9C87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503BB7"/>
    <w:multiLevelType w:val="hybridMultilevel"/>
    <w:tmpl w:val="50461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A106EB"/>
    <w:multiLevelType w:val="hybridMultilevel"/>
    <w:tmpl w:val="EDC2B3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E43C6F"/>
    <w:multiLevelType w:val="hybridMultilevel"/>
    <w:tmpl w:val="9FEE1E10"/>
    <w:lvl w:ilvl="0" w:tplc="C07834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A4D87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5CA4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C81E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72A3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B7C5D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2CD3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F0B8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88E6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691E52"/>
    <w:multiLevelType w:val="hybridMultilevel"/>
    <w:tmpl w:val="24CE3A92"/>
    <w:lvl w:ilvl="0" w:tplc="053E8C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7ACD5E">
      <w:start w:val="1"/>
      <w:numFmt w:val="bullet"/>
      <w:lvlText w:val="o"/>
      <w:lvlJc w:val="left"/>
      <w:pPr>
        <w:tabs>
          <w:tab w:val="num" w:pos="2115"/>
        </w:tabs>
        <w:ind w:left="2115" w:hanging="360"/>
      </w:pPr>
      <w:rPr>
        <w:rFonts w:ascii="Courier New" w:hAnsi="Courier New" w:hint="default"/>
      </w:rPr>
    </w:lvl>
    <w:lvl w:ilvl="2" w:tplc="2C66D12A">
      <w:start w:val="1"/>
      <w:numFmt w:val="bullet"/>
      <w:lvlText w:val=""/>
      <w:lvlJc w:val="left"/>
      <w:pPr>
        <w:tabs>
          <w:tab w:val="num" w:pos="2835"/>
        </w:tabs>
        <w:ind w:left="2835" w:hanging="360"/>
      </w:pPr>
      <w:rPr>
        <w:rFonts w:ascii="Wingdings" w:hAnsi="Wingdings" w:hint="default"/>
      </w:rPr>
    </w:lvl>
    <w:lvl w:ilvl="3" w:tplc="C3A66722">
      <w:start w:val="1"/>
      <w:numFmt w:val="bullet"/>
      <w:lvlText w:val=""/>
      <w:lvlJc w:val="left"/>
      <w:pPr>
        <w:tabs>
          <w:tab w:val="num" w:pos="3555"/>
        </w:tabs>
        <w:ind w:left="3555" w:hanging="360"/>
      </w:pPr>
      <w:rPr>
        <w:rFonts w:ascii="Symbol" w:hAnsi="Symbol" w:hint="default"/>
      </w:rPr>
    </w:lvl>
    <w:lvl w:ilvl="4" w:tplc="EDE405F2">
      <w:start w:val="1"/>
      <w:numFmt w:val="bullet"/>
      <w:lvlText w:val="o"/>
      <w:lvlJc w:val="left"/>
      <w:pPr>
        <w:tabs>
          <w:tab w:val="num" w:pos="4275"/>
        </w:tabs>
        <w:ind w:left="4275" w:hanging="360"/>
      </w:pPr>
      <w:rPr>
        <w:rFonts w:ascii="Courier New" w:hAnsi="Courier New" w:hint="default"/>
      </w:rPr>
    </w:lvl>
    <w:lvl w:ilvl="5" w:tplc="8AE270BC">
      <w:start w:val="1"/>
      <w:numFmt w:val="bullet"/>
      <w:lvlText w:val=""/>
      <w:lvlJc w:val="left"/>
      <w:pPr>
        <w:tabs>
          <w:tab w:val="num" w:pos="4995"/>
        </w:tabs>
        <w:ind w:left="4995" w:hanging="360"/>
      </w:pPr>
      <w:rPr>
        <w:rFonts w:ascii="Wingdings" w:hAnsi="Wingdings" w:hint="default"/>
      </w:rPr>
    </w:lvl>
    <w:lvl w:ilvl="6" w:tplc="74EE4DC4">
      <w:start w:val="1"/>
      <w:numFmt w:val="bullet"/>
      <w:lvlText w:val=""/>
      <w:lvlJc w:val="left"/>
      <w:pPr>
        <w:tabs>
          <w:tab w:val="num" w:pos="5715"/>
        </w:tabs>
        <w:ind w:left="5715" w:hanging="360"/>
      </w:pPr>
      <w:rPr>
        <w:rFonts w:ascii="Symbol" w:hAnsi="Symbol" w:hint="default"/>
      </w:rPr>
    </w:lvl>
    <w:lvl w:ilvl="7" w:tplc="E1C61E4E">
      <w:start w:val="1"/>
      <w:numFmt w:val="bullet"/>
      <w:lvlText w:val="o"/>
      <w:lvlJc w:val="left"/>
      <w:pPr>
        <w:tabs>
          <w:tab w:val="num" w:pos="6435"/>
        </w:tabs>
        <w:ind w:left="6435" w:hanging="360"/>
      </w:pPr>
      <w:rPr>
        <w:rFonts w:ascii="Courier New" w:hAnsi="Courier New" w:hint="default"/>
      </w:rPr>
    </w:lvl>
    <w:lvl w:ilvl="8" w:tplc="E6944522">
      <w:start w:val="1"/>
      <w:numFmt w:val="bullet"/>
      <w:lvlText w:val=""/>
      <w:lvlJc w:val="left"/>
      <w:pPr>
        <w:tabs>
          <w:tab w:val="num" w:pos="7155"/>
        </w:tabs>
        <w:ind w:left="7155" w:hanging="360"/>
      </w:pPr>
      <w:rPr>
        <w:rFonts w:ascii="Wingdings" w:hAnsi="Wingdings" w:hint="default"/>
      </w:rPr>
    </w:lvl>
  </w:abstractNum>
  <w:abstractNum w:abstractNumId="12" w15:restartNumberingAfterBreak="0">
    <w:nsid w:val="5B131EDD"/>
    <w:multiLevelType w:val="hybridMultilevel"/>
    <w:tmpl w:val="9CA6233C"/>
    <w:lvl w:ilvl="0" w:tplc="0D0612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F27D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3D0F4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0C80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F617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A6B6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522F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4C36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8E0A6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8F56F9"/>
    <w:multiLevelType w:val="hybridMultilevel"/>
    <w:tmpl w:val="727EDE76"/>
    <w:lvl w:ilvl="0" w:tplc="6F28E1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F4C11A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BA40E8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F98AA2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ED8B74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B485F6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6EE44F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B2F77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154B28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3433117"/>
    <w:multiLevelType w:val="hybridMultilevel"/>
    <w:tmpl w:val="5AB2C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EE076A"/>
    <w:multiLevelType w:val="hybridMultilevel"/>
    <w:tmpl w:val="863E62FA"/>
    <w:lvl w:ilvl="0" w:tplc="AB2891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C214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143B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D6B4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F898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2C0D6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ACEA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8440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104E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D93B56"/>
    <w:multiLevelType w:val="hybridMultilevel"/>
    <w:tmpl w:val="0248E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FC24B1"/>
    <w:multiLevelType w:val="hybridMultilevel"/>
    <w:tmpl w:val="EDB03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5780782">
    <w:abstractNumId w:val="13"/>
  </w:num>
  <w:num w:numId="2" w16cid:durableId="1066998166">
    <w:abstractNumId w:val="11"/>
  </w:num>
  <w:num w:numId="3" w16cid:durableId="1728455260">
    <w:abstractNumId w:val="4"/>
  </w:num>
  <w:num w:numId="4" w16cid:durableId="889459558">
    <w:abstractNumId w:val="6"/>
  </w:num>
  <w:num w:numId="5" w16cid:durableId="782383458">
    <w:abstractNumId w:val="2"/>
  </w:num>
  <w:num w:numId="6" w16cid:durableId="1130170076">
    <w:abstractNumId w:val="15"/>
  </w:num>
  <w:num w:numId="7" w16cid:durableId="773331482">
    <w:abstractNumId w:val="3"/>
  </w:num>
  <w:num w:numId="8" w16cid:durableId="1989046351">
    <w:abstractNumId w:val="10"/>
  </w:num>
  <w:num w:numId="9" w16cid:durableId="1859083666">
    <w:abstractNumId w:val="12"/>
  </w:num>
  <w:num w:numId="10" w16cid:durableId="249897039">
    <w:abstractNumId w:val="7"/>
  </w:num>
  <w:num w:numId="11" w16cid:durableId="1327250135">
    <w:abstractNumId w:val="14"/>
  </w:num>
  <w:num w:numId="12" w16cid:durableId="1771049365">
    <w:abstractNumId w:val="17"/>
  </w:num>
  <w:num w:numId="13" w16cid:durableId="1896431331">
    <w:abstractNumId w:val="1"/>
  </w:num>
  <w:num w:numId="14" w16cid:durableId="432090055">
    <w:abstractNumId w:val="8"/>
  </w:num>
  <w:num w:numId="15" w16cid:durableId="1819371971">
    <w:abstractNumId w:val="16"/>
  </w:num>
  <w:num w:numId="16" w16cid:durableId="149136522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39938235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attachedTemplate r:id="rId1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0AD0"/>
    <w:rsid w:val="00003B01"/>
    <w:rsid w:val="000139D6"/>
    <w:rsid w:val="00014230"/>
    <w:rsid w:val="000156AE"/>
    <w:rsid w:val="000166E0"/>
    <w:rsid w:val="000168E6"/>
    <w:rsid w:val="000171D6"/>
    <w:rsid w:val="00020EFD"/>
    <w:rsid w:val="000250A4"/>
    <w:rsid w:val="000278E6"/>
    <w:rsid w:val="0003247E"/>
    <w:rsid w:val="00033042"/>
    <w:rsid w:val="00033052"/>
    <w:rsid w:val="00034E2F"/>
    <w:rsid w:val="000367C2"/>
    <w:rsid w:val="000465B2"/>
    <w:rsid w:val="000515FB"/>
    <w:rsid w:val="000534F2"/>
    <w:rsid w:val="0005394E"/>
    <w:rsid w:val="00054442"/>
    <w:rsid w:val="00056F02"/>
    <w:rsid w:val="00061E06"/>
    <w:rsid w:val="0006306B"/>
    <w:rsid w:val="000650DF"/>
    <w:rsid w:val="0006603D"/>
    <w:rsid w:val="000702C8"/>
    <w:rsid w:val="00074238"/>
    <w:rsid w:val="00074550"/>
    <w:rsid w:val="0007694C"/>
    <w:rsid w:val="000830E5"/>
    <w:rsid w:val="00083AC1"/>
    <w:rsid w:val="00087BB2"/>
    <w:rsid w:val="00093E68"/>
    <w:rsid w:val="00095744"/>
    <w:rsid w:val="00097291"/>
    <w:rsid w:val="00097539"/>
    <w:rsid w:val="000A059E"/>
    <w:rsid w:val="000A05DE"/>
    <w:rsid w:val="000A08B9"/>
    <w:rsid w:val="000A37C7"/>
    <w:rsid w:val="000C50F3"/>
    <w:rsid w:val="000C7214"/>
    <w:rsid w:val="000C773C"/>
    <w:rsid w:val="000D1A5B"/>
    <w:rsid w:val="000D5518"/>
    <w:rsid w:val="000D74A7"/>
    <w:rsid w:val="000E0046"/>
    <w:rsid w:val="000E1BBE"/>
    <w:rsid w:val="000E1E82"/>
    <w:rsid w:val="000E306C"/>
    <w:rsid w:val="000F058C"/>
    <w:rsid w:val="000F0AD0"/>
    <w:rsid w:val="000F2B25"/>
    <w:rsid w:val="000F441D"/>
    <w:rsid w:val="000F583C"/>
    <w:rsid w:val="000F7CA2"/>
    <w:rsid w:val="001005F4"/>
    <w:rsid w:val="00101F13"/>
    <w:rsid w:val="00103D6F"/>
    <w:rsid w:val="00105B93"/>
    <w:rsid w:val="00106F48"/>
    <w:rsid w:val="001111F0"/>
    <w:rsid w:val="00112DA6"/>
    <w:rsid w:val="0012196E"/>
    <w:rsid w:val="00125FB8"/>
    <w:rsid w:val="00126BED"/>
    <w:rsid w:val="00127775"/>
    <w:rsid w:val="00130348"/>
    <w:rsid w:val="00131486"/>
    <w:rsid w:val="00136B29"/>
    <w:rsid w:val="001420AA"/>
    <w:rsid w:val="0015323E"/>
    <w:rsid w:val="00160598"/>
    <w:rsid w:val="001605A7"/>
    <w:rsid w:val="00160900"/>
    <w:rsid w:val="00166D8F"/>
    <w:rsid w:val="00173D3A"/>
    <w:rsid w:val="00180A93"/>
    <w:rsid w:val="00191607"/>
    <w:rsid w:val="001970A0"/>
    <w:rsid w:val="001A1C0A"/>
    <w:rsid w:val="001A43FD"/>
    <w:rsid w:val="001A61A8"/>
    <w:rsid w:val="001A6353"/>
    <w:rsid w:val="001A72B6"/>
    <w:rsid w:val="001A790A"/>
    <w:rsid w:val="001B2DBE"/>
    <w:rsid w:val="001B6ADB"/>
    <w:rsid w:val="001C0712"/>
    <w:rsid w:val="001C5468"/>
    <w:rsid w:val="001D01C0"/>
    <w:rsid w:val="001D0BBF"/>
    <w:rsid w:val="001D27A6"/>
    <w:rsid w:val="001D3438"/>
    <w:rsid w:val="001D73BA"/>
    <w:rsid w:val="001E3659"/>
    <w:rsid w:val="001F25B4"/>
    <w:rsid w:val="001F3692"/>
    <w:rsid w:val="001F3AB7"/>
    <w:rsid w:val="001F3ACB"/>
    <w:rsid w:val="001F5CC8"/>
    <w:rsid w:val="00210B98"/>
    <w:rsid w:val="002110D1"/>
    <w:rsid w:val="0021140E"/>
    <w:rsid w:val="00213B74"/>
    <w:rsid w:val="002159E1"/>
    <w:rsid w:val="00223C09"/>
    <w:rsid w:val="00224E80"/>
    <w:rsid w:val="00226E3F"/>
    <w:rsid w:val="00240FBA"/>
    <w:rsid w:val="00242D52"/>
    <w:rsid w:val="002435F7"/>
    <w:rsid w:val="0024753F"/>
    <w:rsid w:val="0025064F"/>
    <w:rsid w:val="00252049"/>
    <w:rsid w:val="00253B10"/>
    <w:rsid w:val="00256234"/>
    <w:rsid w:val="00271B50"/>
    <w:rsid w:val="0027509B"/>
    <w:rsid w:val="00276746"/>
    <w:rsid w:val="00281259"/>
    <w:rsid w:val="0028358E"/>
    <w:rsid w:val="00294466"/>
    <w:rsid w:val="002A25F6"/>
    <w:rsid w:val="002A3F15"/>
    <w:rsid w:val="002A45D9"/>
    <w:rsid w:val="002B00A2"/>
    <w:rsid w:val="002B09D8"/>
    <w:rsid w:val="002B186B"/>
    <w:rsid w:val="002B1DCD"/>
    <w:rsid w:val="002B2DAA"/>
    <w:rsid w:val="002B56EF"/>
    <w:rsid w:val="002C1935"/>
    <w:rsid w:val="002C3E31"/>
    <w:rsid w:val="002C427C"/>
    <w:rsid w:val="002C65F1"/>
    <w:rsid w:val="002D46CF"/>
    <w:rsid w:val="002D5736"/>
    <w:rsid w:val="002D6967"/>
    <w:rsid w:val="002E2976"/>
    <w:rsid w:val="002E3EDB"/>
    <w:rsid w:val="002F0B05"/>
    <w:rsid w:val="002F119A"/>
    <w:rsid w:val="002F5119"/>
    <w:rsid w:val="00311B16"/>
    <w:rsid w:val="00313683"/>
    <w:rsid w:val="00320402"/>
    <w:rsid w:val="0032507C"/>
    <w:rsid w:val="00327245"/>
    <w:rsid w:val="00330285"/>
    <w:rsid w:val="00332A22"/>
    <w:rsid w:val="003456C9"/>
    <w:rsid w:val="0034604C"/>
    <w:rsid w:val="00346D81"/>
    <w:rsid w:val="003515EA"/>
    <w:rsid w:val="0035642D"/>
    <w:rsid w:val="00356902"/>
    <w:rsid w:val="00365386"/>
    <w:rsid w:val="00370F49"/>
    <w:rsid w:val="00374780"/>
    <w:rsid w:val="00374F84"/>
    <w:rsid w:val="003879AB"/>
    <w:rsid w:val="00393D47"/>
    <w:rsid w:val="00394407"/>
    <w:rsid w:val="003953AB"/>
    <w:rsid w:val="003A2497"/>
    <w:rsid w:val="003A5127"/>
    <w:rsid w:val="003A6632"/>
    <w:rsid w:val="003B73D3"/>
    <w:rsid w:val="003C262C"/>
    <w:rsid w:val="003C2A44"/>
    <w:rsid w:val="003C455C"/>
    <w:rsid w:val="003C4A2B"/>
    <w:rsid w:val="003D222F"/>
    <w:rsid w:val="003D27B7"/>
    <w:rsid w:val="003D77D0"/>
    <w:rsid w:val="003E0899"/>
    <w:rsid w:val="003E1273"/>
    <w:rsid w:val="003E37EC"/>
    <w:rsid w:val="003E762D"/>
    <w:rsid w:val="003F0186"/>
    <w:rsid w:val="00401DBC"/>
    <w:rsid w:val="00405345"/>
    <w:rsid w:val="0040569D"/>
    <w:rsid w:val="00406688"/>
    <w:rsid w:val="00410C89"/>
    <w:rsid w:val="0041419D"/>
    <w:rsid w:val="00415C4D"/>
    <w:rsid w:val="00416EAE"/>
    <w:rsid w:val="00417694"/>
    <w:rsid w:val="00417977"/>
    <w:rsid w:val="00420BBA"/>
    <w:rsid w:val="00421D5B"/>
    <w:rsid w:val="00421E8D"/>
    <w:rsid w:val="00425AD6"/>
    <w:rsid w:val="004334A5"/>
    <w:rsid w:val="00435DEA"/>
    <w:rsid w:val="00436659"/>
    <w:rsid w:val="00437361"/>
    <w:rsid w:val="00444BDE"/>
    <w:rsid w:val="00451737"/>
    <w:rsid w:val="00451AB2"/>
    <w:rsid w:val="00455A76"/>
    <w:rsid w:val="00464C49"/>
    <w:rsid w:val="004710D8"/>
    <w:rsid w:val="00475E37"/>
    <w:rsid w:val="00477B62"/>
    <w:rsid w:val="00485BF8"/>
    <w:rsid w:val="004865E5"/>
    <w:rsid w:val="0048732D"/>
    <w:rsid w:val="0049268A"/>
    <w:rsid w:val="00493A35"/>
    <w:rsid w:val="00493FF1"/>
    <w:rsid w:val="004A3C39"/>
    <w:rsid w:val="004A40A9"/>
    <w:rsid w:val="004A675C"/>
    <w:rsid w:val="004A6D53"/>
    <w:rsid w:val="004B062B"/>
    <w:rsid w:val="004B289E"/>
    <w:rsid w:val="004B56DE"/>
    <w:rsid w:val="004B713D"/>
    <w:rsid w:val="004D0CBC"/>
    <w:rsid w:val="004D21C9"/>
    <w:rsid w:val="004E0995"/>
    <w:rsid w:val="004E207F"/>
    <w:rsid w:val="004E576E"/>
    <w:rsid w:val="004E5BC8"/>
    <w:rsid w:val="004E5E00"/>
    <w:rsid w:val="004E6847"/>
    <w:rsid w:val="004E732F"/>
    <w:rsid w:val="004E78B4"/>
    <w:rsid w:val="004F0134"/>
    <w:rsid w:val="004F3DA2"/>
    <w:rsid w:val="004F7714"/>
    <w:rsid w:val="00503FB5"/>
    <w:rsid w:val="00504458"/>
    <w:rsid w:val="005063FB"/>
    <w:rsid w:val="00510B67"/>
    <w:rsid w:val="00514B30"/>
    <w:rsid w:val="00515416"/>
    <w:rsid w:val="0053190B"/>
    <w:rsid w:val="00531BC2"/>
    <w:rsid w:val="00534FF1"/>
    <w:rsid w:val="00535AFB"/>
    <w:rsid w:val="0053696B"/>
    <w:rsid w:val="00541E2B"/>
    <w:rsid w:val="005438CF"/>
    <w:rsid w:val="00544563"/>
    <w:rsid w:val="005509E6"/>
    <w:rsid w:val="00552410"/>
    <w:rsid w:val="00552C11"/>
    <w:rsid w:val="005535E9"/>
    <w:rsid w:val="00554BEF"/>
    <w:rsid w:val="00562329"/>
    <w:rsid w:val="00562354"/>
    <w:rsid w:val="00565E11"/>
    <w:rsid w:val="0056606B"/>
    <w:rsid w:val="0057125D"/>
    <w:rsid w:val="00572F34"/>
    <w:rsid w:val="005759A8"/>
    <w:rsid w:val="00575CDD"/>
    <w:rsid w:val="005772C3"/>
    <w:rsid w:val="0057734F"/>
    <w:rsid w:val="00581144"/>
    <w:rsid w:val="00582F9E"/>
    <w:rsid w:val="00585DE0"/>
    <w:rsid w:val="00587AC9"/>
    <w:rsid w:val="00591E82"/>
    <w:rsid w:val="00595814"/>
    <w:rsid w:val="00596A44"/>
    <w:rsid w:val="005A2D42"/>
    <w:rsid w:val="005A338E"/>
    <w:rsid w:val="005A51C7"/>
    <w:rsid w:val="005A65C5"/>
    <w:rsid w:val="005C1342"/>
    <w:rsid w:val="005C5DD7"/>
    <w:rsid w:val="005D3C9C"/>
    <w:rsid w:val="005D70D7"/>
    <w:rsid w:val="005D7DD1"/>
    <w:rsid w:val="005E7686"/>
    <w:rsid w:val="005F1904"/>
    <w:rsid w:val="005F4365"/>
    <w:rsid w:val="005F570C"/>
    <w:rsid w:val="00601CA4"/>
    <w:rsid w:val="006022ED"/>
    <w:rsid w:val="00602540"/>
    <w:rsid w:val="00616F63"/>
    <w:rsid w:val="00620349"/>
    <w:rsid w:val="00620CD6"/>
    <w:rsid w:val="00620DED"/>
    <w:rsid w:val="0062156C"/>
    <w:rsid w:val="00626792"/>
    <w:rsid w:val="00627D0C"/>
    <w:rsid w:val="00631038"/>
    <w:rsid w:val="00634FE3"/>
    <w:rsid w:val="00642826"/>
    <w:rsid w:val="00642CEE"/>
    <w:rsid w:val="00645592"/>
    <w:rsid w:val="006465C8"/>
    <w:rsid w:val="00646DB3"/>
    <w:rsid w:val="00650DB3"/>
    <w:rsid w:val="00650E4D"/>
    <w:rsid w:val="0065633C"/>
    <w:rsid w:val="00656559"/>
    <w:rsid w:val="0066064A"/>
    <w:rsid w:val="006646C2"/>
    <w:rsid w:val="00667730"/>
    <w:rsid w:val="00667D74"/>
    <w:rsid w:val="00680E6F"/>
    <w:rsid w:val="0069053E"/>
    <w:rsid w:val="00690AAC"/>
    <w:rsid w:val="00690FE6"/>
    <w:rsid w:val="006919C6"/>
    <w:rsid w:val="00697DAF"/>
    <w:rsid w:val="006A056A"/>
    <w:rsid w:val="006A1901"/>
    <w:rsid w:val="006A5535"/>
    <w:rsid w:val="006B0F14"/>
    <w:rsid w:val="006B48B1"/>
    <w:rsid w:val="006B5385"/>
    <w:rsid w:val="006B64B8"/>
    <w:rsid w:val="006C18A5"/>
    <w:rsid w:val="006C304D"/>
    <w:rsid w:val="006C524C"/>
    <w:rsid w:val="006C56D5"/>
    <w:rsid w:val="006D0D96"/>
    <w:rsid w:val="006D17A0"/>
    <w:rsid w:val="006D3035"/>
    <w:rsid w:val="006D3DEE"/>
    <w:rsid w:val="006D7965"/>
    <w:rsid w:val="006E39D0"/>
    <w:rsid w:val="006F212F"/>
    <w:rsid w:val="006F7018"/>
    <w:rsid w:val="007000C9"/>
    <w:rsid w:val="0070288F"/>
    <w:rsid w:val="00702946"/>
    <w:rsid w:val="00702B18"/>
    <w:rsid w:val="00706435"/>
    <w:rsid w:val="00713C8D"/>
    <w:rsid w:val="00716691"/>
    <w:rsid w:val="00725815"/>
    <w:rsid w:val="0072636F"/>
    <w:rsid w:val="00727006"/>
    <w:rsid w:val="00730712"/>
    <w:rsid w:val="00731DF2"/>
    <w:rsid w:val="00735B20"/>
    <w:rsid w:val="00737468"/>
    <w:rsid w:val="00740CB6"/>
    <w:rsid w:val="007572B7"/>
    <w:rsid w:val="007619E2"/>
    <w:rsid w:val="0077234B"/>
    <w:rsid w:val="007732D4"/>
    <w:rsid w:val="0078320D"/>
    <w:rsid w:val="007835C3"/>
    <w:rsid w:val="007946AB"/>
    <w:rsid w:val="0079572A"/>
    <w:rsid w:val="00797D42"/>
    <w:rsid w:val="007A1660"/>
    <w:rsid w:val="007B5557"/>
    <w:rsid w:val="007C01FB"/>
    <w:rsid w:val="007C0506"/>
    <w:rsid w:val="007C354A"/>
    <w:rsid w:val="007C4086"/>
    <w:rsid w:val="007D01FA"/>
    <w:rsid w:val="007D1085"/>
    <w:rsid w:val="007D2AEB"/>
    <w:rsid w:val="007D766F"/>
    <w:rsid w:val="007E0E8A"/>
    <w:rsid w:val="007E2E5D"/>
    <w:rsid w:val="007F0F2A"/>
    <w:rsid w:val="007F18E6"/>
    <w:rsid w:val="007F1E66"/>
    <w:rsid w:val="007F5EA8"/>
    <w:rsid w:val="00802835"/>
    <w:rsid w:val="00803F79"/>
    <w:rsid w:val="00813330"/>
    <w:rsid w:val="00822F41"/>
    <w:rsid w:val="0082564B"/>
    <w:rsid w:val="008300D8"/>
    <w:rsid w:val="00833255"/>
    <w:rsid w:val="00842BAB"/>
    <w:rsid w:val="008500F4"/>
    <w:rsid w:val="00851AFF"/>
    <w:rsid w:val="0086132A"/>
    <w:rsid w:val="008615D0"/>
    <w:rsid w:val="00861D36"/>
    <w:rsid w:val="00864333"/>
    <w:rsid w:val="0086443B"/>
    <w:rsid w:val="00873567"/>
    <w:rsid w:val="008740B5"/>
    <w:rsid w:val="008745E7"/>
    <w:rsid w:val="00875730"/>
    <w:rsid w:val="00883762"/>
    <w:rsid w:val="008846BE"/>
    <w:rsid w:val="00892538"/>
    <w:rsid w:val="0089664A"/>
    <w:rsid w:val="00897883"/>
    <w:rsid w:val="00897B16"/>
    <w:rsid w:val="008A1383"/>
    <w:rsid w:val="008A2617"/>
    <w:rsid w:val="008A6403"/>
    <w:rsid w:val="008B0B4E"/>
    <w:rsid w:val="008B2BB0"/>
    <w:rsid w:val="008B6513"/>
    <w:rsid w:val="008B7663"/>
    <w:rsid w:val="008C48AE"/>
    <w:rsid w:val="008C5A6C"/>
    <w:rsid w:val="008E2029"/>
    <w:rsid w:val="008E2F97"/>
    <w:rsid w:val="008F13D8"/>
    <w:rsid w:val="008F162D"/>
    <w:rsid w:val="008F2801"/>
    <w:rsid w:val="008F3B31"/>
    <w:rsid w:val="008F4693"/>
    <w:rsid w:val="0090120E"/>
    <w:rsid w:val="0090179E"/>
    <w:rsid w:val="00903956"/>
    <w:rsid w:val="009061A0"/>
    <w:rsid w:val="00910974"/>
    <w:rsid w:val="00913F26"/>
    <w:rsid w:val="00922FA4"/>
    <w:rsid w:val="009408BC"/>
    <w:rsid w:val="00940C74"/>
    <w:rsid w:val="00950A40"/>
    <w:rsid w:val="0095523E"/>
    <w:rsid w:val="00955349"/>
    <w:rsid w:val="00955B30"/>
    <w:rsid w:val="00955BB9"/>
    <w:rsid w:val="009602A8"/>
    <w:rsid w:val="00962CBE"/>
    <w:rsid w:val="0096410A"/>
    <w:rsid w:val="0098000C"/>
    <w:rsid w:val="009906B4"/>
    <w:rsid w:val="0099089B"/>
    <w:rsid w:val="0099290B"/>
    <w:rsid w:val="009A2908"/>
    <w:rsid w:val="009A53A2"/>
    <w:rsid w:val="009A6924"/>
    <w:rsid w:val="009B4D40"/>
    <w:rsid w:val="009B7E1D"/>
    <w:rsid w:val="009C2C50"/>
    <w:rsid w:val="009C5416"/>
    <w:rsid w:val="009C7B6F"/>
    <w:rsid w:val="009D5897"/>
    <w:rsid w:val="009D5972"/>
    <w:rsid w:val="009E2D9C"/>
    <w:rsid w:val="009E79DB"/>
    <w:rsid w:val="009F06B9"/>
    <w:rsid w:val="009F0972"/>
    <w:rsid w:val="009F6B89"/>
    <w:rsid w:val="00A02800"/>
    <w:rsid w:val="00A11577"/>
    <w:rsid w:val="00A14148"/>
    <w:rsid w:val="00A14C07"/>
    <w:rsid w:val="00A159B8"/>
    <w:rsid w:val="00A16B53"/>
    <w:rsid w:val="00A20136"/>
    <w:rsid w:val="00A22B73"/>
    <w:rsid w:val="00A31CA0"/>
    <w:rsid w:val="00A35065"/>
    <w:rsid w:val="00A420E0"/>
    <w:rsid w:val="00A45168"/>
    <w:rsid w:val="00A45475"/>
    <w:rsid w:val="00A4705A"/>
    <w:rsid w:val="00A51215"/>
    <w:rsid w:val="00A51575"/>
    <w:rsid w:val="00A518E7"/>
    <w:rsid w:val="00A561C0"/>
    <w:rsid w:val="00A569B3"/>
    <w:rsid w:val="00A60B66"/>
    <w:rsid w:val="00A60D57"/>
    <w:rsid w:val="00A646FB"/>
    <w:rsid w:val="00A64F34"/>
    <w:rsid w:val="00A65089"/>
    <w:rsid w:val="00A65B44"/>
    <w:rsid w:val="00A679AB"/>
    <w:rsid w:val="00A71A32"/>
    <w:rsid w:val="00A73439"/>
    <w:rsid w:val="00A80719"/>
    <w:rsid w:val="00A82895"/>
    <w:rsid w:val="00A8575A"/>
    <w:rsid w:val="00A93E70"/>
    <w:rsid w:val="00A9594B"/>
    <w:rsid w:val="00A9720D"/>
    <w:rsid w:val="00A97EE8"/>
    <w:rsid w:val="00AA0DE5"/>
    <w:rsid w:val="00AA1915"/>
    <w:rsid w:val="00AA1DC5"/>
    <w:rsid w:val="00AA30F2"/>
    <w:rsid w:val="00AB074C"/>
    <w:rsid w:val="00AB3171"/>
    <w:rsid w:val="00AB32E4"/>
    <w:rsid w:val="00AB38E8"/>
    <w:rsid w:val="00AB4E54"/>
    <w:rsid w:val="00AC2965"/>
    <w:rsid w:val="00AC4075"/>
    <w:rsid w:val="00AC6801"/>
    <w:rsid w:val="00AD267A"/>
    <w:rsid w:val="00AD2D62"/>
    <w:rsid w:val="00AD74ED"/>
    <w:rsid w:val="00AE0910"/>
    <w:rsid w:val="00AE2232"/>
    <w:rsid w:val="00AE3072"/>
    <w:rsid w:val="00AE45C6"/>
    <w:rsid w:val="00AE6A2B"/>
    <w:rsid w:val="00AF0918"/>
    <w:rsid w:val="00AF37D3"/>
    <w:rsid w:val="00AF42CD"/>
    <w:rsid w:val="00AF5F39"/>
    <w:rsid w:val="00AF678A"/>
    <w:rsid w:val="00AF6E2B"/>
    <w:rsid w:val="00B00B60"/>
    <w:rsid w:val="00B02A44"/>
    <w:rsid w:val="00B02D56"/>
    <w:rsid w:val="00B032AB"/>
    <w:rsid w:val="00B05499"/>
    <w:rsid w:val="00B06572"/>
    <w:rsid w:val="00B1212F"/>
    <w:rsid w:val="00B156E1"/>
    <w:rsid w:val="00B16B19"/>
    <w:rsid w:val="00B2181D"/>
    <w:rsid w:val="00B23D09"/>
    <w:rsid w:val="00B25B1C"/>
    <w:rsid w:val="00B274F9"/>
    <w:rsid w:val="00B34C89"/>
    <w:rsid w:val="00B4038B"/>
    <w:rsid w:val="00B40ADD"/>
    <w:rsid w:val="00B41366"/>
    <w:rsid w:val="00B416DF"/>
    <w:rsid w:val="00B4225F"/>
    <w:rsid w:val="00B45B88"/>
    <w:rsid w:val="00B46B3A"/>
    <w:rsid w:val="00B504EF"/>
    <w:rsid w:val="00B54FEC"/>
    <w:rsid w:val="00B611E9"/>
    <w:rsid w:val="00B61318"/>
    <w:rsid w:val="00B66824"/>
    <w:rsid w:val="00B66E52"/>
    <w:rsid w:val="00B749BA"/>
    <w:rsid w:val="00B76096"/>
    <w:rsid w:val="00B801E7"/>
    <w:rsid w:val="00B810D9"/>
    <w:rsid w:val="00B8344C"/>
    <w:rsid w:val="00B83804"/>
    <w:rsid w:val="00B90D96"/>
    <w:rsid w:val="00B95216"/>
    <w:rsid w:val="00B95CCB"/>
    <w:rsid w:val="00BA47DB"/>
    <w:rsid w:val="00BA54AE"/>
    <w:rsid w:val="00BA672B"/>
    <w:rsid w:val="00BB44EE"/>
    <w:rsid w:val="00BB6832"/>
    <w:rsid w:val="00BB7100"/>
    <w:rsid w:val="00BC1D62"/>
    <w:rsid w:val="00BC4E88"/>
    <w:rsid w:val="00BC6137"/>
    <w:rsid w:val="00BC6CD3"/>
    <w:rsid w:val="00BC76EF"/>
    <w:rsid w:val="00BC7A69"/>
    <w:rsid w:val="00BD0143"/>
    <w:rsid w:val="00BD077F"/>
    <w:rsid w:val="00BD4CD1"/>
    <w:rsid w:val="00BE26BC"/>
    <w:rsid w:val="00BE7439"/>
    <w:rsid w:val="00BF1A50"/>
    <w:rsid w:val="00C0201E"/>
    <w:rsid w:val="00C02868"/>
    <w:rsid w:val="00C05C28"/>
    <w:rsid w:val="00C06795"/>
    <w:rsid w:val="00C0696D"/>
    <w:rsid w:val="00C126ED"/>
    <w:rsid w:val="00C15913"/>
    <w:rsid w:val="00C32419"/>
    <w:rsid w:val="00C33AA5"/>
    <w:rsid w:val="00C35CD1"/>
    <w:rsid w:val="00C45CA6"/>
    <w:rsid w:val="00C55366"/>
    <w:rsid w:val="00C617DD"/>
    <w:rsid w:val="00C62304"/>
    <w:rsid w:val="00C656DE"/>
    <w:rsid w:val="00C65F66"/>
    <w:rsid w:val="00C731C4"/>
    <w:rsid w:val="00C74391"/>
    <w:rsid w:val="00C744DF"/>
    <w:rsid w:val="00C74E6C"/>
    <w:rsid w:val="00C80FB9"/>
    <w:rsid w:val="00C831EE"/>
    <w:rsid w:val="00CA63E8"/>
    <w:rsid w:val="00CA6DF1"/>
    <w:rsid w:val="00CB2208"/>
    <w:rsid w:val="00CB61BE"/>
    <w:rsid w:val="00CC303E"/>
    <w:rsid w:val="00CD07C8"/>
    <w:rsid w:val="00CD2623"/>
    <w:rsid w:val="00CD7971"/>
    <w:rsid w:val="00CD7D9C"/>
    <w:rsid w:val="00CE15CD"/>
    <w:rsid w:val="00CE328F"/>
    <w:rsid w:val="00CE3945"/>
    <w:rsid w:val="00CF2FC1"/>
    <w:rsid w:val="00CF6632"/>
    <w:rsid w:val="00CF71A4"/>
    <w:rsid w:val="00D01463"/>
    <w:rsid w:val="00D04C7A"/>
    <w:rsid w:val="00D13113"/>
    <w:rsid w:val="00D15C19"/>
    <w:rsid w:val="00D248A1"/>
    <w:rsid w:val="00D2687D"/>
    <w:rsid w:val="00D41680"/>
    <w:rsid w:val="00D4222F"/>
    <w:rsid w:val="00D42E22"/>
    <w:rsid w:val="00D43640"/>
    <w:rsid w:val="00D43B34"/>
    <w:rsid w:val="00D5079E"/>
    <w:rsid w:val="00D50CB9"/>
    <w:rsid w:val="00D56678"/>
    <w:rsid w:val="00D56A39"/>
    <w:rsid w:val="00D61C9D"/>
    <w:rsid w:val="00D62EAC"/>
    <w:rsid w:val="00D678A8"/>
    <w:rsid w:val="00D7191A"/>
    <w:rsid w:val="00D73F11"/>
    <w:rsid w:val="00D755A6"/>
    <w:rsid w:val="00D76DC4"/>
    <w:rsid w:val="00D807E5"/>
    <w:rsid w:val="00D80F01"/>
    <w:rsid w:val="00D8273F"/>
    <w:rsid w:val="00D8323A"/>
    <w:rsid w:val="00D842F5"/>
    <w:rsid w:val="00D849F7"/>
    <w:rsid w:val="00D84F5D"/>
    <w:rsid w:val="00D85C75"/>
    <w:rsid w:val="00D92322"/>
    <w:rsid w:val="00D95588"/>
    <w:rsid w:val="00D97D67"/>
    <w:rsid w:val="00DA0AB2"/>
    <w:rsid w:val="00DA3742"/>
    <w:rsid w:val="00DA5D5E"/>
    <w:rsid w:val="00DA73A9"/>
    <w:rsid w:val="00DB0688"/>
    <w:rsid w:val="00DB1E76"/>
    <w:rsid w:val="00DB4FF2"/>
    <w:rsid w:val="00DB5024"/>
    <w:rsid w:val="00DC3B39"/>
    <w:rsid w:val="00DC6B89"/>
    <w:rsid w:val="00DD01B7"/>
    <w:rsid w:val="00DD37E6"/>
    <w:rsid w:val="00DD383D"/>
    <w:rsid w:val="00DD5511"/>
    <w:rsid w:val="00DE11CC"/>
    <w:rsid w:val="00DE192E"/>
    <w:rsid w:val="00DE60FB"/>
    <w:rsid w:val="00DF0047"/>
    <w:rsid w:val="00DF36E5"/>
    <w:rsid w:val="00DF37C0"/>
    <w:rsid w:val="00E00FE0"/>
    <w:rsid w:val="00E04B4A"/>
    <w:rsid w:val="00E057AC"/>
    <w:rsid w:val="00E126F7"/>
    <w:rsid w:val="00E12A8C"/>
    <w:rsid w:val="00E21E08"/>
    <w:rsid w:val="00E238B8"/>
    <w:rsid w:val="00E25114"/>
    <w:rsid w:val="00E265B7"/>
    <w:rsid w:val="00E27A54"/>
    <w:rsid w:val="00E30315"/>
    <w:rsid w:val="00E3237C"/>
    <w:rsid w:val="00E3330F"/>
    <w:rsid w:val="00E35AF6"/>
    <w:rsid w:val="00E37929"/>
    <w:rsid w:val="00E41F4D"/>
    <w:rsid w:val="00E44A4D"/>
    <w:rsid w:val="00E451DC"/>
    <w:rsid w:val="00E522B4"/>
    <w:rsid w:val="00E55DF6"/>
    <w:rsid w:val="00E5756E"/>
    <w:rsid w:val="00E65A6F"/>
    <w:rsid w:val="00E67C11"/>
    <w:rsid w:val="00E749C1"/>
    <w:rsid w:val="00E81FDA"/>
    <w:rsid w:val="00E83AFA"/>
    <w:rsid w:val="00E92806"/>
    <w:rsid w:val="00E92ECD"/>
    <w:rsid w:val="00E96992"/>
    <w:rsid w:val="00EA1BD4"/>
    <w:rsid w:val="00EA39CC"/>
    <w:rsid w:val="00EB0742"/>
    <w:rsid w:val="00EB57A4"/>
    <w:rsid w:val="00EB7212"/>
    <w:rsid w:val="00EC0321"/>
    <w:rsid w:val="00ED0F6E"/>
    <w:rsid w:val="00ED3906"/>
    <w:rsid w:val="00ED6530"/>
    <w:rsid w:val="00EE1211"/>
    <w:rsid w:val="00EE2B79"/>
    <w:rsid w:val="00EF0420"/>
    <w:rsid w:val="00EF1B5C"/>
    <w:rsid w:val="00EF6535"/>
    <w:rsid w:val="00F01044"/>
    <w:rsid w:val="00F01A56"/>
    <w:rsid w:val="00F01C12"/>
    <w:rsid w:val="00F03F04"/>
    <w:rsid w:val="00F103EC"/>
    <w:rsid w:val="00F139B9"/>
    <w:rsid w:val="00F20D32"/>
    <w:rsid w:val="00F21934"/>
    <w:rsid w:val="00F31C51"/>
    <w:rsid w:val="00F32BA5"/>
    <w:rsid w:val="00F34677"/>
    <w:rsid w:val="00F408CE"/>
    <w:rsid w:val="00F409C0"/>
    <w:rsid w:val="00F414FB"/>
    <w:rsid w:val="00F5065E"/>
    <w:rsid w:val="00F51351"/>
    <w:rsid w:val="00F565A1"/>
    <w:rsid w:val="00F60B14"/>
    <w:rsid w:val="00F651EB"/>
    <w:rsid w:val="00F7022B"/>
    <w:rsid w:val="00F726C2"/>
    <w:rsid w:val="00F75B40"/>
    <w:rsid w:val="00F75BE4"/>
    <w:rsid w:val="00F90135"/>
    <w:rsid w:val="00F92FC5"/>
    <w:rsid w:val="00FA106D"/>
    <w:rsid w:val="00FA22C4"/>
    <w:rsid w:val="00FA3768"/>
    <w:rsid w:val="00FA64B7"/>
    <w:rsid w:val="00FB3653"/>
    <w:rsid w:val="00FB4984"/>
    <w:rsid w:val="00FC4038"/>
    <w:rsid w:val="00FC6425"/>
    <w:rsid w:val="00FD3E8A"/>
    <w:rsid w:val="00FD7CDB"/>
    <w:rsid w:val="00FE3F93"/>
    <w:rsid w:val="00FE5D6E"/>
    <w:rsid w:val="00FF0759"/>
    <w:rsid w:val="00FF245F"/>
    <w:rsid w:val="00FF2DD4"/>
    <w:rsid w:val="00FF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C1BB7C"/>
  <w15:docId w15:val="{36920880-1FED-4B65-BCCB-AD66E0DD6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B5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qFormat/>
    <w:rsid w:val="009906B4"/>
    <w:pPr>
      <w:keepNext/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Times New Roman" w:hAnsi="Times New Roman"/>
      <w:b/>
      <w:bCs/>
      <w:sz w:val="24"/>
      <w:szCs w:val="24"/>
    </w:rPr>
  </w:style>
  <w:style w:type="paragraph" w:styleId="Heading2">
    <w:name w:val="heading 2"/>
    <w:basedOn w:val="Normal"/>
    <w:qFormat/>
    <w:locked/>
    <w:rsid w:val="009906B4"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qFormat/>
    <w:rsid w:val="00374F8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locked/>
    <w:rsid w:val="009906B4"/>
    <w:pPr>
      <w:keepNext/>
      <w:keepLines/>
      <w:spacing w:before="200" w:after="0"/>
      <w:outlineLvl w:val="3"/>
    </w:pPr>
    <w:rPr>
      <w:rFonts w:ascii="Cambria" w:hAnsi="Cambria" w:cs="Times New Roman"/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ocked/>
    <w:rsid w:val="009906B4"/>
    <w:rPr>
      <w:rFonts w:ascii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semiHidden/>
    <w:locked/>
    <w:rsid w:val="009906B4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DefaultParagraphFontParaChar">
    <w:name w:val="Default Paragraph Font Para Char"/>
    <w:basedOn w:val="Normal"/>
    <w:rsid w:val="009906B4"/>
    <w:pPr>
      <w:spacing w:after="160" w:line="240" w:lineRule="exact"/>
    </w:pPr>
    <w:rPr>
      <w:rFonts w:ascii="Tahoma" w:eastAsia="SimSun" w:hAnsi="Tahoma" w:cs="Tahoma"/>
      <w:sz w:val="20"/>
      <w:szCs w:val="20"/>
    </w:rPr>
  </w:style>
  <w:style w:type="paragraph" w:styleId="BodyText3">
    <w:name w:val="Body Text 3"/>
    <w:basedOn w:val="Normal"/>
    <w:semiHidden/>
    <w:rsid w:val="009906B4"/>
    <w:pPr>
      <w:spacing w:after="0" w:line="240" w:lineRule="auto"/>
      <w:jc w:val="both"/>
    </w:pPr>
    <w:rPr>
      <w:rFonts w:ascii="Arial" w:hAnsi="Arial" w:cs="Arial"/>
      <w:b/>
      <w:bCs/>
      <w:sz w:val="20"/>
      <w:szCs w:val="20"/>
    </w:rPr>
  </w:style>
  <w:style w:type="character" w:customStyle="1" w:styleId="BodyText3Char">
    <w:name w:val="Body Text 3 Char"/>
    <w:locked/>
    <w:rsid w:val="009906B4"/>
    <w:rPr>
      <w:rFonts w:ascii="Arial" w:hAnsi="Arial" w:cs="Arial"/>
      <w:b/>
      <w:bCs/>
      <w:sz w:val="24"/>
      <w:szCs w:val="24"/>
    </w:rPr>
  </w:style>
  <w:style w:type="paragraph" w:customStyle="1" w:styleId="Texte1">
    <w:name w:val="Texte1"/>
    <w:basedOn w:val="BodyText"/>
    <w:rsid w:val="009906B4"/>
    <w:pPr>
      <w:autoSpaceDE w:val="0"/>
      <w:autoSpaceDN w:val="0"/>
      <w:spacing w:before="60" w:after="60" w:line="240" w:lineRule="auto"/>
    </w:pPr>
    <w:rPr>
      <w:rFonts w:ascii="Arial" w:hAnsi="Arial" w:cs="Arial"/>
      <w:sz w:val="20"/>
      <w:szCs w:val="20"/>
      <w:lang w:val="en-GB"/>
    </w:rPr>
  </w:style>
  <w:style w:type="paragraph" w:styleId="BodyText">
    <w:name w:val="Body Text"/>
    <w:basedOn w:val="Normal"/>
    <w:semiHidden/>
    <w:rsid w:val="009906B4"/>
    <w:pPr>
      <w:spacing w:after="120"/>
    </w:pPr>
  </w:style>
  <w:style w:type="character" w:customStyle="1" w:styleId="BodyTextChar">
    <w:name w:val="Body Text Char"/>
    <w:semiHidden/>
    <w:locked/>
    <w:rsid w:val="009906B4"/>
    <w:rPr>
      <w:rFonts w:cs="Times New Roman"/>
    </w:rPr>
  </w:style>
  <w:style w:type="paragraph" w:styleId="ListParagraph">
    <w:name w:val="List Paragraph"/>
    <w:basedOn w:val="Normal"/>
    <w:qFormat/>
    <w:rsid w:val="009906B4"/>
    <w:pPr>
      <w:ind w:left="720"/>
    </w:pPr>
  </w:style>
  <w:style w:type="character" w:styleId="Strong">
    <w:name w:val="Strong"/>
    <w:qFormat/>
    <w:rsid w:val="00B156E1"/>
    <w:rPr>
      <w:b/>
      <w:bCs/>
    </w:rPr>
  </w:style>
  <w:style w:type="character" w:styleId="Hyperlink">
    <w:name w:val="Hyperlink"/>
    <w:rsid w:val="00B156E1"/>
    <w:rPr>
      <w:color w:val="0000FF"/>
      <w:u w:val="single"/>
    </w:rPr>
  </w:style>
  <w:style w:type="paragraph" w:styleId="NormalWeb">
    <w:name w:val="Normal (Web)"/>
    <w:basedOn w:val="Normal"/>
    <w:uiPriority w:val="99"/>
    <w:rsid w:val="00BC4E8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header00">
    <w:name w:val="header00"/>
    <w:basedOn w:val="Normal"/>
    <w:rsid w:val="005C134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header01">
    <w:name w:val="header01"/>
    <w:basedOn w:val="Normal"/>
    <w:rsid w:val="005C134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bodytext0">
    <w:name w:val="bodytext"/>
    <w:basedOn w:val="DefaultParagraphFont"/>
    <w:rsid w:val="005C1342"/>
  </w:style>
  <w:style w:type="paragraph" w:styleId="Header">
    <w:name w:val="header"/>
    <w:basedOn w:val="Normal"/>
    <w:link w:val="HeaderChar"/>
    <w:uiPriority w:val="99"/>
    <w:semiHidden/>
    <w:unhideWhenUsed/>
    <w:rsid w:val="00F414F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F414FB"/>
    <w:rPr>
      <w:sz w:val="22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F414F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F414FB"/>
    <w:rPr>
      <w:sz w:val="22"/>
      <w:szCs w:val="22"/>
      <w:lang w:bidi="ar-SA"/>
    </w:rPr>
  </w:style>
  <w:style w:type="paragraph" w:styleId="NoSpacing">
    <w:name w:val="No Spacing"/>
    <w:qFormat/>
    <w:rsid w:val="00616F63"/>
    <w:rPr>
      <w:sz w:val="22"/>
      <w:szCs w:val="22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97539"/>
    <w:pPr>
      <w:spacing w:after="0" w:line="240" w:lineRule="auto"/>
      <w:ind w:left="220" w:hanging="220"/>
    </w:pPr>
  </w:style>
  <w:style w:type="paragraph" w:styleId="IndexHeading">
    <w:name w:val="index heading"/>
    <w:basedOn w:val="Normal"/>
    <w:next w:val="Index1"/>
    <w:semiHidden/>
    <w:rsid w:val="0009753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C56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venkata-narayana-reddy-m-bb24566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venkatm546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Rajesh\Desktop\RANGANATHA%20_%203+Yrs%20Exp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8B6054-A32E-4A35-8DE9-1AD168DD4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RANGANATHA _ 3+Yrs Exp.dot</Template>
  <TotalTime>594</TotalTime>
  <Pages>5</Pages>
  <Words>1795</Words>
  <Characters>10238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</vt:lpstr>
    </vt:vector>
  </TitlesOfParts>
  <Company/>
  <LinksUpToDate>false</LinksUpToDate>
  <CharactersWithSpaces>12009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</dc:title>
  <dc:creator>Rajesh</dc:creator>
  <cp:lastModifiedBy>Venkata Narayana Reddy Muchukota</cp:lastModifiedBy>
  <cp:revision>86</cp:revision>
  <cp:lastPrinted>2016-03-04T14:46:00Z</cp:lastPrinted>
  <dcterms:created xsi:type="dcterms:W3CDTF">2022-06-18T17:00:00Z</dcterms:created>
  <dcterms:modified xsi:type="dcterms:W3CDTF">2025-04-30T17:27:00Z</dcterms:modified>
</cp:coreProperties>
</file>