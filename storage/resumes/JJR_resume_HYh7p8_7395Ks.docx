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22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2"/>
        <w:gridCol w:w="7650"/>
        <w:gridCol w:w="1440"/>
      </w:tblGrid>
      <w:tr w:rsidR="00137B8E" w14:paraId="4F5A59CD" w14:textId="77777777" w:rsidTr="000163D2">
        <w:trPr>
          <w:cantSplit/>
          <w:trHeight w:val="288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0ADA03" w14:textId="77777777" w:rsidR="00137B8E" w:rsidRPr="00976C48" w:rsidRDefault="00137B8E" w:rsidP="00A96136">
            <w:pPr>
              <w:pStyle w:val="Name"/>
              <w:rPr>
                <w:sz w:val="40"/>
                <w:szCs w:val="40"/>
              </w:rPr>
            </w:pPr>
            <w:r w:rsidRPr="00976C48">
              <w:rPr>
                <w:sz w:val="40"/>
                <w:szCs w:val="40"/>
              </w:rPr>
              <w:t>James J. Rocco</w:t>
            </w:r>
          </w:p>
        </w:tc>
      </w:tr>
      <w:tr w:rsidR="00137B8E" w14:paraId="5BDFF6F4" w14:textId="77777777" w:rsidTr="000163D2">
        <w:trPr>
          <w:cantSplit/>
          <w:trHeight w:val="288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3F236" w14:textId="77777777" w:rsidR="00137B8E" w:rsidRPr="00976C48" w:rsidRDefault="00137B8E" w:rsidP="00A96136">
            <w:pPr>
              <w:pStyle w:val="ContactInformation"/>
              <w:rPr>
                <w:sz w:val="22"/>
                <w:szCs w:val="22"/>
              </w:rPr>
            </w:pPr>
            <w:smartTag w:uri="urn:schemas-microsoft-com:office:smarttags" w:element="address">
              <w:smartTag w:uri="urn:schemas-microsoft-com:office:smarttags" w:element="PersonName">
                <w:smartTag w:uri="urn:schemas-microsoft-com:office:smarttags" w:element="PersonName">
                  <w:smartTag w:uri="urn:schemas-microsoft-com:office:smarttags" w:element="Street">
                    <w:r>
                      <w:rPr>
                        <w:sz w:val="22"/>
                        <w:szCs w:val="22"/>
                      </w:rPr>
                      <w:t>26 Scher Dr</w:t>
                    </w:r>
                  </w:smartTag>
                </w:smartTag>
                <w:r w:rsidRPr="00976C48">
                  <w:rPr>
                    <w:sz w:val="22"/>
                    <w:szCs w:val="22"/>
                  </w:rPr>
                  <w:t xml:space="preserve">, </w:t>
                </w:r>
                <w:smartTag w:uri="urn:schemas-microsoft-com:office:smarttags" w:element="PersonName">
                  <w:r w:rsidRPr="00976C48">
                    <w:rPr>
                      <w:sz w:val="22"/>
                      <w:szCs w:val="22"/>
                    </w:rPr>
                    <w:t>New City</w:t>
                  </w:r>
                </w:smartTag>
                <w:r w:rsidRPr="00976C48">
                  <w:rPr>
                    <w:sz w:val="22"/>
                    <w:szCs w:val="22"/>
                  </w:rPr>
                  <w:t xml:space="preserve">, </w:t>
                </w:r>
                <w:smartTag w:uri="urn:schemas-microsoft-com:office:smarttags" w:element="PersonName">
                  <w:r w:rsidRPr="00976C48">
                    <w:rPr>
                      <w:sz w:val="22"/>
                      <w:szCs w:val="22"/>
                    </w:rPr>
                    <w:t>New York</w:t>
                  </w:r>
                </w:smartTag>
                <w:r w:rsidRPr="00976C48">
                  <w:rPr>
                    <w:sz w:val="22"/>
                    <w:szCs w:val="22"/>
                  </w:rPr>
                  <w:t xml:space="preserve">, </w:t>
                </w:r>
                <w:smartTag w:uri="urn:schemas-microsoft-com:office:smarttags" w:element="PersonName">
                  <w:r w:rsidRPr="00976C48">
                    <w:rPr>
                      <w:sz w:val="22"/>
                      <w:szCs w:val="22"/>
                    </w:rPr>
                    <w:t>10956</w:t>
                  </w:r>
                </w:smartTag>
              </w:smartTag>
            </w:smartTag>
          </w:p>
        </w:tc>
      </w:tr>
      <w:tr w:rsidR="00137B8E" w14:paraId="59DA0A9C" w14:textId="77777777" w:rsidTr="000163D2">
        <w:trPr>
          <w:cantSplit/>
          <w:trHeight w:val="288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11D9B7" w14:textId="79A0F675" w:rsidR="00137B8E" w:rsidRPr="00976C48" w:rsidRDefault="003D56FA" w:rsidP="003D56FA">
            <w:pPr>
              <w:pStyle w:val="ContactInformation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H:</w:t>
            </w:r>
            <w:r w:rsidR="00137B8E">
              <w:rPr>
                <w:sz w:val="22"/>
                <w:szCs w:val="22"/>
              </w:rPr>
              <w:t>(845) 639-5306</w:t>
            </w:r>
            <w:r>
              <w:rPr>
                <w:sz w:val="22"/>
                <w:szCs w:val="22"/>
              </w:rPr>
              <w:t xml:space="preserve"> | M:(845) 642-9396</w:t>
            </w:r>
          </w:p>
        </w:tc>
      </w:tr>
      <w:tr w:rsidR="00137B8E" w14:paraId="55174CA3" w14:textId="77777777" w:rsidTr="000163D2">
        <w:trPr>
          <w:cantSplit/>
          <w:trHeight w:val="288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CD5E74E" w14:textId="77777777" w:rsidR="00137B8E" w:rsidRPr="00976C48" w:rsidRDefault="005A6C00" w:rsidP="00CD688D">
            <w:pPr>
              <w:pStyle w:val="ContactInformation"/>
              <w:rPr>
                <w:sz w:val="22"/>
                <w:szCs w:val="22"/>
              </w:rPr>
            </w:pPr>
            <w:hyperlink r:id="rId5" w:history="1">
              <w:r w:rsidR="005559E4" w:rsidRPr="00551405">
                <w:rPr>
                  <w:rStyle w:val="Hyperlink"/>
                  <w:rFonts w:cs="Arial"/>
                  <w:sz w:val="22"/>
                  <w:szCs w:val="22"/>
                </w:rPr>
                <w:t>jjrocco85@aol.com</w:t>
              </w:r>
            </w:hyperlink>
          </w:p>
        </w:tc>
      </w:tr>
      <w:tr w:rsidR="00137B8E" w14:paraId="0AFF2FC9" w14:textId="77777777" w:rsidTr="000163D2">
        <w:trPr>
          <w:trHeight w:val="448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79E3F6FB" w14:textId="77777777" w:rsidR="00137B8E" w:rsidRPr="00C77A92" w:rsidRDefault="00137B8E" w:rsidP="008773CD">
            <w:pPr>
              <w:pStyle w:val="Heading1"/>
              <w:spacing w:beforeAutospacing="1" w:after="100" w:afterAutospacing="1"/>
            </w:pPr>
            <w:r>
              <w:t>S</w:t>
            </w:r>
            <w:r w:rsidRPr="002A33CB">
              <w:t>umm</w:t>
            </w:r>
            <w:r>
              <w:t>ary</w:t>
            </w:r>
          </w:p>
        </w:tc>
        <w:tc>
          <w:tcPr>
            <w:tcW w:w="90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86FF5C" w14:textId="77777777" w:rsidR="00137B8E" w:rsidRPr="00070267" w:rsidRDefault="00CA11C7" w:rsidP="00F1465E">
            <w:pPr>
              <w:pStyle w:val="Bulletedlistlastitem"/>
              <w:numPr>
                <w:ilvl w:val="0"/>
                <w:numId w:val="0"/>
              </w:numPr>
              <w:spacing w:before="100" w:beforeAutospacing="1" w:after="100" w:afterAutospacing="1"/>
              <w:rPr>
                <w:sz w:val="22"/>
              </w:rPr>
            </w:pPr>
            <w:r>
              <w:rPr>
                <w:sz w:val="22"/>
                <w:szCs w:val="22"/>
              </w:rPr>
              <w:t>Highly efficient t</w:t>
            </w:r>
            <w:r w:rsidR="00137B8E" w:rsidRPr="00976C48">
              <w:rPr>
                <w:sz w:val="22"/>
                <w:szCs w:val="22"/>
              </w:rPr>
              <w:t>echnology professional with in-depth experience wit</w:t>
            </w:r>
            <w:r w:rsidR="008773CD">
              <w:rPr>
                <w:sz w:val="22"/>
                <w:szCs w:val="22"/>
              </w:rPr>
              <w:t xml:space="preserve">h </w:t>
            </w:r>
            <w:r w:rsidR="00F1465E">
              <w:rPr>
                <w:sz w:val="22"/>
                <w:szCs w:val="22"/>
              </w:rPr>
              <w:t>software</w:t>
            </w:r>
            <w:r w:rsidR="008773CD">
              <w:rPr>
                <w:sz w:val="22"/>
                <w:szCs w:val="22"/>
              </w:rPr>
              <w:t xml:space="preserve"> implementation including </w:t>
            </w:r>
            <w:r w:rsidR="00137B8E" w:rsidRPr="00976C48">
              <w:rPr>
                <w:sz w:val="22"/>
                <w:szCs w:val="22"/>
              </w:rPr>
              <w:t>initial setup, testing, maintenance, training and user support</w:t>
            </w:r>
            <w:r>
              <w:rPr>
                <w:sz w:val="22"/>
                <w:szCs w:val="22"/>
              </w:rPr>
              <w:t>.</w:t>
            </w:r>
          </w:p>
        </w:tc>
      </w:tr>
      <w:tr w:rsidR="00137B8E" w14:paraId="6F9B1747" w14:textId="77777777" w:rsidTr="000163D2">
        <w:trPr>
          <w:trHeight w:val="108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D8F0CE" w14:textId="77777777" w:rsidR="00137B8E" w:rsidRPr="00B45002" w:rsidRDefault="00137B8E" w:rsidP="002A33CB">
            <w:pPr>
              <w:pStyle w:val="Heading1"/>
              <w:rPr>
                <w:sz w:val="2"/>
                <w:szCs w:val="2"/>
              </w:rPr>
            </w:pPr>
          </w:p>
        </w:tc>
      </w:tr>
      <w:tr w:rsidR="00137B8E" w14:paraId="2E6EDBCC" w14:textId="77777777" w:rsidTr="000163D2">
        <w:trPr>
          <w:trHeight w:val="1440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2BD8F628" w14:textId="77777777" w:rsidR="00137B8E" w:rsidRPr="00976C48" w:rsidRDefault="00137B8E" w:rsidP="00E06F1D">
            <w:pPr>
              <w:pStyle w:val="Heading1"/>
              <w:spacing w:beforeAutospacing="1" w:after="100" w:afterAutospacing="1"/>
              <w:rPr>
                <w:szCs w:val="22"/>
              </w:rPr>
            </w:pPr>
            <w:r>
              <w:t>Experience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5A21EEAE" w14:textId="309471F4" w:rsidR="000D584F" w:rsidRPr="000D584F" w:rsidRDefault="000D584F" w:rsidP="00571D4A">
            <w:pPr>
              <w:pStyle w:val="DatesBefore6pt"/>
              <w:tabs>
                <w:tab w:val="left" w:pos="240"/>
              </w:tabs>
              <w:spacing w:before="0"/>
              <w:ind w:right="-288"/>
              <w:jc w:val="left"/>
              <w:rPr>
                <w:b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>IMOS Consultant</w:t>
            </w:r>
          </w:p>
          <w:p w14:paraId="136F0288" w14:textId="1330FBC3" w:rsidR="0095617A" w:rsidRDefault="0095617A" w:rsidP="000D584F">
            <w:pPr>
              <w:pStyle w:val="DatesBefore6pt"/>
              <w:tabs>
                <w:tab w:val="left" w:pos="240"/>
              </w:tabs>
              <w:spacing w:before="0"/>
              <w:ind w:left="240" w:right="-288"/>
              <w:jc w:val="left"/>
              <w:rPr>
                <w:b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>Fairfield Chemical Carriers</w:t>
            </w:r>
          </w:p>
          <w:p w14:paraId="593733E4" w14:textId="1EBEDF42" w:rsidR="0095617A" w:rsidRPr="0095617A" w:rsidRDefault="0095617A" w:rsidP="0095617A">
            <w:pPr>
              <w:pStyle w:val="DatesBefore6pt"/>
              <w:numPr>
                <w:ilvl w:val="0"/>
                <w:numId w:val="20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i w:val="0"/>
                <w:sz w:val="22"/>
              </w:rPr>
            </w:pPr>
            <w:r w:rsidRPr="0095617A">
              <w:rPr>
                <w:i w:val="0"/>
                <w:sz w:val="22"/>
              </w:rPr>
              <w:t>Provide software support.</w:t>
            </w:r>
          </w:p>
          <w:p w14:paraId="2C81BF3C" w14:textId="2F8DF47B" w:rsidR="0095617A" w:rsidRPr="0095617A" w:rsidRDefault="0095617A" w:rsidP="0095617A">
            <w:pPr>
              <w:pStyle w:val="DatesBefore6pt"/>
              <w:numPr>
                <w:ilvl w:val="0"/>
                <w:numId w:val="20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i w:val="0"/>
                <w:sz w:val="22"/>
              </w:rPr>
            </w:pPr>
            <w:r w:rsidRPr="0095617A">
              <w:rPr>
                <w:i w:val="0"/>
                <w:sz w:val="22"/>
              </w:rPr>
              <w:t>Collaborate with business managers to resolve technical and workflow issues</w:t>
            </w:r>
          </w:p>
          <w:p w14:paraId="22DA59F9" w14:textId="68760A1E" w:rsidR="000D584F" w:rsidRDefault="000D584F" w:rsidP="000D584F">
            <w:pPr>
              <w:pStyle w:val="DatesBefore6pt"/>
              <w:tabs>
                <w:tab w:val="left" w:pos="240"/>
              </w:tabs>
              <w:spacing w:before="0"/>
              <w:ind w:left="240" w:right="-288"/>
              <w:jc w:val="left"/>
              <w:rPr>
                <w:b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>Womar Pools</w:t>
            </w:r>
          </w:p>
          <w:p w14:paraId="245CF55A" w14:textId="3BF4F8A4" w:rsidR="000D584F" w:rsidRPr="000D584F" w:rsidRDefault="000D584F" w:rsidP="000D584F">
            <w:pPr>
              <w:pStyle w:val="DatesBefore6pt"/>
              <w:numPr>
                <w:ilvl w:val="0"/>
                <w:numId w:val="16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i w:val="0"/>
                <w:sz w:val="22"/>
              </w:rPr>
            </w:pPr>
            <w:r w:rsidRPr="000D584F">
              <w:rPr>
                <w:i w:val="0"/>
                <w:sz w:val="22"/>
              </w:rPr>
              <w:t>Create ad hoc reports for all IMOS users</w:t>
            </w:r>
          </w:p>
          <w:p w14:paraId="2E5C9286" w14:textId="119939FC" w:rsidR="000D584F" w:rsidRPr="000D584F" w:rsidRDefault="000D584F" w:rsidP="000D584F">
            <w:pPr>
              <w:pStyle w:val="DatesBefore6pt"/>
              <w:numPr>
                <w:ilvl w:val="0"/>
                <w:numId w:val="16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i w:val="0"/>
                <w:sz w:val="22"/>
              </w:rPr>
            </w:pPr>
            <w:r w:rsidRPr="000D584F">
              <w:rPr>
                <w:i w:val="0"/>
                <w:sz w:val="22"/>
              </w:rPr>
              <w:t>Provide IMOS support.</w:t>
            </w:r>
          </w:p>
          <w:p w14:paraId="3E522607" w14:textId="4FC1ABE1" w:rsidR="000D584F" w:rsidRDefault="000D584F" w:rsidP="000D584F">
            <w:pPr>
              <w:pStyle w:val="DatesBefore6pt"/>
              <w:tabs>
                <w:tab w:val="left" w:pos="240"/>
              </w:tabs>
              <w:spacing w:before="0"/>
              <w:ind w:left="240" w:right="-288"/>
              <w:jc w:val="left"/>
              <w:rPr>
                <w:b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>Chembulk Tankers</w:t>
            </w:r>
          </w:p>
          <w:p w14:paraId="53EBBC6A" w14:textId="7ACEFF73" w:rsidR="000D584F" w:rsidRPr="000D584F" w:rsidRDefault="000D584F" w:rsidP="000D584F">
            <w:pPr>
              <w:pStyle w:val="DatesBefore6pt"/>
              <w:numPr>
                <w:ilvl w:val="0"/>
                <w:numId w:val="18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i w:val="0"/>
                <w:sz w:val="22"/>
              </w:rPr>
            </w:pPr>
            <w:r w:rsidRPr="000D584F">
              <w:rPr>
                <w:i w:val="0"/>
                <w:sz w:val="22"/>
              </w:rPr>
              <w:t>Provide system support to remaining users in IMOS.</w:t>
            </w:r>
          </w:p>
          <w:p w14:paraId="722ACFFE" w14:textId="58AB486E" w:rsidR="000D584F" w:rsidRDefault="000D584F" w:rsidP="000D584F">
            <w:pPr>
              <w:pStyle w:val="DatesBefore6pt"/>
              <w:numPr>
                <w:ilvl w:val="0"/>
                <w:numId w:val="18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b/>
                <w:i w:val="0"/>
                <w:sz w:val="22"/>
              </w:rPr>
            </w:pPr>
            <w:r w:rsidRPr="000D584F">
              <w:rPr>
                <w:i w:val="0"/>
                <w:sz w:val="22"/>
              </w:rPr>
              <w:t>Maintain all integrated systems (IMOS, ClearLynx, DADESK, Navision)</w:t>
            </w:r>
          </w:p>
          <w:p w14:paraId="3E0677A8" w14:textId="0242F9D2" w:rsidR="000D584F" w:rsidRDefault="000D584F" w:rsidP="000D584F">
            <w:pPr>
              <w:pStyle w:val="DatesBefore6pt"/>
              <w:numPr>
                <w:ilvl w:val="0"/>
                <w:numId w:val="18"/>
              </w:numPr>
              <w:tabs>
                <w:tab w:val="left" w:pos="240"/>
              </w:tabs>
              <w:spacing w:before="0"/>
              <w:ind w:right="-288"/>
              <w:jc w:val="left"/>
              <w:rPr>
                <w:i w:val="0"/>
                <w:sz w:val="22"/>
              </w:rPr>
            </w:pPr>
            <w:r w:rsidRPr="000D584F">
              <w:rPr>
                <w:i w:val="0"/>
                <w:sz w:val="22"/>
              </w:rPr>
              <w:t>Create reports for users and 3</w:t>
            </w:r>
            <w:r w:rsidRPr="000D584F">
              <w:rPr>
                <w:i w:val="0"/>
                <w:sz w:val="22"/>
                <w:vertAlign w:val="superscript"/>
              </w:rPr>
              <w:t>rd</w:t>
            </w:r>
            <w:r w:rsidRPr="000D584F">
              <w:rPr>
                <w:i w:val="0"/>
                <w:sz w:val="22"/>
              </w:rPr>
              <w:t xml:space="preserve"> party owners.</w:t>
            </w:r>
          </w:p>
          <w:p w14:paraId="58488785" w14:textId="77777777" w:rsidR="001601CE" w:rsidRPr="000D584F" w:rsidRDefault="001601CE" w:rsidP="001601CE">
            <w:pPr>
              <w:pStyle w:val="DatesBefore6pt"/>
              <w:tabs>
                <w:tab w:val="left" w:pos="240"/>
              </w:tabs>
              <w:spacing w:before="0"/>
              <w:ind w:left="960" w:right="-288"/>
              <w:jc w:val="left"/>
              <w:rPr>
                <w:i w:val="0"/>
                <w:sz w:val="22"/>
              </w:rPr>
            </w:pPr>
          </w:p>
          <w:p w14:paraId="12CE8942" w14:textId="62CE63DF" w:rsidR="00571D4A" w:rsidRPr="00571D4A" w:rsidRDefault="00571D4A" w:rsidP="00571D4A">
            <w:pPr>
              <w:pStyle w:val="DatesBefore6pt"/>
              <w:tabs>
                <w:tab w:val="left" w:pos="240"/>
              </w:tabs>
              <w:spacing w:before="0"/>
              <w:ind w:right="-288"/>
              <w:jc w:val="left"/>
              <w:rPr>
                <w:bCs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 xml:space="preserve">Business Process and Application Manager, </w:t>
            </w:r>
            <w:r w:rsidRPr="00571D4A">
              <w:rPr>
                <w:bCs/>
                <w:iCs w:val="0"/>
                <w:sz w:val="22"/>
              </w:rPr>
              <w:t>Norvic Shipping</w:t>
            </w:r>
            <w:r>
              <w:rPr>
                <w:bCs/>
                <w:iCs w:val="0"/>
                <w:sz w:val="22"/>
              </w:rPr>
              <w:t xml:space="preserve"> USA</w:t>
            </w:r>
            <w:r w:rsidRPr="00571D4A">
              <w:rPr>
                <w:bCs/>
                <w:iCs w:val="0"/>
                <w:sz w:val="22"/>
              </w:rPr>
              <w:t>, Manhattan, NY</w:t>
            </w:r>
          </w:p>
          <w:p w14:paraId="3559FED0" w14:textId="29853648" w:rsidR="00571D4A" w:rsidRPr="00571D4A" w:rsidRDefault="00571D4A" w:rsidP="00571D4A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In-house Daily support for all </w:t>
            </w:r>
            <w:r w:rsidR="00FD5B3E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Operation &amp; Chartering </w:t>
            </w: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systems</w:t>
            </w:r>
            <w:r w:rsidR="00FD5B3E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.</w:t>
            </w:r>
          </w:p>
          <w:p w14:paraId="532E540F" w14:textId="76802B84" w:rsidR="00571D4A" w:rsidRPr="00571D4A" w:rsidRDefault="00571D4A" w:rsidP="005D48F6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left="255" w:right="-288" w:hanging="255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Develop and Maintain digital manuals</w:t>
            </w:r>
            <w:r w:rsidR="005D48F6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, process models, system documentation and training courses</w:t>
            </w:r>
            <w:r w:rsidR="00FD5B3E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.</w:t>
            </w:r>
          </w:p>
          <w:p w14:paraId="47B5DF3E" w14:textId="5C4E7B44" w:rsidR="00571D4A" w:rsidRPr="00571D4A" w:rsidRDefault="00571D4A" w:rsidP="00571D4A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Train new staff in </w:t>
            </w:r>
            <w:r w:rsidR="005D48F6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all </w:t>
            </w: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relevant </w:t>
            </w:r>
            <w:r w:rsidR="005D48F6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software/</w:t>
            </w: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systems.</w:t>
            </w:r>
          </w:p>
          <w:p w14:paraId="0A3B6784" w14:textId="1C4E7869" w:rsidR="00571D4A" w:rsidRPr="00571D4A" w:rsidRDefault="00571D4A" w:rsidP="00571D4A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Create, develop and deliver timely reporting for </w:t>
            </w:r>
            <w:r w:rsidR="00FD5B3E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entire company</w:t>
            </w: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.</w:t>
            </w:r>
          </w:p>
          <w:p w14:paraId="1B5A53AA" w14:textId="1129101D" w:rsidR="00571D4A" w:rsidRPr="00571D4A" w:rsidRDefault="00571D4A" w:rsidP="00571D4A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Oversee &amp; m</w:t>
            </w: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onitor integrations between all systems.</w:t>
            </w:r>
          </w:p>
          <w:p w14:paraId="38BE30DA" w14:textId="6A0AE421" w:rsidR="00571D4A" w:rsidRPr="00571D4A" w:rsidRDefault="00571D4A" w:rsidP="00571D4A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Investigate, test and incorporate future API programs.</w:t>
            </w:r>
          </w:p>
          <w:p w14:paraId="7085EA83" w14:textId="755C6D2F" w:rsidR="00861B09" w:rsidRPr="005D48F6" w:rsidRDefault="00571D4A" w:rsidP="005D48F6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 w:rsidRPr="00571D4A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Ensure digitization is incorporated.</w:t>
            </w:r>
          </w:p>
          <w:p w14:paraId="590C3FD4" w14:textId="670442D8" w:rsidR="00571D4A" w:rsidRPr="00FD5B3E" w:rsidRDefault="00FD5B3E" w:rsidP="00861B09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left="255" w:right="-288" w:hanging="255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Drive adoption for all integrated systems company-wide.</w:t>
            </w:r>
          </w:p>
          <w:p w14:paraId="1A232933" w14:textId="2C48105B" w:rsidR="00FD5B3E" w:rsidRPr="000D584F" w:rsidRDefault="00FD5B3E" w:rsidP="00861B09">
            <w:pPr>
              <w:pStyle w:val="DatesBefore6pt"/>
              <w:numPr>
                <w:ilvl w:val="0"/>
                <w:numId w:val="15"/>
              </w:numPr>
              <w:tabs>
                <w:tab w:val="left" w:pos="240"/>
              </w:tabs>
              <w:spacing w:before="0"/>
              <w:ind w:left="255" w:right="-288" w:hanging="255"/>
              <w:jc w:val="left"/>
              <w:rPr>
                <w:b/>
                <w:i w:val="0"/>
                <w:iCs w:val="0"/>
                <w:sz w:val="22"/>
                <w:szCs w:val="22"/>
              </w:rPr>
            </w:pPr>
            <w:r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Conducting company wide system audits.</w:t>
            </w:r>
          </w:p>
          <w:p w14:paraId="25C5B669" w14:textId="7183D806" w:rsidR="00861B09" w:rsidRPr="00861B09" w:rsidRDefault="00861B09" w:rsidP="00861B09">
            <w:pPr>
              <w:pStyle w:val="DatesBefore6pt"/>
              <w:tabs>
                <w:tab w:val="left" w:pos="240"/>
              </w:tabs>
              <w:spacing w:before="0"/>
              <w:ind w:right="-288"/>
              <w:jc w:val="left"/>
              <w:rPr>
                <w:b/>
                <w:i w:val="0"/>
                <w:sz w:val="22"/>
              </w:rPr>
            </w:pPr>
          </w:p>
          <w:p w14:paraId="77115116" w14:textId="58914B8D" w:rsidR="00A62FD9" w:rsidRDefault="00A62FD9" w:rsidP="00A62FD9">
            <w:pPr>
              <w:pStyle w:val="DatesBefore6pt"/>
              <w:tabs>
                <w:tab w:val="left" w:pos="240"/>
              </w:tabs>
              <w:spacing w:before="0"/>
              <w:ind w:right="-288"/>
              <w:jc w:val="left"/>
              <w:rPr>
                <w:sz w:val="22"/>
              </w:rPr>
            </w:pPr>
            <w:r>
              <w:rPr>
                <w:b/>
                <w:i w:val="0"/>
                <w:sz w:val="22"/>
              </w:rPr>
              <w:t xml:space="preserve">Systems Administrator, </w:t>
            </w:r>
            <w:r>
              <w:rPr>
                <w:sz w:val="22"/>
              </w:rPr>
              <w:t>Chembulk Tankers, Southport, CT</w:t>
            </w:r>
          </w:p>
          <w:p w14:paraId="3D96D217" w14:textId="20D857CE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right="-288" w:hanging="72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Prepared</w:t>
            </w:r>
            <w:r w:rsidRPr="00425CB4">
              <w:rPr>
                <w:i w:val="0"/>
                <w:sz w:val="22"/>
              </w:rPr>
              <w:t xml:space="preserve"> and designed regression testing for the </w:t>
            </w:r>
            <w:r w:rsidR="005D48F6">
              <w:rPr>
                <w:i w:val="0"/>
                <w:sz w:val="22"/>
              </w:rPr>
              <w:t>software</w:t>
            </w:r>
            <w:r w:rsidR="007D3F3C">
              <w:rPr>
                <w:i w:val="0"/>
                <w:sz w:val="22"/>
              </w:rPr>
              <w:t xml:space="preserve">/system </w:t>
            </w:r>
            <w:r w:rsidRPr="00425CB4">
              <w:rPr>
                <w:i w:val="0"/>
                <w:sz w:val="22"/>
              </w:rPr>
              <w:t>application</w:t>
            </w:r>
            <w:r w:rsidR="005D48F6">
              <w:rPr>
                <w:i w:val="0"/>
                <w:sz w:val="22"/>
              </w:rPr>
              <w:t>s</w:t>
            </w:r>
            <w:r w:rsidRPr="00425CB4">
              <w:rPr>
                <w:i w:val="0"/>
                <w:sz w:val="22"/>
              </w:rPr>
              <w:t>.</w:t>
            </w:r>
          </w:p>
          <w:p w14:paraId="5E0689AE" w14:textId="3CC00E91" w:rsidR="00A62FD9" w:rsidRPr="00425CB4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Created reports for Operations, Chartering, Accounting</w:t>
            </w:r>
            <w:r>
              <w:rPr>
                <w:i w:val="0"/>
                <w:sz w:val="22"/>
              </w:rPr>
              <w:t xml:space="preserve"> and Management</w:t>
            </w:r>
            <w:r w:rsidRPr="00425CB4">
              <w:rPr>
                <w:i w:val="0"/>
                <w:sz w:val="22"/>
              </w:rPr>
              <w:t>.</w:t>
            </w:r>
          </w:p>
          <w:p w14:paraId="3BDCC36F" w14:textId="5545C893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Created ‘How</w:t>
            </w:r>
            <w:r>
              <w:rPr>
                <w:i w:val="0"/>
                <w:sz w:val="22"/>
              </w:rPr>
              <w:t xml:space="preserve"> To’ documentation that assists</w:t>
            </w:r>
            <w:r w:rsidRPr="00425CB4">
              <w:rPr>
                <w:i w:val="0"/>
                <w:sz w:val="22"/>
              </w:rPr>
              <w:t xml:space="preserve"> users to effectively and efficiently manage all day-to-day responsibilities.</w:t>
            </w:r>
          </w:p>
          <w:p w14:paraId="1F425065" w14:textId="77777777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Facilitate training materials and conduct trainings to all users.</w:t>
            </w:r>
          </w:p>
          <w:p w14:paraId="4E12E8B7" w14:textId="79D52E72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 xml:space="preserve">Responsible for complete analysis and test coverage for all </w:t>
            </w:r>
            <w:r w:rsidR="00B76ADC">
              <w:rPr>
                <w:i w:val="0"/>
                <w:sz w:val="22"/>
              </w:rPr>
              <w:t>system</w:t>
            </w:r>
            <w:r w:rsidR="00940DE3">
              <w:rPr>
                <w:i w:val="0"/>
                <w:sz w:val="22"/>
              </w:rPr>
              <w:t>/patch</w:t>
            </w:r>
            <w:r w:rsidRPr="00425CB4">
              <w:rPr>
                <w:i w:val="0"/>
                <w:sz w:val="22"/>
              </w:rPr>
              <w:t xml:space="preserve"> releases.</w:t>
            </w:r>
          </w:p>
          <w:p w14:paraId="46768CE5" w14:textId="4273222B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 xml:space="preserve">Documented and troubleshot all issues with the </w:t>
            </w:r>
            <w:r w:rsidR="00B76ADC">
              <w:rPr>
                <w:i w:val="0"/>
                <w:sz w:val="22"/>
              </w:rPr>
              <w:t>relevant</w:t>
            </w:r>
            <w:r w:rsidRPr="00425CB4">
              <w:rPr>
                <w:i w:val="0"/>
                <w:sz w:val="22"/>
              </w:rPr>
              <w:t xml:space="preserve"> </w:t>
            </w:r>
            <w:r w:rsidR="00B76ADC">
              <w:rPr>
                <w:i w:val="0"/>
                <w:sz w:val="22"/>
              </w:rPr>
              <w:t>s</w:t>
            </w:r>
            <w:r w:rsidRPr="00425CB4">
              <w:rPr>
                <w:i w:val="0"/>
                <w:sz w:val="22"/>
              </w:rPr>
              <w:t>oftware that arise from day to day.</w:t>
            </w:r>
          </w:p>
          <w:p w14:paraId="4D0813EB" w14:textId="05CCB5B4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Facilitate</w:t>
            </w:r>
            <w:r>
              <w:rPr>
                <w:i w:val="0"/>
                <w:sz w:val="22"/>
              </w:rPr>
              <w:t xml:space="preserve"> all systems (IMOS, Navision, ChemPort</w:t>
            </w:r>
            <w:r w:rsidR="00B76ADC">
              <w:rPr>
                <w:i w:val="0"/>
                <w:sz w:val="22"/>
              </w:rPr>
              <w:t>, ClearLynx</w:t>
            </w:r>
            <w:r>
              <w:rPr>
                <w:i w:val="0"/>
                <w:sz w:val="22"/>
              </w:rPr>
              <w:t>)</w:t>
            </w:r>
            <w:r w:rsidRPr="00425CB4">
              <w:rPr>
                <w:i w:val="0"/>
                <w:sz w:val="22"/>
              </w:rPr>
              <w:t xml:space="preserve"> user questions and consulted wit</w:t>
            </w:r>
            <w:r>
              <w:rPr>
                <w:i w:val="0"/>
                <w:sz w:val="22"/>
              </w:rPr>
              <w:t>h</w:t>
            </w:r>
            <w:r w:rsidRPr="00425CB4">
              <w:rPr>
                <w:i w:val="0"/>
                <w:sz w:val="22"/>
              </w:rPr>
              <w:t xml:space="preserve"> vendor to resolve and document answers in FAQ knowledge database </w:t>
            </w:r>
          </w:p>
          <w:p w14:paraId="49F0F955" w14:textId="77777777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Collaborated with Chartering, Operations and Financial to resolve technical issues.</w:t>
            </w:r>
          </w:p>
          <w:p w14:paraId="3C9A1F5A" w14:textId="77777777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Provide systems support worldwide.</w:t>
            </w:r>
          </w:p>
          <w:p w14:paraId="38BC2C07" w14:textId="0E336F64" w:rsid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 xml:space="preserve">Oversee the implementation of </w:t>
            </w:r>
            <w:r w:rsidR="00B76ADC">
              <w:rPr>
                <w:i w:val="0"/>
                <w:sz w:val="22"/>
              </w:rPr>
              <w:t>various software/system</w:t>
            </w:r>
            <w:r>
              <w:rPr>
                <w:i w:val="0"/>
                <w:sz w:val="22"/>
              </w:rPr>
              <w:t xml:space="preserve"> projects.</w:t>
            </w:r>
          </w:p>
          <w:p w14:paraId="723AFE4E" w14:textId="77777777" w:rsidR="00A62FD9" w:rsidRP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iCs w:val="0"/>
                <w:sz w:val="22"/>
                <w:szCs w:val="22"/>
              </w:rPr>
            </w:pPr>
            <w:r w:rsidRPr="00A62FD9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Managing systems design.</w:t>
            </w:r>
          </w:p>
          <w:p w14:paraId="33C63EF2" w14:textId="4194DBFE" w:rsidR="00A62FD9" w:rsidRP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iCs w:val="0"/>
                <w:sz w:val="22"/>
                <w:szCs w:val="22"/>
              </w:rPr>
            </w:pPr>
            <w:r w:rsidRPr="00A62FD9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Implementation and operation to ensure t</w:t>
            </w:r>
            <w:r w:rsidR="00B76ADC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hat all systems</w:t>
            </w:r>
            <w:r w:rsidRPr="00A62FD9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 xml:space="preserve"> are operating efficiently.</w:t>
            </w:r>
          </w:p>
          <w:p w14:paraId="5841855D" w14:textId="77777777" w:rsidR="00A62FD9" w:rsidRPr="00A62FD9" w:rsidRDefault="00A62FD9" w:rsidP="00A62F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iCs w:val="0"/>
                <w:sz w:val="22"/>
                <w:szCs w:val="22"/>
              </w:rPr>
            </w:pPr>
            <w:r w:rsidRPr="00A62FD9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Managing requests for system adjustments.</w:t>
            </w:r>
          </w:p>
          <w:p w14:paraId="612776A8" w14:textId="1F9F57CF" w:rsidR="00A62FD9" w:rsidRPr="00A62FD9" w:rsidRDefault="00A62FD9" w:rsidP="003046D9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144" w:hanging="240"/>
              <w:jc w:val="left"/>
              <w:rPr>
                <w:b/>
                <w:i w:val="0"/>
                <w:sz w:val="22"/>
              </w:rPr>
            </w:pPr>
            <w:r w:rsidRPr="00A62FD9">
              <w:rPr>
                <w:rFonts w:cs="Segoe UI"/>
                <w:i w:val="0"/>
                <w:iCs w:val="0"/>
                <w:sz w:val="22"/>
                <w:szCs w:val="22"/>
                <w:shd w:val="clear" w:color="auto" w:fill="FFFFFF"/>
              </w:rPr>
              <w:t>Responding to systems related issues and questions.</w:t>
            </w:r>
          </w:p>
          <w:p w14:paraId="10AB944F" w14:textId="77777777" w:rsidR="00A62FD9" w:rsidRDefault="00A62FD9" w:rsidP="00CD3233">
            <w:pPr>
              <w:pStyle w:val="DatesBefore6pt"/>
              <w:ind w:right="-144"/>
              <w:jc w:val="left"/>
              <w:rPr>
                <w:b/>
                <w:i w:val="0"/>
                <w:sz w:val="22"/>
              </w:rPr>
            </w:pPr>
          </w:p>
          <w:p w14:paraId="65E0C713" w14:textId="77777777" w:rsidR="00A62FD9" w:rsidRDefault="00425CB4" w:rsidP="00A62FD9">
            <w:pPr>
              <w:pStyle w:val="DatesBefore6pt"/>
              <w:ind w:right="-144"/>
              <w:jc w:val="left"/>
              <w:rPr>
                <w:sz w:val="22"/>
              </w:rPr>
            </w:pPr>
            <w:r>
              <w:rPr>
                <w:b/>
                <w:i w:val="0"/>
                <w:sz w:val="22"/>
              </w:rPr>
              <w:lastRenderedPageBreak/>
              <w:t xml:space="preserve">Software </w:t>
            </w:r>
            <w:r w:rsidR="009C259B">
              <w:rPr>
                <w:b/>
                <w:i w:val="0"/>
                <w:sz w:val="22"/>
              </w:rPr>
              <w:t>Analyst</w:t>
            </w:r>
            <w:r>
              <w:rPr>
                <w:b/>
                <w:i w:val="0"/>
                <w:sz w:val="22"/>
              </w:rPr>
              <w:t xml:space="preserve">, </w:t>
            </w:r>
            <w:r>
              <w:rPr>
                <w:sz w:val="22"/>
              </w:rPr>
              <w:t>Chembulk Tankers, Southport, CT</w:t>
            </w:r>
          </w:p>
          <w:p w14:paraId="41E7E08C" w14:textId="674FF715" w:rsidR="00425CB4" w:rsidRDefault="00425CB4" w:rsidP="002E4297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 xml:space="preserve">Created reports for Operations, </w:t>
            </w:r>
            <w:r w:rsidR="002E4297" w:rsidRPr="00425CB4">
              <w:rPr>
                <w:i w:val="0"/>
                <w:sz w:val="22"/>
              </w:rPr>
              <w:t>Chartering, Accounting</w:t>
            </w:r>
            <w:r w:rsidR="002E4297">
              <w:rPr>
                <w:i w:val="0"/>
                <w:sz w:val="22"/>
              </w:rPr>
              <w:t xml:space="preserve"> and Management</w:t>
            </w:r>
            <w:r w:rsidRPr="00425CB4">
              <w:rPr>
                <w:i w:val="0"/>
                <w:sz w:val="22"/>
              </w:rPr>
              <w:t>.</w:t>
            </w:r>
          </w:p>
          <w:p w14:paraId="59DCE339" w14:textId="622BBB5C" w:rsidR="00A62FD9" w:rsidRPr="00A62FD9" w:rsidRDefault="00A62FD9" w:rsidP="002E4297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  <w:szCs w:val="22"/>
              </w:rPr>
            </w:pPr>
            <w:r w:rsidRPr="00A62FD9">
              <w:rPr>
                <w:i w:val="0"/>
                <w:sz w:val="22"/>
                <w:szCs w:val="22"/>
              </w:rPr>
              <w:t xml:space="preserve">Prepared and designed regression testing for the </w:t>
            </w:r>
            <w:r w:rsidR="007D3F3C">
              <w:rPr>
                <w:i w:val="0"/>
                <w:sz w:val="22"/>
                <w:szCs w:val="22"/>
              </w:rPr>
              <w:t>software/system</w:t>
            </w:r>
            <w:r w:rsidRPr="00A62FD9">
              <w:rPr>
                <w:i w:val="0"/>
                <w:sz w:val="22"/>
                <w:szCs w:val="22"/>
              </w:rPr>
              <w:t xml:space="preserve"> application</w:t>
            </w:r>
            <w:r w:rsidR="007D3F3C">
              <w:rPr>
                <w:i w:val="0"/>
                <w:sz w:val="22"/>
                <w:szCs w:val="22"/>
              </w:rPr>
              <w:t>s</w:t>
            </w:r>
            <w:r w:rsidRPr="00A62FD9">
              <w:rPr>
                <w:i w:val="0"/>
                <w:sz w:val="22"/>
                <w:szCs w:val="22"/>
              </w:rPr>
              <w:t>.</w:t>
            </w:r>
          </w:p>
          <w:p w14:paraId="779E208A" w14:textId="6F320B99" w:rsidR="00425CB4" w:rsidRDefault="00425CB4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Created ‘How</w:t>
            </w:r>
            <w:r w:rsidR="002E4297">
              <w:rPr>
                <w:i w:val="0"/>
                <w:sz w:val="22"/>
              </w:rPr>
              <w:t xml:space="preserve"> To’ documentation that assists</w:t>
            </w:r>
            <w:r w:rsidRPr="00425CB4">
              <w:rPr>
                <w:i w:val="0"/>
                <w:sz w:val="22"/>
              </w:rPr>
              <w:t xml:space="preserve"> IMOS users to effectively and efficiently </w:t>
            </w:r>
            <w:r w:rsidR="00093697" w:rsidRPr="00425CB4">
              <w:rPr>
                <w:i w:val="0"/>
                <w:sz w:val="22"/>
              </w:rPr>
              <w:t>manage</w:t>
            </w:r>
            <w:r w:rsidRPr="00425CB4">
              <w:rPr>
                <w:i w:val="0"/>
                <w:sz w:val="22"/>
              </w:rPr>
              <w:t xml:space="preserve"> all day-to-day responsibilities.</w:t>
            </w:r>
          </w:p>
          <w:p w14:paraId="6DF3EBE2" w14:textId="0CE5A71E" w:rsidR="00C12C11" w:rsidRDefault="00C12C11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>Facilitate training materials and conduct trainings to all users.</w:t>
            </w:r>
          </w:p>
          <w:p w14:paraId="08534B7E" w14:textId="21A28A66" w:rsidR="00425CB4" w:rsidRDefault="00425CB4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 xml:space="preserve">Responsible for complete analysis and test coverage for all </w:t>
            </w:r>
            <w:r w:rsidR="005D48F6">
              <w:rPr>
                <w:i w:val="0"/>
                <w:sz w:val="22"/>
              </w:rPr>
              <w:t>system</w:t>
            </w:r>
            <w:r w:rsidRPr="00425CB4">
              <w:rPr>
                <w:i w:val="0"/>
                <w:sz w:val="22"/>
              </w:rPr>
              <w:t xml:space="preserve"> releases.</w:t>
            </w:r>
          </w:p>
          <w:p w14:paraId="7E83CFE6" w14:textId="16A97EFE" w:rsidR="00425CB4" w:rsidRDefault="00425CB4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 xml:space="preserve">Documented and troubleshot all issues with the </w:t>
            </w:r>
            <w:r w:rsidR="00B76ADC">
              <w:rPr>
                <w:i w:val="0"/>
                <w:sz w:val="22"/>
              </w:rPr>
              <w:t>relavent s</w:t>
            </w:r>
            <w:r w:rsidRPr="00425CB4">
              <w:rPr>
                <w:i w:val="0"/>
                <w:sz w:val="22"/>
              </w:rPr>
              <w:t>oftware that arise from day to day.</w:t>
            </w:r>
          </w:p>
          <w:p w14:paraId="21CBB46D" w14:textId="1AAFDA21" w:rsidR="00425CB4" w:rsidRDefault="00425CB4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Facilitate</w:t>
            </w:r>
            <w:r w:rsidR="00093697">
              <w:rPr>
                <w:i w:val="0"/>
                <w:sz w:val="22"/>
              </w:rPr>
              <w:t xml:space="preserve"> all systems (IMOS, Navision, Chem</w:t>
            </w:r>
            <w:r w:rsidR="0098143C">
              <w:rPr>
                <w:i w:val="0"/>
                <w:sz w:val="22"/>
              </w:rPr>
              <w:t>P</w:t>
            </w:r>
            <w:r w:rsidR="00093697">
              <w:rPr>
                <w:i w:val="0"/>
                <w:sz w:val="22"/>
              </w:rPr>
              <w:t>ort</w:t>
            </w:r>
            <w:r w:rsidR="00B76ADC">
              <w:rPr>
                <w:i w:val="0"/>
                <w:sz w:val="22"/>
              </w:rPr>
              <w:t>, ClearLynx</w:t>
            </w:r>
            <w:r w:rsidR="00093697">
              <w:rPr>
                <w:i w:val="0"/>
                <w:sz w:val="22"/>
              </w:rPr>
              <w:t>)</w:t>
            </w:r>
            <w:r w:rsidRPr="00425CB4">
              <w:rPr>
                <w:i w:val="0"/>
                <w:sz w:val="22"/>
              </w:rPr>
              <w:t xml:space="preserve"> user questions and </w:t>
            </w:r>
            <w:r w:rsidR="00093697" w:rsidRPr="00425CB4">
              <w:rPr>
                <w:i w:val="0"/>
                <w:sz w:val="22"/>
              </w:rPr>
              <w:t>consulted</w:t>
            </w:r>
            <w:r w:rsidRPr="00425CB4">
              <w:rPr>
                <w:i w:val="0"/>
                <w:sz w:val="22"/>
              </w:rPr>
              <w:t xml:space="preserve"> wit</w:t>
            </w:r>
            <w:r w:rsidR="00C12C11">
              <w:rPr>
                <w:i w:val="0"/>
                <w:sz w:val="22"/>
              </w:rPr>
              <w:t>h</w:t>
            </w:r>
            <w:r w:rsidRPr="00425CB4">
              <w:rPr>
                <w:i w:val="0"/>
                <w:sz w:val="22"/>
              </w:rPr>
              <w:t xml:space="preserve"> vendor to resolve and document answers in FAQ knowledge database </w:t>
            </w:r>
          </w:p>
          <w:p w14:paraId="1ED57578" w14:textId="77777777" w:rsidR="00425CB4" w:rsidRDefault="00425CB4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 w:rsidRPr="00425CB4">
              <w:rPr>
                <w:i w:val="0"/>
                <w:sz w:val="22"/>
              </w:rPr>
              <w:t>Collaborated with Chartering, Operations and Financial to resolve technical issues.</w:t>
            </w:r>
          </w:p>
          <w:p w14:paraId="7E083516" w14:textId="346D9BFA" w:rsidR="002E4297" w:rsidRDefault="00093697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 xml:space="preserve">Provide systems support </w:t>
            </w:r>
            <w:r w:rsidR="002E4297">
              <w:rPr>
                <w:i w:val="0"/>
                <w:sz w:val="22"/>
              </w:rPr>
              <w:t>worldwide</w:t>
            </w:r>
            <w:r>
              <w:rPr>
                <w:i w:val="0"/>
                <w:sz w:val="22"/>
              </w:rPr>
              <w:t>.</w:t>
            </w:r>
          </w:p>
          <w:p w14:paraId="1BE98B8C" w14:textId="00DB386B" w:rsidR="002E4297" w:rsidRDefault="002E4297" w:rsidP="00425CB4">
            <w:pPr>
              <w:pStyle w:val="DatesBefore6pt"/>
              <w:numPr>
                <w:ilvl w:val="0"/>
                <w:numId w:val="8"/>
              </w:numPr>
              <w:tabs>
                <w:tab w:val="left" w:pos="240"/>
              </w:tabs>
              <w:spacing w:before="0"/>
              <w:ind w:left="240" w:right="-288" w:hanging="240"/>
              <w:jc w:val="left"/>
              <w:rPr>
                <w:i w:val="0"/>
                <w:sz w:val="22"/>
              </w:rPr>
            </w:pPr>
            <w:r>
              <w:rPr>
                <w:i w:val="0"/>
                <w:sz w:val="22"/>
              </w:rPr>
              <w:t xml:space="preserve">Oversee the implementation of </w:t>
            </w:r>
            <w:r w:rsidR="00B76ADC">
              <w:rPr>
                <w:i w:val="0"/>
                <w:sz w:val="22"/>
              </w:rPr>
              <w:t>various software/system</w:t>
            </w:r>
            <w:r>
              <w:rPr>
                <w:i w:val="0"/>
                <w:sz w:val="22"/>
              </w:rPr>
              <w:t xml:space="preserve"> project</w:t>
            </w:r>
            <w:r w:rsidR="00122DD2">
              <w:rPr>
                <w:i w:val="0"/>
                <w:sz w:val="22"/>
              </w:rPr>
              <w:t>s</w:t>
            </w:r>
            <w:r>
              <w:rPr>
                <w:i w:val="0"/>
                <w:sz w:val="22"/>
              </w:rPr>
              <w:t>.</w:t>
            </w:r>
          </w:p>
          <w:p w14:paraId="1AF16DFD" w14:textId="77777777" w:rsidR="00A62FD9" w:rsidRPr="00425CB4" w:rsidRDefault="00A62FD9" w:rsidP="00A62FD9">
            <w:pPr>
              <w:pStyle w:val="DatesBefore6pt"/>
              <w:tabs>
                <w:tab w:val="left" w:pos="240"/>
              </w:tabs>
              <w:spacing w:before="0"/>
              <w:ind w:left="240" w:right="-288"/>
              <w:jc w:val="left"/>
              <w:rPr>
                <w:i w:val="0"/>
                <w:sz w:val="22"/>
              </w:rPr>
            </w:pPr>
          </w:p>
          <w:p w14:paraId="699B4BC1" w14:textId="77777777" w:rsidR="005F4698" w:rsidRDefault="005F4698" w:rsidP="00CD3233">
            <w:pPr>
              <w:pStyle w:val="DatesBefore6pt"/>
              <w:ind w:right="-144"/>
              <w:jc w:val="left"/>
              <w:rPr>
                <w:b/>
                <w:i w:val="0"/>
                <w:sz w:val="22"/>
              </w:rPr>
            </w:pPr>
            <w:r>
              <w:rPr>
                <w:b/>
                <w:i w:val="0"/>
                <w:sz w:val="22"/>
              </w:rPr>
              <w:t>Software Implementation/</w:t>
            </w:r>
            <w:r w:rsidRPr="005F4698">
              <w:rPr>
                <w:b/>
                <w:i w:val="0"/>
                <w:sz w:val="22"/>
              </w:rPr>
              <w:t>Integration Specialist</w:t>
            </w:r>
            <w:r>
              <w:rPr>
                <w:b/>
                <w:i w:val="0"/>
                <w:sz w:val="22"/>
              </w:rPr>
              <w:t xml:space="preserve">, </w:t>
            </w:r>
            <w:r w:rsidRPr="005F4698">
              <w:rPr>
                <w:sz w:val="22"/>
              </w:rPr>
              <w:t>ClearLynx LLC</w:t>
            </w:r>
            <w:r>
              <w:rPr>
                <w:b/>
                <w:i w:val="0"/>
                <w:sz w:val="22"/>
              </w:rPr>
              <w:t xml:space="preserve">, </w:t>
            </w:r>
            <w:r w:rsidRPr="005F4698">
              <w:rPr>
                <w:sz w:val="22"/>
              </w:rPr>
              <w:t>Stamfor</w:t>
            </w:r>
            <w:r>
              <w:rPr>
                <w:sz w:val="22"/>
              </w:rPr>
              <w:t>d, CT</w:t>
            </w:r>
          </w:p>
          <w:p w14:paraId="35F99302" w14:textId="77777777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 xml:space="preserve">Develop and maintain in-depth knowledge of the ClearLynx Application </w:t>
            </w:r>
            <w:r w:rsidR="00FC7BC4">
              <w:rPr>
                <w:i w:val="0"/>
                <w:sz w:val="22"/>
              </w:rPr>
              <w:t>for customer support</w:t>
            </w:r>
            <w:r>
              <w:rPr>
                <w:i w:val="0"/>
                <w:sz w:val="22"/>
              </w:rPr>
              <w:t>.</w:t>
            </w:r>
          </w:p>
          <w:p w14:paraId="4289809A" w14:textId="77777777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Manage user expectations to ensure satisfaction</w:t>
            </w:r>
            <w:r w:rsidR="00CD3233">
              <w:rPr>
                <w:i w:val="0"/>
                <w:sz w:val="22"/>
              </w:rPr>
              <w:t>.</w:t>
            </w:r>
          </w:p>
          <w:p w14:paraId="30177BB9" w14:textId="77777777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Ensure that every user is treated professionally and with respect</w:t>
            </w:r>
            <w:r w:rsidR="00CD3233">
              <w:rPr>
                <w:i w:val="0"/>
                <w:sz w:val="22"/>
              </w:rPr>
              <w:t>.</w:t>
            </w:r>
          </w:p>
          <w:p w14:paraId="0FF231A4" w14:textId="21745BB9" w:rsidR="005F4698" w:rsidRDefault="00093697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Function as</w:t>
            </w:r>
            <w:r w:rsidR="005F4698" w:rsidRPr="005F4698">
              <w:rPr>
                <w:i w:val="0"/>
                <w:sz w:val="22"/>
              </w:rPr>
              <w:t xml:space="preserve"> a user advocate to Project Management and Development</w:t>
            </w:r>
            <w:r w:rsidR="00CD3233">
              <w:rPr>
                <w:i w:val="0"/>
                <w:sz w:val="22"/>
              </w:rPr>
              <w:t>.</w:t>
            </w:r>
          </w:p>
          <w:p w14:paraId="5967145A" w14:textId="77777777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Log, research, and accurately resolve complex customer inquiries and problems in a timely manner</w:t>
            </w:r>
            <w:r w:rsidR="00CD3233">
              <w:rPr>
                <w:i w:val="0"/>
                <w:sz w:val="22"/>
              </w:rPr>
              <w:t>.</w:t>
            </w:r>
          </w:p>
          <w:p w14:paraId="6284AE3D" w14:textId="77777777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Effectively interact with Quality Assurance to report bugs identified by customers</w:t>
            </w:r>
            <w:r w:rsidR="00CD3233">
              <w:rPr>
                <w:i w:val="0"/>
                <w:sz w:val="22"/>
              </w:rPr>
              <w:t>.</w:t>
            </w:r>
          </w:p>
          <w:p w14:paraId="171D496E" w14:textId="77777777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Ensure proper escalation occurs for unresolved issues to ensure the customer remains satisfied</w:t>
            </w:r>
            <w:r w:rsidR="00CD3233">
              <w:rPr>
                <w:i w:val="0"/>
                <w:sz w:val="22"/>
              </w:rPr>
              <w:t>.</w:t>
            </w:r>
          </w:p>
          <w:p w14:paraId="5996D0AF" w14:textId="014ABAA5" w:rsidR="005F4698" w:rsidRDefault="005F4698" w:rsidP="00CD3233">
            <w:pPr>
              <w:pStyle w:val="DatesBefore6pt"/>
              <w:numPr>
                <w:ilvl w:val="0"/>
                <w:numId w:val="5"/>
              </w:numPr>
              <w:spacing w:before="0"/>
              <w:ind w:left="245" w:right="-288" w:hanging="245"/>
              <w:jc w:val="left"/>
              <w:rPr>
                <w:i w:val="0"/>
                <w:sz w:val="22"/>
              </w:rPr>
            </w:pPr>
            <w:r w:rsidRPr="005F4698">
              <w:rPr>
                <w:i w:val="0"/>
                <w:sz w:val="22"/>
              </w:rPr>
              <w:t>Contribute to the advancement of ClearLynx</w:t>
            </w:r>
            <w:r w:rsidR="00CD3233">
              <w:rPr>
                <w:i w:val="0"/>
                <w:sz w:val="22"/>
              </w:rPr>
              <w:t>.</w:t>
            </w:r>
          </w:p>
          <w:p w14:paraId="2AE6FC0C" w14:textId="77777777" w:rsidR="00A62FD9" w:rsidRPr="005F4698" w:rsidRDefault="00A62FD9" w:rsidP="00A62FD9">
            <w:pPr>
              <w:pStyle w:val="DatesBefore6pt"/>
              <w:spacing w:before="0"/>
              <w:ind w:left="245" w:right="-288"/>
              <w:jc w:val="left"/>
              <w:rPr>
                <w:i w:val="0"/>
                <w:sz w:val="22"/>
              </w:rPr>
            </w:pPr>
          </w:p>
          <w:p w14:paraId="09D0AD9B" w14:textId="77777777" w:rsidR="003314E7" w:rsidRDefault="00A064D4" w:rsidP="00A62FD9">
            <w:pPr>
              <w:pStyle w:val="DatesBefore6pt"/>
              <w:spacing w:before="0"/>
              <w:ind w:right="-900"/>
              <w:jc w:val="left"/>
              <w:rPr>
                <w:sz w:val="22"/>
                <w:szCs w:val="22"/>
              </w:rPr>
            </w:pPr>
            <w:r w:rsidRPr="003314E7">
              <w:rPr>
                <w:b/>
                <w:i w:val="0"/>
                <w:sz w:val="22"/>
              </w:rPr>
              <w:t xml:space="preserve">IMOS </w:t>
            </w:r>
            <w:r w:rsidR="003E3C3B" w:rsidRPr="003314E7">
              <w:rPr>
                <w:b/>
                <w:i w:val="0"/>
                <w:sz w:val="22"/>
              </w:rPr>
              <w:t>Business Application Manager</w:t>
            </w:r>
            <w:r w:rsidRPr="003314E7">
              <w:rPr>
                <w:b/>
                <w:i w:val="0"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>
              <w:rPr>
                <w:sz w:val="22"/>
              </w:rPr>
              <w:t>Scorpio USA, Manhattan, NY</w:t>
            </w:r>
            <w:r w:rsidR="003314E7">
              <w:rPr>
                <w:sz w:val="22"/>
              </w:rPr>
              <w:t xml:space="preserve">                       </w:t>
            </w:r>
          </w:p>
          <w:p w14:paraId="25A0D998" w14:textId="77777777" w:rsidR="00A064D4" w:rsidRPr="00A064D4" w:rsidRDefault="00A064D4" w:rsidP="00A62FD9">
            <w:pPr>
              <w:pStyle w:val="ListParagraph"/>
              <w:numPr>
                <w:ilvl w:val="0"/>
                <w:numId w:val="4"/>
              </w:numPr>
              <w:spacing w:before="0"/>
              <w:ind w:left="252" w:hanging="252"/>
              <w:contextualSpacing w:val="0"/>
              <w:rPr>
                <w:sz w:val="22"/>
              </w:rPr>
            </w:pPr>
            <w:r w:rsidRPr="00A064D4">
              <w:rPr>
                <w:sz w:val="22"/>
                <w:szCs w:val="22"/>
              </w:rPr>
              <w:t>Work with business process owners to develop and maintain workflow models, system documentation, and training courses that would identify the capability and potential of the entire IMOS system.</w:t>
            </w:r>
          </w:p>
          <w:p w14:paraId="26C85E3C" w14:textId="77777777" w:rsidR="00A064D4" w:rsidRDefault="00A064D4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270"/>
              <w:rPr>
                <w:sz w:val="22"/>
              </w:rPr>
            </w:pPr>
            <w:r w:rsidRPr="00A064D4">
              <w:rPr>
                <w:sz w:val="22"/>
                <w:szCs w:val="22"/>
              </w:rPr>
              <w:t>To improve general user knowledge of the IMOS and Veslink systems by first identifying the areas of greatest user knowledge weakness and then developing written, on-line, or in-person training programs specifically designed to alleviate each weakness.</w:t>
            </w:r>
          </w:p>
          <w:p w14:paraId="6FD3D83E" w14:textId="77777777" w:rsidR="00A064D4" w:rsidRDefault="00DC6DEB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270"/>
              <w:rPr>
                <w:sz w:val="22"/>
              </w:rPr>
            </w:pPr>
            <w:r>
              <w:rPr>
                <w:sz w:val="22"/>
                <w:szCs w:val="22"/>
              </w:rPr>
              <w:t>Requirement analysis and understanding for new releases.</w:t>
            </w:r>
          </w:p>
          <w:p w14:paraId="2D1BC86C" w14:textId="1393952E" w:rsidR="00A064D4" w:rsidRDefault="00A064D4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270"/>
              <w:rPr>
                <w:sz w:val="22"/>
              </w:rPr>
            </w:pPr>
            <w:r w:rsidRPr="00A064D4">
              <w:rPr>
                <w:sz w:val="22"/>
                <w:szCs w:val="22"/>
              </w:rPr>
              <w:t xml:space="preserve">Involve the </w:t>
            </w:r>
            <w:r w:rsidR="00DC6DEB">
              <w:rPr>
                <w:sz w:val="22"/>
                <w:szCs w:val="22"/>
              </w:rPr>
              <w:t>stakeholders</w:t>
            </w:r>
            <w:r w:rsidRPr="00A064D4">
              <w:rPr>
                <w:sz w:val="22"/>
                <w:szCs w:val="22"/>
              </w:rPr>
              <w:t xml:space="preserve"> more in IMOS related functions.  Oversee organizations use of IMOS and </w:t>
            </w:r>
            <w:r w:rsidR="0098143C" w:rsidRPr="00A064D4">
              <w:rPr>
                <w:sz w:val="22"/>
                <w:szCs w:val="22"/>
              </w:rPr>
              <w:t>Veslink and</w:t>
            </w:r>
            <w:r w:rsidRPr="00A064D4">
              <w:rPr>
                <w:sz w:val="22"/>
                <w:szCs w:val="22"/>
              </w:rPr>
              <w:t xml:space="preserve"> develop measures to highlight when approved processes are not being followed</w:t>
            </w:r>
            <w:r>
              <w:rPr>
                <w:sz w:val="22"/>
                <w:szCs w:val="22"/>
              </w:rPr>
              <w:t>.</w:t>
            </w:r>
          </w:p>
          <w:p w14:paraId="1DE4A17E" w14:textId="77777777" w:rsidR="00621F6F" w:rsidRDefault="005559E4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252"/>
              <w:rPr>
                <w:sz w:val="22"/>
              </w:rPr>
            </w:pPr>
            <w:r w:rsidRPr="00621F6F">
              <w:rPr>
                <w:sz w:val="22"/>
                <w:szCs w:val="22"/>
              </w:rPr>
              <w:t>Maintain business partner relationship with software vendor.  Maintain reasonable and understanding expectations regarding system improvements, bug fixes, and overall deadlines</w:t>
            </w:r>
          </w:p>
          <w:p w14:paraId="67141279" w14:textId="4A7E6863" w:rsidR="00621F6F" w:rsidRDefault="00621F6F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252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Responsible for reviewing and </w:t>
            </w:r>
            <w:r w:rsidR="0098143C">
              <w:rPr>
                <w:sz w:val="22"/>
                <w:szCs w:val="22"/>
              </w:rPr>
              <w:t>evaluating</w:t>
            </w:r>
            <w:r>
              <w:rPr>
                <w:sz w:val="22"/>
                <w:szCs w:val="22"/>
              </w:rPr>
              <w:t xml:space="preserve"> all use cases prepared by the business and delivered by 3</w:t>
            </w:r>
            <w:r w:rsidRPr="00621F6F">
              <w:rPr>
                <w:sz w:val="22"/>
                <w:szCs w:val="22"/>
                <w:vertAlign w:val="superscript"/>
              </w:rPr>
              <w:t>rd</w:t>
            </w:r>
            <w:r>
              <w:rPr>
                <w:sz w:val="22"/>
                <w:szCs w:val="22"/>
              </w:rPr>
              <w:t xml:space="preserve"> party vendor.</w:t>
            </w:r>
          </w:p>
          <w:p w14:paraId="0815928A" w14:textId="77777777" w:rsidR="00137B8E" w:rsidRDefault="00137B8E" w:rsidP="00A62FD9">
            <w:pPr>
              <w:pStyle w:val="Bulletedlistlastitem"/>
              <w:numPr>
                <w:ilvl w:val="0"/>
                <w:numId w:val="0"/>
              </w:numPr>
              <w:spacing w:before="0" w:after="0"/>
              <w:rPr>
                <w:i/>
                <w:sz w:val="22"/>
              </w:rPr>
            </w:pPr>
            <w:r>
              <w:rPr>
                <w:b/>
                <w:sz w:val="22"/>
              </w:rPr>
              <w:t>Business Analyst,</w:t>
            </w:r>
            <w:r>
              <w:rPr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Stolt-Nielsen USA Inc., </w:t>
            </w:r>
            <w:smartTag w:uri="urn:schemas-microsoft-com:office:smarttags" w:element="PersonName">
              <w:smartTag w:uri="urn:schemas-microsoft-com:office:smarttags" w:element="PersonName">
                <w:r>
                  <w:rPr>
                    <w:i/>
                    <w:sz w:val="22"/>
                  </w:rPr>
                  <w:t>Norwalk</w:t>
                </w:r>
              </w:smartTag>
              <w:r>
                <w:rPr>
                  <w:i/>
                  <w:sz w:val="22"/>
                </w:rPr>
                <w:t xml:space="preserve">, </w:t>
              </w:r>
              <w:smartTag w:uri="urn:schemas-microsoft-com:office:smarttags" w:element="PersonName">
                <w:r>
                  <w:rPr>
                    <w:i/>
                    <w:sz w:val="22"/>
                  </w:rPr>
                  <w:t>CT</w:t>
                </w:r>
              </w:smartTag>
            </w:smartTag>
          </w:p>
          <w:p w14:paraId="3EA35ECC" w14:textId="77777777" w:rsidR="00137B8E" w:rsidRPr="00806700" w:rsidRDefault="00DC6DEB" w:rsidP="00A62FD9">
            <w:pPr>
              <w:pStyle w:val="Bulletedlistlastitem"/>
              <w:numPr>
                <w:ilvl w:val="0"/>
                <w:numId w:val="4"/>
              </w:numPr>
              <w:spacing w:before="0" w:after="0"/>
              <w:ind w:left="252" w:hanging="180"/>
              <w:rPr>
                <w:sz w:val="22"/>
              </w:rPr>
            </w:pPr>
            <w:r>
              <w:rPr>
                <w:sz w:val="22"/>
              </w:rPr>
              <w:t>Prepare</w:t>
            </w:r>
            <w:r w:rsidR="00FE1E29">
              <w:rPr>
                <w:sz w:val="22"/>
              </w:rPr>
              <w:t>d</w:t>
            </w:r>
            <w:r>
              <w:rPr>
                <w:sz w:val="22"/>
              </w:rPr>
              <w:t xml:space="preserve"> and designed regression testing for the IMOS application</w:t>
            </w:r>
            <w:r w:rsidR="00FE1E29">
              <w:rPr>
                <w:sz w:val="22"/>
              </w:rPr>
              <w:t>.</w:t>
            </w:r>
          </w:p>
          <w:p w14:paraId="1C788776" w14:textId="76982A9B" w:rsidR="00137B8E" w:rsidRPr="00806700" w:rsidRDefault="00FE1E29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  <w:szCs w:val="22"/>
              </w:rPr>
              <w:t>Established</w:t>
            </w:r>
            <w:r w:rsidR="00137B8E">
              <w:rPr>
                <w:sz w:val="22"/>
                <w:szCs w:val="22"/>
              </w:rPr>
              <w:t xml:space="preserve"> </w:t>
            </w:r>
            <w:r w:rsidR="0098143C">
              <w:rPr>
                <w:sz w:val="22"/>
                <w:szCs w:val="22"/>
              </w:rPr>
              <w:t>all</w:t>
            </w:r>
            <w:r>
              <w:rPr>
                <w:sz w:val="22"/>
                <w:szCs w:val="22"/>
              </w:rPr>
              <w:t xml:space="preserve"> </w:t>
            </w:r>
            <w:r w:rsidR="00137B8E">
              <w:rPr>
                <w:sz w:val="22"/>
                <w:szCs w:val="22"/>
              </w:rPr>
              <w:t xml:space="preserve">the required IMOS databases for Stolt Tankers Deep-sea fleet and the three </w:t>
            </w:r>
            <w:r>
              <w:rPr>
                <w:sz w:val="22"/>
                <w:szCs w:val="22"/>
              </w:rPr>
              <w:t>r</w:t>
            </w:r>
            <w:r w:rsidR="00137B8E">
              <w:rPr>
                <w:sz w:val="22"/>
                <w:szCs w:val="22"/>
              </w:rPr>
              <w:t>egional fleets</w:t>
            </w:r>
            <w:r>
              <w:rPr>
                <w:sz w:val="22"/>
                <w:szCs w:val="22"/>
              </w:rPr>
              <w:t>.</w:t>
            </w:r>
          </w:p>
          <w:p w14:paraId="56F17B0E" w14:textId="77777777" w:rsidR="00DC6DEB" w:rsidRDefault="009F7F94" w:rsidP="00E06F1D">
            <w:pPr>
              <w:pStyle w:val="Bulletedlistlastitem"/>
              <w:numPr>
                <w:ilvl w:val="0"/>
                <w:numId w:val="4"/>
              </w:numPr>
              <w:tabs>
                <w:tab w:val="left" w:pos="192"/>
              </w:tabs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  <w:szCs w:val="22"/>
              </w:rPr>
              <w:lastRenderedPageBreak/>
              <w:t xml:space="preserve"> </w:t>
            </w:r>
            <w:r w:rsidR="00137B8E">
              <w:rPr>
                <w:sz w:val="22"/>
                <w:szCs w:val="22"/>
              </w:rPr>
              <w:t>Create</w:t>
            </w:r>
            <w:r w:rsidR="00FE1E29">
              <w:rPr>
                <w:sz w:val="22"/>
                <w:szCs w:val="22"/>
              </w:rPr>
              <w:t>d</w:t>
            </w:r>
            <w:r w:rsidR="00137B8E">
              <w:rPr>
                <w:sz w:val="22"/>
                <w:szCs w:val="22"/>
              </w:rPr>
              <w:t xml:space="preserve"> reports in Crystal </w:t>
            </w:r>
            <w:r w:rsidR="00F95CF4">
              <w:rPr>
                <w:sz w:val="22"/>
                <w:szCs w:val="22"/>
              </w:rPr>
              <w:t xml:space="preserve">and Web Intelligence </w:t>
            </w:r>
            <w:r w:rsidR="00137B8E">
              <w:rPr>
                <w:sz w:val="22"/>
                <w:szCs w:val="22"/>
              </w:rPr>
              <w:t xml:space="preserve">that </w:t>
            </w:r>
            <w:r w:rsidR="00FE1E29">
              <w:rPr>
                <w:sz w:val="22"/>
                <w:szCs w:val="22"/>
              </w:rPr>
              <w:t>were</w:t>
            </w:r>
            <w:r w:rsidR="00137B8E">
              <w:rPr>
                <w:sz w:val="22"/>
                <w:szCs w:val="22"/>
              </w:rPr>
              <w:t xml:space="preserve"> </w:t>
            </w:r>
            <w:r w:rsidR="00FE1E29">
              <w:rPr>
                <w:sz w:val="22"/>
                <w:szCs w:val="22"/>
              </w:rPr>
              <w:t xml:space="preserve">too complex </w:t>
            </w:r>
            <w:r w:rsidR="00137B8E">
              <w:rPr>
                <w:sz w:val="22"/>
                <w:szCs w:val="22"/>
              </w:rPr>
              <w:t>to be created in IMOS</w:t>
            </w:r>
            <w:r w:rsidR="00DC6DEB">
              <w:rPr>
                <w:sz w:val="22"/>
                <w:szCs w:val="22"/>
              </w:rPr>
              <w:t xml:space="preserve"> for Managers, Business Directors and President.</w:t>
            </w:r>
          </w:p>
          <w:p w14:paraId="090AA2FA" w14:textId="77777777" w:rsidR="00137B8E" w:rsidRDefault="00137B8E" w:rsidP="00E06F1D">
            <w:pPr>
              <w:pStyle w:val="Bulletedlistlastitem"/>
              <w:numPr>
                <w:ilvl w:val="0"/>
                <w:numId w:val="4"/>
              </w:numPr>
              <w:tabs>
                <w:tab w:val="left" w:pos="192"/>
              </w:tabs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</w:rPr>
              <w:t>Participated with Senior Management in the development and the continued maintenance of all IMOS Training Material used to train the world-wide Stolt Tanker Trading staff in the IMOS Project</w:t>
            </w:r>
          </w:p>
          <w:p w14:paraId="781B10F5" w14:textId="0D0AA330" w:rsidR="00137B8E" w:rsidRDefault="00137B8E" w:rsidP="00E06F1D">
            <w:pPr>
              <w:pStyle w:val="Bulletedlistlastitem"/>
              <w:numPr>
                <w:ilvl w:val="0"/>
                <w:numId w:val="4"/>
              </w:numPr>
              <w:tabs>
                <w:tab w:val="left" w:pos="192"/>
              </w:tabs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</w:rPr>
              <w:t>Created ‘How To’ documentation that assist</w:t>
            </w:r>
            <w:r w:rsidR="00FE1E29">
              <w:rPr>
                <w:sz w:val="22"/>
              </w:rPr>
              <w:t>ed</w:t>
            </w:r>
            <w:r>
              <w:rPr>
                <w:sz w:val="22"/>
              </w:rPr>
              <w:t xml:space="preserve"> IMOS users to effectively and efficiently </w:t>
            </w:r>
            <w:r w:rsidR="0098143C">
              <w:rPr>
                <w:sz w:val="22"/>
              </w:rPr>
              <w:t>oversee</w:t>
            </w:r>
            <w:r>
              <w:rPr>
                <w:sz w:val="22"/>
              </w:rPr>
              <w:t xml:space="preserve"> all day-to-day responsibilities after initial training.</w:t>
            </w:r>
          </w:p>
          <w:p w14:paraId="4166736D" w14:textId="77777777" w:rsidR="00137B8E" w:rsidRPr="004A01FB" w:rsidRDefault="00DC6DEB" w:rsidP="00E06F1D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100" w:beforeAutospacing="1" w:after="100" w:afterAutospacing="1"/>
              <w:ind w:left="252" w:hanging="180"/>
              <w:rPr>
                <w:rFonts w:cs="Arial"/>
                <w:sz w:val="22"/>
              </w:rPr>
            </w:pPr>
            <w:r>
              <w:rPr>
                <w:sz w:val="22"/>
                <w:szCs w:val="22"/>
              </w:rPr>
              <w:t>Responsible for complete analysis and test coverage for all IMOS releases.</w:t>
            </w:r>
          </w:p>
          <w:p w14:paraId="1266F025" w14:textId="77777777" w:rsidR="00137B8E" w:rsidRPr="004A01FB" w:rsidRDefault="009F7F94" w:rsidP="00E06F1D">
            <w:pPr>
              <w:pStyle w:val="Bulletedlistlastitem"/>
              <w:numPr>
                <w:ilvl w:val="0"/>
                <w:numId w:val="4"/>
              </w:numPr>
              <w:tabs>
                <w:tab w:val="left" w:pos="192"/>
              </w:tabs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137B8E" w:rsidRPr="00621DCF">
              <w:rPr>
                <w:sz w:val="22"/>
                <w:szCs w:val="22"/>
              </w:rPr>
              <w:t>Develop</w:t>
            </w:r>
            <w:r w:rsidR="00FE1E29">
              <w:rPr>
                <w:sz w:val="22"/>
                <w:szCs w:val="22"/>
              </w:rPr>
              <w:t>ed</w:t>
            </w:r>
            <w:r w:rsidR="00137B8E" w:rsidRPr="00621DCF">
              <w:rPr>
                <w:sz w:val="22"/>
                <w:szCs w:val="22"/>
              </w:rPr>
              <w:t xml:space="preserve"> new ideas to enhance the product efficiently</w:t>
            </w:r>
          </w:p>
          <w:p w14:paraId="1217833A" w14:textId="77777777" w:rsidR="00137B8E" w:rsidRPr="004A01FB" w:rsidRDefault="00137B8E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180"/>
              <w:rPr>
                <w:sz w:val="22"/>
              </w:rPr>
            </w:pPr>
            <w:r w:rsidRPr="004A01FB">
              <w:rPr>
                <w:sz w:val="22"/>
                <w:szCs w:val="22"/>
              </w:rPr>
              <w:t>Document</w:t>
            </w:r>
            <w:r w:rsidR="00FE1E29">
              <w:rPr>
                <w:sz w:val="22"/>
                <w:szCs w:val="22"/>
              </w:rPr>
              <w:t>ed</w:t>
            </w:r>
            <w:r w:rsidRPr="004A01FB">
              <w:rPr>
                <w:sz w:val="22"/>
                <w:szCs w:val="22"/>
              </w:rPr>
              <w:t xml:space="preserve"> </w:t>
            </w:r>
            <w:r w:rsidR="00FE1E29">
              <w:rPr>
                <w:sz w:val="22"/>
                <w:szCs w:val="22"/>
              </w:rPr>
              <w:t>and</w:t>
            </w:r>
            <w:r w:rsidRPr="004A01FB">
              <w:rPr>
                <w:sz w:val="22"/>
                <w:szCs w:val="22"/>
              </w:rPr>
              <w:t xml:space="preserve"> </w:t>
            </w:r>
            <w:r w:rsidR="00FE1E29">
              <w:rPr>
                <w:sz w:val="22"/>
                <w:szCs w:val="22"/>
              </w:rPr>
              <w:t>troubleshot</w:t>
            </w:r>
            <w:r w:rsidRPr="004A01FB">
              <w:rPr>
                <w:sz w:val="22"/>
                <w:szCs w:val="22"/>
              </w:rPr>
              <w:t xml:space="preserve"> all issues with the IMOS Software that arise from day to day</w:t>
            </w:r>
            <w:r w:rsidR="00FE1E29">
              <w:rPr>
                <w:sz w:val="22"/>
                <w:szCs w:val="22"/>
              </w:rPr>
              <w:t>.</w:t>
            </w:r>
          </w:p>
          <w:p w14:paraId="2B11FBFF" w14:textId="77777777" w:rsidR="00137B8E" w:rsidRPr="00976C48" w:rsidRDefault="00DC6DEB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  <w:szCs w:val="22"/>
              </w:rPr>
              <w:t>Conduct</w:t>
            </w:r>
            <w:r w:rsidR="005078E1">
              <w:rPr>
                <w:sz w:val="22"/>
                <w:szCs w:val="22"/>
              </w:rPr>
              <w:t>ed</w:t>
            </w:r>
            <w:r>
              <w:rPr>
                <w:sz w:val="22"/>
                <w:szCs w:val="22"/>
              </w:rPr>
              <w:t xml:space="preserve"> </w:t>
            </w:r>
            <w:r w:rsidR="005078E1">
              <w:rPr>
                <w:sz w:val="22"/>
                <w:szCs w:val="22"/>
              </w:rPr>
              <w:t xml:space="preserve">Q &amp;A </w:t>
            </w:r>
            <w:r>
              <w:rPr>
                <w:sz w:val="22"/>
                <w:szCs w:val="22"/>
              </w:rPr>
              <w:t xml:space="preserve">sessions with </w:t>
            </w:r>
            <w:r w:rsidR="00621F6F">
              <w:rPr>
                <w:sz w:val="22"/>
                <w:szCs w:val="22"/>
              </w:rPr>
              <w:t>business</w:t>
            </w:r>
            <w:r>
              <w:rPr>
                <w:sz w:val="22"/>
                <w:szCs w:val="22"/>
              </w:rPr>
              <w:t xml:space="preserve"> to review requirement specifications.</w:t>
            </w:r>
          </w:p>
          <w:p w14:paraId="6BFD3AC1" w14:textId="697B63AE" w:rsidR="00137B8E" w:rsidRPr="00976C48" w:rsidRDefault="005078E1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Facilitated </w:t>
            </w:r>
            <w:r w:rsidR="00137B8E" w:rsidRPr="00976C48">
              <w:rPr>
                <w:sz w:val="22"/>
                <w:szCs w:val="22"/>
              </w:rPr>
              <w:t xml:space="preserve">IMOS user questions and </w:t>
            </w:r>
            <w:r w:rsidR="0098143C" w:rsidRPr="00976C48">
              <w:rPr>
                <w:sz w:val="22"/>
                <w:szCs w:val="22"/>
              </w:rPr>
              <w:t>consulted</w:t>
            </w:r>
            <w:r w:rsidR="00137B8E" w:rsidRPr="00976C48">
              <w:rPr>
                <w:sz w:val="22"/>
                <w:szCs w:val="22"/>
              </w:rPr>
              <w:t xml:space="preserve"> with vendor to resolve and document answers in FAQ knowledge database </w:t>
            </w:r>
          </w:p>
          <w:p w14:paraId="6CC3E523" w14:textId="77777777" w:rsidR="00137B8E" w:rsidRDefault="00137B8E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180"/>
              <w:rPr>
                <w:sz w:val="22"/>
              </w:rPr>
            </w:pPr>
            <w:r>
              <w:rPr>
                <w:sz w:val="22"/>
                <w:szCs w:val="22"/>
              </w:rPr>
              <w:t>Collaborated with Chartering, O</w:t>
            </w:r>
            <w:r w:rsidRPr="00976C48">
              <w:rPr>
                <w:sz w:val="22"/>
                <w:szCs w:val="22"/>
              </w:rPr>
              <w:t>perations</w:t>
            </w:r>
            <w:r>
              <w:rPr>
                <w:sz w:val="22"/>
                <w:szCs w:val="22"/>
              </w:rPr>
              <w:t xml:space="preserve"> and Financial</w:t>
            </w:r>
            <w:r w:rsidRPr="00976C48">
              <w:rPr>
                <w:sz w:val="22"/>
                <w:szCs w:val="22"/>
              </w:rPr>
              <w:t xml:space="preserve"> to resolve </w:t>
            </w:r>
            <w:r>
              <w:rPr>
                <w:sz w:val="22"/>
                <w:szCs w:val="22"/>
              </w:rPr>
              <w:t>technical</w:t>
            </w:r>
            <w:r w:rsidRPr="00976C48">
              <w:rPr>
                <w:sz w:val="22"/>
                <w:szCs w:val="22"/>
              </w:rPr>
              <w:t xml:space="preserve"> issues</w:t>
            </w:r>
            <w:r w:rsidR="005078E1">
              <w:rPr>
                <w:sz w:val="22"/>
                <w:szCs w:val="22"/>
              </w:rPr>
              <w:t>.</w:t>
            </w:r>
          </w:p>
          <w:p w14:paraId="323A66A1" w14:textId="77777777" w:rsidR="00137B8E" w:rsidRPr="00B45002" w:rsidRDefault="00137B8E" w:rsidP="00E06F1D">
            <w:pPr>
              <w:pStyle w:val="Bulletedlistlastitem"/>
              <w:numPr>
                <w:ilvl w:val="0"/>
                <w:numId w:val="4"/>
              </w:numPr>
              <w:spacing w:before="100" w:beforeAutospacing="1" w:after="100" w:afterAutospacing="1"/>
              <w:ind w:left="252" w:hanging="180"/>
              <w:rPr>
                <w:sz w:val="22"/>
              </w:rPr>
            </w:pPr>
            <w:r w:rsidRPr="00B45002">
              <w:rPr>
                <w:sz w:val="22"/>
                <w:szCs w:val="22"/>
              </w:rPr>
              <w:t xml:space="preserve">Documented company projections using </w:t>
            </w:r>
            <w:r>
              <w:rPr>
                <w:sz w:val="22"/>
                <w:szCs w:val="22"/>
              </w:rPr>
              <w:t>ARIS</w:t>
            </w:r>
            <w:r w:rsidRPr="00B4500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</w:t>
            </w:r>
            <w:r w:rsidRPr="00B45002">
              <w:rPr>
                <w:rStyle w:val="apple-style-span"/>
                <w:rFonts w:cs="Arial"/>
                <w:color w:val="000000"/>
                <w:sz w:val="22"/>
                <w:szCs w:val="22"/>
              </w:rPr>
              <w:t>Architecture of Integrated Information Systems</w:t>
            </w:r>
            <w:r>
              <w:rPr>
                <w:rStyle w:val="apple-style-span"/>
                <w:rFonts w:cs="Arial"/>
                <w:color w:val="000000"/>
                <w:sz w:val="22"/>
                <w:szCs w:val="22"/>
              </w:rPr>
              <w:t>)</w:t>
            </w:r>
            <w:r w:rsidR="005078E1">
              <w:rPr>
                <w:rStyle w:val="apple-style-span"/>
                <w:rFonts w:cs="Arial"/>
                <w:color w:val="000000"/>
                <w:sz w:val="22"/>
                <w:szCs w:val="22"/>
              </w:rPr>
              <w:t>.</w:t>
            </w:r>
          </w:p>
          <w:p w14:paraId="057FEC28" w14:textId="77777777" w:rsidR="00BB6250" w:rsidRPr="005D26EA" w:rsidRDefault="00CD12DC" w:rsidP="00BB6250">
            <w:pPr>
              <w:pStyle w:val="Bulletedlistlastitem"/>
              <w:numPr>
                <w:ilvl w:val="0"/>
                <w:numId w:val="4"/>
              </w:numPr>
              <w:tabs>
                <w:tab w:val="left" w:pos="192"/>
              </w:tabs>
              <w:spacing w:before="100" w:beforeAutospacing="1" w:after="100" w:afterAutospacing="1"/>
              <w:ind w:left="252" w:hanging="180"/>
              <w:rPr>
                <w:sz w:val="22"/>
              </w:rPr>
            </w:pPr>
            <w:r w:rsidRPr="00DC6DEB">
              <w:rPr>
                <w:sz w:val="22"/>
                <w:szCs w:val="22"/>
              </w:rPr>
              <w:t>1 of 2</w:t>
            </w:r>
            <w:r w:rsidR="00137B8E" w:rsidRPr="00DC6DEB">
              <w:rPr>
                <w:sz w:val="22"/>
                <w:szCs w:val="22"/>
              </w:rPr>
              <w:t xml:space="preserve"> staff supporting company worldwide in IMOS and Veslink.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CDC766B" w14:textId="77777777" w:rsidR="00AB50C4" w:rsidRPr="00AB50C4" w:rsidRDefault="00AB50C4" w:rsidP="00FC7BC4">
            <w:pPr>
              <w:pStyle w:val="DatesBefore6pt"/>
              <w:ind w:right="-198"/>
              <w:jc w:val="left"/>
              <w:rPr>
                <w:sz w:val="6"/>
                <w:szCs w:val="6"/>
              </w:rPr>
            </w:pPr>
          </w:p>
          <w:p w14:paraId="47BB79E4" w14:textId="00D99C44" w:rsidR="0095617A" w:rsidRDefault="0095617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Nov 21 </w:t>
            </w:r>
            <w:r w:rsidR="0049530F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49530F">
              <w:rPr>
                <w:sz w:val="22"/>
                <w:szCs w:val="22"/>
              </w:rPr>
              <w:t>Jun 22</w:t>
            </w:r>
          </w:p>
          <w:p w14:paraId="74B38550" w14:textId="77777777" w:rsidR="0095617A" w:rsidRDefault="0095617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3B9D867F" w14:textId="68A23840" w:rsidR="000D584F" w:rsidRDefault="000D584F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Nov 20 </w:t>
            </w:r>
            <w:r w:rsidR="005A6C00">
              <w:rPr>
                <w:sz w:val="22"/>
                <w:szCs w:val="22"/>
              </w:rPr>
              <w:t>–</w:t>
            </w:r>
            <w:r>
              <w:rPr>
                <w:sz w:val="22"/>
                <w:szCs w:val="22"/>
              </w:rPr>
              <w:t xml:space="preserve"> </w:t>
            </w:r>
            <w:r w:rsidR="005A6C00">
              <w:rPr>
                <w:sz w:val="22"/>
                <w:szCs w:val="22"/>
              </w:rPr>
              <w:t>Oct</w:t>
            </w:r>
            <w:bookmarkStart w:id="0" w:name="_GoBack"/>
            <w:bookmarkEnd w:id="0"/>
            <w:r w:rsidR="005A6C00">
              <w:rPr>
                <w:sz w:val="22"/>
                <w:szCs w:val="22"/>
              </w:rPr>
              <w:t xml:space="preserve"> 23</w:t>
            </w:r>
          </w:p>
          <w:p w14:paraId="47250BD8" w14:textId="05E9E5EC" w:rsidR="000D584F" w:rsidRDefault="000D584F" w:rsidP="00FC7BC4">
            <w:pPr>
              <w:pStyle w:val="DatesBefore6pt"/>
              <w:ind w:right="-198"/>
              <w:jc w:val="left"/>
              <w:rPr>
                <w:sz w:val="10"/>
                <w:szCs w:val="10"/>
              </w:rPr>
            </w:pPr>
          </w:p>
          <w:p w14:paraId="1AFC4405" w14:textId="77EA256C" w:rsidR="000D584F" w:rsidRDefault="000D584F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Aug 19 </w:t>
            </w:r>
            <w:r w:rsidR="00F3126D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</w:t>
            </w:r>
            <w:r w:rsidR="00F3126D">
              <w:rPr>
                <w:sz w:val="22"/>
                <w:szCs w:val="22"/>
              </w:rPr>
              <w:t>May 21</w:t>
            </w:r>
          </w:p>
          <w:p w14:paraId="1B5A5701" w14:textId="77777777" w:rsidR="000D584F" w:rsidRDefault="000D584F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27160A4E" w14:textId="77777777" w:rsidR="00AB50C4" w:rsidRPr="00AB50C4" w:rsidRDefault="00AB50C4" w:rsidP="00FC7BC4">
            <w:pPr>
              <w:pStyle w:val="DatesBefore6pt"/>
              <w:ind w:right="-198"/>
              <w:jc w:val="left"/>
              <w:rPr>
                <w:sz w:val="36"/>
                <w:szCs w:val="36"/>
              </w:rPr>
            </w:pPr>
          </w:p>
          <w:p w14:paraId="33648D22" w14:textId="54359806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Aug 19 - Present</w:t>
            </w:r>
          </w:p>
          <w:p w14:paraId="62715567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0D230749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5992CAB9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69BB4B1D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3FC2A410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2F3E74DE" w14:textId="77777777" w:rsidR="00EE494F" w:rsidRDefault="00EE494F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7E07E71E" w14:textId="77777777" w:rsidR="00AB50C4" w:rsidRPr="00AB50C4" w:rsidRDefault="00AB50C4" w:rsidP="00FC7BC4">
            <w:pPr>
              <w:pStyle w:val="DatesBefore6pt"/>
              <w:ind w:right="-198"/>
              <w:jc w:val="left"/>
              <w:rPr>
                <w:sz w:val="28"/>
                <w:szCs w:val="28"/>
              </w:rPr>
            </w:pPr>
          </w:p>
          <w:p w14:paraId="3F0568DB" w14:textId="139609F0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 19</w:t>
            </w:r>
            <w:r w:rsidR="000163D2">
              <w:rPr>
                <w:sz w:val="22"/>
                <w:szCs w:val="22"/>
              </w:rPr>
              <w:t xml:space="preserve"> </w:t>
            </w:r>
            <w:r w:rsidR="00571D4A">
              <w:rPr>
                <w:sz w:val="22"/>
                <w:szCs w:val="22"/>
              </w:rPr>
              <w:t>–</w:t>
            </w:r>
            <w:r w:rsidR="000163D2">
              <w:rPr>
                <w:sz w:val="22"/>
                <w:szCs w:val="22"/>
              </w:rPr>
              <w:t xml:space="preserve"> </w:t>
            </w:r>
            <w:r w:rsidR="00571D4A">
              <w:rPr>
                <w:sz w:val="22"/>
                <w:szCs w:val="22"/>
              </w:rPr>
              <w:t>Jul 19</w:t>
            </w:r>
          </w:p>
          <w:p w14:paraId="53D3D973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0C613993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236E77F3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72DDD811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5C640F43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7371EAC9" w14:textId="55EB1E28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37F0C890" w14:textId="2B4B0299" w:rsidR="001601CE" w:rsidRDefault="001601CE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3AD6A2FA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7B9199DF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09480DA9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4DA5A1CF" w14:textId="77777777" w:rsidR="00A62FD9" w:rsidRDefault="00A62FD9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5C0091CB" w14:textId="77777777" w:rsidR="00A62FD9" w:rsidRPr="00AB50C4" w:rsidRDefault="00A62FD9" w:rsidP="00FC7BC4">
            <w:pPr>
              <w:pStyle w:val="DatesBefore6pt"/>
              <w:ind w:right="-198"/>
              <w:jc w:val="left"/>
              <w:rPr>
                <w:sz w:val="36"/>
                <w:szCs w:val="36"/>
              </w:rPr>
            </w:pPr>
          </w:p>
          <w:p w14:paraId="179380D1" w14:textId="30B7E20E" w:rsidR="00425CB4" w:rsidRDefault="000D584F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Nov </w:t>
            </w:r>
            <w:r w:rsidR="00425CB4">
              <w:rPr>
                <w:sz w:val="22"/>
                <w:szCs w:val="22"/>
              </w:rPr>
              <w:t>16</w:t>
            </w:r>
            <w:r w:rsidR="000163D2">
              <w:rPr>
                <w:sz w:val="22"/>
                <w:szCs w:val="22"/>
              </w:rPr>
              <w:t xml:space="preserve"> </w:t>
            </w:r>
            <w:r w:rsidR="00A62FD9">
              <w:rPr>
                <w:sz w:val="22"/>
                <w:szCs w:val="22"/>
              </w:rPr>
              <w:t>-</w:t>
            </w:r>
            <w:r w:rsidR="000163D2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Jun </w:t>
            </w:r>
            <w:r w:rsidR="00A62FD9">
              <w:rPr>
                <w:sz w:val="22"/>
                <w:szCs w:val="22"/>
              </w:rPr>
              <w:t>19</w:t>
            </w:r>
          </w:p>
          <w:p w14:paraId="10C193F1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6D553900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79789488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3944BE52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1D4616F9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24EC175D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10491A83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5F8AD141" w14:textId="77777777" w:rsidR="00425CB4" w:rsidRDefault="00425CB4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175EBEE7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3ED9A75A" w14:textId="0DD76B16" w:rsidR="005F4698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Feb 16</w:t>
            </w:r>
            <w:r w:rsidR="00FC7BC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–</w:t>
            </w:r>
            <w:r w:rsidR="005F469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Oct </w:t>
            </w:r>
            <w:r w:rsidR="005F4698">
              <w:rPr>
                <w:sz w:val="22"/>
                <w:szCs w:val="22"/>
              </w:rPr>
              <w:t>16</w:t>
            </w:r>
          </w:p>
          <w:p w14:paraId="3EF60295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7ECDF4A1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3E2EB0E9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2045AE31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2C385595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08380F6C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69B450FD" w14:textId="77777777" w:rsidR="005F4698" w:rsidRDefault="005F4698" w:rsidP="005F4698">
            <w:pPr>
              <w:pStyle w:val="DatesBefore6pt"/>
              <w:ind w:right="-198"/>
              <w:jc w:val="center"/>
              <w:rPr>
                <w:sz w:val="22"/>
                <w:szCs w:val="22"/>
              </w:rPr>
            </w:pPr>
          </w:p>
          <w:p w14:paraId="0F99A841" w14:textId="77777777" w:rsidR="00571D4A" w:rsidRDefault="00571D4A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</w:p>
          <w:p w14:paraId="7B358209" w14:textId="28CE5B84" w:rsidR="005559E4" w:rsidRDefault="003314E7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2014</w:t>
            </w:r>
            <w:r w:rsidR="00FC7BC4">
              <w:rPr>
                <w:sz w:val="22"/>
                <w:szCs w:val="22"/>
              </w:rPr>
              <w:t xml:space="preserve"> </w:t>
            </w:r>
            <w:r w:rsidR="000163D2">
              <w:rPr>
                <w:sz w:val="22"/>
                <w:szCs w:val="22"/>
              </w:rPr>
              <w:t>-</w:t>
            </w:r>
            <w:r w:rsidR="00C12C11">
              <w:rPr>
                <w:sz w:val="22"/>
                <w:szCs w:val="22"/>
              </w:rPr>
              <w:t xml:space="preserve"> </w:t>
            </w:r>
            <w:r w:rsidR="00860DD8">
              <w:rPr>
                <w:sz w:val="22"/>
                <w:szCs w:val="22"/>
              </w:rPr>
              <w:t>2016</w:t>
            </w:r>
          </w:p>
          <w:p w14:paraId="4ECA7F64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4985FD5D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3455B10D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56761883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0B973CCC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44042478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6DF7D892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583C5618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1DBFB6B4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5ED0E504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0EEEAB30" w14:textId="77777777" w:rsidR="005559E4" w:rsidRDefault="005559E4" w:rsidP="005F4698">
            <w:pPr>
              <w:pStyle w:val="DatesBefore6pt"/>
              <w:ind w:left="864" w:right="-198" w:hanging="594"/>
              <w:jc w:val="center"/>
              <w:rPr>
                <w:sz w:val="22"/>
                <w:szCs w:val="22"/>
              </w:rPr>
            </w:pPr>
          </w:p>
          <w:p w14:paraId="6AC1F8B3" w14:textId="77777777" w:rsidR="005559E4" w:rsidRPr="00976C48" w:rsidRDefault="005559E4" w:rsidP="00FC7BC4">
            <w:pPr>
              <w:pStyle w:val="DatesBefore6pt"/>
              <w:ind w:right="-198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2008</w:t>
            </w:r>
            <w:r w:rsidR="00FC7BC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-</w:t>
            </w:r>
            <w:r w:rsidR="00FC7BC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2014</w:t>
            </w:r>
          </w:p>
        </w:tc>
      </w:tr>
      <w:tr w:rsidR="00137B8E" w14:paraId="526ED515" w14:textId="77777777" w:rsidTr="000163D2">
        <w:trPr>
          <w:trHeight w:val="1115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6DF2E2BE" w14:textId="77777777" w:rsidR="00137B8E" w:rsidRPr="00976C48" w:rsidRDefault="00137B8E" w:rsidP="00FD240E">
            <w:pPr>
              <w:rPr>
                <w:sz w:val="22"/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19F197B9" w14:textId="77777777" w:rsidR="00137B8E" w:rsidRPr="00976C48" w:rsidRDefault="00137B8E" w:rsidP="00E06F1D">
            <w:pPr>
              <w:spacing w:before="0"/>
              <w:rPr>
                <w:rStyle w:val="LocationCharChar"/>
                <w:sz w:val="22"/>
              </w:rPr>
            </w:pPr>
            <w:r w:rsidRPr="00976C48">
              <w:rPr>
                <w:rStyle w:val="Heading4Char"/>
                <w:sz w:val="22"/>
                <w:szCs w:val="22"/>
              </w:rPr>
              <w:t>Web Systems Support Engineer</w:t>
            </w:r>
            <w:r>
              <w:rPr>
                <w:rStyle w:val="Heading4Char"/>
                <w:sz w:val="22"/>
                <w:szCs w:val="22"/>
              </w:rPr>
              <w:t xml:space="preserve">, </w:t>
            </w:r>
            <w:r w:rsidRPr="00976C48">
              <w:rPr>
                <w:rStyle w:val="LocationCharChar"/>
                <w:sz w:val="22"/>
                <w:szCs w:val="22"/>
              </w:rPr>
              <w:t xml:space="preserve">BizTechPro Inc., </w:t>
            </w:r>
            <w:smartTag w:uri="urn:schemas-microsoft-com:office:smarttags" w:element="PersonName">
              <w:smartTag w:uri="urn:schemas-microsoft-com:office:smarttags" w:element="PersonName">
                <w:r w:rsidRPr="00976C48">
                  <w:rPr>
                    <w:rStyle w:val="LocationCharChar"/>
                    <w:sz w:val="22"/>
                    <w:szCs w:val="22"/>
                  </w:rPr>
                  <w:t>New City</w:t>
                </w:r>
              </w:smartTag>
              <w:r w:rsidRPr="00976C48">
                <w:rPr>
                  <w:rStyle w:val="LocationCharChar"/>
                  <w:sz w:val="22"/>
                  <w:szCs w:val="22"/>
                </w:rPr>
                <w:t xml:space="preserve">, </w:t>
              </w:r>
              <w:smartTag w:uri="urn:schemas-microsoft-com:office:smarttags" w:element="PersonName">
                <w:r w:rsidRPr="00976C48">
                  <w:rPr>
                    <w:rStyle w:val="LocationCharChar"/>
                    <w:sz w:val="22"/>
                    <w:szCs w:val="22"/>
                  </w:rPr>
                  <w:t>NY</w:t>
                </w:r>
              </w:smartTag>
            </w:smartTag>
          </w:p>
          <w:p w14:paraId="6456620E" w14:textId="77777777" w:rsidR="00137B8E" w:rsidRPr="00976C48" w:rsidRDefault="00137B8E" w:rsidP="00E06F1D">
            <w:pPr>
              <w:pStyle w:val="Bulletedlistlastitem"/>
              <w:spacing w:before="0" w:after="0"/>
              <w:rPr>
                <w:sz w:val="22"/>
              </w:rPr>
            </w:pPr>
            <w:r w:rsidRPr="00976C48">
              <w:rPr>
                <w:sz w:val="22"/>
                <w:szCs w:val="22"/>
              </w:rPr>
              <w:t>Pr</w:t>
            </w:r>
            <w:r>
              <w:rPr>
                <w:sz w:val="22"/>
                <w:szCs w:val="22"/>
              </w:rPr>
              <w:t>ovide</w:t>
            </w:r>
            <w:r w:rsidRPr="00976C48">
              <w:rPr>
                <w:sz w:val="22"/>
                <w:szCs w:val="22"/>
              </w:rPr>
              <w:t xml:space="preserve"> customer support on custom web application</w:t>
            </w:r>
            <w:r w:rsidR="003F6E13">
              <w:rPr>
                <w:sz w:val="22"/>
                <w:szCs w:val="22"/>
              </w:rPr>
              <w:t>.</w:t>
            </w:r>
            <w:r w:rsidRPr="00976C48">
              <w:rPr>
                <w:sz w:val="22"/>
                <w:szCs w:val="22"/>
              </w:rPr>
              <w:t xml:space="preserve"> </w:t>
            </w:r>
          </w:p>
          <w:p w14:paraId="60FCA8B9" w14:textId="77777777" w:rsidR="00137B8E" w:rsidRPr="00976C48" w:rsidRDefault="005078E1" w:rsidP="00E06F1D">
            <w:pPr>
              <w:pStyle w:val="Bulletedlistlastitem"/>
              <w:spacing w:before="0" w:after="0"/>
              <w:rPr>
                <w:sz w:val="22"/>
              </w:rPr>
            </w:pPr>
            <w:r w:rsidRPr="00976C48">
              <w:rPr>
                <w:sz w:val="22"/>
                <w:szCs w:val="22"/>
              </w:rPr>
              <w:t>Develop</w:t>
            </w:r>
            <w:r w:rsidR="00137B8E" w:rsidRPr="00976C48">
              <w:rPr>
                <w:sz w:val="22"/>
                <w:szCs w:val="22"/>
              </w:rPr>
              <w:t xml:space="preserve"> content and customized website</w:t>
            </w:r>
            <w:r w:rsidR="003F6E13">
              <w:rPr>
                <w:sz w:val="22"/>
                <w:szCs w:val="22"/>
              </w:rPr>
              <w:t>.</w:t>
            </w:r>
          </w:p>
          <w:p w14:paraId="57E1A1CA" w14:textId="77777777" w:rsidR="00137B8E" w:rsidRPr="00976C48" w:rsidRDefault="00137B8E" w:rsidP="00E06F1D">
            <w:pPr>
              <w:pStyle w:val="Bulletedlistlastitem"/>
              <w:spacing w:before="0" w:after="0"/>
              <w:rPr>
                <w:sz w:val="22"/>
              </w:rPr>
            </w:pPr>
            <w:r w:rsidRPr="00976C48">
              <w:rPr>
                <w:sz w:val="22"/>
                <w:szCs w:val="22"/>
              </w:rPr>
              <w:t>Increase produ</w:t>
            </w:r>
            <w:r>
              <w:rPr>
                <w:sz w:val="22"/>
                <w:szCs w:val="22"/>
              </w:rPr>
              <w:t>ct efficiency and quality by finding aspects of the product hard for the user to navigate</w:t>
            </w:r>
            <w:r w:rsidR="003F6E13">
              <w:rPr>
                <w:sz w:val="22"/>
                <w:szCs w:val="22"/>
              </w:rPr>
              <w:t>.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608A165" w14:textId="77777777" w:rsidR="00394879" w:rsidRDefault="00394879" w:rsidP="00394879">
            <w:pPr>
              <w:pStyle w:val="Dates"/>
              <w:spacing w:before="0"/>
              <w:ind w:left="594" w:hanging="594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Part-time</w:t>
            </w:r>
          </w:p>
          <w:p w14:paraId="14245F75" w14:textId="77777777" w:rsidR="00137B8E" w:rsidRPr="00976C48" w:rsidRDefault="00FC7BC4" w:rsidP="00394879">
            <w:pPr>
              <w:pStyle w:val="Dates"/>
              <w:spacing w:before="0"/>
              <w:ind w:left="594" w:hanging="63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2007 -</w:t>
            </w:r>
            <w:r w:rsidR="00137B8E" w:rsidRPr="00976C48">
              <w:rPr>
                <w:sz w:val="22"/>
                <w:szCs w:val="22"/>
              </w:rPr>
              <w:t xml:space="preserve"> Present</w:t>
            </w:r>
          </w:p>
        </w:tc>
      </w:tr>
      <w:tr w:rsidR="00137B8E" w14:paraId="03CD6FF0" w14:textId="77777777" w:rsidTr="000163D2">
        <w:trPr>
          <w:trHeight w:val="162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00F16EB5" w14:textId="77777777" w:rsidR="00137B8E" w:rsidRPr="00976C48" w:rsidRDefault="00137B8E" w:rsidP="00FD240E">
            <w:pPr>
              <w:rPr>
                <w:sz w:val="22"/>
              </w:rPr>
            </w:pP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4930D4B2" w14:textId="77777777" w:rsidR="00137B8E" w:rsidRPr="00531C28" w:rsidRDefault="00137B8E" w:rsidP="00976C48">
            <w:pPr>
              <w:rPr>
                <w:rStyle w:val="Heading4Char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15C7A51" w14:textId="77777777" w:rsidR="00137B8E" w:rsidRPr="00976C48" w:rsidRDefault="00137B8E" w:rsidP="002A33CB">
            <w:pPr>
              <w:pStyle w:val="Dates"/>
              <w:rPr>
                <w:sz w:val="22"/>
                <w:szCs w:val="22"/>
              </w:rPr>
            </w:pPr>
          </w:p>
        </w:tc>
      </w:tr>
      <w:tr w:rsidR="00137B8E" w14:paraId="0D973E0B" w14:textId="77777777" w:rsidTr="000163D2">
        <w:trPr>
          <w:trHeight w:val="1305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7B4BFD0F" w14:textId="77777777" w:rsidR="00137B8E" w:rsidRPr="00976C48" w:rsidRDefault="003F6E13" w:rsidP="00E06F1D">
            <w:pPr>
              <w:pStyle w:val="Heading1"/>
              <w:spacing w:beforeAutospacing="1" w:after="100" w:afterAutospacing="1"/>
              <w:rPr>
                <w:szCs w:val="22"/>
              </w:rPr>
            </w:pPr>
            <w:r>
              <w:t>Technical Skills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088D04C4" w14:textId="0B1E6037" w:rsidR="00521D99" w:rsidRDefault="00137B8E" w:rsidP="0098143C">
            <w:pPr>
              <w:pStyle w:val="Bulletedlistlastitem"/>
              <w:numPr>
                <w:ilvl w:val="0"/>
                <w:numId w:val="0"/>
              </w:numPr>
              <w:spacing w:before="100" w:beforeAutospacing="1" w:after="0"/>
              <w:rPr>
                <w:rStyle w:val="Heading4Char"/>
                <w:b w:val="0"/>
                <w:bCs w:val="0"/>
                <w:sz w:val="22"/>
                <w:szCs w:val="22"/>
              </w:rPr>
            </w:pPr>
            <w:r w:rsidRPr="00070267">
              <w:rPr>
                <w:b/>
                <w:sz w:val="22"/>
                <w:szCs w:val="22"/>
              </w:rPr>
              <w:t>Operating Systems:</w:t>
            </w:r>
            <w:r w:rsidRPr="00976C48">
              <w:rPr>
                <w:sz w:val="22"/>
                <w:szCs w:val="22"/>
              </w:rPr>
              <w:t xml:space="preserve"> Microsoft Windows 98/200</w:t>
            </w:r>
            <w:r w:rsidR="00C12C11">
              <w:rPr>
                <w:sz w:val="22"/>
                <w:szCs w:val="22"/>
              </w:rPr>
              <w:t>3/7</w:t>
            </w:r>
            <w:r w:rsidRPr="00976C48">
              <w:rPr>
                <w:sz w:val="22"/>
                <w:szCs w:val="22"/>
              </w:rPr>
              <w:t xml:space="preserve"> and Server/XP</w:t>
            </w:r>
            <w:r w:rsidR="00425CB4">
              <w:rPr>
                <w:sz w:val="22"/>
                <w:szCs w:val="22"/>
              </w:rPr>
              <w:br/>
            </w:r>
            <w:r w:rsidRPr="00070267">
              <w:rPr>
                <w:b/>
                <w:sz w:val="22"/>
                <w:szCs w:val="22"/>
              </w:rPr>
              <w:t>Languages:</w:t>
            </w:r>
            <w:r w:rsidRPr="00976C48">
              <w:rPr>
                <w:sz w:val="22"/>
                <w:szCs w:val="22"/>
              </w:rPr>
              <w:t xml:space="preserve"> Java, Visual Basic, Assembly, C++, HTML, CSS, PHP</w:t>
            </w:r>
            <w:r w:rsidR="002E4297">
              <w:rPr>
                <w:sz w:val="22"/>
                <w:szCs w:val="22"/>
              </w:rPr>
              <w:br/>
            </w:r>
            <w:r w:rsidRPr="00070267">
              <w:rPr>
                <w:b/>
                <w:sz w:val="22"/>
                <w:szCs w:val="22"/>
              </w:rPr>
              <w:t>Programs:</w:t>
            </w:r>
            <w:r w:rsidRPr="00976C48">
              <w:rPr>
                <w:sz w:val="22"/>
                <w:szCs w:val="22"/>
              </w:rPr>
              <w:t xml:space="preserve"> Microsoft </w:t>
            </w:r>
            <w:r w:rsidR="002E4297">
              <w:rPr>
                <w:sz w:val="22"/>
                <w:szCs w:val="22"/>
              </w:rPr>
              <w:t xml:space="preserve">Office Suite, </w:t>
            </w:r>
            <w:r w:rsidRPr="00976C48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upport Work</w:t>
            </w:r>
            <w:r w:rsidR="00521D99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, Citrix, IMOS</w:t>
            </w:r>
            <w:r w:rsidR="00FA4BF0">
              <w:rPr>
                <w:sz w:val="22"/>
                <w:szCs w:val="22"/>
              </w:rPr>
              <w:t>(Integrated Maritime Operating Software)</w:t>
            </w:r>
            <w:r>
              <w:rPr>
                <w:sz w:val="22"/>
                <w:szCs w:val="22"/>
              </w:rPr>
              <w:t xml:space="preserve">, </w:t>
            </w:r>
            <w:r w:rsidR="002E7DA9">
              <w:rPr>
                <w:sz w:val="22"/>
                <w:szCs w:val="22"/>
              </w:rPr>
              <w:t xml:space="preserve">VIP, </w:t>
            </w:r>
            <w:r>
              <w:rPr>
                <w:sz w:val="22"/>
                <w:szCs w:val="22"/>
              </w:rPr>
              <w:t>Aris</w:t>
            </w:r>
            <w:r w:rsidRPr="00976C48">
              <w:rPr>
                <w:sz w:val="22"/>
                <w:szCs w:val="22"/>
              </w:rPr>
              <w:t>, Issue Track</w:t>
            </w:r>
            <w:r>
              <w:rPr>
                <w:sz w:val="22"/>
                <w:szCs w:val="22"/>
              </w:rPr>
              <w:t xml:space="preserve">, Veslink, </w:t>
            </w:r>
            <w:r w:rsidR="00FE1E29">
              <w:rPr>
                <w:sz w:val="22"/>
                <w:szCs w:val="22"/>
              </w:rPr>
              <w:t>SharePoint</w:t>
            </w:r>
            <w:r w:rsidR="00FA4BF0">
              <w:rPr>
                <w:sz w:val="22"/>
                <w:szCs w:val="22"/>
              </w:rPr>
              <w:t xml:space="preserve"> 2010</w:t>
            </w:r>
            <w:r>
              <w:rPr>
                <w:sz w:val="22"/>
                <w:szCs w:val="22"/>
              </w:rPr>
              <w:t>, Crystal Reporting, SQL, Web Intelligence</w:t>
            </w:r>
            <w:r w:rsidR="00F95CF4">
              <w:rPr>
                <w:sz w:val="22"/>
                <w:szCs w:val="22"/>
              </w:rPr>
              <w:t xml:space="preserve">, </w:t>
            </w:r>
            <w:r w:rsidR="00FE1E29">
              <w:rPr>
                <w:sz w:val="22"/>
                <w:szCs w:val="22"/>
              </w:rPr>
              <w:t>Business</w:t>
            </w:r>
            <w:r w:rsidR="00F95CF4">
              <w:rPr>
                <w:sz w:val="22"/>
                <w:szCs w:val="22"/>
              </w:rPr>
              <w:t xml:space="preserve"> Objects</w:t>
            </w:r>
            <w:r w:rsidR="0098143C">
              <w:rPr>
                <w:sz w:val="22"/>
                <w:szCs w:val="22"/>
              </w:rPr>
              <w:t xml:space="preserve">, Navision, </w:t>
            </w:r>
            <w:r w:rsidR="00571D4A">
              <w:rPr>
                <w:sz w:val="22"/>
                <w:szCs w:val="22"/>
              </w:rPr>
              <w:t xml:space="preserve">GP, </w:t>
            </w:r>
            <w:r w:rsidR="0098143C">
              <w:rPr>
                <w:sz w:val="22"/>
                <w:szCs w:val="22"/>
              </w:rPr>
              <w:t>ChemPort</w:t>
            </w:r>
            <w:r w:rsidR="00C12C11">
              <w:rPr>
                <w:sz w:val="22"/>
                <w:szCs w:val="22"/>
              </w:rPr>
              <w:t xml:space="preserve">, </w:t>
            </w:r>
            <w:r w:rsidR="002E7DA9">
              <w:rPr>
                <w:sz w:val="22"/>
                <w:szCs w:val="22"/>
              </w:rPr>
              <w:t xml:space="preserve">NetSuite, </w:t>
            </w:r>
            <w:r w:rsidR="00C12C11">
              <w:rPr>
                <w:sz w:val="22"/>
                <w:szCs w:val="22"/>
              </w:rPr>
              <w:t>Power BI</w:t>
            </w:r>
            <w:r w:rsidR="00571D4A">
              <w:rPr>
                <w:sz w:val="22"/>
                <w:szCs w:val="22"/>
              </w:rPr>
              <w:t xml:space="preserve">, </w:t>
            </w:r>
            <w:r w:rsidR="00404197">
              <w:rPr>
                <w:sz w:val="22"/>
                <w:szCs w:val="22"/>
              </w:rPr>
              <w:t xml:space="preserve">SalesForce, Snowflake, </w:t>
            </w:r>
            <w:r w:rsidR="00571D4A">
              <w:rPr>
                <w:sz w:val="22"/>
                <w:szCs w:val="22"/>
              </w:rPr>
              <w:t xml:space="preserve">Sedna </w:t>
            </w:r>
            <w:r w:rsidR="00521D99">
              <w:rPr>
                <w:b/>
                <w:sz w:val="22"/>
                <w:szCs w:val="22"/>
              </w:rPr>
              <w:t>Certificates:</w:t>
            </w:r>
            <w:r w:rsidR="00521D99">
              <w:rPr>
                <w:rStyle w:val="Heading4Char"/>
                <w:b w:val="0"/>
                <w:bCs w:val="0"/>
                <w:sz w:val="22"/>
                <w:szCs w:val="22"/>
              </w:rPr>
              <w:t xml:space="preserve"> Web Intelligence, Crystal Reports, Excelsius</w:t>
            </w:r>
          </w:p>
          <w:p w14:paraId="2D383577" w14:textId="7430A092" w:rsidR="0098143C" w:rsidRPr="00070267" w:rsidRDefault="0098143C" w:rsidP="0098143C">
            <w:pPr>
              <w:pStyle w:val="Bulletedlistlastitem"/>
              <w:numPr>
                <w:ilvl w:val="0"/>
                <w:numId w:val="0"/>
              </w:numPr>
              <w:spacing w:after="100" w:afterAutospacing="1"/>
              <w:rPr>
                <w:rStyle w:val="Heading4Char"/>
                <w:b w:val="0"/>
                <w:bCs w:val="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067EA60" w14:textId="77777777" w:rsidR="00137B8E" w:rsidRPr="00976C48" w:rsidRDefault="00137B8E" w:rsidP="002A33CB">
            <w:pPr>
              <w:pStyle w:val="Dates"/>
              <w:rPr>
                <w:sz w:val="22"/>
                <w:szCs w:val="22"/>
              </w:rPr>
            </w:pPr>
          </w:p>
        </w:tc>
      </w:tr>
      <w:tr w:rsidR="00137B8E" w14:paraId="77E516B9" w14:textId="77777777" w:rsidTr="000163D2">
        <w:trPr>
          <w:trHeight w:val="243"/>
        </w:trPr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7E33E550" w14:textId="77777777" w:rsidR="003B75D9" w:rsidRDefault="003B75D9" w:rsidP="00DF4633">
            <w:pPr>
              <w:pStyle w:val="Heading1"/>
              <w:spacing w:before="0"/>
            </w:pPr>
          </w:p>
          <w:p w14:paraId="27F12C8B" w14:textId="77777777" w:rsidR="00137B8E" w:rsidRPr="00A65E10" w:rsidRDefault="00137B8E" w:rsidP="00DF4633">
            <w:pPr>
              <w:pStyle w:val="Heading1"/>
              <w:spacing w:before="0"/>
            </w:pPr>
            <w:r>
              <w:t>Education</w:t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6A469B59" w14:textId="77777777" w:rsidR="00E06F1D" w:rsidRDefault="008971FC" w:rsidP="00E06F1D">
            <w:pPr>
              <w:pStyle w:val="1stlinewspace"/>
              <w:spacing w:before="0"/>
              <w:rPr>
                <w:rStyle w:val="LocationCharChar"/>
                <w:i w:val="0"/>
                <w:sz w:val="22"/>
                <w:szCs w:val="22"/>
              </w:rPr>
            </w:pPr>
            <w:r w:rsidRPr="008971FC">
              <w:rPr>
                <w:rStyle w:val="CollegeCharChar"/>
                <w:i w:val="0"/>
                <w:sz w:val="22"/>
                <w:szCs w:val="22"/>
              </w:rPr>
              <w:t>Siena College</w:t>
            </w:r>
            <w:r w:rsidRPr="008971FC">
              <w:rPr>
                <w:rStyle w:val="LocationCharChar"/>
                <w:i w:val="0"/>
                <w:sz w:val="22"/>
                <w:szCs w:val="22"/>
              </w:rPr>
              <w:t>, Loudonville, New York</w:t>
            </w:r>
          </w:p>
          <w:p w14:paraId="31C290C8" w14:textId="77777777" w:rsidR="00137B8E" w:rsidRPr="00976C48" w:rsidRDefault="008971FC" w:rsidP="00425CB4">
            <w:pPr>
              <w:pStyle w:val="1stlinewspace"/>
              <w:spacing w:before="0"/>
              <w:rPr>
                <w:sz w:val="22"/>
              </w:rPr>
            </w:pPr>
            <w:r w:rsidRPr="00976C48">
              <w:rPr>
                <w:rStyle w:val="Heading2Char"/>
                <w:sz w:val="22"/>
                <w:szCs w:val="22"/>
              </w:rPr>
              <w:t>B</w:t>
            </w:r>
            <w:r>
              <w:rPr>
                <w:rStyle w:val="Heading2Char"/>
                <w:sz w:val="22"/>
                <w:szCs w:val="22"/>
              </w:rPr>
              <w:t>achelor of Science degree, Computer Science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0390E45" w14:textId="77777777" w:rsidR="00137B8E" w:rsidRPr="00976C48" w:rsidRDefault="00137B8E" w:rsidP="002B05B0">
            <w:pPr>
              <w:pStyle w:val="DatesBefore6pt"/>
              <w:rPr>
                <w:sz w:val="22"/>
                <w:szCs w:val="22"/>
              </w:rPr>
            </w:pPr>
          </w:p>
        </w:tc>
      </w:tr>
      <w:tr w:rsidR="00137B8E" w14:paraId="326E8969" w14:textId="77777777" w:rsidTr="000163D2">
        <w:trPr>
          <w:trHeight w:val="243"/>
        </w:trPr>
        <w:tc>
          <w:tcPr>
            <w:tcW w:w="104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A5B71C" w14:textId="77777777" w:rsidR="00137B8E" w:rsidRPr="004A01FB" w:rsidRDefault="00137B8E" w:rsidP="002311F8">
            <w:pPr>
              <w:pStyle w:val="DatesBefore6pt"/>
              <w:ind w:right="440"/>
              <w:jc w:val="left"/>
              <w:rPr>
                <w:i w:val="0"/>
                <w:sz w:val="22"/>
                <w:szCs w:val="22"/>
              </w:rPr>
            </w:pPr>
            <w:r>
              <w:rPr>
                <w:i w:val="0"/>
                <w:sz w:val="22"/>
                <w:szCs w:val="22"/>
              </w:rPr>
              <w:t>Recommendations available upon request</w:t>
            </w:r>
            <w:r w:rsidR="002311F8">
              <w:rPr>
                <w:i w:val="0"/>
                <w:sz w:val="22"/>
                <w:szCs w:val="22"/>
              </w:rPr>
              <w:t>.</w:t>
            </w:r>
          </w:p>
        </w:tc>
      </w:tr>
    </w:tbl>
    <w:p w14:paraId="559A4B9F" w14:textId="77777777" w:rsidR="00137B8E" w:rsidRDefault="00137B8E" w:rsidP="00354250">
      <w:pPr>
        <w:rPr>
          <w:rFonts w:cs="Arial"/>
          <w:szCs w:val="20"/>
        </w:rPr>
      </w:pPr>
    </w:p>
    <w:sectPr w:rsidR="00137B8E" w:rsidSect="00334C6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00000000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3A6"/>
    <w:multiLevelType w:val="hybridMultilevel"/>
    <w:tmpl w:val="064E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4582B"/>
    <w:multiLevelType w:val="hybridMultilevel"/>
    <w:tmpl w:val="BB2C2E80"/>
    <w:lvl w:ilvl="0" w:tplc="8DACA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76D1F"/>
    <w:multiLevelType w:val="hybridMultilevel"/>
    <w:tmpl w:val="3DA0971E"/>
    <w:lvl w:ilvl="0" w:tplc="6658C8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87441B2"/>
    <w:multiLevelType w:val="hybridMultilevel"/>
    <w:tmpl w:val="FDF8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3D544A"/>
    <w:multiLevelType w:val="hybridMultilevel"/>
    <w:tmpl w:val="4252BBAC"/>
    <w:lvl w:ilvl="0" w:tplc="6658C82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1D5B74AA"/>
    <w:multiLevelType w:val="hybridMultilevel"/>
    <w:tmpl w:val="D606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9680F"/>
    <w:multiLevelType w:val="hybridMultilevel"/>
    <w:tmpl w:val="C3E0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02C18"/>
    <w:multiLevelType w:val="hybridMultilevel"/>
    <w:tmpl w:val="CA22FD28"/>
    <w:lvl w:ilvl="0" w:tplc="82102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E51E9"/>
    <w:multiLevelType w:val="hybridMultilevel"/>
    <w:tmpl w:val="A27261AA"/>
    <w:lvl w:ilvl="0" w:tplc="0B4CC7E6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414111DE"/>
    <w:multiLevelType w:val="hybridMultilevel"/>
    <w:tmpl w:val="A29CAACE"/>
    <w:lvl w:ilvl="0" w:tplc="47561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7540F4"/>
    <w:multiLevelType w:val="multilevel"/>
    <w:tmpl w:val="A76C6892"/>
    <w:styleLink w:val="Bulletedlist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782CAF"/>
    <w:multiLevelType w:val="hybridMultilevel"/>
    <w:tmpl w:val="E8D6EA04"/>
    <w:lvl w:ilvl="0" w:tplc="82102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225F49"/>
    <w:multiLevelType w:val="multilevel"/>
    <w:tmpl w:val="A76C6892"/>
    <w:numStyleLink w:val="Bulletedlist"/>
  </w:abstractNum>
  <w:abstractNum w:abstractNumId="13" w15:restartNumberingAfterBreak="0">
    <w:nsid w:val="53AA603B"/>
    <w:multiLevelType w:val="singleLevel"/>
    <w:tmpl w:val="4D9E11AA"/>
    <w:lvl w:ilvl="0">
      <w:start w:val="1"/>
      <w:numFmt w:val="bullet"/>
      <w:pStyle w:val="Bulletfirstline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</w:rPr>
    </w:lvl>
  </w:abstractNum>
  <w:abstractNum w:abstractNumId="14" w15:restartNumberingAfterBreak="0">
    <w:nsid w:val="54F323AF"/>
    <w:multiLevelType w:val="hybridMultilevel"/>
    <w:tmpl w:val="6FB4CBF4"/>
    <w:lvl w:ilvl="0" w:tplc="8DACA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55D8E"/>
    <w:multiLevelType w:val="hybridMultilevel"/>
    <w:tmpl w:val="A010F09E"/>
    <w:lvl w:ilvl="0" w:tplc="6658C82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9060C"/>
    <w:multiLevelType w:val="hybridMultilevel"/>
    <w:tmpl w:val="3E56F3BE"/>
    <w:lvl w:ilvl="0" w:tplc="4CCEF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B33442"/>
    <w:multiLevelType w:val="hybridMultilevel"/>
    <w:tmpl w:val="BF96531A"/>
    <w:lvl w:ilvl="0" w:tplc="C734B232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BA0447"/>
    <w:multiLevelType w:val="hybridMultilevel"/>
    <w:tmpl w:val="6BA4D438"/>
    <w:lvl w:ilvl="0" w:tplc="E87EEDCE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9" w15:restartNumberingAfterBreak="0">
    <w:nsid w:val="7CAC1B6B"/>
    <w:multiLevelType w:val="hybridMultilevel"/>
    <w:tmpl w:val="14AA087C"/>
    <w:lvl w:ilvl="0" w:tplc="8DACA0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0"/>
  </w:num>
  <w:num w:numId="3">
    <w:abstractNumId w:val="12"/>
  </w:num>
  <w:num w:numId="4">
    <w:abstractNumId w:val="1"/>
  </w:num>
  <w:num w:numId="5">
    <w:abstractNumId w:val="9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19"/>
  </w:num>
  <w:num w:numId="12">
    <w:abstractNumId w:val="14"/>
  </w:num>
  <w:num w:numId="13">
    <w:abstractNumId w:val="17"/>
  </w:num>
  <w:num w:numId="14">
    <w:abstractNumId w:val="3"/>
  </w:num>
  <w:num w:numId="15">
    <w:abstractNumId w:val="16"/>
  </w:num>
  <w:num w:numId="16">
    <w:abstractNumId w:val="4"/>
  </w:num>
  <w:num w:numId="17">
    <w:abstractNumId w:val="2"/>
  </w:num>
  <w:num w:numId="18">
    <w:abstractNumId w:val="15"/>
  </w:num>
  <w:num w:numId="19">
    <w:abstractNumId w:val="18"/>
  </w:num>
  <w:num w:numId="20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136"/>
    <w:rsid w:val="000009BA"/>
    <w:rsid w:val="000163D2"/>
    <w:rsid w:val="00036117"/>
    <w:rsid w:val="0004584D"/>
    <w:rsid w:val="00070267"/>
    <w:rsid w:val="00093697"/>
    <w:rsid w:val="000A1629"/>
    <w:rsid w:val="000D584F"/>
    <w:rsid w:val="000E2B10"/>
    <w:rsid w:val="001209EA"/>
    <w:rsid w:val="00122DD2"/>
    <w:rsid w:val="00137B8E"/>
    <w:rsid w:val="00144C40"/>
    <w:rsid w:val="001601CE"/>
    <w:rsid w:val="00163686"/>
    <w:rsid w:val="00184B53"/>
    <w:rsid w:val="0019026C"/>
    <w:rsid w:val="00194FCA"/>
    <w:rsid w:val="001A6D28"/>
    <w:rsid w:val="001A7A67"/>
    <w:rsid w:val="001B08E9"/>
    <w:rsid w:val="001B3CF5"/>
    <w:rsid w:val="001F1FE4"/>
    <w:rsid w:val="00206A43"/>
    <w:rsid w:val="00212521"/>
    <w:rsid w:val="00225E32"/>
    <w:rsid w:val="00230877"/>
    <w:rsid w:val="002311F8"/>
    <w:rsid w:val="002629EC"/>
    <w:rsid w:val="00272CB6"/>
    <w:rsid w:val="0027749A"/>
    <w:rsid w:val="00283CD7"/>
    <w:rsid w:val="0028669B"/>
    <w:rsid w:val="00286B09"/>
    <w:rsid w:val="002A33CB"/>
    <w:rsid w:val="002B05B0"/>
    <w:rsid w:val="002D6D63"/>
    <w:rsid w:val="002E4297"/>
    <w:rsid w:val="002E7DA9"/>
    <w:rsid w:val="002F47C0"/>
    <w:rsid w:val="002F5852"/>
    <w:rsid w:val="00305347"/>
    <w:rsid w:val="00305BA5"/>
    <w:rsid w:val="00320524"/>
    <w:rsid w:val="003314E7"/>
    <w:rsid w:val="00334C68"/>
    <w:rsid w:val="00354250"/>
    <w:rsid w:val="0036632E"/>
    <w:rsid w:val="00373FC5"/>
    <w:rsid w:val="00392650"/>
    <w:rsid w:val="00394879"/>
    <w:rsid w:val="003B75D9"/>
    <w:rsid w:val="003C030D"/>
    <w:rsid w:val="003D30DD"/>
    <w:rsid w:val="003D56FA"/>
    <w:rsid w:val="003E3210"/>
    <w:rsid w:val="003E3C3B"/>
    <w:rsid w:val="003F17A0"/>
    <w:rsid w:val="003F5D3E"/>
    <w:rsid w:val="003F6E13"/>
    <w:rsid w:val="00404197"/>
    <w:rsid w:val="00425CB4"/>
    <w:rsid w:val="00453E84"/>
    <w:rsid w:val="00457BEC"/>
    <w:rsid w:val="00480F5D"/>
    <w:rsid w:val="00486D74"/>
    <w:rsid w:val="0049530F"/>
    <w:rsid w:val="004A01FB"/>
    <w:rsid w:val="004B03AF"/>
    <w:rsid w:val="004B48D2"/>
    <w:rsid w:val="004D25AE"/>
    <w:rsid w:val="004F6F87"/>
    <w:rsid w:val="005078E1"/>
    <w:rsid w:val="00507D2B"/>
    <w:rsid w:val="005141A0"/>
    <w:rsid w:val="00514635"/>
    <w:rsid w:val="00521D99"/>
    <w:rsid w:val="00531C28"/>
    <w:rsid w:val="00543F26"/>
    <w:rsid w:val="005559E4"/>
    <w:rsid w:val="0056485F"/>
    <w:rsid w:val="00571D4A"/>
    <w:rsid w:val="00572B3F"/>
    <w:rsid w:val="005761FC"/>
    <w:rsid w:val="005A6C00"/>
    <w:rsid w:val="005B37A2"/>
    <w:rsid w:val="005D26EA"/>
    <w:rsid w:val="005D48F6"/>
    <w:rsid w:val="005E39C7"/>
    <w:rsid w:val="005F4698"/>
    <w:rsid w:val="00614C29"/>
    <w:rsid w:val="00621DCF"/>
    <w:rsid w:val="00621F6F"/>
    <w:rsid w:val="006445F2"/>
    <w:rsid w:val="006922E8"/>
    <w:rsid w:val="00693A08"/>
    <w:rsid w:val="006B37FD"/>
    <w:rsid w:val="006C0047"/>
    <w:rsid w:val="006E424B"/>
    <w:rsid w:val="006E6720"/>
    <w:rsid w:val="00720473"/>
    <w:rsid w:val="007677EA"/>
    <w:rsid w:val="007A54B9"/>
    <w:rsid w:val="007B6435"/>
    <w:rsid w:val="007C2FEC"/>
    <w:rsid w:val="007D3F3C"/>
    <w:rsid w:val="007D5C35"/>
    <w:rsid w:val="00806700"/>
    <w:rsid w:val="0081326A"/>
    <w:rsid w:val="00842682"/>
    <w:rsid w:val="00842DE0"/>
    <w:rsid w:val="00860DD8"/>
    <w:rsid w:val="00861B09"/>
    <w:rsid w:val="00874A01"/>
    <w:rsid w:val="008773CD"/>
    <w:rsid w:val="00886F27"/>
    <w:rsid w:val="008912F5"/>
    <w:rsid w:val="008931FF"/>
    <w:rsid w:val="008971FC"/>
    <w:rsid w:val="008A482D"/>
    <w:rsid w:val="008A5BDD"/>
    <w:rsid w:val="008A7B76"/>
    <w:rsid w:val="008E0F92"/>
    <w:rsid w:val="00902A72"/>
    <w:rsid w:val="009246E7"/>
    <w:rsid w:val="00932048"/>
    <w:rsid w:val="00940DE3"/>
    <w:rsid w:val="0095617A"/>
    <w:rsid w:val="00970359"/>
    <w:rsid w:val="00976C48"/>
    <w:rsid w:val="0098143C"/>
    <w:rsid w:val="009A5874"/>
    <w:rsid w:val="009C259B"/>
    <w:rsid w:val="009F7F94"/>
    <w:rsid w:val="00A064D4"/>
    <w:rsid w:val="00A332E5"/>
    <w:rsid w:val="00A3684B"/>
    <w:rsid w:val="00A5754B"/>
    <w:rsid w:val="00A62FD9"/>
    <w:rsid w:val="00A65E10"/>
    <w:rsid w:val="00A76701"/>
    <w:rsid w:val="00A92D25"/>
    <w:rsid w:val="00A96136"/>
    <w:rsid w:val="00AB50C4"/>
    <w:rsid w:val="00AB5B26"/>
    <w:rsid w:val="00B3555C"/>
    <w:rsid w:val="00B3785D"/>
    <w:rsid w:val="00B45002"/>
    <w:rsid w:val="00B46542"/>
    <w:rsid w:val="00B51CD2"/>
    <w:rsid w:val="00B53B12"/>
    <w:rsid w:val="00B60A37"/>
    <w:rsid w:val="00B6786A"/>
    <w:rsid w:val="00B76ADC"/>
    <w:rsid w:val="00B824F8"/>
    <w:rsid w:val="00B84022"/>
    <w:rsid w:val="00BA3E0E"/>
    <w:rsid w:val="00BB5377"/>
    <w:rsid w:val="00BB6250"/>
    <w:rsid w:val="00BC7090"/>
    <w:rsid w:val="00BD4280"/>
    <w:rsid w:val="00BD4EFC"/>
    <w:rsid w:val="00C02D57"/>
    <w:rsid w:val="00C12C11"/>
    <w:rsid w:val="00C22E49"/>
    <w:rsid w:val="00C42C03"/>
    <w:rsid w:val="00C71F47"/>
    <w:rsid w:val="00C727C5"/>
    <w:rsid w:val="00C77A92"/>
    <w:rsid w:val="00C94284"/>
    <w:rsid w:val="00CA11C7"/>
    <w:rsid w:val="00CB3134"/>
    <w:rsid w:val="00CB75A4"/>
    <w:rsid w:val="00CD0C38"/>
    <w:rsid w:val="00CD12DC"/>
    <w:rsid w:val="00CD3233"/>
    <w:rsid w:val="00CD688D"/>
    <w:rsid w:val="00CE316E"/>
    <w:rsid w:val="00D220A4"/>
    <w:rsid w:val="00D230F8"/>
    <w:rsid w:val="00D35298"/>
    <w:rsid w:val="00D75AAE"/>
    <w:rsid w:val="00DA5C44"/>
    <w:rsid w:val="00DC6DEB"/>
    <w:rsid w:val="00DF452B"/>
    <w:rsid w:val="00DF4633"/>
    <w:rsid w:val="00E01409"/>
    <w:rsid w:val="00E06F1D"/>
    <w:rsid w:val="00E251F6"/>
    <w:rsid w:val="00E344A1"/>
    <w:rsid w:val="00E7785D"/>
    <w:rsid w:val="00E952C4"/>
    <w:rsid w:val="00EB3E11"/>
    <w:rsid w:val="00EC5DEB"/>
    <w:rsid w:val="00EC75B2"/>
    <w:rsid w:val="00EE3B63"/>
    <w:rsid w:val="00EE494F"/>
    <w:rsid w:val="00EE6F99"/>
    <w:rsid w:val="00EF5117"/>
    <w:rsid w:val="00EF597E"/>
    <w:rsid w:val="00F13427"/>
    <w:rsid w:val="00F1465E"/>
    <w:rsid w:val="00F22C8E"/>
    <w:rsid w:val="00F3126D"/>
    <w:rsid w:val="00F31ACC"/>
    <w:rsid w:val="00F5613B"/>
    <w:rsid w:val="00F56BC1"/>
    <w:rsid w:val="00F756AB"/>
    <w:rsid w:val="00F80CB9"/>
    <w:rsid w:val="00F95CF4"/>
    <w:rsid w:val="00FA122D"/>
    <w:rsid w:val="00FA4BF0"/>
    <w:rsid w:val="00FA5CBD"/>
    <w:rsid w:val="00FA70B6"/>
    <w:rsid w:val="00FB63BB"/>
    <w:rsid w:val="00FC7BC4"/>
    <w:rsid w:val="00FD240E"/>
    <w:rsid w:val="00FD5B3E"/>
    <w:rsid w:val="00FD7046"/>
    <w:rsid w:val="00FE1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address"/>
  <w:smartTagType w:namespaceuri="urn:schemas-microsoft-com:office:smarttags" w:name="PersonName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00D33D27"/>
  <w15:docId w15:val="{BCADA873-85A6-4AC3-A123-DBEA4364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6F27"/>
    <w:pPr>
      <w:spacing w:before="20"/>
    </w:pPr>
    <w:rPr>
      <w:rFonts w:ascii="Garamond" w:hAnsi="Garamond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A33CB"/>
    <w:pPr>
      <w:tabs>
        <w:tab w:val="right" w:pos="6480"/>
      </w:tabs>
      <w:spacing w:before="100"/>
      <w:outlineLvl w:val="0"/>
    </w:pPr>
    <w:rPr>
      <w:rFonts w:cs="Arial"/>
      <w:b/>
      <w:bCs/>
      <w:sz w:val="22"/>
      <w:szCs w:val="20"/>
    </w:rPr>
  </w:style>
  <w:style w:type="paragraph" w:styleId="Heading2">
    <w:name w:val="heading 2"/>
    <w:basedOn w:val="1stlinewspace"/>
    <w:next w:val="Normal"/>
    <w:link w:val="Heading2Char"/>
    <w:uiPriority w:val="99"/>
    <w:qFormat/>
    <w:rsid w:val="002A33CB"/>
    <w:pPr>
      <w:outlineLvl w:val="1"/>
    </w:pPr>
    <w:rPr>
      <w:b/>
      <w:bCs w:val="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8669B"/>
    <w:pPr>
      <w:tabs>
        <w:tab w:val="right" w:pos="6480"/>
      </w:tabs>
      <w:spacing w:before="120"/>
      <w:outlineLvl w:val="2"/>
    </w:pPr>
    <w:rPr>
      <w:rFonts w:cs="Arial"/>
      <w:b/>
      <w:bCs/>
      <w:szCs w:val="20"/>
    </w:rPr>
  </w:style>
  <w:style w:type="paragraph" w:styleId="Heading4">
    <w:name w:val="heading 4"/>
    <w:basedOn w:val="Normal"/>
    <w:next w:val="Normal"/>
    <w:link w:val="Heading4Char"/>
    <w:uiPriority w:val="99"/>
    <w:qFormat/>
    <w:rsid w:val="002A33CB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2A33CB"/>
    <w:rPr>
      <w:rFonts w:ascii="Garamond" w:hAnsi="Garamond" w:cs="Arial"/>
      <w:b/>
      <w:bCs/>
      <w:sz w:val="22"/>
      <w:lang w:val="en-US" w:eastAsia="en-US" w:bidi="ar-SA"/>
    </w:rPr>
  </w:style>
  <w:style w:type="character" w:customStyle="1" w:styleId="Heading2Char">
    <w:name w:val="Heading 2 Char"/>
    <w:basedOn w:val="1stlinewspaceCharChar"/>
    <w:link w:val="Heading2"/>
    <w:uiPriority w:val="99"/>
    <w:locked/>
    <w:rsid w:val="002A33CB"/>
    <w:rPr>
      <w:rFonts w:ascii="Garamond" w:hAnsi="Garamond" w:cs="Times New Roman"/>
      <w:b/>
      <w:bCs/>
      <w:sz w:val="24"/>
      <w:szCs w:val="24"/>
      <w:lang w:val="en-US" w:eastAsia="en-US" w:bidi="ar-SA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163686"/>
    <w:rPr>
      <w:rFonts w:ascii="Cambria" w:eastAsia="SimSun" w:hAnsi="Cambria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2A33CB"/>
    <w:rPr>
      <w:rFonts w:ascii="Garamond" w:hAnsi="Garamond" w:cs="Times New Roman"/>
      <w:b/>
      <w:bCs/>
      <w:sz w:val="24"/>
      <w:szCs w:val="24"/>
      <w:lang w:val="en-US" w:eastAsia="en-US" w:bidi="ar-SA"/>
    </w:rPr>
  </w:style>
  <w:style w:type="paragraph" w:customStyle="1" w:styleId="Bulletfirstline">
    <w:name w:val="Bullet first line"/>
    <w:basedOn w:val="Normal"/>
    <w:link w:val="BulletfirstlineCharChar"/>
    <w:uiPriority w:val="99"/>
    <w:rsid w:val="006922E8"/>
    <w:pPr>
      <w:numPr>
        <w:numId w:val="1"/>
      </w:numPr>
      <w:tabs>
        <w:tab w:val="right" w:pos="6480"/>
      </w:tabs>
      <w:spacing w:before="120"/>
    </w:pPr>
  </w:style>
  <w:style w:type="paragraph" w:customStyle="1" w:styleId="1stlinewspace">
    <w:name w:val="1st line w/space"/>
    <w:basedOn w:val="Normal"/>
    <w:link w:val="1stlinewspaceCharChar"/>
    <w:uiPriority w:val="99"/>
    <w:rsid w:val="00842682"/>
    <w:pPr>
      <w:spacing w:before="120"/>
    </w:pPr>
    <w:rPr>
      <w:bCs/>
    </w:rPr>
  </w:style>
  <w:style w:type="character" w:customStyle="1" w:styleId="Copyright">
    <w:name w:val="Copyright"/>
    <w:basedOn w:val="DefaultParagraphFont"/>
    <w:uiPriority w:val="99"/>
    <w:rsid w:val="002A33CB"/>
    <w:rPr>
      <w:rFonts w:cs="Times New Roman"/>
      <w:sz w:val="16"/>
    </w:rPr>
  </w:style>
  <w:style w:type="paragraph" w:customStyle="1" w:styleId="Dates">
    <w:name w:val="Dates"/>
    <w:basedOn w:val="Normal"/>
    <w:link w:val="DatesCharChar"/>
    <w:uiPriority w:val="99"/>
    <w:rsid w:val="002D6D63"/>
    <w:pPr>
      <w:jc w:val="right"/>
    </w:pPr>
    <w:rPr>
      <w:i/>
      <w:szCs w:val="20"/>
    </w:rPr>
  </w:style>
  <w:style w:type="paragraph" w:customStyle="1" w:styleId="Bulletedlistlastitem">
    <w:name w:val="Bulleted list last item"/>
    <w:basedOn w:val="Normal"/>
    <w:uiPriority w:val="99"/>
    <w:rsid w:val="00CD688D"/>
    <w:pPr>
      <w:numPr>
        <w:numId w:val="3"/>
      </w:numPr>
      <w:spacing w:after="120"/>
    </w:pPr>
  </w:style>
  <w:style w:type="paragraph" w:customStyle="1" w:styleId="ContactInformation">
    <w:name w:val="Contact Information"/>
    <w:basedOn w:val="Heading3"/>
    <w:uiPriority w:val="99"/>
    <w:rsid w:val="0028669B"/>
    <w:pPr>
      <w:spacing w:before="20"/>
    </w:pPr>
  </w:style>
  <w:style w:type="character" w:customStyle="1" w:styleId="DatesCharChar">
    <w:name w:val="Dates Char Char"/>
    <w:basedOn w:val="DefaultParagraphFont"/>
    <w:link w:val="Dates"/>
    <w:uiPriority w:val="99"/>
    <w:locked/>
    <w:rsid w:val="002D6D63"/>
    <w:rPr>
      <w:rFonts w:ascii="Garamond" w:hAnsi="Garamond" w:cs="Times New Roman"/>
      <w:i/>
      <w:lang w:val="en-US" w:eastAsia="en-US" w:bidi="ar-SA"/>
    </w:rPr>
  </w:style>
  <w:style w:type="paragraph" w:customStyle="1" w:styleId="Name">
    <w:name w:val="Name"/>
    <w:basedOn w:val="Normal"/>
    <w:uiPriority w:val="99"/>
    <w:rsid w:val="00BA3E0E"/>
    <w:pPr>
      <w:spacing w:after="40"/>
    </w:pPr>
    <w:rPr>
      <w:b/>
      <w:sz w:val="22"/>
      <w:szCs w:val="20"/>
    </w:rPr>
  </w:style>
  <w:style w:type="paragraph" w:customStyle="1" w:styleId="Location">
    <w:name w:val="Location"/>
    <w:basedOn w:val="Normal"/>
    <w:link w:val="LocationCharChar"/>
    <w:uiPriority w:val="99"/>
    <w:rsid w:val="006922E8"/>
    <w:pPr>
      <w:tabs>
        <w:tab w:val="right" w:pos="6480"/>
      </w:tabs>
    </w:pPr>
    <w:rPr>
      <w:rFonts w:cs="Arial"/>
      <w:i/>
      <w:iCs/>
      <w:spacing w:val="8"/>
      <w:szCs w:val="20"/>
    </w:rPr>
  </w:style>
  <w:style w:type="character" w:customStyle="1" w:styleId="BulletfirstlineCharChar">
    <w:name w:val="Bullet first line Char Char"/>
    <w:basedOn w:val="DefaultParagraphFont"/>
    <w:link w:val="Bulletfirstline"/>
    <w:uiPriority w:val="99"/>
    <w:locked/>
    <w:rsid w:val="006922E8"/>
    <w:rPr>
      <w:rFonts w:ascii="Garamond" w:hAnsi="Garamond"/>
      <w:sz w:val="20"/>
      <w:szCs w:val="24"/>
    </w:rPr>
  </w:style>
  <w:style w:type="character" w:customStyle="1" w:styleId="LocationCharChar">
    <w:name w:val="Location Char Char"/>
    <w:basedOn w:val="DefaultParagraphFont"/>
    <w:link w:val="Location"/>
    <w:uiPriority w:val="99"/>
    <w:locked/>
    <w:rsid w:val="006922E8"/>
    <w:rPr>
      <w:rFonts w:ascii="Garamond" w:hAnsi="Garamond" w:cs="Arial"/>
      <w:i/>
      <w:iCs/>
      <w:spacing w:val="8"/>
      <w:lang w:val="en-US" w:eastAsia="en-US" w:bidi="ar-SA"/>
    </w:rPr>
  </w:style>
  <w:style w:type="character" w:customStyle="1" w:styleId="1stlinewspaceCharChar">
    <w:name w:val="1st line w/space Char Char"/>
    <w:basedOn w:val="DefaultParagraphFont"/>
    <w:link w:val="1stlinewspace"/>
    <w:uiPriority w:val="99"/>
    <w:locked/>
    <w:rsid w:val="00842682"/>
    <w:rPr>
      <w:rFonts w:ascii="Garamond" w:hAnsi="Garamond" w:cs="Times New Roman"/>
      <w:bCs/>
      <w:sz w:val="24"/>
      <w:szCs w:val="24"/>
      <w:lang w:val="en-US" w:eastAsia="en-US" w:bidi="ar-SA"/>
    </w:rPr>
  </w:style>
  <w:style w:type="paragraph" w:customStyle="1" w:styleId="College">
    <w:name w:val="College"/>
    <w:basedOn w:val="1stlinewspace"/>
    <w:link w:val="CollegeCharChar"/>
    <w:uiPriority w:val="99"/>
    <w:rsid w:val="00194FCA"/>
    <w:pPr>
      <w:spacing w:before="0"/>
    </w:pPr>
    <w:rPr>
      <w:b/>
      <w:bCs w:val="0"/>
      <w:i/>
    </w:rPr>
  </w:style>
  <w:style w:type="character" w:customStyle="1" w:styleId="CollegeCharChar">
    <w:name w:val="College Char Char"/>
    <w:basedOn w:val="1stlinewspaceCharChar"/>
    <w:link w:val="College"/>
    <w:uiPriority w:val="99"/>
    <w:locked/>
    <w:rsid w:val="00194FCA"/>
    <w:rPr>
      <w:rFonts w:ascii="Garamond" w:hAnsi="Garamond" w:cs="Times New Roman"/>
      <w:b/>
      <w:bCs/>
      <w:i/>
      <w:sz w:val="24"/>
      <w:szCs w:val="24"/>
      <w:lang w:val="en-US" w:eastAsia="en-US" w:bidi="ar-SA"/>
    </w:rPr>
  </w:style>
  <w:style w:type="paragraph" w:customStyle="1" w:styleId="DatesBefore6pt">
    <w:name w:val="Dates + Before:  6 pt"/>
    <w:basedOn w:val="Dates"/>
    <w:uiPriority w:val="99"/>
    <w:rsid w:val="00EC5DEB"/>
    <w:pPr>
      <w:spacing w:before="120"/>
    </w:pPr>
    <w:rPr>
      <w:iCs/>
    </w:rPr>
  </w:style>
  <w:style w:type="character" w:customStyle="1" w:styleId="apple-style-span">
    <w:name w:val="apple-style-span"/>
    <w:basedOn w:val="DefaultParagraphFont"/>
    <w:uiPriority w:val="99"/>
    <w:rsid w:val="00B45002"/>
    <w:rPr>
      <w:rFonts w:cs="Times New Roman"/>
    </w:rPr>
  </w:style>
  <w:style w:type="character" w:styleId="Hyperlink">
    <w:name w:val="Hyperlink"/>
    <w:basedOn w:val="DefaultParagraphFont"/>
    <w:uiPriority w:val="99"/>
    <w:rsid w:val="00B45002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31C28"/>
    <w:pPr>
      <w:ind w:left="720"/>
      <w:contextualSpacing/>
    </w:pPr>
  </w:style>
  <w:style w:type="numbering" w:customStyle="1" w:styleId="Bulletedlist">
    <w:name w:val="Bulleted list"/>
    <w:rsid w:val="0024137E"/>
    <w:pPr>
      <w:numPr>
        <w:numId w:val="2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4879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8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858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jrocco85@aol.com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rah\Desktop\Functional%20resume%20emphasizing%20educat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emphasizing education.dot</Template>
  <TotalTime>58</TotalTime>
  <Pages>3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McGraw-Hill</Company>
  <LinksUpToDate>false</LinksUpToDate>
  <CharactersWithSpaces>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Taffee</dc:creator>
  <cp:keywords/>
  <dc:description/>
  <cp:lastModifiedBy>1</cp:lastModifiedBy>
  <cp:revision>27</cp:revision>
  <cp:lastPrinted>2016-10-26T17:44:00Z</cp:lastPrinted>
  <dcterms:created xsi:type="dcterms:W3CDTF">2020-03-11T03:08:00Z</dcterms:created>
  <dcterms:modified xsi:type="dcterms:W3CDTF">2024-10-24T15:53:00Z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TC063694331033</vt:lpwstr>
  </property>
</Properties>
</file>