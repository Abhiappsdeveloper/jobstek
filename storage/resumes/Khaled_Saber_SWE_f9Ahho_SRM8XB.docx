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8" w:type="dxa"/>
        <w:tblLook w:val="0000" w:firstRow="0" w:lastRow="0" w:firstColumn="0" w:lastColumn="0" w:noHBand="0" w:noVBand="0"/>
      </w:tblPr>
      <w:tblGrid>
        <w:gridCol w:w="448"/>
        <w:gridCol w:w="22"/>
        <w:gridCol w:w="5054"/>
        <w:gridCol w:w="1874"/>
        <w:gridCol w:w="2370"/>
      </w:tblGrid>
      <w:tr w:rsidR="00EB5BDD" w:rsidRPr="008C354B" w14:paraId="29F7C968" w14:textId="77777777" w:rsidTr="008C3FBF">
        <w:trPr>
          <w:cantSplit/>
          <w:trHeight w:val="555"/>
        </w:trPr>
        <w:tc>
          <w:tcPr>
            <w:tcW w:w="5524" w:type="dxa"/>
            <w:gridSpan w:val="3"/>
            <w:tcBorders>
              <w:bottom w:val="single" w:sz="4" w:space="0" w:color="999999"/>
            </w:tcBorders>
          </w:tcPr>
          <w:p w14:paraId="7F77191B" w14:textId="2B3FC83C" w:rsidR="00EB5BDD" w:rsidRPr="00392944" w:rsidRDefault="00247104" w:rsidP="00392944">
            <w:pPr>
              <w:spacing w:after="120" w:line="240" w:lineRule="auto"/>
              <w:rPr>
                <w:rFonts w:ascii="Calibri" w:hAnsi="Calibri"/>
                <w:b/>
                <w:bCs/>
                <w:sz w:val="44"/>
                <w:szCs w:val="44"/>
              </w:rPr>
            </w:pPr>
            <w:r>
              <w:rPr>
                <w:rFonts w:ascii="Calibri" w:hAnsi="Calibri"/>
                <w:b/>
                <w:bCs/>
                <w:sz w:val="44"/>
                <w:szCs w:val="44"/>
              </w:rPr>
              <w:t>Khaled</w:t>
            </w:r>
            <w:r w:rsidR="002C1AA8">
              <w:rPr>
                <w:rFonts w:ascii="Calibri" w:hAnsi="Calibri"/>
                <w:b/>
                <w:bCs/>
                <w:sz w:val="44"/>
                <w:szCs w:val="44"/>
              </w:rPr>
              <w:t xml:space="preserve"> </w:t>
            </w:r>
            <w:r w:rsidR="00EB5BDD" w:rsidRPr="00392944">
              <w:rPr>
                <w:rFonts w:ascii="Calibri" w:hAnsi="Calibri"/>
                <w:b/>
                <w:bCs/>
                <w:sz w:val="44"/>
                <w:szCs w:val="44"/>
              </w:rPr>
              <w:t>Saber</w:t>
            </w:r>
            <w:r w:rsidR="007B6FF9">
              <w:rPr>
                <w:rFonts w:ascii="Calibri" w:hAnsi="Calibri"/>
                <w:b/>
                <w:bCs/>
                <w:sz w:val="44"/>
                <w:szCs w:val="44"/>
              </w:rPr>
              <w:t xml:space="preserve"> </w:t>
            </w:r>
          </w:p>
          <w:p w14:paraId="170B17B9" w14:textId="77777777" w:rsidR="00EB5BDD" w:rsidRPr="009A5A63" w:rsidRDefault="00EB5BDD" w:rsidP="009A5A63">
            <w:pPr>
              <w:spacing w:after="120" w:line="240" w:lineRule="auto"/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44" w:type="dxa"/>
            <w:gridSpan w:val="2"/>
            <w:tcBorders>
              <w:bottom w:val="single" w:sz="4" w:space="0" w:color="999999"/>
            </w:tcBorders>
          </w:tcPr>
          <w:p w14:paraId="2262E109" w14:textId="2D0B5A6C" w:rsidR="00DD6FA5" w:rsidRDefault="00094697" w:rsidP="00DD6FA5">
            <w:pPr>
              <w:spacing w:line="240" w:lineRule="auto"/>
              <w:rPr>
                <w:rFonts w:asciiTheme="minorHAnsi" w:hAnsiTheme="minorHAnsi" w:cstheme="minorHAnsi"/>
                <w:snapToGrid w:val="0"/>
                <w:sz w:val="18"/>
                <w:szCs w:val="18"/>
              </w:rPr>
            </w:pPr>
            <w:r w:rsidRPr="009513A0">
              <w:rPr>
                <w:rFonts w:asciiTheme="minorHAnsi" w:hAnsiTheme="minorHAnsi" w:cstheme="minorHAnsi"/>
                <w:snapToGrid w:val="0"/>
                <w:sz w:val="18"/>
                <w:szCs w:val="18"/>
              </w:rPr>
              <w:t xml:space="preserve">A: </w:t>
            </w:r>
            <w:r w:rsidR="00B92CB7">
              <w:rPr>
                <w:rFonts w:asciiTheme="minorHAnsi" w:hAnsiTheme="minorHAnsi" w:cstheme="minorHAnsi"/>
                <w:snapToGrid w:val="0"/>
                <w:sz w:val="18"/>
                <w:szCs w:val="18"/>
              </w:rPr>
              <w:t>Lutherville</w:t>
            </w:r>
            <w:r w:rsidR="00DD6FA5">
              <w:rPr>
                <w:rFonts w:asciiTheme="minorHAnsi" w:hAnsiTheme="minorHAnsi" w:cstheme="minorHAnsi"/>
                <w:snapToGrid w:val="0"/>
                <w:sz w:val="18"/>
                <w:szCs w:val="18"/>
              </w:rPr>
              <w:t>-Timonium</w:t>
            </w:r>
            <w:r w:rsidR="009513A0" w:rsidRPr="009513A0">
              <w:rPr>
                <w:rFonts w:asciiTheme="minorHAnsi" w:hAnsiTheme="minorHAnsi" w:cstheme="minorHAnsi"/>
                <w:snapToGrid w:val="0"/>
                <w:sz w:val="18"/>
                <w:szCs w:val="18"/>
              </w:rPr>
              <w:t xml:space="preserve">, MD, </w:t>
            </w:r>
            <w:r w:rsidR="00B92CB7">
              <w:rPr>
                <w:rFonts w:asciiTheme="minorHAnsi" w:hAnsiTheme="minorHAnsi" w:cstheme="minorHAnsi"/>
                <w:snapToGrid w:val="0"/>
                <w:sz w:val="18"/>
                <w:szCs w:val="18"/>
              </w:rPr>
              <w:t>21093</w:t>
            </w:r>
            <w:r w:rsidR="00DD6FA5">
              <w:rPr>
                <w:rFonts w:asciiTheme="minorHAnsi" w:hAnsiTheme="minorHAnsi" w:cstheme="minorHAnsi"/>
                <w:snapToGrid w:val="0"/>
                <w:sz w:val="18"/>
                <w:szCs w:val="18"/>
              </w:rPr>
              <w:t>.</w:t>
            </w:r>
          </w:p>
          <w:p w14:paraId="2B15CD38" w14:textId="1108E96D" w:rsidR="00EB5BDD" w:rsidRDefault="00DD6FA5" w:rsidP="00DD6FA5">
            <w:pPr>
              <w:spacing w:line="240" w:lineRule="auto"/>
              <w:rPr>
                <w:rFonts w:asciiTheme="minorHAnsi" w:hAnsiTheme="minorHAnsi" w:cstheme="minorHAnsi"/>
                <w:snapToGrid w:val="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napToGrid w:val="0"/>
                <w:sz w:val="18"/>
                <w:szCs w:val="18"/>
              </w:rPr>
              <w:t>P: (667) 294-0464</w:t>
            </w:r>
            <w:r w:rsidR="00B92CB7" w:rsidRPr="004A7BD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EB5BDD" w:rsidRPr="004A7BD5">
              <w:rPr>
                <w:rFonts w:asciiTheme="minorHAnsi" w:hAnsiTheme="minorHAnsi" w:cstheme="minorHAnsi"/>
                <w:sz w:val="18"/>
                <w:szCs w:val="18"/>
              </w:rPr>
              <w:br/>
            </w:r>
            <w:r w:rsidR="00B92CB7" w:rsidRPr="004A7BD5">
              <w:rPr>
                <w:rFonts w:asciiTheme="minorHAnsi" w:hAnsiTheme="minorHAnsi" w:cstheme="minorHAnsi"/>
                <w:snapToGrid w:val="0"/>
                <w:sz w:val="18"/>
                <w:szCs w:val="18"/>
              </w:rPr>
              <w:t>E:</w:t>
            </w:r>
            <w:r w:rsidR="00EB5BDD" w:rsidRPr="004A7BD5">
              <w:rPr>
                <w:rFonts w:asciiTheme="minorHAnsi" w:hAnsiTheme="minorHAnsi" w:cstheme="minorHAnsi"/>
                <w:snapToGrid w:val="0"/>
                <w:sz w:val="18"/>
                <w:szCs w:val="18"/>
              </w:rPr>
              <w:t xml:space="preserve"> khaled.saber@</w:t>
            </w:r>
            <w:r w:rsidR="00F93424">
              <w:rPr>
                <w:rFonts w:asciiTheme="minorHAnsi" w:hAnsiTheme="minorHAnsi" w:cstheme="minorHAnsi"/>
                <w:snapToGrid w:val="0"/>
                <w:sz w:val="18"/>
                <w:szCs w:val="18"/>
              </w:rPr>
              <w:t>icloud</w:t>
            </w:r>
            <w:r w:rsidR="00EB5BDD" w:rsidRPr="004A7BD5">
              <w:rPr>
                <w:rFonts w:asciiTheme="minorHAnsi" w:hAnsiTheme="minorHAnsi" w:cstheme="minorHAnsi"/>
                <w:snapToGrid w:val="0"/>
                <w:sz w:val="18"/>
                <w:szCs w:val="18"/>
              </w:rPr>
              <w:t>.com</w:t>
            </w:r>
          </w:p>
          <w:p w14:paraId="6B1544A8" w14:textId="208BB7C5" w:rsidR="00DD6FA5" w:rsidRPr="009513A0" w:rsidRDefault="00DD6FA5" w:rsidP="009513A0">
            <w:pPr>
              <w:spacing w:after="120" w:line="240" w:lineRule="auto"/>
              <w:rPr>
                <w:rFonts w:asciiTheme="minorHAnsi" w:hAnsiTheme="minorHAnsi" w:cstheme="minorHAnsi"/>
                <w:snapToGrid w:val="0"/>
                <w:sz w:val="18"/>
                <w:szCs w:val="18"/>
              </w:rPr>
            </w:pPr>
          </w:p>
        </w:tc>
      </w:tr>
      <w:tr w:rsidR="00EA3BFD" w:rsidRPr="008C354B" w14:paraId="070D07A0" w14:textId="77777777" w:rsidTr="008C3FBF">
        <w:trPr>
          <w:trHeight w:val="159"/>
        </w:trPr>
        <w:tc>
          <w:tcPr>
            <w:tcW w:w="9768" w:type="dxa"/>
            <w:gridSpan w:val="5"/>
            <w:tcBorders>
              <w:top w:val="single" w:sz="4" w:space="0" w:color="999999"/>
              <w:bottom w:val="single" w:sz="4" w:space="0" w:color="999999"/>
            </w:tcBorders>
            <w:shd w:val="clear" w:color="auto" w:fill="F3F3F3"/>
          </w:tcPr>
          <w:p w14:paraId="21F675AC" w14:textId="77777777" w:rsidR="00EA3BFD" w:rsidRPr="008C354B" w:rsidRDefault="00EA3BFD" w:rsidP="00EA3BFD">
            <w:pPr>
              <w:pStyle w:val="Heading1"/>
              <w:rPr>
                <w:rFonts w:ascii="Calibri" w:hAnsi="Calibri"/>
                <w:b/>
                <w:bCs/>
                <w:caps w:val="0"/>
                <w:sz w:val="20"/>
              </w:rPr>
            </w:pPr>
            <w:r>
              <w:rPr>
                <w:rFonts w:ascii="Calibri" w:hAnsi="Calibri"/>
                <w:b/>
                <w:bCs/>
                <w:caps w:val="0"/>
                <w:sz w:val="20"/>
              </w:rPr>
              <w:t>Summary of qualifications</w:t>
            </w:r>
          </w:p>
        </w:tc>
      </w:tr>
      <w:tr w:rsidR="00EA3BFD" w:rsidRPr="008C354B" w14:paraId="47A2EB23" w14:textId="77777777" w:rsidTr="008C3FBF">
        <w:trPr>
          <w:trHeight w:val="84"/>
        </w:trPr>
        <w:tc>
          <w:tcPr>
            <w:tcW w:w="448" w:type="dxa"/>
            <w:tcBorders>
              <w:top w:val="single" w:sz="4" w:space="0" w:color="999999"/>
            </w:tcBorders>
          </w:tcPr>
          <w:p w14:paraId="19EA4B30" w14:textId="77777777" w:rsidR="00EA3BFD" w:rsidRDefault="00EA3BFD" w:rsidP="007D0DF1">
            <w:pPr>
              <w:pStyle w:val="Heading1"/>
              <w:rPr>
                <w:rFonts w:ascii="Calibri" w:hAnsi="Calibri"/>
                <w:sz w:val="20"/>
                <w:szCs w:val="20"/>
              </w:rPr>
            </w:pPr>
          </w:p>
          <w:p w14:paraId="4C531D8B" w14:textId="77777777" w:rsidR="00EA3BFD" w:rsidRDefault="00EA3BFD" w:rsidP="007D0DF1"/>
          <w:p w14:paraId="2BA144AD" w14:textId="77777777" w:rsidR="00EA3BFD" w:rsidRPr="009A06F2" w:rsidRDefault="00EA3BFD" w:rsidP="007D0DF1"/>
        </w:tc>
        <w:tc>
          <w:tcPr>
            <w:tcW w:w="9320" w:type="dxa"/>
            <w:gridSpan w:val="4"/>
            <w:tcBorders>
              <w:top w:val="single" w:sz="4" w:space="0" w:color="999999"/>
            </w:tcBorders>
          </w:tcPr>
          <w:p w14:paraId="64D458E4" w14:textId="77777777" w:rsidR="00EA3BFD" w:rsidRDefault="00EA3BFD" w:rsidP="00EA3BFD">
            <w:pPr>
              <w:pStyle w:val="Achievement"/>
              <w:spacing w:after="60" w:line="360" w:lineRule="auto"/>
              <w:ind w:right="245"/>
              <w:jc w:val="both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</w:p>
          <w:p w14:paraId="41631DEF" w14:textId="7286CFB9" w:rsidR="00EA3BFD" w:rsidRPr="00522FC1" w:rsidRDefault="00B92CB7" w:rsidP="00CC2F3B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</w:t>
            </w:r>
            <w:r w:rsidR="00780EEC">
              <w:rPr>
                <w:rFonts w:ascii="Calibri" w:hAnsi="Calibri"/>
                <w:sz w:val="20"/>
                <w:szCs w:val="20"/>
              </w:rPr>
              <w:t>4</w:t>
            </w:r>
            <w:r w:rsidR="00C10C5C">
              <w:rPr>
                <w:rFonts w:ascii="Calibri" w:hAnsi="Calibri"/>
                <w:sz w:val="20"/>
                <w:szCs w:val="20"/>
              </w:rPr>
              <w:t>+</w:t>
            </w:r>
            <w:r w:rsidR="00EA3BFD" w:rsidRPr="00522FC1">
              <w:rPr>
                <w:rFonts w:ascii="Calibri" w:hAnsi="Calibri"/>
                <w:sz w:val="20"/>
                <w:szCs w:val="20"/>
              </w:rPr>
              <w:t xml:space="preserve"> years of software development experience</w:t>
            </w:r>
            <w:r w:rsidR="00785BA9">
              <w:rPr>
                <w:rFonts w:ascii="Calibri" w:hAnsi="Calibri"/>
                <w:sz w:val="20"/>
                <w:szCs w:val="20"/>
              </w:rPr>
              <w:t xml:space="preserve"> using .Net technologies and C#</w:t>
            </w:r>
            <w:r w:rsidR="00EA3BFD" w:rsidRPr="00522FC1">
              <w:rPr>
                <w:rFonts w:ascii="Calibri" w:hAnsi="Calibri"/>
                <w:sz w:val="20"/>
                <w:szCs w:val="20"/>
              </w:rPr>
              <w:t>, with strong analytical skills and a broad range of computer expertise</w:t>
            </w:r>
            <w:r w:rsidR="00B307E5">
              <w:rPr>
                <w:rFonts w:ascii="Calibri" w:hAnsi="Calibri"/>
                <w:sz w:val="20"/>
                <w:szCs w:val="20"/>
              </w:rPr>
              <w:t xml:space="preserve"> with focus on </w:t>
            </w:r>
            <w:r w:rsidR="00C10C5C">
              <w:rPr>
                <w:rFonts w:ascii="Calibri" w:hAnsi="Calibri"/>
                <w:sz w:val="20"/>
                <w:szCs w:val="20"/>
              </w:rPr>
              <w:t>achieving</w:t>
            </w:r>
            <w:r w:rsidR="00B307E5">
              <w:rPr>
                <w:rFonts w:ascii="Calibri" w:hAnsi="Calibri"/>
                <w:sz w:val="20"/>
                <w:szCs w:val="20"/>
              </w:rPr>
              <w:t xml:space="preserve"> a greater business value</w:t>
            </w:r>
            <w:r w:rsidR="00C10C5C">
              <w:rPr>
                <w:rFonts w:ascii="Calibri" w:hAnsi="Calibri"/>
                <w:sz w:val="20"/>
                <w:szCs w:val="20"/>
              </w:rPr>
              <w:t xml:space="preserve"> to the clients</w:t>
            </w:r>
            <w:r w:rsidR="00EA3BFD" w:rsidRPr="00522FC1">
              <w:rPr>
                <w:rFonts w:ascii="Calibri" w:hAnsi="Calibri"/>
                <w:sz w:val="20"/>
                <w:szCs w:val="20"/>
              </w:rPr>
              <w:t>.</w:t>
            </w:r>
          </w:p>
          <w:p w14:paraId="081BAF71" w14:textId="77777777" w:rsidR="008961B4" w:rsidRDefault="00EA3BFD" w:rsidP="008961B4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Calibri" w:hAnsi="Calibri"/>
                <w:sz w:val="20"/>
                <w:szCs w:val="20"/>
              </w:rPr>
            </w:pPr>
            <w:r w:rsidRPr="00522FC1">
              <w:rPr>
                <w:rFonts w:ascii="Calibri" w:hAnsi="Calibri"/>
                <w:sz w:val="20"/>
                <w:szCs w:val="20"/>
              </w:rPr>
              <w:t>An excellent problem-solver, able to quickly grasp complex systems and identify opportunities for improvements and resolution of critical issues.</w:t>
            </w:r>
          </w:p>
          <w:p w14:paraId="6FCDDCF7" w14:textId="749B626C" w:rsidR="008961B4" w:rsidRPr="008961B4" w:rsidRDefault="008961B4" w:rsidP="008961B4">
            <w:pPr>
              <w:pStyle w:val="ListParagraph"/>
              <w:spacing w:line="360" w:lineRule="auto"/>
              <w:ind w:left="360"/>
              <w:rPr>
                <w:rFonts w:ascii="Calibri" w:hAnsi="Calibri"/>
                <w:sz w:val="20"/>
                <w:szCs w:val="20"/>
              </w:rPr>
            </w:pPr>
          </w:p>
        </w:tc>
      </w:tr>
      <w:tr w:rsidR="008961B4" w:rsidRPr="008C354B" w14:paraId="35373588" w14:textId="77777777" w:rsidTr="00EE3098">
        <w:trPr>
          <w:trHeight w:val="159"/>
        </w:trPr>
        <w:tc>
          <w:tcPr>
            <w:tcW w:w="9768" w:type="dxa"/>
            <w:gridSpan w:val="5"/>
            <w:tcBorders>
              <w:top w:val="single" w:sz="4" w:space="0" w:color="999999"/>
              <w:bottom w:val="single" w:sz="4" w:space="0" w:color="999999"/>
            </w:tcBorders>
            <w:shd w:val="clear" w:color="auto" w:fill="F3F3F3"/>
          </w:tcPr>
          <w:p w14:paraId="24E66180" w14:textId="606CD97A" w:rsidR="008961B4" w:rsidRPr="008C354B" w:rsidRDefault="008961B4" w:rsidP="00EE3098">
            <w:pPr>
              <w:pStyle w:val="Heading1"/>
              <w:rPr>
                <w:rFonts w:ascii="Calibri" w:hAnsi="Calibri"/>
                <w:b/>
                <w:bCs/>
                <w:caps w:val="0"/>
                <w:sz w:val="20"/>
              </w:rPr>
            </w:pPr>
            <w:r>
              <w:rPr>
                <w:rFonts w:ascii="Calibri" w:hAnsi="Calibri"/>
                <w:b/>
                <w:bCs/>
                <w:caps w:val="0"/>
                <w:sz w:val="20"/>
              </w:rPr>
              <w:t>Skills</w:t>
            </w:r>
          </w:p>
        </w:tc>
      </w:tr>
      <w:tr w:rsidR="008961B4" w:rsidRPr="00B92CB7" w14:paraId="1E9D382B" w14:textId="77777777" w:rsidTr="00EE3098">
        <w:trPr>
          <w:trHeight w:val="84"/>
        </w:trPr>
        <w:tc>
          <w:tcPr>
            <w:tcW w:w="448" w:type="dxa"/>
            <w:tcBorders>
              <w:top w:val="single" w:sz="4" w:space="0" w:color="999999"/>
            </w:tcBorders>
          </w:tcPr>
          <w:p w14:paraId="220D6791" w14:textId="77777777" w:rsidR="008961B4" w:rsidRDefault="008961B4" w:rsidP="00EE3098">
            <w:pPr>
              <w:pStyle w:val="Heading1"/>
              <w:rPr>
                <w:rFonts w:ascii="Calibri" w:hAnsi="Calibri"/>
                <w:sz w:val="20"/>
                <w:szCs w:val="20"/>
              </w:rPr>
            </w:pPr>
          </w:p>
          <w:p w14:paraId="774AF240" w14:textId="77777777" w:rsidR="008961B4" w:rsidRDefault="008961B4" w:rsidP="00EE3098"/>
          <w:p w14:paraId="113C7385" w14:textId="77777777" w:rsidR="008961B4" w:rsidRPr="009A06F2" w:rsidRDefault="008961B4" w:rsidP="00EE3098"/>
        </w:tc>
        <w:tc>
          <w:tcPr>
            <w:tcW w:w="9320" w:type="dxa"/>
            <w:gridSpan w:val="4"/>
            <w:tcBorders>
              <w:top w:val="single" w:sz="4" w:space="0" w:color="999999"/>
            </w:tcBorders>
          </w:tcPr>
          <w:p w14:paraId="572868F1" w14:textId="77777777" w:rsidR="008961B4" w:rsidRDefault="008961B4" w:rsidP="00EE3098">
            <w:pPr>
              <w:pStyle w:val="Achievement"/>
              <w:spacing w:after="60" w:line="360" w:lineRule="auto"/>
              <w:ind w:right="245"/>
              <w:jc w:val="both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</w:p>
          <w:p w14:paraId="333FE236" w14:textId="7C69CB8A" w:rsidR="008961B4" w:rsidRDefault="008961B4" w:rsidP="008961B4">
            <w:pPr>
              <w:pStyle w:val="Achievement"/>
              <w:numPr>
                <w:ilvl w:val="0"/>
                <w:numId w:val="7"/>
              </w:numPr>
              <w:spacing w:after="0" w:line="276" w:lineRule="auto"/>
              <w:ind w:right="245"/>
              <w:jc w:val="both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>
              <w:rPr>
                <w:rFonts w:ascii="Calibri" w:hAnsi="Calibri" w:cs="Tahoma"/>
                <w:b/>
                <w:bCs/>
                <w:spacing w:val="0"/>
                <w:sz w:val="20"/>
                <w:szCs w:val="20"/>
                <w:lang w:val="en-GB"/>
              </w:rPr>
              <w:t>Programming Languages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: C#, Java, SQL, Java script &amp; Typescript.</w:t>
            </w:r>
          </w:p>
          <w:p w14:paraId="34D5FE45" w14:textId="112E1489" w:rsidR="008961B4" w:rsidRDefault="008961B4" w:rsidP="008961B4">
            <w:pPr>
              <w:pStyle w:val="Achievement"/>
              <w:numPr>
                <w:ilvl w:val="0"/>
                <w:numId w:val="7"/>
              </w:numPr>
              <w:spacing w:after="0" w:line="276" w:lineRule="auto"/>
              <w:ind w:right="245"/>
              <w:jc w:val="both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>
              <w:rPr>
                <w:rFonts w:ascii="Calibri" w:hAnsi="Calibri" w:cs="Tahoma"/>
                <w:b/>
                <w:bCs/>
                <w:spacing w:val="0"/>
                <w:sz w:val="20"/>
                <w:szCs w:val="20"/>
                <w:lang w:val="en-GB"/>
              </w:rPr>
              <w:t>Technologies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: ASP.net, WCF, Win Forms, HTML, CSS, jQuery AngularJS &amp; Angular.</w:t>
            </w:r>
          </w:p>
          <w:p w14:paraId="4046B933" w14:textId="24E43660" w:rsidR="008961B4" w:rsidRDefault="008961B4" w:rsidP="008961B4">
            <w:pPr>
              <w:numPr>
                <w:ilvl w:val="0"/>
                <w:numId w:val="7"/>
              </w:numPr>
              <w:spacing w:line="276" w:lineRule="auto"/>
              <w:jc w:val="lowKashida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>
              <w:rPr>
                <w:rFonts w:ascii="Calibri" w:hAnsi="Calibri" w:cs="Tahoma"/>
                <w:b/>
                <w:bCs/>
                <w:sz w:val="20"/>
                <w:szCs w:val="20"/>
                <w:lang w:val="en-GB"/>
              </w:rPr>
              <w:t>Data base</w:t>
            </w:r>
            <w:r>
              <w:rPr>
                <w:rFonts w:ascii="Calibri" w:hAnsi="Calibri" w:cs="Tahoma"/>
                <w:sz w:val="20"/>
                <w:szCs w:val="20"/>
                <w:lang w:val="en-GB"/>
              </w:rPr>
              <w:t xml:space="preserve">: SQL Server, Oracle, NoSQL, 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SSIS, SSAS &amp; SSRS</w:t>
            </w:r>
            <w:r>
              <w:rPr>
                <w:rFonts w:ascii="Calibri" w:hAnsi="Calibri" w:cs="Tahoma"/>
                <w:sz w:val="20"/>
                <w:szCs w:val="20"/>
                <w:lang w:val="en-GB"/>
              </w:rPr>
              <w:t>.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</w:t>
            </w:r>
          </w:p>
          <w:p w14:paraId="30267CCA" w14:textId="5DE33E2A" w:rsidR="008961B4" w:rsidRDefault="008961B4" w:rsidP="008961B4">
            <w:pPr>
              <w:pStyle w:val="Achievement"/>
              <w:numPr>
                <w:ilvl w:val="0"/>
                <w:numId w:val="7"/>
              </w:numPr>
              <w:spacing w:after="0" w:line="276" w:lineRule="auto"/>
              <w:ind w:right="245"/>
              <w:jc w:val="both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8961B4">
              <w:rPr>
                <w:rFonts w:ascii="Calibri" w:hAnsi="Calibri" w:cs="Tahoma"/>
                <w:b/>
                <w:bCs/>
                <w:spacing w:val="0"/>
                <w:sz w:val="20"/>
                <w:szCs w:val="20"/>
                <w:lang w:val="en-GB"/>
              </w:rPr>
              <w:t>Cloud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: AWS</w:t>
            </w:r>
            <w:r w:rsidR="00CB549E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&amp; Azure</w:t>
            </w:r>
          </w:p>
          <w:p w14:paraId="05BF7FF9" w14:textId="77777777" w:rsidR="008961B4" w:rsidRPr="008961B4" w:rsidRDefault="008961B4" w:rsidP="00EE3098">
            <w:pPr>
              <w:pStyle w:val="ListParagraph"/>
              <w:spacing w:line="360" w:lineRule="auto"/>
              <w:ind w:left="360"/>
              <w:rPr>
                <w:rFonts w:ascii="Calibri" w:hAnsi="Calibri"/>
                <w:sz w:val="20"/>
                <w:szCs w:val="20"/>
                <w:lang w:val="en-GB"/>
              </w:rPr>
            </w:pPr>
          </w:p>
        </w:tc>
      </w:tr>
      <w:tr w:rsidR="00EB5BDD" w:rsidRPr="008C354B" w14:paraId="02BA6575" w14:textId="77777777" w:rsidTr="008C3FBF">
        <w:trPr>
          <w:trHeight w:val="159"/>
        </w:trPr>
        <w:tc>
          <w:tcPr>
            <w:tcW w:w="9768" w:type="dxa"/>
            <w:gridSpan w:val="5"/>
            <w:tcBorders>
              <w:top w:val="single" w:sz="4" w:space="0" w:color="999999"/>
              <w:bottom w:val="single" w:sz="4" w:space="0" w:color="999999"/>
            </w:tcBorders>
            <w:shd w:val="clear" w:color="auto" w:fill="F2F2F2" w:themeFill="background1" w:themeFillShade="F2"/>
          </w:tcPr>
          <w:p w14:paraId="6E31ACAD" w14:textId="77777777" w:rsidR="00EB5BDD" w:rsidRPr="008C354B" w:rsidRDefault="00EB5BDD" w:rsidP="008C354B">
            <w:pPr>
              <w:pStyle w:val="Heading1"/>
              <w:rPr>
                <w:rFonts w:ascii="Calibri" w:hAnsi="Calibri"/>
                <w:b/>
                <w:bCs/>
                <w:caps w:val="0"/>
                <w:sz w:val="20"/>
              </w:rPr>
            </w:pPr>
            <w:r w:rsidRPr="008C354B">
              <w:rPr>
                <w:rFonts w:ascii="Calibri" w:hAnsi="Calibri"/>
                <w:b/>
                <w:bCs/>
                <w:caps w:val="0"/>
                <w:sz w:val="20"/>
              </w:rPr>
              <w:t>Experience</w:t>
            </w:r>
          </w:p>
        </w:tc>
      </w:tr>
      <w:tr w:rsidR="008C3FBF" w:rsidRPr="008C354B" w14:paraId="4B66C70B" w14:textId="77777777" w:rsidTr="008C3FBF">
        <w:trPr>
          <w:trHeight w:val="654"/>
        </w:trPr>
        <w:tc>
          <w:tcPr>
            <w:tcW w:w="470" w:type="dxa"/>
            <w:gridSpan w:val="2"/>
          </w:tcPr>
          <w:p w14:paraId="43D2EFAD" w14:textId="77777777" w:rsidR="008C3FBF" w:rsidRPr="008C354B" w:rsidRDefault="008C3FBF" w:rsidP="008C3FBF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298" w:type="dxa"/>
            <w:gridSpan w:val="3"/>
          </w:tcPr>
          <w:p w14:paraId="0E41A635" w14:textId="3FE0B48D" w:rsidR="008C3FBF" w:rsidRDefault="008C3FBF" w:rsidP="008C3FBF">
            <w:pPr>
              <w:rPr>
                <w:b/>
                <w:color w:val="7F7F7F" w:themeColor="text1" w:themeTint="80"/>
                <w:szCs w:val="20"/>
              </w:rPr>
            </w:pPr>
          </w:p>
          <w:p w14:paraId="2A7B64FC" w14:textId="77777777" w:rsidR="00964AA8" w:rsidRDefault="00964AA8" w:rsidP="008C3FBF">
            <w:pPr>
              <w:rPr>
                <w:b/>
                <w:color w:val="7F7F7F" w:themeColor="text1" w:themeTint="80"/>
                <w:szCs w:val="20"/>
              </w:rPr>
            </w:pPr>
          </w:p>
          <w:p w14:paraId="401E1C40" w14:textId="4894B5CB" w:rsidR="00DD6FA5" w:rsidRDefault="00D56DE4" w:rsidP="00D56DE4">
            <w:pPr>
              <w:rPr>
                <w:b/>
                <w:color w:val="7F7F7F" w:themeColor="text1" w:themeTint="80"/>
                <w:szCs w:val="20"/>
              </w:rPr>
            </w:pPr>
            <w:r w:rsidRPr="008C3FBF">
              <w:rPr>
                <w:b/>
                <w:color w:val="7F7F7F" w:themeColor="text1" w:themeTint="80"/>
                <w:szCs w:val="20"/>
              </w:rPr>
              <w:t>Santeon Group Inc.</w:t>
            </w:r>
            <w:r w:rsidRPr="00FF7D57">
              <w:rPr>
                <w:b/>
                <w:color w:val="7F7F7F" w:themeColor="text1" w:themeTint="80"/>
                <w:szCs w:val="20"/>
              </w:rPr>
              <w:t xml:space="preserve">– </w:t>
            </w:r>
            <w:r w:rsidR="005B4860">
              <w:rPr>
                <w:b/>
                <w:color w:val="7F7F7F" w:themeColor="text1" w:themeTint="80"/>
                <w:szCs w:val="20"/>
              </w:rPr>
              <w:t>Software Engineer</w:t>
            </w:r>
            <w:r w:rsidR="00E62268">
              <w:rPr>
                <w:b/>
                <w:color w:val="7F7F7F" w:themeColor="text1" w:themeTint="80"/>
                <w:szCs w:val="20"/>
              </w:rPr>
              <w:t>/ Technical Project Manager</w:t>
            </w:r>
          </w:p>
          <w:p w14:paraId="7809C13E" w14:textId="0EEF37BA" w:rsidR="00D56DE4" w:rsidRDefault="00DD6FA5" w:rsidP="00D56DE4">
            <w:pPr>
              <w:rPr>
                <w:b/>
                <w:color w:val="7F7F7F" w:themeColor="text1" w:themeTint="80"/>
                <w:szCs w:val="20"/>
              </w:rPr>
            </w:pPr>
            <w:r>
              <w:rPr>
                <w:b/>
                <w:color w:val="7F7F7F" w:themeColor="text1" w:themeTint="80"/>
                <w:szCs w:val="20"/>
              </w:rPr>
              <w:t>Baltimore, Maryland</w:t>
            </w:r>
            <w:r w:rsidR="00D56DE4">
              <w:rPr>
                <w:b/>
                <w:color w:val="7F7F7F" w:themeColor="text1" w:themeTint="80"/>
                <w:szCs w:val="20"/>
              </w:rPr>
              <w:t xml:space="preserve"> </w:t>
            </w:r>
            <w:r>
              <w:rPr>
                <w:b/>
                <w:color w:val="7F7F7F" w:themeColor="text1" w:themeTint="80"/>
                <w:szCs w:val="20"/>
              </w:rPr>
              <w:t>- USA</w:t>
            </w:r>
          </w:p>
          <w:p w14:paraId="294750B9" w14:textId="4E439365" w:rsidR="00D56DE4" w:rsidRDefault="00D56DE4" w:rsidP="00D56DE4">
            <w:pPr>
              <w:rPr>
                <w:b/>
                <w:color w:val="7F7F7F" w:themeColor="text1" w:themeTint="80"/>
                <w:szCs w:val="20"/>
              </w:rPr>
            </w:pPr>
            <w:r>
              <w:rPr>
                <w:b/>
                <w:color w:val="7F7F7F" w:themeColor="text1" w:themeTint="80"/>
                <w:szCs w:val="20"/>
              </w:rPr>
              <w:t>March</w:t>
            </w:r>
            <w:r w:rsidRPr="00FF7D57">
              <w:rPr>
                <w:b/>
                <w:color w:val="7F7F7F" w:themeColor="text1" w:themeTint="80"/>
                <w:szCs w:val="20"/>
              </w:rPr>
              <w:t xml:space="preserve"> 201</w:t>
            </w:r>
            <w:r>
              <w:rPr>
                <w:b/>
                <w:color w:val="7F7F7F" w:themeColor="text1" w:themeTint="80"/>
                <w:szCs w:val="20"/>
              </w:rPr>
              <w:t>8</w:t>
            </w:r>
            <w:r w:rsidRPr="00FF7D57">
              <w:rPr>
                <w:b/>
                <w:color w:val="7F7F7F" w:themeColor="text1" w:themeTint="80"/>
                <w:szCs w:val="20"/>
              </w:rPr>
              <w:t xml:space="preserve"> – </w:t>
            </w:r>
            <w:r>
              <w:rPr>
                <w:b/>
                <w:color w:val="7F7F7F" w:themeColor="text1" w:themeTint="80"/>
                <w:szCs w:val="20"/>
              </w:rPr>
              <w:t>Now</w:t>
            </w:r>
          </w:p>
          <w:p w14:paraId="2FF0A3F2" w14:textId="77777777" w:rsidR="00D56DE4" w:rsidRDefault="00D56DE4" w:rsidP="00D56DE4">
            <w:pPr>
              <w:spacing w:line="360" w:lineRule="auto"/>
              <w:ind w:left="720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</w:p>
          <w:p w14:paraId="1C007D74" w14:textId="4E730546" w:rsidR="00A343C8" w:rsidRDefault="00A343C8" w:rsidP="00A343C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A343C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Develop, design and support solutions &amp; applications to enable the company's government client to process and manage medical claims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from end to end. </w:t>
            </w:r>
          </w:p>
          <w:p w14:paraId="2D9E244D" w14:textId="48A2A4A0" w:rsidR="00A343C8" w:rsidRPr="00A343C8" w:rsidRDefault="00A343C8" w:rsidP="00A343C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964AA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Manage communication with the client and requirements clarification communication when applicable. </w:t>
            </w:r>
          </w:p>
          <w:p w14:paraId="59D98A14" w14:textId="77777777" w:rsidR="00A343C8" w:rsidRPr="00A343C8" w:rsidRDefault="00A343C8" w:rsidP="00A343C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A343C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Evaluates and drives new project development</w:t>
            </w:r>
          </w:p>
          <w:p w14:paraId="09931149" w14:textId="77777777" w:rsidR="00A343C8" w:rsidRPr="00A343C8" w:rsidRDefault="00A343C8" w:rsidP="00A343C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A343C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Develops technical specifications/design documents.</w:t>
            </w:r>
          </w:p>
          <w:p w14:paraId="6A0AE633" w14:textId="77777777" w:rsidR="00A343C8" w:rsidRPr="00A343C8" w:rsidRDefault="00A343C8" w:rsidP="00A343C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A343C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Ensures compatibility with application code standards</w:t>
            </w:r>
          </w:p>
          <w:p w14:paraId="3F2E13B6" w14:textId="77777777" w:rsidR="00A343C8" w:rsidRPr="00A343C8" w:rsidRDefault="00A343C8" w:rsidP="00A343C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A343C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Works with DBA team to evaluate and establish applicable database technical requirements</w:t>
            </w:r>
          </w:p>
          <w:p w14:paraId="65B6F725" w14:textId="77777777" w:rsidR="00A343C8" w:rsidRPr="00A343C8" w:rsidRDefault="00A343C8" w:rsidP="00A343C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A343C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Develops application/system code as defined in technical specifications</w:t>
            </w:r>
          </w:p>
          <w:p w14:paraId="373431F7" w14:textId="77777777" w:rsidR="00A343C8" w:rsidRPr="00A343C8" w:rsidRDefault="00A343C8" w:rsidP="00A343C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A343C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Reviews and troubleshoots potential coding issues</w:t>
            </w:r>
          </w:p>
          <w:p w14:paraId="686D9D4E" w14:textId="45755807" w:rsidR="00A343C8" w:rsidRPr="00A343C8" w:rsidRDefault="00A343C8" w:rsidP="00A343C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A343C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Analyses/fixes defects including root cause analysis</w:t>
            </w:r>
          </w:p>
          <w:p w14:paraId="5038AB9A" w14:textId="77777777" w:rsidR="00A343C8" w:rsidRPr="00A343C8" w:rsidRDefault="00A343C8" w:rsidP="00A343C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A343C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Ensures organized source code control and release management</w:t>
            </w:r>
          </w:p>
          <w:p w14:paraId="291C0CDC" w14:textId="77777777" w:rsidR="00A343C8" w:rsidRPr="00A343C8" w:rsidRDefault="00A343C8" w:rsidP="00A343C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A343C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Supports all phases of the SDLC and deploys code to higher environments and collaborates with other in support of the deployment plan</w:t>
            </w:r>
          </w:p>
          <w:p w14:paraId="34262C90" w14:textId="77777777" w:rsidR="00A343C8" w:rsidRPr="00A343C8" w:rsidRDefault="00A343C8" w:rsidP="00A343C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A343C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Provides on-going expertise to operational support groups and IT teams</w:t>
            </w:r>
          </w:p>
          <w:p w14:paraId="37886595" w14:textId="77777777" w:rsidR="00A343C8" w:rsidRPr="00A343C8" w:rsidRDefault="00A343C8" w:rsidP="00A343C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A343C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lastRenderedPageBreak/>
              <w:t>Identify solutions to non-standard requests and problems</w:t>
            </w:r>
          </w:p>
          <w:p w14:paraId="06ADD3BC" w14:textId="77777777" w:rsidR="00A343C8" w:rsidRPr="00A343C8" w:rsidRDefault="00A343C8" w:rsidP="00A343C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A343C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Solves complex problems and/or conducts complex analyses</w:t>
            </w:r>
          </w:p>
          <w:p w14:paraId="744B336A" w14:textId="55A0752A" w:rsidR="00A343C8" w:rsidRDefault="00A343C8" w:rsidP="00A343C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A343C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Design and develop database ETL, reporting, and automation processes</w:t>
            </w:r>
          </w:p>
          <w:p w14:paraId="5AE98DAB" w14:textId="77777777" w:rsidR="001F457F" w:rsidRPr="001F457F" w:rsidRDefault="001F457F" w:rsidP="001F457F">
            <w:pPr>
              <w:spacing w:line="276" w:lineRule="auto"/>
              <w:ind w:left="1080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</w:p>
          <w:p w14:paraId="18379036" w14:textId="53C8BD09" w:rsidR="00B64961" w:rsidRDefault="00B64961" w:rsidP="00B64961">
            <w:p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B64961">
              <w:rPr>
                <w:rFonts w:ascii="Calibri" w:hAnsi="Calibri" w:cs="Tahoma"/>
                <w:b/>
                <w:bCs/>
                <w:spacing w:val="0"/>
                <w:sz w:val="20"/>
                <w:szCs w:val="20"/>
                <w:lang w:val="en-GB"/>
              </w:rPr>
              <w:t>Projects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: eCMS (Medical claims management system), </w:t>
            </w:r>
            <w:r w:rsidR="00A343C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Medical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Providers Portal, Self-testing Benefits Manager </w:t>
            </w:r>
          </w:p>
          <w:p w14:paraId="18BD8D16" w14:textId="6C866BA2" w:rsidR="00B64961" w:rsidRDefault="00B64961" w:rsidP="00B64961">
            <w:p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B64961">
              <w:rPr>
                <w:rFonts w:ascii="Calibri" w:hAnsi="Calibri" w:cs="Tahoma"/>
                <w:b/>
                <w:bCs/>
                <w:spacing w:val="0"/>
                <w:sz w:val="20"/>
                <w:szCs w:val="20"/>
                <w:lang w:val="en-GB"/>
              </w:rPr>
              <w:t>Domain: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Healthcare, Benefits Management.</w:t>
            </w:r>
          </w:p>
          <w:p w14:paraId="1897304D" w14:textId="424BC296" w:rsidR="00B64961" w:rsidRPr="00A1213F" w:rsidRDefault="00B64961" w:rsidP="00B64961">
            <w:p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B64961">
              <w:rPr>
                <w:rFonts w:ascii="Calibri" w:hAnsi="Calibri" w:cs="Tahoma"/>
                <w:b/>
                <w:bCs/>
                <w:spacing w:val="0"/>
                <w:sz w:val="20"/>
                <w:szCs w:val="20"/>
                <w:lang w:val="en-GB"/>
              </w:rPr>
              <w:t>Technologies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: .Net, C#, SQL Server</w:t>
            </w:r>
            <w:r w:rsidR="00823C9C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, SSIS, CrystalReports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, DynamoDB, AWS, JavaScript, jQuery, HTML</w:t>
            </w:r>
            <w:r w:rsidR="00EF7B5C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, Azure DevOps, Git.</w:t>
            </w:r>
          </w:p>
          <w:p w14:paraId="251D0FE4" w14:textId="77777777" w:rsidR="00D56DE4" w:rsidRPr="00B64961" w:rsidRDefault="00D56DE4" w:rsidP="008C3FBF">
            <w:pPr>
              <w:rPr>
                <w:b/>
                <w:color w:val="7F7F7F" w:themeColor="text1" w:themeTint="80"/>
                <w:szCs w:val="20"/>
                <w:lang w:val="en-GB"/>
              </w:rPr>
            </w:pPr>
          </w:p>
          <w:p w14:paraId="0791E805" w14:textId="38BB9746" w:rsidR="008C3FBF" w:rsidRDefault="008C3FBF" w:rsidP="008C3FBF">
            <w:pPr>
              <w:rPr>
                <w:b/>
                <w:color w:val="7F7F7F" w:themeColor="text1" w:themeTint="80"/>
                <w:szCs w:val="20"/>
              </w:rPr>
            </w:pPr>
            <w:r w:rsidRPr="008C3FBF">
              <w:rPr>
                <w:b/>
                <w:color w:val="7F7F7F" w:themeColor="text1" w:themeTint="80"/>
                <w:szCs w:val="20"/>
              </w:rPr>
              <w:t>Santeon Group</w:t>
            </w:r>
            <w:r w:rsidR="005B4860">
              <w:rPr>
                <w:b/>
                <w:color w:val="7F7F7F" w:themeColor="text1" w:themeTint="80"/>
                <w:szCs w:val="20"/>
              </w:rPr>
              <w:t xml:space="preserve"> </w:t>
            </w:r>
            <w:r w:rsidRPr="00FF7D57">
              <w:rPr>
                <w:b/>
                <w:color w:val="7F7F7F" w:themeColor="text1" w:themeTint="80"/>
                <w:szCs w:val="20"/>
              </w:rPr>
              <w:t>–</w:t>
            </w:r>
            <w:r w:rsidR="00E62268">
              <w:rPr>
                <w:b/>
                <w:color w:val="7F7F7F" w:themeColor="text1" w:themeTint="80"/>
                <w:szCs w:val="20"/>
              </w:rPr>
              <w:t xml:space="preserve"> </w:t>
            </w:r>
            <w:r w:rsidR="005B4860">
              <w:rPr>
                <w:b/>
                <w:color w:val="7F7F7F" w:themeColor="text1" w:themeTint="80"/>
                <w:szCs w:val="20"/>
              </w:rPr>
              <w:t xml:space="preserve">Technical </w:t>
            </w:r>
            <w:r w:rsidR="007557DB">
              <w:rPr>
                <w:b/>
                <w:color w:val="7F7F7F" w:themeColor="text1" w:themeTint="80"/>
                <w:szCs w:val="20"/>
              </w:rPr>
              <w:t xml:space="preserve">Team Lead </w:t>
            </w:r>
          </w:p>
          <w:p w14:paraId="28030873" w14:textId="2D8F5EC1" w:rsidR="00DD6FA5" w:rsidRDefault="00DD6FA5" w:rsidP="008C3FBF">
            <w:pPr>
              <w:rPr>
                <w:b/>
                <w:color w:val="7F7F7F" w:themeColor="text1" w:themeTint="80"/>
                <w:szCs w:val="20"/>
              </w:rPr>
            </w:pPr>
            <w:r>
              <w:rPr>
                <w:b/>
                <w:color w:val="7F7F7F" w:themeColor="text1" w:themeTint="80"/>
                <w:szCs w:val="20"/>
              </w:rPr>
              <w:t>Cairo - Egypt</w:t>
            </w:r>
          </w:p>
          <w:p w14:paraId="037EB41A" w14:textId="37300576" w:rsidR="008C3FBF" w:rsidRDefault="008C3FBF" w:rsidP="008C3FBF">
            <w:pPr>
              <w:rPr>
                <w:b/>
                <w:color w:val="7F7F7F" w:themeColor="text1" w:themeTint="80"/>
                <w:szCs w:val="20"/>
              </w:rPr>
            </w:pPr>
            <w:r w:rsidRPr="00FF7D57">
              <w:rPr>
                <w:b/>
                <w:color w:val="7F7F7F" w:themeColor="text1" w:themeTint="80"/>
                <w:szCs w:val="20"/>
              </w:rPr>
              <w:t>Ju</w:t>
            </w:r>
            <w:r>
              <w:rPr>
                <w:b/>
                <w:color w:val="7F7F7F" w:themeColor="text1" w:themeTint="80"/>
                <w:szCs w:val="20"/>
              </w:rPr>
              <w:t>ly</w:t>
            </w:r>
            <w:r w:rsidRPr="00FF7D57">
              <w:rPr>
                <w:b/>
                <w:color w:val="7F7F7F" w:themeColor="text1" w:themeTint="80"/>
                <w:szCs w:val="20"/>
              </w:rPr>
              <w:t xml:space="preserve"> 201</w:t>
            </w:r>
            <w:r>
              <w:rPr>
                <w:b/>
                <w:color w:val="7F7F7F" w:themeColor="text1" w:themeTint="80"/>
                <w:szCs w:val="20"/>
              </w:rPr>
              <w:t>6</w:t>
            </w:r>
            <w:r w:rsidRPr="00FF7D57">
              <w:rPr>
                <w:b/>
                <w:color w:val="7F7F7F" w:themeColor="text1" w:themeTint="80"/>
                <w:szCs w:val="20"/>
              </w:rPr>
              <w:t xml:space="preserve"> – </w:t>
            </w:r>
            <w:r w:rsidR="00D56DE4">
              <w:rPr>
                <w:b/>
                <w:color w:val="7F7F7F" w:themeColor="text1" w:themeTint="80"/>
                <w:szCs w:val="20"/>
              </w:rPr>
              <w:t>February 2018</w:t>
            </w:r>
          </w:p>
          <w:p w14:paraId="2ED00A56" w14:textId="77777777" w:rsidR="008C3FBF" w:rsidRDefault="008C3FBF" w:rsidP="008C3FBF">
            <w:pPr>
              <w:spacing w:line="360" w:lineRule="auto"/>
              <w:ind w:left="720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</w:p>
          <w:p w14:paraId="7E294441" w14:textId="77777777" w:rsidR="008C3FBF" w:rsidRPr="008C3FBF" w:rsidRDefault="008C3FBF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964AA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Manage the day-to-day the Software Development Life Cycle operations within the team. </w:t>
            </w:r>
          </w:p>
          <w:p w14:paraId="102C689A" w14:textId="77777777" w:rsidR="008C3FBF" w:rsidRPr="008C3FBF" w:rsidRDefault="008C3FBF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964AA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Participation in project planning and providing estimates and timelines of the projects. </w:t>
            </w:r>
          </w:p>
          <w:p w14:paraId="12B5A082" w14:textId="77777777" w:rsidR="008C3FBF" w:rsidRPr="008C3FBF" w:rsidRDefault="008C3FBF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964AA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Dispatching and Assigning Tasks, Establishing Timelines and Priorities within the team. </w:t>
            </w:r>
          </w:p>
          <w:p w14:paraId="658F33BD" w14:textId="479CF9BD" w:rsidR="008C3FBF" w:rsidRPr="008C3FBF" w:rsidRDefault="003B77FA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Coordinate with multiple business stakeholders</w:t>
            </w:r>
            <w:r w:rsidR="008C3FBF" w:rsidRPr="00964AA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. </w:t>
            </w:r>
          </w:p>
          <w:p w14:paraId="41C0D6F1" w14:textId="77777777" w:rsidR="008C3FBF" w:rsidRPr="008C3FBF" w:rsidRDefault="008C3FBF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964AA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Manage communication with the client </w:t>
            </w:r>
            <w:r w:rsidR="002C3B9B" w:rsidRPr="00964AA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and</w:t>
            </w:r>
            <w:r w:rsidRPr="00964AA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requirements clarification communication when applicable. </w:t>
            </w:r>
          </w:p>
          <w:p w14:paraId="1E02AA01" w14:textId="77777777" w:rsidR="008C3FBF" w:rsidRPr="008C3FBF" w:rsidRDefault="008C3FBF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964AA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Assessing Technical Skill Set of Team Members and Distributing of tasks smartly among them. </w:t>
            </w:r>
          </w:p>
          <w:p w14:paraId="6740A2A8" w14:textId="77777777" w:rsidR="008C3FBF" w:rsidRPr="008C3FBF" w:rsidRDefault="008C3FBF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964AA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Providing Technical Assistance to support technical teams in high level requirements such as Solution Architecture and Optimization of Technology Use according to Software Patterns and Industry Standards.</w:t>
            </w:r>
          </w:p>
          <w:p w14:paraId="35ACED02" w14:textId="6C259AC1" w:rsidR="008C3FBF" w:rsidRPr="008C3FBF" w:rsidRDefault="008C3FBF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964AA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Ensuring the Technical Readiness of team members and propose Adequate Training.</w:t>
            </w:r>
          </w:p>
          <w:p w14:paraId="460D47BC" w14:textId="4CC130ED" w:rsidR="008C3FBF" w:rsidRPr="008C3FBF" w:rsidRDefault="008C3FBF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964AA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Coordinate with other teams (QC, </w:t>
            </w:r>
            <w:r w:rsidR="003B77FA" w:rsidRPr="00964AA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QA,</w:t>
            </w:r>
            <w:r w:rsidRPr="00964AA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and UI) to resolve issues and integrate enhancements as needed.</w:t>
            </w:r>
          </w:p>
          <w:p w14:paraId="0685C141" w14:textId="77777777" w:rsidR="008C3FBF" w:rsidRPr="008C3FBF" w:rsidRDefault="008C3FBF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964AA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Fully resolve technical issues including performance and functionality issues.</w:t>
            </w:r>
          </w:p>
          <w:p w14:paraId="5D312A69" w14:textId="055F22DB" w:rsidR="00022127" w:rsidRDefault="008C3FBF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964AA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Ability to motivate the team and ensuring their dedication towards the projects in hand. </w:t>
            </w:r>
          </w:p>
          <w:p w14:paraId="2DC8D43F" w14:textId="77777777" w:rsidR="00B64961" w:rsidRDefault="00B64961" w:rsidP="00B64961">
            <w:p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</w:p>
          <w:p w14:paraId="5C30D529" w14:textId="4B841BBA" w:rsidR="00B64961" w:rsidRDefault="00B64961" w:rsidP="00B64961">
            <w:p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B64961">
              <w:rPr>
                <w:rFonts w:ascii="Calibri" w:hAnsi="Calibri" w:cs="Tahoma"/>
                <w:b/>
                <w:bCs/>
                <w:spacing w:val="0"/>
                <w:sz w:val="20"/>
                <w:szCs w:val="20"/>
                <w:lang w:val="en-GB"/>
              </w:rPr>
              <w:t>Projects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: eCMS, </w:t>
            </w:r>
            <w:r w:rsidR="0037004D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Aggregate Spend Tracker, Logistics Tracker, Carbon Tracker</w:t>
            </w:r>
          </w:p>
          <w:p w14:paraId="586E6F3E" w14:textId="586E4E0D" w:rsidR="00B64961" w:rsidRDefault="00B64961" w:rsidP="00B64961">
            <w:p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B64961">
              <w:rPr>
                <w:rFonts w:ascii="Calibri" w:hAnsi="Calibri" w:cs="Tahoma"/>
                <w:b/>
                <w:bCs/>
                <w:spacing w:val="0"/>
                <w:sz w:val="20"/>
                <w:szCs w:val="20"/>
                <w:lang w:val="en-GB"/>
              </w:rPr>
              <w:t>Domain: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Benefits Management &amp; </w:t>
            </w:r>
            <w:r w:rsidR="0037004D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Healthcare Compliance, Logistics &amp; Environment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.</w:t>
            </w:r>
          </w:p>
          <w:p w14:paraId="1FAE8633" w14:textId="240843C8" w:rsidR="00B64961" w:rsidRPr="00A1213F" w:rsidRDefault="00B64961" w:rsidP="00B64961">
            <w:p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B64961">
              <w:rPr>
                <w:rFonts w:ascii="Calibri" w:hAnsi="Calibri" w:cs="Tahoma"/>
                <w:b/>
                <w:bCs/>
                <w:spacing w:val="0"/>
                <w:sz w:val="20"/>
                <w:szCs w:val="20"/>
                <w:lang w:val="en-GB"/>
              </w:rPr>
              <w:t>Technologies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: .Net, C#, </w:t>
            </w:r>
            <w:r w:rsidR="00DE7CCB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Web API, MVC, 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SQL Server,</w:t>
            </w:r>
            <w:r w:rsidR="00DE7CCB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Angular,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JavaScript, jQuery, HTML</w:t>
            </w:r>
            <w:r w:rsidR="00823C9C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, Jira, VSTS, Git &amp; TFS</w:t>
            </w:r>
          </w:p>
          <w:p w14:paraId="4AD43E4C" w14:textId="70C8AA10" w:rsidR="005B4860" w:rsidRPr="00964AA8" w:rsidRDefault="005B4860" w:rsidP="001F457F">
            <w:p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</w:p>
        </w:tc>
      </w:tr>
      <w:tr w:rsidR="008C3FBF" w:rsidRPr="008C354B" w14:paraId="446BDEC0" w14:textId="77777777" w:rsidTr="008C3FBF">
        <w:trPr>
          <w:trHeight w:val="654"/>
        </w:trPr>
        <w:tc>
          <w:tcPr>
            <w:tcW w:w="470" w:type="dxa"/>
            <w:gridSpan w:val="2"/>
          </w:tcPr>
          <w:p w14:paraId="40EEDE3E" w14:textId="77777777" w:rsidR="008C3FBF" w:rsidRPr="008C354B" w:rsidRDefault="008C3FBF" w:rsidP="008C3FBF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298" w:type="dxa"/>
            <w:gridSpan w:val="3"/>
          </w:tcPr>
          <w:p w14:paraId="31F8EE95" w14:textId="2F775338" w:rsidR="008C3FBF" w:rsidRDefault="008C3FBF" w:rsidP="008C3FBF">
            <w:pPr>
              <w:rPr>
                <w:b/>
                <w:color w:val="7F7F7F" w:themeColor="text1" w:themeTint="80"/>
                <w:szCs w:val="20"/>
              </w:rPr>
            </w:pPr>
            <w:r>
              <w:rPr>
                <w:b/>
                <w:color w:val="7F7F7F" w:themeColor="text1" w:themeTint="80"/>
                <w:szCs w:val="20"/>
              </w:rPr>
              <w:t>Orange</w:t>
            </w:r>
            <w:r w:rsidRPr="00FF7D57">
              <w:rPr>
                <w:b/>
                <w:color w:val="7F7F7F" w:themeColor="text1" w:themeTint="80"/>
                <w:szCs w:val="20"/>
              </w:rPr>
              <w:t xml:space="preserve"> </w:t>
            </w:r>
            <w:r w:rsidR="00022127">
              <w:rPr>
                <w:b/>
                <w:color w:val="7F7F7F" w:themeColor="text1" w:themeTint="80"/>
                <w:szCs w:val="20"/>
              </w:rPr>
              <w:t xml:space="preserve">Egypt </w:t>
            </w:r>
            <w:r w:rsidRPr="00FF7D57">
              <w:rPr>
                <w:b/>
                <w:color w:val="7F7F7F" w:themeColor="text1" w:themeTint="80"/>
                <w:szCs w:val="20"/>
              </w:rPr>
              <w:t xml:space="preserve">– </w:t>
            </w:r>
            <w:r w:rsidRPr="00D97C41">
              <w:rPr>
                <w:b/>
                <w:color w:val="7F7F7F" w:themeColor="text1" w:themeTint="80"/>
                <w:szCs w:val="20"/>
              </w:rPr>
              <w:t xml:space="preserve">Lead, OSS </w:t>
            </w:r>
            <w:r>
              <w:rPr>
                <w:b/>
                <w:color w:val="7F7F7F" w:themeColor="text1" w:themeTint="80"/>
                <w:szCs w:val="20"/>
              </w:rPr>
              <w:t>Software</w:t>
            </w:r>
            <w:r w:rsidRPr="00D97C41">
              <w:rPr>
                <w:b/>
                <w:color w:val="7F7F7F" w:themeColor="text1" w:themeTint="80"/>
                <w:szCs w:val="20"/>
              </w:rPr>
              <w:t xml:space="preserve"> Development</w:t>
            </w:r>
          </w:p>
          <w:p w14:paraId="0FC048B7" w14:textId="77238352" w:rsidR="00DD6FA5" w:rsidRDefault="00DD6FA5" w:rsidP="00DD6FA5">
            <w:pPr>
              <w:rPr>
                <w:b/>
                <w:color w:val="7F7F7F" w:themeColor="text1" w:themeTint="80"/>
                <w:szCs w:val="20"/>
              </w:rPr>
            </w:pPr>
            <w:r>
              <w:rPr>
                <w:b/>
                <w:color w:val="7F7F7F" w:themeColor="text1" w:themeTint="80"/>
                <w:szCs w:val="20"/>
              </w:rPr>
              <w:t>Cairo - Egypt</w:t>
            </w:r>
          </w:p>
          <w:p w14:paraId="35E5864C" w14:textId="77777777" w:rsidR="008C3FBF" w:rsidRDefault="008C3FBF" w:rsidP="008C3FBF">
            <w:pPr>
              <w:rPr>
                <w:b/>
                <w:color w:val="7F7F7F" w:themeColor="text1" w:themeTint="80"/>
                <w:szCs w:val="20"/>
              </w:rPr>
            </w:pPr>
            <w:r w:rsidRPr="00FF7D57">
              <w:rPr>
                <w:b/>
                <w:color w:val="7F7F7F" w:themeColor="text1" w:themeTint="80"/>
                <w:szCs w:val="20"/>
              </w:rPr>
              <w:t xml:space="preserve">June 2012 – </w:t>
            </w:r>
            <w:r>
              <w:rPr>
                <w:b/>
                <w:color w:val="7F7F7F" w:themeColor="text1" w:themeTint="80"/>
                <w:szCs w:val="20"/>
              </w:rPr>
              <w:t>July 2016</w:t>
            </w:r>
          </w:p>
          <w:p w14:paraId="415DE5FB" w14:textId="77777777" w:rsidR="008C3FBF" w:rsidRDefault="008C3FBF" w:rsidP="008C3FBF">
            <w:pPr>
              <w:spacing w:line="360" w:lineRule="auto"/>
              <w:ind w:left="720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</w:p>
          <w:p w14:paraId="4A4C95E4" w14:textId="77777777" w:rsidR="008C3FBF" w:rsidRPr="00FF7D57" w:rsidRDefault="008C3FBF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Architect &amp; develop innovative OSS solutions &amp; applications to improve, enhance and resolve 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c</w:t>
            </w: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ustomer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’s</w:t>
            </w: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problems and fit 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the</w:t>
            </w: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t</w:t>
            </w: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echnical 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o</w:t>
            </w: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perations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department</w:t>
            </w: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needs from the OSS 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a</w:t>
            </w: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pplications(s)/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c</w:t>
            </w: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omponent (s). </w:t>
            </w:r>
          </w:p>
          <w:p w14:paraId="771F1F25" w14:textId="1466CDC5" w:rsidR="008C3FBF" w:rsidRDefault="008C3FBF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Code and implement 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the software</w:t>
            </w: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</w:t>
            </w:r>
            <w:r w:rsidR="00B92CB7"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designs and</w:t>
            </w: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perform developer verification and validation of those implementations to ensure quality outcomes.</w:t>
            </w:r>
          </w:p>
          <w:p w14:paraId="7FFACE0A" w14:textId="77777777" w:rsidR="006245BB" w:rsidRPr="006245BB" w:rsidRDefault="006245BB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D</w:t>
            </w: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esign and architect new OSS applications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referencing standards from industry standardization communities such as TM forum</w:t>
            </w: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. </w:t>
            </w:r>
          </w:p>
          <w:p w14:paraId="53BF62B9" w14:textId="77777777" w:rsidR="008C3FBF" w:rsidRDefault="008C3FBF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Design &amp; implement data entity models required to hold OSS data.</w:t>
            </w:r>
          </w:p>
          <w:p w14:paraId="703B2E3E" w14:textId="77777777" w:rsidR="008C3FBF" w:rsidRPr="00A94BEB" w:rsidRDefault="008C3FBF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Responsible for mentoring mid-level developers and reviewing code as necessary.</w:t>
            </w:r>
          </w:p>
          <w:p w14:paraId="2969F4F7" w14:textId="77777777" w:rsidR="008C3FBF" w:rsidRDefault="008C3FBF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lastRenderedPageBreak/>
              <w:t>Perform analys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i</w:t>
            </w: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s and develops designs for integration of separate applications across platforms and operating environments.</w:t>
            </w:r>
          </w:p>
          <w:p w14:paraId="60E765B2" w14:textId="77777777" w:rsidR="008C3FBF" w:rsidRPr="00FF7D57" w:rsidRDefault="008C3FBF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Responsible for mentoring developers and reviewing code as necessary.</w:t>
            </w:r>
          </w:p>
          <w:p w14:paraId="28353FD2" w14:textId="5CB12F02" w:rsidR="008C3FBF" w:rsidRDefault="008C7501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I</w:t>
            </w:r>
            <w:r w:rsidR="008C3FBF"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dentify </w:t>
            </w:r>
            <w:r w:rsidR="003B77FA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and resolve </w:t>
            </w:r>
            <w:r w:rsidR="008C3FBF"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reported defects and issues. </w:t>
            </w:r>
          </w:p>
          <w:p w14:paraId="1DDE332F" w14:textId="77777777" w:rsidR="008C3FBF" w:rsidRPr="00A94BEB" w:rsidRDefault="008C3FBF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Develop new functionalit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ies</w:t>
            </w: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into our existing OSS software solutions.</w:t>
            </w:r>
          </w:p>
          <w:p w14:paraId="705E4805" w14:textId="77777777" w:rsidR="008C3FBF" w:rsidRPr="00FF7D57" w:rsidRDefault="008C3FBF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Detail unit testing of code. </w:t>
            </w:r>
          </w:p>
          <w:p w14:paraId="6BFDDFA0" w14:textId="77777777" w:rsidR="008C3FBF" w:rsidRDefault="008C3FBF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Do researches &amp; monitor industry trends in technology.</w:t>
            </w:r>
          </w:p>
          <w:p w14:paraId="0578E80D" w14:textId="77777777" w:rsidR="008C3FBF" w:rsidRPr="00646BA4" w:rsidRDefault="008C3FBF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Troubleshoot customer problems. </w:t>
            </w:r>
          </w:p>
          <w:p w14:paraId="0A8BADCD" w14:textId="77777777" w:rsidR="008C3FBF" w:rsidRDefault="008C3FBF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Manage the system’s databases.</w:t>
            </w:r>
            <w:r w:rsidRPr="00FF7D57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</w:t>
            </w:r>
          </w:p>
          <w:p w14:paraId="3BE44167" w14:textId="7C1C2469" w:rsidR="00964AA8" w:rsidRDefault="00964AA8" w:rsidP="00964AA8">
            <w:pPr>
              <w:spacing w:line="276" w:lineRule="auto"/>
              <w:ind w:left="1080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</w:p>
          <w:p w14:paraId="3EADD792" w14:textId="70F9C259" w:rsidR="00DE7CCB" w:rsidRDefault="00DE7CCB" w:rsidP="00DE7CCB">
            <w:p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B64961">
              <w:rPr>
                <w:rFonts w:ascii="Calibri" w:hAnsi="Calibri" w:cs="Tahoma"/>
                <w:b/>
                <w:bCs/>
                <w:spacing w:val="0"/>
                <w:sz w:val="20"/>
                <w:szCs w:val="20"/>
                <w:lang w:val="en-GB"/>
              </w:rPr>
              <w:t>Projects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: OSS</w:t>
            </w:r>
            <w:r w:rsidR="002C3083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Systems (Network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Assets Management</w:t>
            </w:r>
            <w:r w:rsidR="002C3083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,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Monitoring, Alerting</w:t>
            </w:r>
            <w:r w:rsidR="002C3083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&amp; Provisioning)</w:t>
            </w:r>
          </w:p>
          <w:p w14:paraId="2E33DCFF" w14:textId="3A321A6A" w:rsidR="00DE7CCB" w:rsidRDefault="00DE7CCB" w:rsidP="00DE7CCB">
            <w:p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B64961">
              <w:rPr>
                <w:rFonts w:ascii="Calibri" w:hAnsi="Calibri" w:cs="Tahoma"/>
                <w:b/>
                <w:bCs/>
                <w:spacing w:val="0"/>
                <w:sz w:val="20"/>
                <w:szCs w:val="20"/>
                <w:lang w:val="en-GB"/>
              </w:rPr>
              <w:t>Domain: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Telecommunications.</w:t>
            </w:r>
          </w:p>
          <w:p w14:paraId="16B1FE21" w14:textId="723639AA" w:rsidR="00DE7CCB" w:rsidRPr="00A1213F" w:rsidRDefault="00DE7CCB" w:rsidP="00DE7CCB">
            <w:p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B64961">
              <w:rPr>
                <w:rFonts w:ascii="Calibri" w:hAnsi="Calibri" w:cs="Tahoma"/>
                <w:b/>
                <w:bCs/>
                <w:spacing w:val="0"/>
                <w:sz w:val="20"/>
                <w:szCs w:val="20"/>
                <w:lang w:val="en-GB"/>
              </w:rPr>
              <w:t>Technologies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: .Net, C#, WCF, Web forms, MVC, SQL Server</w:t>
            </w:r>
            <w:r w:rsidR="00823C9C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,  SSIS, SSAS , SSRS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, JavaScript, jQuery, HTML</w:t>
            </w:r>
            <w:r w:rsidR="00823C9C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, VSTS &amp; TFS.</w:t>
            </w:r>
          </w:p>
          <w:p w14:paraId="4D362CB5" w14:textId="77777777" w:rsidR="00DE7CCB" w:rsidRDefault="00DE7CCB" w:rsidP="00964AA8">
            <w:pPr>
              <w:spacing w:line="276" w:lineRule="auto"/>
              <w:ind w:left="1080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</w:p>
          <w:p w14:paraId="0A6AF5FF" w14:textId="2CBF97FA" w:rsidR="00FD3912" w:rsidRPr="00FF7D57" w:rsidRDefault="00FD3912" w:rsidP="00964AA8">
            <w:pPr>
              <w:spacing w:line="276" w:lineRule="auto"/>
              <w:ind w:left="1080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</w:p>
        </w:tc>
      </w:tr>
      <w:tr w:rsidR="008C3FBF" w:rsidRPr="008C354B" w14:paraId="54E65444" w14:textId="77777777" w:rsidTr="008C3FBF">
        <w:trPr>
          <w:trHeight w:val="654"/>
        </w:trPr>
        <w:tc>
          <w:tcPr>
            <w:tcW w:w="470" w:type="dxa"/>
            <w:gridSpan w:val="2"/>
          </w:tcPr>
          <w:p w14:paraId="794D3E8B" w14:textId="77777777" w:rsidR="008C3FBF" w:rsidRPr="008C354B" w:rsidRDefault="008C3FBF" w:rsidP="008C3FBF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298" w:type="dxa"/>
            <w:gridSpan w:val="3"/>
          </w:tcPr>
          <w:p w14:paraId="00AEC9B7" w14:textId="377F907C" w:rsidR="008C3FBF" w:rsidRDefault="008C3FBF" w:rsidP="008C3FBF">
            <w:pPr>
              <w:rPr>
                <w:b/>
                <w:color w:val="7F7F7F" w:themeColor="text1" w:themeTint="80"/>
                <w:szCs w:val="20"/>
              </w:rPr>
            </w:pPr>
            <w:r w:rsidRPr="005C450F">
              <w:rPr>
                <w:b/>
                <w:color w:val="7F7F7F" w:themeColor="text1" w:themeTint="80"/>
                <w:szCs w:val="20"/>
              </w:rPr>
              <w:t>Buy4Now Technology Group</w:t>
            </w:r>
            <w:r w:rsidR="00DD6FA5">
              <w:rPr>
                <w:b/>
                <w:color w:val="7F7F7F" w:themeColor="text1" w:themeTint="80"/>
                <w:szCs w:val="20"/>
              </w:rPr>
              <w:t xml:space="preserve"> </w:t>
            </w:r>
            <w:r w:rsidRPr="005C450F">
              <w:rPr>
                <w:b/>
                <w:color w:val="7F7F7F" w:themeColor="text1" w:themeTint="80"/>
                <w:szCs w:val="20"/>
              </w:rPr>
              <w:t>– Senior Software Developer</w:t>
            </w:r>
          </w:p>
          <w:p w14:paraId="33BD22DA" w14:textId="1C8F2813" w:rsidR="00DD6FA5" w:rsidRPr="005C450F" w:rsidRDefault="00DD6FA5" w:rsidP="00DD6FA5">
            <w:pPr>
              <w:rPr>
                <w:b/>
                <w:color w:val="7F7F7F" w:themeColor="text1" w:themeTint="80"/>
                <w:szCs w:val="20"/>
              </w:rPr>
            </w:pPr>
            <w:r>
              <w:rPr>
                <w:b/>
                <w:color w:val="7F7F7F" w:themeColor="text1" w:themeTint="80"/>
                <w:szCs w:val="20"/>
              </w:rPr>
              <w:t>Cairo – Egypt &amp; Dublin - Ireland</w:t>
            </w:r>
          </w:p>
          <w:p w14:paraId="4C7D1C7D" w14:textId="77777777" w:rsidR="008C3FBF" w:rsidRPr="005C450F" w:rsidRDefault="008C3FBF" w:rsidP="008C3FBF">
            <w:pPr>
              <w:rPr>
                <w:b/>
                <w:color w:val="7F7F7F" w:themeColor="text1" w:themeTint="80"/>
                <w:szCs w:val="20"/>
              </w:rPr>
            </w:pPr>
            <w:r>
              <w:rPr>
                <w:b/>
                <w:color w:val="7F7F7F" w:themeColor="text1" w:themeTint="80"/>
                <w:szCs w:val="20"/>
              </w:rPr>
              <w:t>April</w:t>
            </w:r>
            <w:r w:rsidRPr="005C450F">
              <w:rPr>
                <w:b/>
                <w:color w:val="7F7F7F" w:themeColor="text1" w:themeTint="80"/>
                <w:szCs w:val="20"/>
              </w:rPr>
              <w:t xml:space="preserve"> 2011 – </w:t>
            </w:r>
            <w:r>
              <w:rPr>
                <w:b/>
                <w:color w:val="7F7F7F" w:themeColor="text1" w:themeTint="80"/>
                <w:szCs w:val="20"/>
              </w:rPr>
              <w:t>June 2012</w:t>
            </w:r>
          </w:p>
          <w:p w14:paraId="76BACB4A" w14:textId="77777777" w:rsidR="008C3FBF" w:rsidRPr="00E75825" w:rsidRDefault="008C3FBF" w:rsidP="008C3FBF">
            <w:pPr>
              <w:rPr>
                <w:rFonts w:asciiTheme="minorHAnsi" w:hAnsiTheme="minorHAnsi" w:cstheme="minorHAnsi"/>
                <w:b/>
                <w:bCs/>
                <w:snapToGrid w:val="0"/>
                <w:sz w:val="20"/>
                <w:szCs w:val="20"/>
              </w:rPr>
            </w:pPr>
          </w:p>
          <w:p w14:paraId="1875C1C3" w14:textId="3C4EED49" w:rsidR="008C3FBF" w:rsidRPr="00583DE5" w:rsidRDefault="008C3FBF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583DE5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Responsible for </w:t>
            </w:r>
            <w:r w:rsidR="008C7501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re</w:t>
            </w:r>
            <w:r w:rsidRPr="00583DE5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solving any defects or executing any change requests required by the company’s market leading </w:t>
            </w:r>
            <w:r w:rsidR="008C7501" w:rsidRPr="00583DE5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e-commerce </w:t>
            </w:r>
            <w:r w:rsidRPr="00583DE5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clients.</w:t>
            </w:r>
          </w:p>
          <w:p w14:paraId="29BE4151" w14:textId="07C2BFFB" w:rsidR="008C3FBF" w:rsidRDefault="008C3FBF" w:rsidP="005B4860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583DE5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Setting up a daily online meeting with the team leader to report work progress.</w:t>
            </w:r>
          </w:p>
          <w:p w14:paraId="554BAB0B" w14:textId="77777777" w:rsidR="002C3083" w:rsidRDefault="002C3083" w:rsidP="002C3083">
            <w:pPr>
              <w:spacing w:line="276" w:lineRule="auto"/>
              <w:ind w:left="1080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</w:p>
          <w:p w14:paraId="335BE16F" w14:textId="6D165B86" w:rsidR="002C3083" w:rsidRDefault="002C3083" w:rsidP="002C3083">
            <w:p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B64961">
              <w:rPr>
                <w:rFonts w:ascii="Calibri" w:hAnsi="Calibri" w:cs="Tahoma"/>
                <w:b/>
                <w:bCs/>
                <w:spacing w:val="0"/>
                <w:sz w:val="20"/>
                <w:szCs w:val="20"/>
                <w:lang w:val="en-GB"/>
              </w:rPr>
              <w:t>Projects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: Multiple eCommerce solutions for retailers in Europe.</w:t>
            </w:r>
          </w:p>
          <w:p w14:paraId="66E439C3" w14:textId="02F7F4A6" w:rsidR="002C3083" w:rsidRDefault="002C3083" w:rsidP="002C3083">
            <w:p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B64961">
              <w:rPr>
                <w:rFonts w:ascii="Calibri" w:hAnsi="Calibri" w:cs="Tahoma"/>
                <w:b/>
                <w:bCs/>
                <w:spacing w:val="0"/>
                <w:sz w:val="20"/>
                <w:szCs w:val="20"/>
                <w:lang w:val="en-GB"/>
              </w:rPr>
              <w:t>Domain: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eCommerce.</w:t>
            </w:r>
          </w:p>
          <w:p w14:paraId="59A2C82D" w14:textId="1D55E594" w:rsidR="001F457F" w:rsidRPr="005B4860" w:rsidRDefault="002C3083" w:rsidP="001F457F">
            <w:pPr>
              <w:spacing w:line="276" w:lineRule="auto"/>
              <w:rPr>
                <w:rStyle w:val="bulletedlistChar"/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B64961">
              <w:rPr>
                <w:rFonts w:ascii="Calibri" w:hAnsi="Calibri" w:cs="Tahoma"/>
                <w:b/>
                <w:bCs/>
                <w:spacing w:val="0"/>
                <w:sz w:val="20"/>
                <w:szCs w:val="20"/>
                <w:lang w:val="en-GB"/>
              </w:rPr>
              <w:t>Technologies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: .Net, C#, WCF, Web forms, MVC, SQL Server</w:t>
            </w:r>
            <w:r w:rsidR="00FD3912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, JavaScript, jQuery, CSS, HTML.</w:t>
            </w:r>
          </w:p>
        </w:tc>
      </w:tr>
      <w:tr w:rsidR="008C3FBF" w:rsidRPr="008C7501" w14:paraId="7F75F2C2" w14:textId="77777777" w:rsidTr="008C3FBF">
        <w:trPr>
          <w:trHeight w:val="654"/>
        </w:trPr>
        <w:tc>
          <w:tcPr>
            <w:tcW w:w="470" w:type="dxa"/>
            <w:gridSpan w:val="2"/>
          </w:tcPr>
          <w:p w14:paraId="233BA074" w14:textId="77777777" w:rsidR="008C3FBF" w:rsidRDefault="008C3FBF" w:rsidP="008C3FBF">
            <w:pPr>
              <w:rPr>
                <w:rFonts w:ascii="Calibri" w:hAnsi="Calibri"/>
                <w:sz w:val="20"/>
                <w:szCs w:val="20"/>
              </w:rPr>
            </w:pPr>
          </w:p>
          <w:p w14:paraId="41873D42" w14:textId="77777777" w:rsidR="008C3FBF" w:rsidRPr="008C354B" w:rsidRDefault="008C3FBF" w:rsidP="008C3FBF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298" w:type="dxa"/>
            <w:gridSpan w:val="3"/>
          </w:tcPr>
          <w:p w14:paraId="7C45F2E0" w14:textId="77777777" w:rsidR="008C3FBF" w:rsidRDefault="008C3FBF" w:rsidP="008C3FBF">
            <w:pPr>
              <w:rPr>
                <w:rFonts w:asciiTheme="minorHAnsi" w:hAnsiTheme="minorHAnsi" w:cstheme="minorHAnsi"/>
                <w:b/>
                <w:bCs/>
                <w:snapToGrid w:val="0"/>
                <w:sz w:val="20"/>
                <w:szCs w:val="20"/>
              </w:rPr>
            </w:pPr>
          </w:p>
          <w:p w14:paraId="22837CC7" w14:textId="02CC47C3" w:rsidR="008C3FBF" w:rsidRDefault="008C3FBF" w:rsidP="008C3FBF">
            <w:pPr>
              <w:rPr>
                <w:b/>
                <w:color w:val="7F7F7F" w:themeColor="text1" w:themeTint="80"/>
                <w:szCs w:val="20"/>
              </w:rPr>
            </w:pPr>
            <w:r w:rsidRPr="005C450F">
              <w:rPr>
                <w:b/>
                <w:color w:val="7F7F7F" w:themeColor="text1" w:themeTint="80"/>
                <w:szCs w:val="20"/>
              </w:rPr>
              <w:t>Data Manag</w:t>
            </w:r>
            <w:r>
              <w:rPr>
                <w:b/>
                <w:color w:val="7F7F7F" w:themeColor="text1" w:themeTint="80"/>
                <w:szCs w:val="20"/>
              </w:rPr>
              <w:t xml:space="preserve">ement </w:t>
            </w:r>
            <w:r w:rsidR="00B92CB7">
              <w:rPr>
                <w:b/>
                <w:color w:val="7F7F7F" w:themeColor="text1" w:themeTint="80"/>
                <w:szCs w:val="20"/>
              </w:rPr>
              <w:t>Systems –</w:t>
            </w:r>
            <w:r>
              <w:rPr>
                <w:b/>
                <w:color w:val="7F7F7F" w:themeColor="text1" w:themeTint="80"/>
                <w:szCs w:val="20"/>
              </w:rPr>
              <w:t xml:space="preserve"> Software D</w:t>
            </w:r>
            <w:r w:rsidRPr="005C450F">
              <w:rPr>
                <w:b/>
                <w:color w:val="7F7F7F" w:themeColor="text1" w:themeTint="80"/>
                <w:szCs w:val="20"/>
              </w:rPr>
              <w:t>eveloper</w:t>
            </w:r>
          </w:p>
          <w:p w14:paraId="71E9AED9" w14:textId="2CE59EB7" w:rsidR="00964AA8" w:rsidRPr="005C450F" w:rsidRDefault="00964AA8" w:rsidP="008C3FBF">
            <w:pPr>
              <w:rPr>
                <w:b/>
                <w:color w:val="7F7F7F" w:themeColor="text1" w:themeTint="80"/>
                <w:szCs w:val="20"/>
              </w:rPr>
            </w:pPr>
            <w:r>
              <w:rPr>
                <w:b/>
                <w:color w:val="7F7F7F" w:themeColor="text1" w:themeTint="80"/>
                <w:szCs w:val="20"/>
              </w:rPr>
              <w:t>Cairo – Egypt</w:t>
            </w:r>
          </w:p>
          <w:p w14:paraId="2956AC72" w14:textId="77777777" w:rsidR="008C3FBF" w:rsidRPr="005C450F" w:rsidRDefault="008C3FBF" w:rsidP="008C3FBF">
            <w:pPr>
              <w:rPr>
                <w:b/>
                <w:color w:val="7F7F7F" w:themeColor="text1" w:themeTint="80"/>
                <w:szCs w:val="20"/>
              </w:rPr>
            </w:pPr>
            <w:r>
              <w:rPr>
                <w:b/>
                <w:color w:val="7F7F7F" w:themeColor="text1" w:themeTint="80"/>
                <w:szCs w:val="20"/>
              </w:rPr>
              <w:t>April</w:t>
            </w:r>
            <w:r w:rsidRPr="005C450F">
              <w:rPr>
                <w:b/>
                <w:color w:val="7F7F7F" w:themeColor="text1" w:themeTint="80"/>
                <w:szCs w:val="20"/>
              </w:rPr>
              <w:t xml:space="preserve"> 2010 – </w:t>
            </w:r>
            <w:r>
              <w:rPr>
                <w:b/>
                <w:color w:val="7F7F7F" w:themeColor="text1" w:themeTint="80"/>
                <w:szCs w:val="20"/>
              </w:rPr>
              <w:t>April</w:t>
            </w:r>
            <w:r w:rsidRPr="005C450F">
              <w:rPr>
                <w:b/>
                <w:color w:val="7F7F7F" w:themeColor="text1" w:themeTint="80"/>
                <w:szCs w:val="20"/>
              </w:rPr>
              <w:t xml:space="preserve"> 2011</w:t>
            </w:r>
          </w:p>
          <w:p w14:paraId="7D225632" w14:textId="77777777" w:rsidR="008C3FBF" w:rsidRPr="00E75825" w:rsidRDefault="008C3FBF" w:rsidP="008C3FBF">
            <w:pPr>
              <w:rPr>
                <w:rFonts w:asciiTheme="minorHAnsi" w:hAnsiTheme="minorHAnsi" w:cstheme="minorHAnsi"/>
                <w:b/>
                <w:bCs/>
                <w:snapToGrid w:val="0"/>
                <w:sz w:val="20"/>
                <w:szCs w:val="20"/>
              </w:rPr>
            </w:pPr>
          </w:p>
          <w:p w14:paraId="00135A52" w14:textId="0C3D6A53" w:rsidR="008C7501" w:rsidRDefault="008C3FBF" w:rsidP="008C7501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R</w:t>
            </w:r>
            <w:r w:rsidRPr="00583DE5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esponsible for the development and improvements of </w:t>
            </w:r>
            <w:r w:rsidR="0022180E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a</w:t>
            </w:r>
            <w:r w:rsidRPr="00583DE5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CRM</w:t>
            </w:r>
            <w:r w:rsidR="008C7501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system</w:t>
            </w:r>
            <w:r w:rsidRPr="00583DE5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and </w:t>
            </w:r>
            <w:r w:rsidR="008C7501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a top management reporting system creating reports from geographically distributed SQL and Oracle databases.</w:t>
            </w:r>
          </w:p>
          <w:p w14:paraId="4CABDC1D" w14:textId="6EC853A1" w:rsidR="008C3FBF" w:rsidRDefault="008C3FBF" w:rsidP="008C7501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583DE5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Design and development of </w:t>
            </w:r>
            <w:r w:rsidR="008C7501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a</w:t>
            </w:r>
            <w:r w:rsidRPr="00583DE5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</w:t>
            </w:r>
            <w:r w:rsidR="00B92CB7" w:rsidRPr="00583DE5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Point-of-Sale</w:t>
            </w:r>
            <w:r w:rsidRPr="00583DE5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system, using WPF </w:t>
            </w:r>
            <w:r w:rsidR="00FD3912" w:rsidRPr="00583DE5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4,</w:t>
            </w:r>
            <w:r w:rsidRPr="00583DE5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SQL server 2008 and Oracle 10g.</w:t>
            </w:r>
          </w:p>
          <w:p w14:paraId="3A5D70DE" w14:textId="77777777" w:rsidR="00FD3912" w:rsidRDefault="00FD3912" w:rsidP="00FD3912">
            <w:pPr>
              <w:spacing w:line="276" w:lineRule="auto"/>
              <w:rPr>
                <w:rFonts w:ascii="Calibri" w:hAnsi="Calibri" w:cs="Tahoma"/>
                <w:b/>
                <w:bCs/>
                <w:spacing w:val="0"/>
                <w:sz w:val="20"/>
                <w:szCs w:val="20"/>
                <w:lang w:val="en-GB"/>
              </w:rPr>
            </w:pPr>
          </w:p>
          <w:p w14:paraId="5EFB0330" w14:textId="44DD12D2" w:rsidR="00FD3912" w:rsidRDefault="00FD3912" w:rsidP="00FD3912">
            <w:p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B64961">
              <w:rPr>
                <w:rFonts w:ascii="Calibri" w:hAnsi="Calibri" w:cs="Tahoma"/>
                <w:b/>
                <w:bCs/>
                <w:spacing w:val="0"/>
                <w:sz w:val="20"/>
                <w:szCs w:val="20"/>
                <w:lang w:val="en-GB"/>
              </w:rPr>
              <w:t>Projects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: CRM, Point of Sale, MIS aggregate reporting system.</w:t>
            </w:r>
          </w:p>
          <w:p w14:paraId="5EB634B5" w14:textId="6931F990" w:rsidR="00FD3912" w:rsidRDefault="00FD3912" w:rsidP="00FD3912">
            <w:p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B64961">
              <w:rPr>
                <w:rFonts w:ascii="Calibri" w:hAnsi="Calibri" w:cs="Tahoma"/>
                <w:b/>
                <w:bCs/>
                <w:spacing w:val="0"/>
                <w:sz w:val="20"/>
                <w:szCs w:val="20"/>
                <w:lang w:val="en-GB"/>
              </w:rPr>
              <w:t>Domain: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ERP &amp; Healthcare.</w:t>
            </w:r>
          </w:p>
          <w:p w14:paraId="12018293" w14:textId="58B11A97" w:rsidR="00FD3912" w:rsidRDefault="00FD3912" w:rsidP="001F457F">
            <w:p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B64961">
              <w:rPr>
                <w:rFonts w:ascii="Calibri" w:hAnsi="Calibri" w:cs="Tahoma"/>
                <w:b/>
                <w:bCs/>
                <w:spacing w:val="0"/>
                <w:sz w:val="20"/>
                <w:szCs w:val="20"/>
                <w:lang w:val="en-GB"/>
              </w:rPr>
              <w:t>Technologies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: .Net, C#, WCF, Web forms, MVC, SQL Server, Oracle, JavaScript, jQuery, CSS, HTML.</w:t>
            </w:r>
          </w:p>
          <w:p w14:paraId="3E3E84B5" w14:textId="72088A3B" w:rsidR="008C7501" w:rsidRPr="00583DE5" w:rsidRDefault="008C7501" w:rsidP="008C7501">
            <w:pPr>
              <w:spacing w:line="276" w:lineRule="auto"/>
              <w:ind w:left="1080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</w:p>
        </w:tc>
      </w:tr>
      <w:tr w:rsidR="008C3FBF" w:rsidRPr="008C354B" w14:paraId="7C9252FC" w14:textId="77777777" w:rsidTr="008C3FBF">
        <w:trPr>
          <w:trHeight w:val="654"/>
        </w:trPr>
        <w:tc>
          <w:tcPr>
            <w:tcW w:w="470" w:type="dxa"/>
            <w:gridSpan w:val="2"/>
          </w:tcPr>
          <w:p w14:paraId="6AEF08F7" w14:textId="77777777" w:rsidR="008C3FBF" w:rsidRPr="008C354B" w:rsidRDefault="008C3FBF" w:rsidP="008C3FBF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298" w:type="dxa"/>
            <w:gridSpan w:val="3"/>
          </w:tcPr>
          <w:p w14:paraId="18D6C617" w14:textId="0006A1D5" w:rsidR="008C3FBF" w:rsidRDefault="008C3FBF" w:rsidP="008C3FBF">
            <w:pPr>
              <w:rPr>
                <w:b/>
                <w:color w:val="7F7F7F" w:themeColor="text1" w:themeTint="80"/>
                <w:szCs w:val="20"/>
              </w:rPr>
            </w:pPr>
            <w:r w:rsidRPr="005C450F">
              <w:rPr>
                <w:b/>
                <w:color w:val="7F7F7F" w:themeColor="text1" w:themeTint="80"/>
                <w:szCs w:val="20"/>
              </w:rPr>
              <w:t>Tech Heig</w:t>
            </w:r>
            <w:r>
              <w:rPr>
                <w:b/>
                <w:color w:val="7F7F7F" w:themeColor="text1" w:themeTint="80"/>
                <w:szCs w:val="20"/>
              </w:rPr>
              <w:t>hts - Software D</w:t>
            </w:r>
            <w:r w:rsidRPr="005C450F">
              <w:rPr>
                <w:b/>
                <w:color w:val="7F7F7F" w:themeColor="text1" w:themeTint="80"/>
                <w:szCs w:val="20"/>
              </w:rPr>
              <w:t>eveloper</w:t>
            </w:r>
          </w:p>
          <w:p w14:paraId="197B2992" w14:textId="24F67A91" w:rsidR="00964AA8" w:rsidRPr="005C450F" w:rsidRDefault="00964AA8" w:rsidP="008C3FBF">
            <w:pPr>
              <w:rPr>
                <w:b/>
                <w:color w:val="7F7F7F" w:themeColor="text1" w:themeTint="80"/>
                <w:szCs w:val="20"/>
              </w:rPr>
            </w:pPr>
            <w:r>
              <w:rPr>
                <w:b/>
                <w:color w:val="7F7F7F" w:themeColor="text1" w:themeTint="80"/>
                <w:szCs w:val="20"/>
              </w:rPr>
              <w:t>Cairo – Egypt</w:t>
            </w:r>
          </w:p>
          <w:p w14:paraId="027A2D3C" w14:textId="77777777" w:rsidR="008C3FBF" w:rsidRPr="005C450F" w:rsidRDefault="008C3FBF" w:rsidP="008C3FBF">
            <w:pPr>
              <w:rPr>
                <w:b/>
                <w:color w:val="7F7F7F" w:themeColor="text1" w:themeTint="80"/>
                <w:szCs w:val="20"/>
              </w:rPr>
            </w:pPr>
            <w:r w:rsidRPr="005C450F">
              <w:rPr>
                <w:b/>
                <w:color w:val="7F7F7F" w:themeColor="text1" w:themeTint="80"/>
                <w:szCs w:val="20"/>
              </w:rPr>
              <w:t>January 2009 – March 2010</w:t>
            </w:r>
          </w:p>
          <w:p w14:paraId="24261836" w14:textId="77777777" w:rsidR="008C3FBF" w:rsidRPr="00E75825" w:rsidRDefault="008C3FBF" w:rsidP="008C3FBF">
            <w:pPr>
              <w:rPr>
                <w:rFonts w:ascii="Calibri" w:hAnsi="Calibri"/>
                <w:sz w:val="20"/>
                <w:szCs w:val="20"/>
              </w:rPr>
            </w:pPr>
          </w:p>
          <w:p w14:paraId="647B990C" w14:textId="121F579B" w:rsidR="008C3FBF" w:rsidRPr="00583DE5" w:rsidRDefault="008C3FBF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583DE5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Web developer responsible for developing </w:t>
            </w:r>
            <w:r w:rsidR="00964AA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tailored </w:t>
            </w:r>
            <w:r w:rsidRPr="00583DE5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web sites</w:t>
            </w:r>
            <w:r w:rsidR="00964AA8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&amp;</w:t>
            </w:r>
            <w:r w:rsidRPr="00583DE5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</w:t>
            </w:r>
            <w:r w:rsidR="007557DB" w:rsidRPr="00583DE5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applications</w:t>
            </w:r>
            <w:r w:rsidRPr="00583DE5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to meet the clients’ needs.</w:t>
            </w:r>
          </w:p>
          <w:p w14:paraId="74AB5280" w14:textId="77777777" w:rsidR="008C3FBF" w:rsidRPr="00583DE5" w:rsidRDefault="008C3FBF" w:rsidP="00964AA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583DE5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Applies knowledge of industry trends and developments to improve service to our clients.</w:t>
            </w:r>
          </w:p>
          <w:p w14:paraId="03C40864" w14:textId="6CB929EE" w:rsidR="00964AA8" w:rsidRPr="00FD3912" w:rsidRDefault="008C3FBF" w:rsidP="00827C58">
            <w:pPr>
              <w:numPr>
                <w:ilvl w:val="0"/>
                <w:numId w:val="4"/>
              </w:numPr>
              <w:spacing w:line="276" w:lineRule="auto"/>
              <w:rPr>
                <w:rFonts w:ascii="Calibri" w:hAnsi="Calibri" w:cstheme="minorHAnsi"/>
                <w:snapToGrid w:val="0"/>
                <w:sz w:val="20"/>
                <w:szCs w:val="20"/>
              </w:rPr>
            </w:pPr>
            <w:r w:rsidRPr="00583DE5"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Monitoring and improving the performance of our clients’ applications.</w:t>
            </w:r>
          </w:p>
          <w:p w14:paraId="168A7F1B" w14:textId="77777777" w:rsidR="00FD3912" w:rsidRPr="00FD3912" w:rsidRDefault="00FD3912" w:rsidP="00FD3912">
            <w:pPr>
              <w:spacing w:line="276" w:lineRule="auto"/>
              <w:ind w:left="1080"/>
              <w:rPr>
                <w:rFonts w:ascii="Calibri" w:hAnsi="Calibri" w:cstheme="minorHAnsi"/>
                <w:snapToGrid w:val="0"/>
                <w:sz w:val="20"/>
                <w:szCs w:val="20"/>
              </w:rPr>
            </w:pPr>
          </w:p>
          <w:p w14:paraId="0469B0E3" w14:textId="6FD567FC" w:rsidR="00FD3912" w:rsidRDefault="00FD3912" w:rsidP="00FD3912">
            <w:p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B64961">
              <w:rPr>
                <w:rFonts w:ascii="Calibri" w:hAnsi="Calibri" w:cs="Tahoma"/>
                <w:b/>
                <w:bCs/>
                <w:spacing w:val="0"/>
                <w:sz w:val="20"/>
                <w:szCs w:val="20"/>
                <w:lang w:val="en-GB"/>
              </w:rPr>
              <w:t>Projects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: CMS for multiple companies.</w:t>
            </w:r>
          </w:p>
          <w:p w14:paraId="65B3979B" w14:textId="69032F0C" w:rsidR="00FD3912" w:rsidRDefault="00FD3912" w:rsidP="00FD3912">
            <w:p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B64961">
              <w:rPr>
                <w:rFonts w:ascii="Calibri" w:hAnsi="Calibri" w:cs="Tahoma"/>
                <w:b/>
                <w:bCs/>
                <w:spacing w:val="0"/>
                <w:sz w:val="20"/>
                <w:szCs w:val="20"/>
                <w:lang w:val="en-GB"/>
              </w:rPr>
              <w:t>Domain: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 xml:space="preserve"> Advertising.</w:t>
            </w:r>
          </w:p>
          <w:p w14:paraId="35CBF66B" w14:textId="28D88475" w:rsidR="00FD3912" w:rsidRPr="00A1213F" w:rsidRDefault="00FD3912" w:rsidP="00FD3912">
            <w:pPr>
              <w:spacing w:line="276" w:lineRule="auto"/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</w:pPr>
            <w:r w:rsidRPr="00B64961">
              <w:rPr>
                <w:rFonts w:ascii="Calibri" w:hAnsi="Calibri" w:cs="Tahoma"/>
                <w:b/>
                <w:bCs/>
                <w:spacing w:val="0"/>
                <w:sz w:val="20"/>
                <w:szCs w:val="20"/>
                <w:lang w:val="en-GB"/>
              </w:rPr>
              <w:t>Technologies</w:t>
            </w:r>
            <w:r>
              <w:rPr>
                <w:rFonts w:ascii="Calibri" w:hAnsi="Calibri" w:cs="Tahoma"/>
                <w:spacing w:val="0"/>
                <w:sz w:val="20"/>
                <w:szCs w:val="20"/>
                <w:lang w:val="en-GB"/>
              </w:rPr>
              <w:t>: .Net, C#, Web forms, SQL Server, JavaScript, jQuery, CSS, HTML.</w:t>
            </w:r>
          </w:p>
          <w:p w14:paraId="5B896408" w14:textId="77777777" w:rsidR="00FD3912" w:rsidRPr="00FD3912" w:rsidRDefault="00FD3912" w:rsidP="00FD3912">
            <w:pPr>
              <w:spacing w:line="276" w:lineRule="auto"/>
              <w:ind w:left="1080"/>
              <w:rPr>
                <w:rFonts w:ascii="Calibri" w:hAnsi="Calibri" w:cstheme="minorHAnsi"/>
                <w:snapToGrid w:val="0"/>
                <w:sz w:val="20"/>
                <w:szCs w:val="20"/>
                <w:lang w:val="en-GB"/>
              </w:rPr>
            </w:pPr>
          </w:p>
          <w:p w14:paraId="6B88DCFA" w14:textId="4234EF10" w:rsidR="005B4860" w:rsidRPr="00827C58" w:rsidRDefault="005B4860" w:rsidP="005B4860">
            <w:pPr>
              <w:spacing w:line="276" w:lineRule="auto"/>
              <w:ind w:left="1080"/>
              <w:rPr>
                <w:rFonts w:ascii="Calibri" w:hAnsi="Calibri" w:cstheme="minorHAnsi"/>
                <w:snapToGrid w:val="0"/>
                <w:sz w:val="20"/>
                <w:szCs w:val="20"/>
              </w:rPr>
            </w:pPr>
          </w:p>
        </w:tc>
      </w:tr>
      <w:tr w:rsidR="008C3FBF" w:rsidRPr="006D45C5" w14:paraId="454F0C53" w14:textId="77777777" w:rsidTr="008C3FBF">
        <w:trPr>
          <w:trHeight w:val="217"/>
        </w:trPr>
        <w:tc>
          <w:tcPr>
            <w:tcW w:w="9768" w:type="dxa"/>
            <w:gridSpan w:val="5"/>
            <w:tcBorders>
              <w:top w:val="single" w:sz="4" w:space="0" w:color="999999"/>
              <w:bottom w:val="single" w:sz="4" w:space="0" w:color="999999"/>
            </w:tcBorders>
            <w:shd w:val="clear" w:color="auto" w:fill="F3F3F3"/>
          </w:tcPr>
          <w:p w14:paraId="215497C4" w14:textId="77777777" w:rsidR="008C3FBF" w:rsidRPr="006D45C5" w:rsidRDefault="008C3FBF" w:rsidP="008C3FBF">
            <w:pPr>
              <w:pStyle w:val="Heading1"/>
              <w:rPr>
                <w:rFonts w:ascii="Calibri" w:hAnsi="Calibri"/>
                <w:b/>
                <w:bCs/>
                <w:caps w:val="0"/>
                <w:sz w:val="20"/>
              </w:rPr>
            </w:pPr>
            <w:r w:rsidRPr="006D45C5">
              <w:rPr>
                <w:rFonts w:ascii="Calibri" w:hAnsi="Calibri"/>
                <w:b/>
                <w:bCs/>
                <w:caps w:val="0"/>
                <w:sz w:val="20"/>
              </w:rPr>
              <w:lastRenderedPageBreak/>
              <w:t>Education</w:t>
            </w:r>
          </w:p>
        </w:tc>
      </w:tr>
      <w:tr w:rsidR="00271044" w:rsidRPr="008C354B" w14:paraId="0919F46F" w14:textId="77777777" w:rsidTr="00271044">
        <w:trPr>
          <w:trHeight w:val="998"/>
        </w:trPr>
        <w:tc>
          <w:tcPr>
            <w:tcW w:w="470" w:type="dxa"/>
            <w:gridSpan w:val="2"/>
            <w:vMerge w:val="restart"/>
            <w:tcBorders>
              <w:top w:val="single" w:sz="4" w:space="0" w:color="999999"/>
            </w:tcBorders>
          </w:tcPr>
          <w:p w14:paraId="0498A8FE" w14:textId="77777777" w:rsidR="00271044" w:rsidRPr="008C354B" w:rsidRDefault="00271044" w:rsidP="008C3FBF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6928" w:type="dxa"/>
            <w:gridSpan w:val="2"/>
            <w:vMerge w:val="restart"/>
          </w:tcPr>
          <w:p w14:paraId="6F97CDC5" w14:textId="77777777" w:rsidR="00271044" w:rsidRDefault="00271044" w:rsidP="008C3FBF">
            <w:pPr>
              <w:pStyle w:val="bulletedlist"/>
              <w:numPr>
                <w:ilvl w:val="0"/>
                <w:numId w:val="0"/>
              </w:numPr>
              <w:rPr>
                <w:rFonts w:ascii="Calibri" w:hAnsi="Calibri"/>
                <w:b/>
                <w:bCs/>
                <w:sz w:val="20"/>
                <w:szCs w:val="20"/>
              </w:rPr>
            </w:pPr>
          </w:p>
          <w:p w14:paraId="2DBDF2EE" w14:textId="51352F21" w:rsidR="00271044" w:rsidRPr="005C450F" w:rsidRDefault="00271044" w:rsidP="008C3FBF">
            <w:pPr>
              <w:pStyle w:val="bulletedlist"/>
              <w:numPr>
                <w:ilvl w:val="0"/>
                <w:numId w:val="0"/>
              </w:numPr>
              <w:rPr>
                <w:b/>
                <w:color w:val="7F7F7F" w:themeColor="text1" w:themeTint="80"/>
                <w:szCs w:val="20"/>
              </w:rPr>
            </w:pPr>
            <w:r>
              <w:rPr>
                <w:b/>
                <w:color w:val="7F7F7F" w:themeColor="text1" w:themeTint="80"/>
                <w:szCs w:val="20"/>
              </w:rPr>
              <w:t>AAST University – Cairo, Egypt</w:t>
            </w:r>
          </w:p>
          <w:p w14:paraId="4BB5F8BB" w14:textId="77777777" w:rsidR="00271044" w:rsidRPr="003C7357" w:rsidRDefault="00271044" w:rsidP="008C3FBF">
            <w:pPr>
              <w:pStyle w:val="bulletedlist"/>
              <w:rPr>
                <w:rFonts w:ascii="Calibri" w:hAnsi="Calibri"/>
                <w:sz w:val="20"/>
                <w:szCs w:val="20"/>
              </w:rPr>
            </w:pPr>
            <w:r w:rsidRPr="00EA3D76">
              <w:rPr>
                <w:rFonts w:ascii="Calibri" w:hAnsi="Calibri" w:cs="Tahoma"/>
                <w:sz w:val="20"/>
                <w:szCs w:val="20"/>
                <w:lang w:val="en-GB"/>
              </w:rPr>
              <w:t>Postgraduate</w:t>
            </w:r>
            <w:r>
              <w:rPr>
                <w:rFonts w:ascii="Calibri" w:hAnsi="Calibri" w:cs="Tahoma"/>
                <w:sz w:val="20"/>
                <w:szCs w:val="20"/>
                <w:lang w:val="en-GB"/>
              </w:rPr>
              <w:t xml:space="preserve"> </w:t>
            </w:r>
            <w:r w:rsidRPr="003C7357">
              <w:rPr>
                <w:rFonts w:ascii="Calibri" w:hAnsi="Calibri" w:cs="Tahoma"/>
                <w:sz w:val="20"/>
                <w:szCs w:val="20"/>
                <w:lang w:val="en-GB"/>
              </w:rPr>
              <w:t xml:space="preserve">diploma </w:t>
            </w:r>
            <w:r>
              <w:rPr>
                <w:rFonts w:ascii="Calibri" w:hAnsi="Calibri" w:cs="Tahoma"/>
                <w:sz w:val="20"/>
                <w:szCs w:val="20"/>
                <w:lang w:val="en-GB"/>
              </w:rPr>
              <w:t>in Information Systems.</w:t>
            </w:r>
          </w:p>
          <w:p w14:paraId="1F13F8C0" w14:textId="77777777" w:rsidR="00271044" w:rsidRPr="005C450F" w:rsidRDefault="00271044" w:rsidP="00271044">
            <w:pPr>
              <w:pStyle w:val="bulletedlist"/>
              <w:numPr>
                <w:ilvl w:val="0"/>
                <w:numId w:val="0"/>
              </w:numPr>
              <w:rPr>
                <w:b/>
                <w:color w:val="7F7F7F" w:themeColor="text1" w:themeTint="80"/>
                <w:szCs w:val="20"/>
              </w:rPr>
            </w:pPr>
            <w:r w:rsidRPr="005C450F">
              <w:rPr>
                <w:b/>
                <w:color w:val="7F7F7F" w:themeColor="text1" w:themeTint="80"/>
                <w:szCs w:val="20"/>
              </w:rPr>
              <w:t xml:space="preserve">MCIT </w:t>
            </w:r>
            <w:r>
              <w:rPr>
                <w:b/>
                <w:color w:val="7F7F7F" w:themeColor="text1" w:themeTint="80"/>
                <w:szCs w:val="20"/>
              </w:rPr>
              <w:t>Program – Cairo, Egypt</w:t>
            </w:r>
          </w:p>
          <w:p w14:paraId="5C3A96EB" w14:textId="77777777" w:rsidR="00271044" w:rsidRDefault="00271044" w:rsidP="008C3FBF">
            <w:pPr>
              <w:pStyle w:val="bulletedlist"/>
              <w:rPr>
                <w:rFonts w:ascii="Calibri" w:hAnsi="Calibri" w:cstheme="minorHAnsi"/>
                <w:snapToGrid w:val="0"/>
                <w:sz w:val="20"/>
                <w:szCs w:val="20"/>
              </w:rPr>
            </w:pPr>
            <w:r w:rsidRPr="00195D33">
              <w:rPr>
                <w:rFonts w:ascii="Calibri" w:hAnsi="Calibri" w:cstheme="minorHAnsi"/>
                <w:snapToGrid w:val="0"/>
                <w:sz w:val="20"/>
                <w:szCs w:val="20"/>
              </w:rPr>
              <w:t>Software development track using Microsoft technologies</w:t>
            </w:r>
            <w:r>
              <w:rPr>
                <w:rFonts w:ascii="Calibri" w:hAnsi="Calibri" w:cstheme="minorHAnsi"/>
                <w:snapToGrid w:val="0"/>
                <w:sz w:val="20"/>
                <w:szCs w:val="20"/>
              </w:rPr>
              <w:t>.</w:t>
            </w:r>
          </w:p>
          <w:p w14:paraId="4EBCA5EA" w14:textId="3E89EB0C" w:rsidR="00271044" w:rsidRPr="005C450F" w:rsidRDefault="00271044" w:rsidP="00271044">
            <w:pPr>
              <w:pStyle w:val="bulletedlist"/>
              <w:numPr>
                <w:ilvl w:val="0"/>
                <w:numId w:val="0"/>
              </w:numPr>
              <w:rPr>
                <w:b/>
                <w:color w:val="7F7F7F" w:themeColor="text1" w:themeTint="80"/>
                <w:szCs w:val="20"/>
              </w:rPr>
            </w:pPr>
            <w:r>
              <w:rPr>
                <w:b/>
                <w:color w:val="7F7F7F" w:themeColor="text1" w:themeTint="80"/>
                <w:szCs w:val="20"/>
              </w:rPr>
              <w:t>Ain Shams University – Cairo, Egypt</w:t>
            </w:r>
            <w:r>
              <w:rPr>
                <w:rFonts w:ascii="Calibri" w:hAnsi="Calibri"/>
                <w:sz w:val="18"/>
                <w:szCs w:val="18"/>
              </w:rPr>
              <w:t xml:space="preserve"> </w:t>
            </w:r>
          </w:p>
          <w:p w14:paraId="3635D51B" w14:textId="77777777" w:rsidR="00271044" w:rsidRPr="00271044" w:rsidRDefault="00271044" w:rsidP="00271044">
            <w:pPr>
              <w:pStyle w:val="bulletedlist"/>
              <w:tabs>
                <w:tab w:val="clear" w:pos="288"/>
              </w:tabs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  <w:lang w:val="en-GB"/>
              </w:rPr>
              <w:t>B.Sc., Accounting.</w:t>
            </w:r>
          </w:p>
          <w:p w14:paraId="6B1D71BF" w14:textId="6627E702" w:rsidR="00271044" w:rsidRPr="003C7357" w:rsidRDefault="00271044" w:rsidP="00271044">
            <w:pPr>
              <w:pStyle w:val="bulletedlist"/>
              <w:numPr>
                <w:ilvl w:val="0"/>
                <w:numId w:val="0"/>
              </w:numPr>
              <w:ind w:left="288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370" w:type="dxa"/>
          </w:tcPr>
          <w:p w14:paraId="63A18BB2" w14:textId="77777777" w:rsidR="00271044" w:rsidRDefault="00271044" w:rsidP="008C3FBF">
            <w:pPr>
              <w:pStyle w:val="Dates"/>
              <w:jc w:val="center"/>
              <w:rPr>
                <w:rFonts w:ascii="Calibri" w:hAnsi="Calibri"/>
                <w:sz w:val="20"/>
                <w:szCs w:val="20"/>
              </w:rPr>
            </w:pPr>
          </w:p>
          <w:p w14:paraId="4779074D" w14:textId="77777777" w:rsidR="00271044" w:rsidRPr="000A2620" w:rsidRDefault="00271044" w:rsidP="008C3FBF">
            <w:pPr>
              <w:pStyle w:val="Dates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Apr</w:t>
            </w:r>
            <w:r w:rsidRPr="000A2620">
              <w:rPr>
                <w:rFonts w:ascii="Calibri" w:hAnsi="Calibri"/>
                <w:sz w:val="18"/>
                <w:szCs w:val="18"/>
              </w:rPr>
              <w:t xml:space="preserve"> 2011 – Jun 2013</w:t>
            </w:r>
          </w:p>
        </w:tc>
      </w:tr>
      <w:tr w:rsidR="00271044" w:rsidRPr="008C354B" w14:paraId="0288A625" w14:textId="77777777" w:rsidTr="00271044">
        <w:trPr>
          <w:trHeight w:val="530"/>
        </w:trPr>
        <w:tc>
          <w:tcPr>
            <w:tcW w:w="470" w:type="dxa"/>
            <w:gridSpan w:val="2"/>
            <w:vMerge/>
          </w:tcPr>
          <w:p w14:paraId="43C30989" w14:textId="77777777" w:rsidR="00271044" w:rsidRPr="008C354B" w:rsidRDefault="00271044" w:rsidP="008C3FBF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6928" w:type="dxa"/>
            <w:gridSpan w:val="2"/>
            <w:vMerge/>
          </w:tcPr>
          <w:p w14:paraId="30B50F30" w14:textId="6B1E41C1" w:rsidR="00271044" w:rsidRPr="000A2620" w:rsidRDefault="00271044" w:rsidP="00271044">
            <w:pPr>
              <w:pStyle w:val="bulletedlist"/>
              <w:numPr>
                <w:ilvl w:val="0"/>
                <w:numId w:val="0"/>
              </w:numPr>
              <w:ind w:left="288" w:hanging="288"/>
              <w:rPr>
                <w:rFonts w:ascii="Calibri" w:hAnsi="Calibri" w:cstheme="minorHAnsi"/>
                <w:snapToGrid w:val="0"/>
                <w:sz w:val="20"/>
                <w:szCs w:val="20"/>
              </w:rPr>
            </w:pPr>
          </w:p>
        </w:tc>
        <w:tc>
          <w:tcPr>
            <w:tcW w:w="2370" w:type="dxa"/>
          </w:tcPr>
          <w:p w14:paraId="2D14658D" w14:textId="77777777" w:rsidR="00271044" w:rsidRPr="000A2620" w:rsidRDefault="00271044" w:rsidP="008C3FBF">
            <w:pPr>
              <w:pStyle w:val="Dates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Feb</w:t>
            </w:r>
            <w:r w:rsidRPr="000A2620">
              <w:rPr>
                <w:rFonts w:ascii="Calibri" w:hAnsi="Calibri"/>
                <w:sz w:val="18"/>
                <w:szCs w:val="18"/>
              </w:rPr>
              <w:t xml:space="preserve"> 2008 – Nov 2008</w:t>
            </w:r>
          </w:p>
        </w:tc>
      </w:tr>
      <w:tr w:rsidR="00271044" w:rsidRPr="008C354B" w14:paraId="23D40E29" w14:textId="73AD60B7" w:rsidTr="00271044">
        <w:trPr>
          <w:trHeight w:val="635"/>
        </w:trPr>
        <w:tc>
          <w:tcPr>
            <w:tcW w:w="470" w:type="dxa"/>
            <w:gridSpan w:val="2"/>
            <w:vMerge/>
          </w:tcPr>
          <w:p w14:paraId="1C315618" w14:textId="77777777" w:rsidR="00271044" w:rsidRPr="008C354B" w:rsidRDefault="00271044" w:rsidP="008C3FBF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6928" w:type="dxa"/>
            <w:gridSpan w:val="2"/>
            <w:vMerge/>
          </w:tcPr>
          <w:p w14:paraId="2BC0A2D9" w14:textId="77777777" w:rsidR="00271044" w:rsidRPr="000A2620" w:rsidRDefault="00271044" w:rsidP="00271044">
            <w:pPr>
              <w:pStyle w:val="bulletedlist"/>
              <w:numPr>
                <w:ilvl w:val="0"/>
                <w:numId w:val="0"/>
              </w:numPr>
              <w:ind w:left="288" w:hanging="288"/>
              <w:rPr>
                <w:rFonts w:ascii="Calibri" w:hAnsi="Calibri" w:cstheme="minorHAnsi"/>
                <w:snapToGrid w:val="0"/>
                <w:sz w:val="20"/>
                <w:szCs w:val="20"/>
              </w:rPr>
            </w:pPr>
          </w:p>
        </w:tc>
        <w:tc>
          <w:tcPr>
            <w:tcW w:w="2370" w:type="dxa"/>
          </w:tcPr>
          <w:p w14:paraId="5D64542D" w14:textId="6CFE1A63" w:rsidR="00271044" w:rsidRPr="00271044" w:rsidRDefault="00271044" w:rsidP="00271044">
            <w:pPr>
              <w:pStyle w:val="Dates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 xml:space="preserve">Sep </w:t>
            </w:r>
            <w:r w:rsidRPr="000A2620">
              <w:rPr>
                <w:rFonts w:ascii="Calibri" w:hAnsi="Calibri"/>
                <w:sz w:val="18"/>
                <w:szCs w:val="18"/>
              </w:rPr>
              <w:t>2002 – Jun</w:t>
            </w:r>
            <w:r>
              <w:rPr>
                <w:rFonts w:ascii="Calibri" w:hAnsi="Calibri"/>
                <w:sz w:val="18"/>
                <w:szCs w:val="18"/>
              </w:rPr>
              <w:t xml:space="preserve"> </w:t>
            </w:r>
            <w:r w:rsidRPr="000A2620">
              <w:rPr>
                <w:rFonts w:ascii="Calibri" w:hAnsi="Calibri"/>
                <w:sz w:val="18"/>
                <w:szCs w:val="18"/>
              </w:rPr>
              <w:t>2006</w:t>
            </w:r>
          </w:p>
        </w:tc>
      </w:tr>
    </w:tbl>
    <w:p w14:paraId="55898487" w14:textId="77777777" w:rsidR="008E18D5" w:rsidRPr="008C354B" w:rsidRDefault="008E18D5" w:rsidP="00E55751">
      <w:pPr>
        <w:rPr>
          <w:rFonts w:ascii="Calibri" w:hAnsi="Calibri"/>
          <w:sz w:val="20"/>
          <w:szCs w:val="20"/>
        </w:rPr>
      </w:pPr>
    </w:p>
    <w:sectPr w:rsidR="008E18D5" w:rsidRPr="008C354B" w:rsidSect="003C7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77610"/>
    <w:multiLevelType w:val="hybridMultilevel"/>
    <w:tmpl w:val="209AF71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AB4CC5"/>
    <w:multiLevelType w:val="hybridMultilevel"/>
    <w:tmpl w:val="505C4FCA"/>
    <w:lvl w:ilvl="0" w:tplc="A3C2F032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2B607C"/>
    <w:multiLevelType w:val="hybridMultilevel"/>
    <w:tmpl w:val="52A4D9E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9E4D12"/>
    <w:multiLevelType w:val="hybridMultilevel"/>
    <w:tmpl w:val="27C2B740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37071EC"/>
    <w:multiLevelType w:val="hybridMultilevel"/>
    <w:tmpl w:val="628AB9E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91A1BAD"/>
    <w:multiLevelType w:val="hybridMultilevel"/>
    <w:tmpl w:val="91E22FE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46127196">
    <w:abstractNumId w:val="1"/>
  </w:num>
  <w:num w:numId="2" w16cid:durableId="1138767887">
    <w:abstractNumId w:val="4"/>
  </w:num>
  <w:num w:numId="3" w16cid:durableId="308218819">
    <w:abstractNumId w:val="0"/>
  </w:num>
  <w:num w:numId="4" w16cid:durableId="2002269666">
    <w:abstractNumId w:val="3"/>
  </w:num>
  <w:num w:numId="5" w16cid:durableId="880703867">
    <w:abstractNumId w:val="2"/>
  </w:num>
  <w:num w:numId="6" w16cid:durableId="719019289">
    <w:abstractNumId w:val="5"/>
  </w:num>
  <w:num w:numId="7" w16cid:durableId="603684828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ED8"/>
    <w:rsid w:val="000022EB"/>
    <w:rsid w:val="00022127"/>
    <w:rsid w:val="000431DC"/>
    <w:rsid w:val="00047FDB"/>
    <w:rsid w:val="0005595A"/>
    <w:rsid w:val="0005708A"/>
    <w:rsid w:val="00060CEE"/>
    <w:rsid w:val="00075E73"/>
    <w:rsid w:val="00082B3A"/>
    <w:rsid w:val="0009326B"/>
    <w:rsid w:val="00094697"/>
    <w:rsid w:val="00096418"/>
    <w:rsid w:val="000A2620"/>
    <w:rsid w:val="000D3770"/>
    <w:rsid w:val="000F600E"/>
    <w:rsid w:val="0010077D"/>
    <w:rsid w:val="00122699"/>
    <w:rsid w:val="00131A3A"/>
    <w:rsid w:val="00141A36"/>
    <w:rsid w:val="001426D1"/>
    <w:rsid w:val="00142CBD"/>
    <w:rsid w:val="0014463A"/>
    <w:rsid w:val="00165EBB"/>
    <w:rsid w:val="00176CFA"/>
    <w:rsid w:val="00185F56"/>
    <w:rsid w:val="00195D33"/>
    <w:rsid w:val="00197A1A"/>
    <w:rsid w:val="001C0389"/>
    <w:rsid w:val="001D5457"/>
    <w:rsid w:val="001E3009"/>
    <w:rsid w:val="001F457F"/>
    <w:rsid w:val="00200D3B"/>
    <w:rsid w:val="00207A12"/>
    <w:rsid w:val="00221127"/>
    <w:rsid w:val="0022180E"/>
    <w:rsid w:val="002467A4"/>
    <w:rsid w:val="00247104"/>
    <w:rsid w:val="00260DC5"/>
    <w:rsid w:val="00271044"/>
    <w:rsid w:val="00281482"/>
    <w:rsid w:val="002911C8"/>
    <w:rsid w:val="002C0503"/>
    <w:rsid w:val="002C1AA8"/>
    <w:rsid w:val="002C3083"/>
    <w:rsid w:val="002C3B9B"/>
    <w:rsid w:val="002D24A5"/>
    <w:rsid w:val="002E3ED8"/>
    <w:rsid w:val="002F1844"/>
    <w:rsid w:val="002F7BF6"/>
    <w:rsid w:val="00301257"/>
    <w:rsid w:val="00304066"/>
    <w:rsid w:val="00310368"/>
    <w:rsid w:val="00331AB0"/>
    <w:rsid w:val="003378F3"/>
    <w:rsid w:val="00341408"/>
    <w:rsid w:val="003517F4"/>
    <w:rsid w:val="00361AFB"/>
    <w:rsid w:val="0036316F"/>
    <w:rsid w:val="00365709"/>
    <w:rsid w:val="00365FC5"/>
    <w:rsid w:val="0037004D"/>
    <w:rsid w:val="003738FA"/>
    <w:rsid w:val="00374E86"/>
    <w:rsid w:val="00392944"/>
    <w:rsid w:val="00395A9F"/>
    <w:rsid w:val="003A0EEB"/>
    <w:rsid w:val="003B77FA"/>
    <w:rsid w:val="003C0040"/>
    <w:rsid w:val="003C7357"/>
    <w:rsid w:val="003F5303"/>
    <w:rsid w:val="003F5F70"/>
    <w:rsid w:val="00406AFB"/>
    <w:rsid w:val="00441C98"/>
    <w:rsid w:val="0044725E"/>
    <w:rsid w:val="004727D7"/>
    <w:rsid w:val="004827F6"/>
    <w:rsid w:val="004A7BD5"/>
    <w:rsid w:val="004B08F6"/>
    <w:rsid w:val="004B52D1"/>
    <w:rsid w:val="004B748B"/>
    <w:rsid w:val="00522FC1"/>
    <w:rsid w:val="00533BEA"/>
    <w:rsid w:val="00535042"/>
    <w:rsid w:val="0055606B"/>
    <w:rsid w:val="00557C55"/>
    <w:rsid w:val="00563FC9"/>
    <w:rsid w:val="00583DE5"/>
    <w:rsid w:val="005A08A8"/>
    <w:rsid w:val="005A29BA"/>
    <w:rsid w:val="005B4860"/>
    <w:rsid w:val="005C3A1D"/>
    <w:rsid w:val="005C450F"/>
    <w:rsid w:val="005C5D33"/>
    <w:rsid w:val="005D1CAE"/>
    <w:rsid w:val="005E16A6"/>
    <w:rsid w:val="005E7FE1"/>
    <w:rsid w:val="006224BD"/>
    <w:rsid w:val="006245BB"/>
    <w:rsid w:val="00645021"/>
    <w:rsid w:val="00646BA4"/>
    <w:rsid w:val="006962EF"/>
    <w:rsid w:val="006C32C9"/>
    <w:rsid w:val="006D2A9E"/>
    <w:rsid w:val="006D32AF"/>
    <w:rsid w:val="006D45C5"/>
    <w:rsid w:val="006E2432"/>
    <w:rsid w:val="006F2DF7"/>
    <w:rsid w:val="006F3855"/>
    <w:rsid w:val="00707DB7"/>
    <w:rsid w:val="00715E41"/>
    <w:rsid w:val="00742EB1"/>
    <w:rsid w:val="007557DB"/>
    <w:rsid w:val="00761208"/>
    <w:rsid w:val="00766B43"/>
    <w:rsid w:val="00773F2C"/>
    <w:rsid w:val="00774B68"/>
    <w:rsid w:val="00780EEC"/>
    <w:rsid w:val="00785004"/>
    <w:rsid w:val="00785BA9"/>
    <w:rsid w:val="00790D50"/>
    <w:rsid w:val="0079596C"/>
    <w:rsid w:val="007A2F12"/>
    <w:rsid w:val="007B6FF9"/>
    <w:rsid w:val="007D0DF1"/>
    <w:rsid w:val="007D7618"/>
    <w:rsid w:val="007E5DED"/>
    <w:rsid w:val="007F1FC2"/>
    <w:rsid w:val="007F2C47"/>
    <w:rsid w:val="00801DC5"/>
    <w:rsid w:val="00822589"/>
    <w:rsid w:val="00823C9C"/>
    <w:rsid w:val="00827C58"/>
    <w:rsid w:val="008744DE"/>
    <w:rsid w:val="00874DD4"/>
    <w:rsid w:val="00875D87"/>
    <w:rsid w:val="0088626C"/>
    <w:rsid w:val="00893B83"/>
    <w:rsid w:val="00896038"/>
    <w:rsid w:val="008961B4"/>
    <w:rsid w:val="008A359C"/>
    <w:rsid w:val="008B23A2"/>
    <w:rsid w:val="008C02F5"/>
    <w:rsid w:val="008C175D"/>
    <w:rsid w:val="008C2A42"/>
    <w:rsid w:val="008C354B"/>
    <w:rsid w:val="008C3FBF"/>
    <w:rsid w:val="008C50B6"/>
    <w:rsid w:val="008C7501"/>
    <w:rsid w:val="008D0F48"/>
    <w:rsid w:val="008D370A"/>
    <w:rsid w:val="008E18D5"/>
    <w:rsid w:val="00901F06"/>
    <w:rsid w:val="009020CA"/>
    <w:rsid w:val="0090731C"/>
    <w:rsid w:val="00907793"/>
    <w:rsid w:val="00912725"/>
    <w:rsid w:val="00917389"/>
    <w:rsid w:val="00926ED6"/>
    <w:rsid w:val="009360CE"/>
    <w:rsid w:val="0094630B"/>
    <w:rsid w:val="009513A0"/>
    <w:rsid w:val="009548CA"/>
    <w:rsid w:val="00964AA8"/>
    <w:rsid w:val="00976C45"/>
    <w:rsid w:val="00987217"/>
    <w:rsid w:val="009A06F2"/>
    <w:rsid w:val="009A5A63"/>
    <w:rsid w:val="009B2AAA"/>
    <w:rsid w:val="009C06C6"/>
    <w:rsid w:val="009C40ED"/>
    <w:rsid w:val="009C6B25"/>
    <w:rsid w:val="009C730A"/>
    <w:rsid w:val="009D1A28"/>
    <w:rsid w:val="009F33C7"/>
    <w:rsid w:val="00A00DB8"/>
    <w:rsid w:val="00A028F4"/>
    <w:rsid w:val="00A07D6A"/>
    <w:rsid w:val="00A1213F"/>
    <w:rsid w:val="00A238DD"/>
    <w:rsid w:val="00A343C8"/>
    <w:rsid w:val="00A6607D"/>
    <w:rsid w:val="00A84E65"/>
    <w:rsid w:val="00A94BEB"/>
    <w:rsid w:val="00AA2D9C"/>
    <w:rsid w:val="00AC5A7B"/>
    <w:rsid w:val="00AE1F10"/>
    <w:rsid w:val="00AF1168"/>
    <w:rsid w:val="00AF2D70"/>
    <w:rsid w:val="00B11551"/>
    <w:rsid w:val="00B307E5"/>
    <w:rsid w:val="00B37A74"/>
    <w:rsid w:val="00B43D66"/>
    <w:rsid w:val="00B54803"/>
    <w:rsid w:val="00B637DE"/>
    <w:rsid w:val="00B64961"/>
    <w:rsid w:val="00B76350"/>
    <w:rsid w:val="00B8266B"/>
    <w:rsid w:val="00B828F9"/>
    <w:rsid w:val="00B83522"/>
    <w:rsid w:val="00B90614"/>
    <w:rsid w:val="00B91CC1"/>
    <w:rsid w:val="00B92CB7"/>
    <w:rsid w:val="00B9798B"/>
    <w:rsid w:val="00BA5ED8"/>
    <w:rsid w:val="00BB166E"/>
    <w:rsid w:val="00BB204C"/>
    <w:rsid w:val="00BB2D72"/>
    <w:rsid w:val="00BB4F54"/>
    <w:rsid w:val="00BC278E"/>
    <w:rsid w:val="00BC36B5"/>
    <w:rsid w:val="00BE1BA0"/>
    <w:rsid w:val="00BF20FD"/>
    <w:rsid w:val="00C069B4"/>
    <w:rsid w:val="00C10C5C"/>
    <w:rsid w:val="00C302EE"/>
    <w:rsid w:val="00C452C6"/>
    <w:rsid w:val="00C76165"/>
    <w:rsid w:val="00C84B7C"/>
    <w:rsid w:val="00CA3780"/>
    <w:rsid w:val="00CA5E5D"/>
    <w:rsid w:val="00CB549E"/>
    <w:rsid w:val="00CC2F3B"/>
    <w:rsid w:val="00CD22BE"/>
    <w:rsid w:val="00CF45B2"/>
    <w:rsid w:val="00D142A3"/>
    <w:rsid w:val="00D2773A"/>
    <w:rsid w:val="00D401BE"/>
    <w:rsid w:val="00D43A27"/>
    <w:rsid w:val="00D44282"/>
    <w:rsid w:val="00D449BA"/>
    <w:rsid w:val="00D4662D"/>
    <w:rsid w:val="00D47623"/>
    <w:rsid w:val="00D56DE4"/>
    <w:rsid w:val="00D64AED"/>
    <w:rsid w:val="00D720EA"/>
    <w:rsid w:val="00D91588"/>
    <w:rsid w:val="00D97489"/>
    <w:rsid w:val="00D97C41"/>
    <w:rsid w:val="00DA4F77"/>
    <w:rsid w:val="00DD3185"/>
    <w:rsid w:val="00DD525A"/>
    <w:rsid w:val="00DD6FA5"/>
    <w:rsid w:val="00DE7766"/>
    <w:rsid w:val="00DE7CCB"/>
    <w:rsid w:val="00E002BD"/>
    <w:rsid w:val="00E00CF4"/>
    <w:rsid w:val="00E04FF7"/>
    <w:rsid w:val="00E177F2"/>
    <w:rsid w:val="00E266FE"/>
    <w:rsid w:val="00E27734"/>
    <w:rsid w:val="00E33FCE"/>
    <w:rsid w:val="00E460E5"/>
    <w:rsid w:val="00E47B85"/>
    <w:rsid w:val="00E55751"/>
    <w:rsid w:val="00E62268"/>
    <w:rsid w:val="00E6502B"/>
    <w:rsid w:val="00E65F62"/>
    <w:rsid w:val="00E75825"/>
    <w:rsid w:val="00E95339"/>
    <w:rsid w:val="00EA3BFD"/>
    <w:rsid w:val="00EA3D76"/>
    <w:rsid w:val="00EB5BDD"/>
    <w:rsid w:val="00EE4273"/>
    <w:rsid w:val="00EF1491"/>
    <w:rsid w:val="00EF7B5C"/>
    <w:rsid w:val="00F01920"/>
    <w:rsid w:val="00F219A3"/>
    <w:rsid w:val="00F36AF8"/>
    <w:rsid w:val="00F37BF7"/>
    <w:rsid w:val="00F41972"/>
    <w:rsid w:val="00F454FC"/>
    <w:rsid w:val="00F510D1"/>
    <w:rsid w:val="00F606DC"/>
    <w:rsid w:val="00F7207C"/>
    <w:rsid w:val="00F75608"/>
    <w:rsid w:val="00F93424"/>
    <w:rsid w:val="00FD1925"/>
    <w:rsid w:val="00FD3912"/>
    <w:rsid w:val="00FD66E0"/>
    <w:rsid w:val="00FF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1428"/>
  <w15:docId w15:val="{049A0347-49DA-4E0E-BD81-6F63EABB3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7766"/>
    <w:pPr>
      <w:spacing w:line="220" w:lineRule="exact"/>
    </w:pPr>
    <w:rPr>
      <w:rFonts w:ascii="Tahoma" w:hAnsi="Tahoma"/>
      <w:spacing w:val="10"/>
      <w:sz w:val="16"/>
      <w:szCs w:val="16"/>
    </w:rPr>
  </w:style>
  <w:style w:type="paragraph" w:styleId="Heading1">
    <w:name w:val="heading 1"/>
    <w:basedOn w:val="Normal"/>
    <w:next w:val="Normal"/>
    <w:link w:val="Heading1Char"/>
    <w:qFormat/>
    <w:rsid w:val="00DE7766"/>
    <w:pPr>
      <w:spacing w:before="80" w:after="60"/>
      <w:outlineLvl w:val="0"/>
    </w:pPr>
    <w:rPr>
      <w:caps/>
    </w:rPr>
  </w:style>
  <w:style w:type="paragraph" w:styleId="Heading2">
    <w:name w:val="heading 2"/>
    <w:basedOn w:val="Heading1"/>
    <w:next w:val="Normal"/>
    <w:qFormat/>
    <w:rsid w:val="00DE7766"/>
    <w:pPr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D9748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D4662D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E7766"/>
    <w:rPr>
      <w:rFonts w:cs="Tahoma"/>
    </w:rPr>
  </w:style>
  <w:style w:type="paragraph" w:customStyle="1" w:styleId="E-mailaddress">
    <w:name w:val="E-mail address"/>
    <w:basedOn w:val="Normal"/>
    <w:rsid w:val="00DE7766"/>
    <w:pPr>
      <w:spacing w:after="200"/>
    </w:pPr>
  </w:style>
  <w:style w:type="character" w:customStyle="1" w:styleId="bulletedlistChar">
    <w:name w:val="bulleted list Char"/>
    <w:basedOn w:val="DefaultParagraphFont"/>
    <w:link w:val="bulletedlist"/>
    <w:rsid w:val="009A5A63"/>
    <w:rPr>
      <w:rFonts w:ascii="Tahoma" w:hAnsi="Tahoma"/>
      <w:spacing w:val="10"/>
      <w:sz w:val="16"/>
      <w:szCs w:val="16"/>
    </w:rPr>
  </w:style>
  <w:style w:type="paragraph" w:customStyle="1" w:styleId="Dates">
    <w:name w:val="Dates"/>
    <w:basedOn w:val="Normal"/>
    <w:rsid w:val="002911C8"/>
    <w:pPr>
      <w:spacing w:before="40"/>
      <w:jc w:val="right"/>
    </w:pPr>
  </w:style>
  <w:style w:type="paragraph" w:customStyle="1" w:styleId="Location">
    <w:name w:val="Location"/>
    <w:basedOn w:val="Normal"/>
    <w:link w:val="LocationChar"/>
    <w:rsid w:val="002911C8"/>
    <w:rPr>
      <w:i/>
    </w:rPr>
  </w:style>
  <w:style w:type="character" w:customStyle="1" w:styleId="LocationChar">
    <w:name w:val="Location Char"/>
    <w:basedOn w:val="DefaultParagraphFont"/>
    <w:link w:val="Location"/>
    <w:rsid w:val="00D97489"/>
    <w:rPr>
      <w:rFonts w:ascii="Tahoma" w:hAnsi="Tahoma"/>
      <w:i/>
      <w:spacing w:val="10"/>
      <w:sz w:val="16"/>
      <w:szCs w:val="16"/>
      <w:lang w:val="en-US" w:eastAsia="en-US" w:bidi="ar-SA"/>
    </w:rPr>
  </w:style>
  <w:style w:type="paragraph" w:customStyle="1" w:styleId="Text">
    <w:name w:val="Text"/>
    <w:basedOn w:val="Normal"/>
    <w:link w:val="TextCharChar"/>
    <w:rsid w:val="00D449BA"/>
    <w:pPr>
      <w:spacing w:before="40" w:after="240"/>
    </w:pPr>
  </w:style>
  <w:style w:type="character" w:customStyle="1" w:styleId="TextCharChar">
    <w:name w:val="Text Char Char"/>
    <w:basedOn w:val="DefaultParagraphFont"/>
    <w:link w:val="Text"/>
    <w:rsid w:val="00D449BA"/>
    <w:rPr>
      <w:rFonts w:ascii="Tahoma" w:hAnsi="Tahoma"/>
      <w:spacing w:val="10"/>
      <w:sz w:val="16"/>
      <w:szCs w:val="16"/>
      <w:lang w:val="en-US" w:eastAsia="en-US" w:bidi="ar-SA"/>
    </w:rPr>
  </w:style>
  <w:style w:type="paragraph" w:customStyle="1" w:styleId="bulletedlist">
    <w:name w:val="bulleted list"/>
    <w:basedOn w:val="Normal"/>
    <w:link w:val="bulletedlistChar"/>
    <w:rsid w:val="00F510D1"/>
    <w:pPr>
      <w:numPr>
        <w:numId w:val="1"/>
      </w:numPr>
      <w:spacing w:before="40" w:after="80"/>
    </w:pPr>
  </w:style>
  <w:style w:type="paragraph" w:styleId="Title">
    <w:name w:val="Title"/>
    <w:basedOn w:val="Normal"/>
    <w:link w:val="TitleChar"/>
    <w:qFormat/>
    <w:rsid w:val="000022EB"/>
    <w:pPr>
      <w:spacing w:before="40"/>
    </w:pPr>
    <w:rPr>
      <w:b/>
    </w:rPr>
  </w:style>
  <w:style w:type="character" w:customStyle="1" w:styleId="TitleChar">
    <w:name w:val="Title Char"/>
    <w:basedOn w:val="DefaultParagraphFont"/>
    <w:link w:val="Title"/>
    <w:rsid w:val="000022EB"/>
    <w:rPr>
      <w:rFonts w:ascii="Tahoma" w:hAnsi="Tahoma"/>
      <w:b/>
      <w:spacing w:val="10"/>
      <w:sz w:val="16"/>
      <w:szCs w:val="16"/>
      <w:lang w:val="en-US" w:eastAsia="en-US" w:bidi="ar-SA"/>
    </w:rPr>
  </w:style>
  <w:style w:type="paragraph" w:customStyle="1" w:styleId="bulletedlistlastline">
    <w:name w:val="bulleted list last line"/>
    <w:basedOn w:val="bulletedlist"/>
    <w:link w:val="bulletedlistlastlineChar"/>
    <w:rsid w:val="00D449BA"/>
    <w:pPr>
      <w:spacing w:after="240"/>
    </w:pPr>
    <w:rPr>
      <w:szCs w:val="20"/>
    </w:rPr>
  </w:style>
  <w:style w:type="character" w:customStyle="1" w:styleId="bulletedlistlastlineChar">
    <w:name w:val="bulleted list last line Char"/>
    <w:basedOn w:val="bulletedlistChar"/>
    <w:link w:val="bulletedlistlastline"/>
    <w:rsid w:val="009A5A63"/>
    <w:rPr>
      <w:rFonts w:ascii="Tahoma" w:hAnsi="Tahoma"/>
      <w:spacing w:val="10"/>
      <w:sz w:val="16"/>
      <w:szCs w:val="16"/>
    </w:rPr>
  </w:style>
  <w:style w:type="character" w:styleId="Hyperlink">
    <w:name w:val="Hyperlink"/>
    <w:basedOn w:val="DefaultParagraphFont"/>
    <w:rsid w:val="00392944"/>
    <w:rPr>
      <w:color w:val="00C8C3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392944"/>
    <w:rPr>
      <w:rFonts w:ascii="Tahoma" w:hAnsi="Tahoma"/>
      <w:caps/>
      <w:spacing w:val="10"/>
      <w:sz w:val="16"/>
      <w:szCs w:val="16"/>
    </w:rPr>
  </w:style>
  <w:style w:type="paragraph" w:customStyle="1" w:styleId="Achievement">
    <w:name w:val="Achievement"/>
    <w:basedOn w:val="E-mailaddress"/>
    <w:next w:val="BalloonText"/>
    <w:rsid w:val="00761208"/>
  </w:style>
  <w:style w:type="paragraph" w:styleId="BodyText">
    <w:name w:val="Body Text"/>
    <w:basedOn w:val="Normal"/>
    <w:link w:val="BodyTextChar"/>
    <w:rsid w:val="00761208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761208"/>
    <w:rPr>
      <w:rFonts w:ascii="Tahoma" w:hAnsi="Tahoma"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533BEA"/>
    <w:pPr>
      <w:ind w:left="720"/>
      <w:contextualSpacing/>
    </w:pPr>
  </w:style>
  <w:style w:type="character" w:styleId="FollowedHyperlink">
    <w:name w:val="FollowedHyperlink"/>
    <w:basedOn w:val="DefaultParagraphFont"/>
    <w:semiHidden/>
    <w:unhideWhenUsed/>
    <w:rsid w:val="00EA3BFD"/>
    <w:rPr>
      <w:color w:val="A116E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F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5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ar\AppData\Roaming\Microsoft\Templates\CSC.dotx" TargetMode="External"/></Relationships>
</file>

<file path=word/theme/theme1.xml><?xml version="1.0" encoding="utf-8"?>
<a:theme xmlns:a="http://schemas.openxmlformats.org/drawingml/2006/main" name="Office Theme">
  <a:themeElements>
    <a:clrScheme name="Technic">
      <a:dk1>
        <a:sysClr val="windowText" lastClr="000000"/>
      </a:dk1>
      <a:lt1>
        <a:sysClr val="window" lastClr="FFFFFF"/>
      </a:lt1>
      <a:dk2>
        <a:srgbClr val="3B3B3B"/>
      </a:dk2>
      <a:lt2>
        <a:srgbClr val="D4D2D0"/>
      </a:lt2>
      <a:accent1>
        <a:srgbClr val="6EA0B0"/>
      </a:accent1>
      <a:accent2>
        <a:srgbClr val="CCAF0A"/>
      </a:accent2>
      <a:accent3>
        <a:srgbClr val="8D89A4"/>
      </a:accent3>
      <a:accent4>
        <a:srgbClr val="748560"/>
      </a:accent4>
      <a:accent5>
        <a:srgbClr val="9E9273"/>
      </a:accent5>
      <a:accent6>
        <a:srgbClr val="7E848D"/>
      </a:accent6>
      <a:hlink>
        <a:srgbClr val="00C8C3"/>
      </a:hlink>
      <a:folHlink>
        <a:srgbClr val="A116E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170BDC-2F65-4AD6-8E7E-303EC2492B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260729-1E8F-48DF-9B09-7300673F9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CSC.dotx</Template>
  <TotalTime>1543</TotalTime>
  <Pages>1</Pages>
  <Words>1023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Saber</dc:creator>
  <cp:keywords/>
  <dc:description/>
  <cp:lastModifiedBy>Khaled Abdallah</cp:lastModifiedBy>
  <cp:revision>27</cp:revision>
  <cp:lastPrinted>2022-10-12T17:25:00Z</cp:lastPrinted>
  <dcterms:created xsi:type="dcterms:W3CDTF">2013-10-13T12:35:00Z</dcterms:created>
  <dcterms:modified xsi:type="dcterms:W3CDTF">2025-03-18T12:09:00Z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TC300091419990</vt:lpwstr>
  </property>
</Properties>
</file>