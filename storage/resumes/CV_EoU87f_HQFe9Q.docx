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EFCA1C" w14:textId="4E5A3974" w:rsidR="00F41BEE" w:rsidRDefault="005849F6" w:rsidP="009F2912">
      <w:pPr>
        <w:pStyle w:val="Title"/>
      </w:pPr>
      <w:r>
        <w:t>Jonathon</w:t>
      </w:r>
      <w:r w:rsidR="00DB22DA">
        <w:t xml:space="preserve"> </w:t>
      </w:r>
      <w:proofErr w:type="spellStart"/>
      <w:r w:rsidR="00F60323">
        <w:t>Neyerlin</w:t>
      </w:r>
      <w:proofErr w:type="spellEnd"/>
    </w:p>
    <w:p w14:paraId="3A2977FA" w14:textId="2824C221" w:rsidR="00F41BEE" w:rsidRPr="00C75EB1" w:rsidRDefault="00C75EB1" w:rsidP="00C75EB1">
      <w:pPr>
        <w:rPr>
          <w:sz w:val="28"/>
        </w:rPr>
      </w:pPr>
      <w:r w:rsidRPr="00C75EB1">
        <w:rPr>
          <w:sz w:val="28"/>
        </w:rPr>
        <w:t>Senior Full Stack .</w:t>
      </w:r>
      <w:r>
        <w:rPr>
          <w:sz w:val="28"/>
        </w:rPr>
        <w:t>NET</w:t>
      </w:r>
      <w:r w:rsidRPr="00C75EB1">
        <w:rPr>
          <w:sz w:val="28"/>
        </w:rPr>
        <w:t xml:space="preserve"> Developer</w:t>
      </w:r>
    </w:p>
    <w:p w14:paraId="046627B1" w14:textId="382B0455" w:rsidR="00003455" w:rsidRPr="002A3E96" w:rsidRDefault="007E02E7" w:rsidP="003B0071">
      <w:pPr>
        <w:pStyle w:val="Heading1"/>
        <w:jc w:val="both"/>
        <w:rPr>
          <w:rFonts w:asciiTheme="minorHAnsi" w:hAnsiTheme="minorHAnsi" w:cstheme="minorHAnsi"/>
          <w:sz w:val="22"/>
        </w:rPr>
      </w:pPr>
      <w:r w:rsidRPr="002A3E96">
        <w:rPr>
          <w:rFonts w:asciiTheme="minorHAnsi" w:hAnsiTheme="minorHAnsi" w:cstheme="minorHAnsi"/>
          <w:sz w:val="22"/>
        </w:rPr>
        <w:t>Buffalo</w:t>
      </w:r>
      <w:r w:rsidR="007243FD" w:rsidRPr="002A3E96">
        <w:rPr>
          <w:rFonts w:asciiTheme="minorHAnsi" w:hAnsiTheme="minorHAnsi" w:cstheme="minorHAnsi"/>
          <w:sz w:val="22"/>
        </w:rPr>
        <w:t xml:space="preserve">, </w:t>
      </w:r>
      <w:r w:rsidRPr="002A3E96">
        <w:rPr>
          <w:rFonts w:asciiTheme="minorHAnsi" w:hAnsiTheme="minorHAnsi" w:cstheme="minorHAnsi"/>
          <w:sz w:val="22"/>
        </w:rPr>
        <w:t>New York</w:t>
      </w:r>
      <w:r w:rsidR="003B0071">
        <w:rPr>
          <w:rFonts w:asciiTheme="minorHAnsi" w:hAnsiTheme="minorHAnsi" w:cstheme="minorHAnsi"/>
          <w:sz w:val="22"/>
        </w:rPr>
        <w:tab/>
      </w:r>
      <w:r w:rsidR="001759A6">
        <w:rPr>
          <w:rFonts w:asciiTheme="minorHAnsi" w:hAnsiTheme="minorHAnsi" w:cstheme="minorHAnsi"/>
          <w:sz w:val="22"/>
        </w:rPr>
        <w:t>(</w:t>
      </w:r>
      <w:r w:rsidR="002A3E96">
        <w:rPr>
          <w:rFonts w:asciiTheme="minorHAnsi" w:hAnsiTheme="minorHAnsi" w:cstheme="minorHAnsi"/>
          <w:sz w:val="22"/>
        </w:rPr>
        <w:t>7</w:t>
      </w:r>
      <w:r w:rsidR="001759A6">
        <w:rPr>
          <w:rFonts w:asciiTheme="minorHAnsi" w:hAnsiTheme="minorHAnsi" w:cstheme="minorHAnsi"/>
          <w:sz w:val="22"/>
        </w:rPr>
        <w:t>16)</w:t>
      </w:r>
      <w:r w:rsidR="002A3E96">
        <w:rPr>
          <w:rFonts w:asciiTheme="minorHAnsi" w:hAnsiTheme="minorHAnsi" w:cstheme="minorHAnsi"/>
          <w:sz w:val="22"/>
        </w:rPr>
        <w:t xml:space="preserve"> </w:t>
      </w:r>
      <w:r w:rsidR="001759A6">
        <w:rPr>
          <w:rFonts w:asciiTheme="minorHAnsi" w:hAnsiTheme="minorHAnsi" w:cstheme="minorHAnsi"/>
          <w:sz w:val="22"/>
        </w:rPr>
        <w:t>303</w:t>
      </w:r>
      <w:r w:rsidR="002A3E96">
        <w:rPr>
          <w:rFonts w:asciiTheme="minorHAnsi" w:hAnsiTheme="minorHAnsi" w:cstheme="minorHAnsi"/>
          <w:sz w:val="22"/>
        </w:rPr>
        <w:t xml:space="preserve"> </w:t>
      </w:r>
      <w:r w:rsidR="001759A6">
        <w:rPr>
          <w:rFonts w:asciiTheme="minorHAnsi" w:hAnsiTheme="minorHAnsi" w:cstheme="minorHAnsi"/>
          <w:sz w:val="22"/>
        </w:rPr>
        <w:t>3090</w:t>
      </w:r>
      <w:r w:rsidR="003B0071">
        <w:rPr>
          <w:rFonts w:asciiTheme="minorHAnsi" w:hAnsiTheme="minorHAnsi" w:cstheme="minorHAnsi"/>
          <w:sz w:val="22"/>
        </w:rPr>
        <w:tab/>
      </w:r>
      <w:r w:rsidR="001759A6">
        <w:rPr>
          <w:rFonts w:asciiTheme="minorHAnsi" w:hAnsiTheme="minorHAnsi" w:cstheme="minorHAnsi"/>
          <w:sz w:val="22"/>
        </w:rPr>
        <w:tab/>
      </w:r>
      <w:r w:rsidR="003C376B" w:rsidRPr="003C376B">
        <w:rPr>
          <w:rFonts w:asciiTheme="minorHAnsi" w:hAnsiTheme="minorHAnsi" w:cstheme="minorHAnsi"/>
          <w:sz w:val="22"/>
        </w:rPr>
        <w:t>jonathonneyerlin@gmail.com</w:t>
      </w:r>
      <w:bookmarkStart w:id="0" w:name="_GoBack"/>
      <w:bookmarkEnd w:id="0"/>
      <w:r w:rsidR="003B0071">
        <w:rPr>
          <w:rFonts w:asciiTheme="minorHAnsi" w:hAnsiTheme="minorHAnsi" w:cstheme="minorHAnsi"/>
          <w:sz w:val="22"/>
        </w:rPr>
        <w:tab/>
      </w:r>
      <w:r w:rsidR="003B0071">
        <w:rPr>
          <w:rFonts w:asciiTheme="minorHAnsi" w:hAnsiTheme="minorHAnsi" w:cstheme="minorHAnsi"/>
          <w:sz w:val="22"/>
        </w:rPr>
        <w:tab/>
      </w:r>
      <w:r w:rsidR="003B0071" w:rsidRPr="003B0071">
        <w:rPr>
          <w:rFonts w:asciiTheme="minorHAnsi" w:hAnsiTheme="minorHAnsi" w:cstheme="minorHAnsi"/>
          <w:sz w:val="22"/>
        </w:rPr>
        <w:t>linkedin.com/in/</w:t>
      </w:r>
      <w:proofErr w:type="spellStart"/>
      <w:r w:rsidR="003B0071" w:rsidRPr="003B0071">
        <w:rPr>
          <w:rFonts w:asciiTheme="minorHAnsi" w:hAnsiTheme="minorHAnsi" w:cstheme="minorHAnsi"/>
          <w:sz w:val="22"/>
        </w:rPr>
        <w:t>jntnyl</w:t>
      </w:r>
      <w:proofErr w:type="spellEnd"/>
      <w:r w:rsidR="003B0071" w:rsidRPr="003B0071">
        <w:rPr>
          <w:rFonts w:asciiTheme="minorHAnsi" w:hAnsiTheme="minorHAnsi" w:cstheme="minorHAnsi"/>
          <w:sz w:val="22"/>
        </w:rPr>
        <w:t>/</w:t>
      </w:r>
    </w:p>
    <w:p w14:paraId="5E0D64A0" w14:textId="77777777" w:rsidR="00F41BEE" w:rsidRDefault="001E6E86" w:rsidP="006E0605">
      <w:pPr>
        <w:pStyle w:val="Heading1"/>
      </w:pPr>
      <w:sdt>
        <w:sdtPr>
          <w:id w:val="-736782104"/>
          <w:placeholder>
            <w:docPart w:val="6FBD4B8641C148BB829542869C411B3C"/>
          </w:placeholder>
          <w:temporary/>
          <w:showingPlcHdr/>
          <w15:appearance w15:val="hidden"/>
        </w:sdtPr>
        <w:sdtEndPr/>
        <w:sdtContent>
          <w:r w:rsidR="00F41BEE">
            <w:t>Objective</w:t>
          </w:r>
        </w:sdtContent>
      </w:sdt>
    </w:p>
    <w:p w14:paraId="42DA3839" w14:textId="77777777" w:rsidR="00003455" w:rsidRPr="00003455" w:rsidRDefault="00003455" w:rsidP="00003455">
      <w:pPr>
        <w:spacing w:line="168" w:lineRule="auto"/>
        <w:rPr>
          <w:sz w:val="10"/>
          <w:szCs w:val="12"/>
        </w:rPr>
      </w:pPr>
      <w:r w:rsidRPr="00003455">
        <w:rPr>
          <w:noProof/>
          <w:sz w:val="10"/>
          <w:szCs w:val="12"/>
          <w:lang w:eastAsia="en-US"/>
        </w:rPr>
        <mc:AlternateContent>
          <mc:Choice Requires="wps">
            <w:drawing>
              <wp:inline distT="0" distB="0" distL="0" distR="0" wp14:anchorId="13C7B3C5" wp14:editId="7E0EFD99">
                <wp:extent cx="6772275" cy="28575"/>
                <wp:effectExtent l="0" t="0" r="28575" b="28575"/>
                <wp:docPr id="1871348183" name="Straight Connector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72275" cy="28575"/>
                        </a:xfrm>
                        <a:prstGeom prst="line">
                          <a:avLst/>
                        </a:prstGeom>
                        <a:noFill/>
                        <a:ln w="12700" cap="flat" cmpd="sng" algn="ctr">
                          <a:solidFill>
                            <a:schemeClr val="tx1"/>
                          </a:solidFill>
                          <a:prstDash val="solid"/>
                          <a:miter lim="800000"/>
                        </a:ln>
                        <a:effectLst/>
                      </wps:spPr>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C87585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" strokecolor="black [3213]" strokeweight="1pt">
                <v:stroke joinstyle="miter"/>
                <w10:anchorlock/>
              </v:line>
            </w:pict>
          </mc:Fallback>
        </mc:AlternateContent>
      </w:r>
    </w:p>
    <w:p w14:paraId="00980B16" w14:textId="7E92F003" w:rsidR="00003455" w:rsidRDefault="00C75EB1" w:rsidP="00971951">
      <w:r w:rsidRPr="00C75EB1">
        <w:t>Highly skilled and experienced .NET Full Stack Developer with over 10 years of professional experience in developing, deploying, and maintaining dynamic web applications. Expertise in designing and implementing solutions using .NET Core, ASP.NET, React, SQL Server, and cloud technologies. Adept at both front-end and back-end development, with strong problem-solving skills and a commitment to delivering high-quality, scalable applications. Proven ability to work in agile teams and lead projects to successful completion.</w:t>
      </w:r>
    </w:p>
    <w:p w14:paraId="63EDF76C" w14:textId="77777777" w:rsidR="00F41BEE" w:rsidRDefault="001E6E86" w:rsidP="006E0605">
      <w:pPr>
        <w:pStyle w:val="Heading1"/>
      </w:pPr>
      <w:sdt>
        <w:sdtPr>
          <w:id w:val="1494989950"/>
          <w:placeholder>
            <w:docPart w:val="A634A884780944959F1DB68D2B640EDB"/>
          </w:placeholder>
          <w:temporary/>
          <w:showingPlcHdr/>
          <w15:appearance w15:val="hidden"/>
        </w:sdtPr>
        <w:sdtEndPr/>
        <w:sdtContent>
          <w:r w:rsidR="00F41BEE">
            <w:t>Experience</w:t>
          </w:r>
        </w:sdtContent>
      </w:sdt>
    </w:p>
    <w:p w14:paraId="3B39DF6D" w14:textId="77777777" w:rsidR="00003455" w:rsidRPr="00003455" w:rsidRDefault="00003455" w:rsidP="00003455">
      <w:pPr>
        <w:spacing w:line="168" w:lineRule="auto"/>
        <w:rPr>
          <w:sz w:val="10"/>
          <w:szCs w:val="12"/>
        </w:rPr>
      </w:pPr>
      <w:r w:rsidRPr="00003455">
        <w:rPr>
          <w:noProof/>
          <w:sz w:val="10"/>
          <w:szCs w:val="12"/>
          <w:lang w:eastAsia="en-US"/>
        </w:rPr>
        <mc:AlternateContent>
          <mc:Choice Requires="wps">
            <w:drawing>
              <wp:inline distT="0" distB="0" distL="0" distR="0" wp14:anchorId="40D962A9" wp14:editId="35ED084A">
                <wp:extent cx="6791325" cy="38100"/>
                <wp:effectExtent l="0" t="0" r="28575" b="19050"/>
                <wp:docPr id="2043802987" name="Straight Connector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91325" cy="38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A935971"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4.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" strokecolor="black [3213]" strokeweight="1pt">
                <v:stroke joinstyle="miter"/>
                <w10:anchorlock/>
              </v:line>
            </w:pict>
          </mc:Fallback>
        </mc:AlternateContent>
      </w:r>
    </w:p>
    <w:p w14:paraId="363D1AD6" w14:textId="5C2F8F54" w:rsidR="00F41BEE" w:rsidRDefault="00B32AF3" w:rsidP="00EC0855">
      <w:pPr>
        <w:pStyle w:val="Heading2"/>
        <w:tabs>
          <w:tab w:val="clear" w:pos="9360"/>
          <w:tab w:val="right" w:pos="10710"/>
        </w:tabs>
      </w:pPr>
      <w:bookmarkStart w:id="1" w:name="_Hlk168416745"/>
      <w:proofErr w:type="spellStart"/>
      <w:r>
        <w:t>Vention</w:t>
      </w:r>
      <w:proofErr w:type="spellEnd"/>
      <w:r w:rsidR="00EC0855">
        <w:t xml:space="preserve"> </w:t>
      </w:r>
      <w:bookmarkEnd w:id="1"/>
      <w:r w:rsidR="00EC0855">
        <w:t>| Senior Full Stack</w:t>
      </w:r>
      <w:r w:rsidR="00C75EB1">
        <w:t xml:space="preserve"> .NET</w:t>
      </w:r>
      <w:r w:rsidR="00EC0855">
        <w:t xml:space="preserve"> Developer</w:t>
      </w:r>
      <w:r w:rsidR="00003455">
        <w:tab/>
      </w:r>
      <w:r w:rsidR="006C083F">
        <w:t>SEP</w:t>
      </w:r>
      <w:r w:rsidR="00A7335E">
        <w:t xml:space="preserve"> </w:t>
      </w:r>
      <w:r>
        <w:t>2020</w:t>
      </w:r>
      <w:r w:rsidR="00A7335E">
        <w:t xml:space="preserve"> –</w:t>
      </w:r>
      <w:r w:rsidR="005521E5">
        <w:t xml:space="preserve"> </w:t>
      </w:r>
    </w:p>
    <w:p w14:paraId="689EEA35" w14:textId="77777777" w:rsidR="002459A2" w:rsidRDefault="002459A2" w:rsidP="002459A2">
      <w:pPr>
        <w:pStyle w:val="ListBullet"/>
        <w:ind w:left="450" w:hanging="162"/>
      </w:pPr>
      <w:r>
        <w:t>Lead a team of developers in designing, developing, and maintaining a suite of enterprise-level applications using .NET Core and React.</w:t>
      </w:r>
    </w:p>
    <w:p w14:paraId="0A162B6C" w14:textId="77777777" w:rsidR="002459A2" w:rsidRDefault="002459A2" w:rsidP="002459A2">
      <w:pPr>
        <w:pStyle w:val="ListBullet"/>
        <w:ind w:left="450" w:hanging="162"/>
      </w:pPr>
      <w:r>
        <w:t>Designed and developed RESTful APIs and Web Services using ASP.NET Core and Web API to support mobile and web applications.</w:t>
      </w:r>
    </w:p>
    <w:p w14:paraId="3021041F" w14:textId="77777777" w:rsidR="002459A2" w:rsidRDefault="002459A2" w:rsidP="002459A2">
      <w:pPr>
        <w:pStyle w:val="ListBullet"/>
        <w:ind w:left="450" w:hanging="162"/>
      </w:pPr>
      <w:r>
        <w:t>Spearheaded the transition of legacy .NET Framework applications to .NET Core, improving performance, scalability, and maintainability.</w:t>
      </w:r>
    </w:p>
    <w:p w14:paraId="76B34092" w14:textId="77777777" w:rsidR="002459A2" w:rsidRDefault="002459A2" w:rsidP="00E61A3D">
      <w:pPr>
        <w:pStyle w:val="ListBullet"/>
        <w:ind w:left="450" w:hanging="162"/>
      </w:pPr>
      <w:r>
        <w:t xml:space="preserve">Utilized React and </w:t>
      </w:r>
      <w:proofErr w:type="spellStart"/>
      <w:r>
        <w:t>Redux</w:t>
      </w:r>
      <w:proofErr w:type="spellEnd"/>
      <w:r>
        <w:t xml:space="preserve"> for dynamic, real-time, and responsive user interfaces.</w:t>
      </w:r>
    </w:p>
    <w:p w14:paraId="3AB6DAEC" w14:textId="77777777" w:rsidR="002459A2" w:rsidRDefault="002459A2" w:rsidP="00673158">
      <w:pPr>
        <w:pStyle w:val="ListBullet"/>
        <w:ind w:left="450" w:hanging="162"/>
      </w:pPr>
      <w:r>
        <w:t>Integrated third-party APIs and services, including payment gateways and cloud-based tools.</w:t>
      </w:r>
    </w:p>
    <w:p w14:paraId="7C176449" w14:textId="77777777" w:rsidR="002459A2" w:rsidRDefault="002459A2" w:rsidP="00081EA1">
      <w:pPr>
        <w:pStyle w:val="ListBullet"/>
        <w:ind w:left="450" w:hanging="162"/>
      </w:pPr>
      <w:r>
        <w:t>Optimized SQL Server queries and stored procedures for enhanced performance in high-volume transaction systems.</w:t>
      </w:r>
    </w:p>
    <w:p w14:paraId="1E3FA688" w14:textId="77777777" w:rsidR="002459A2" w:rsidRDefault="002459A2" w:rsidP="00801D62">
      <w:pPr>
        <w:pStyle w:val="ListBullet"/>
        <w:ind w:left="450" w:hanging="162"/>
      </w:pPr>
      <w:r>
        <w:t xml:space="preserve">Developed </w:t>
      </w:r>
      <w:proofErr w:type="spellStart"/>
      <w:r>
        <w:t>microservices</w:t>
      </w:r>
      <w:proofErr w:type="spellEnd"/>
      <w:r>
        <w:t xml:space="preserve"> architecture using .NET Core and Docker, enhancing scalability and reducing deployment times.</w:t>
      </w:r>
    </w:p>
    <w:p w14:paraId="3CADEA7E" w14:textId="77777777" w:rsidR="002459A2" w:rsidRDefault="002459A2" w:rsidP="00786E81">
      <w:pPr>
        <w:pStyle w:val="ListBullet"/>
        <w:ind w:left="450" w:hanging="162"/>
      </w:pPr>
      <w:r>
        <w:t xml:space="preserve">Implemented unit testing with </w:t>
      </w:r>
      <w:proofErr w:type="spellStart"/>
      <w:r>
        <w:t>NUnit</w:t>
      </w:r>
      <w:proofErr w:type="spellEnd"/>
      <w:r>
        <w:t xml:space="preserve"> and </w:t>
      </w:r>
      <w:proofErr w:type="spellStart"/>
      <w:r>
        <w:t>MSTest</w:t>
      </w:r>
      <w:proofErr w:type="spellEnd"/>
      <w:r>
        <w:t>, improving code quality and reducing defects.</w:t>
      </w:r>
    </w:p>
    <w:p w14:paraId="493A3938" w14:textId="77777777" w:rsidR="002459A2" w:rsidRDefault="002459A2" w:rsidP="00084EBB">
      <w:pPr>
        <w:pStyle w:val="ListBullet"/>
        <w:ind w:left="450" w:hanging="162"/>
      </w:pPr>
      <w:r>
        <w:t>Designed and maintained databases using SQL Server, optimizing queries and ensuring high availability.</w:t>
      </w:r>
    </w:p>
    <w:p w14:paraId="710FE247" w14:textId="77777777" w:rsidR="002459A2" w:rsidRDefault="002459A2" w:rsidP="00C737BB">
      <w:pPr>
        <w:pStyle w:val="ListBullet"/>
        <w:ind w:left="450" w:hanging="162"/>
      </w:pPr>
      <w:r>
        <w:t>Worked closely with product owners and stakeholders to understand business requirements and translate them into technical solutions.</w:t>
      </w:r>
    </w:p>
    <w:p w14:paraId="239F6224" w14:textId="77777777" w:rsidR="002459A2" w:rsidRDefault="002459A2" w:rsidP="005C243E">
      <w:pPr>
        <w:pStyle w:val="ListBullet"/>
        <w:ind w:left="450" w:hanging="162"/>
      </w:pPr>
      <w:r>
        <w:t>Implemented CI/CD pipelines using Azure DevOps, reducing deployment times by 40%.</w:t>
      </w:r>
    </w:p>
    <w:p w14:paraId="50F1A4E2" w14:textId="0A7773BA" w:rsidR="003B11CB" w:rsidRDefault="002459A2" w:rsidP="005C243E">
      <w:pPr>
        <w:pStyle w:val="ListBullet"/>
        <w:ind w:left="450" w:hanging="162"/>
      </w:pPr>
      <w:r>
        <w:t xml:space="preserve">Collaborated with cross-functional teams in an </w:t>
      </w:r>
      <w:proofErr w:type="gramStart"/>
      <w:r>
        <w:t>Agile</w:t>
      </w:r>
      <w:proofErr w:type="gramEnd"/>
      <w:r>
        <w:t xml:space="preserve"> environment to deliver features and updates in two-week sprints.</w:t>
      </w:r>
    </w:p>
    <w:p w14:paraId="655DA0A0" w14:textId="6151CF82" w:rsidR="00A7335E" w:rsidRDefault="00B32AF3" w:rsidP="00EC0855">
      <w:pPr>
        <w:pStyle w:val="Heading2"/>
        <w:tabs>
          <w:tab w:val="clear" w:pos="9360"/>
          <w:tab w:val="right" w:pos="10710"/>
        </w:tabs>
      </w:pPr>
      <w:r>
        <w:t>Coalesce</w:t>
      </w:r>
      <w:r w:rsidR="0097155A" w:rsidRPr="0097155A">
        <w:t xml:space="preserve"> </w:t>
      </w:r>
      <w:r w:rsidR="00EC0855">
        <w:t>| Full Stack Developer</w:t>
      </w:r>
      <w:r w:rsidR="00A7335E">
        <w:tab/>
        <w:t>MA</w:t>
      </w:r>
      <w:r w:rsidR="006C083F">
        <w:t>R</w:t>
      </w:r>
      <w:r w:rsidR="00A7335E">
        <w:t xml:space="preserve"> </w:t>
      </w:r>
      <w:r>
        <w:t>2014</w:t>
      </w:r>
      <w:r w:rsidR="00A7335E">
        <w:t xml:space="preserve"> – </w:t>
      </w:r>
      <w:r w:rsidR="006C083F">
        <w:t>SEP</w:t>
      </w:r>
      <w:r w:rsidR="00A7335E">
        <w:t xml:space="preserve"> </w:t>
      </w:r>
      <w:r>
        <w:t>2020</w:t>
      </w:r>
    </w:p>
    <w:p w14:paraId="78F72D1C" w14:textId="77777777" w:rsidR="002459A2" w:rsidRDefault="002459A2" w:rsidP="002459A2">
      <w:pPr>
        <w:pStyle w:val="ListBullet"/>
        <w:ind w:left="450" w:hanging="162"/>
      </w:pPr>
      <w:r>
        <w:t>Developed full-stack solutions using ASP.NET MVC, SQL Server, and AngularJS, with a strong focus on user experience.</w:t>
      </w:r>
    </w:p>
    <w:p w14:paraId="76761C37" w14:textId="77777777" w:rsidR="002459A2" w:rsidRDefault="002459A2" w:rsidP="002459A2">
      <w:pPr>
        <w:pStyle w:val="ListBullet"/>
        <w:ind w:left="450" w:hanging="162"/>
      </w:pPr>
      <w:r>
        <w:t>Collaborated with designers to implement responsive, user-friendly UI using HTML5, CSS3, JavaScript, and React.</w:t>
      </w:r>
    </w:p>
    <w:p w14:paraId="1B2DEA5B" w14:textId="77777777" w:rsidR="002459A2" w:rsidRDefault="002459A2" w:rsidP="002459A2">
      <w:pPr>
        <w:pStyle w:val="ListBullet"/>
        <w:ind w:left="450" w:hanging="162"/>
      </w:pPr>
      <w:r>
        <w:t>Built custom React components and hooks, improving modularity and reusability across projects.</w:t>
      </w:r>
    </w:p>
    <w:p w14:paraId="3D18BCD2" w14:textId="77777777" w:rsidR="002459A2" w:rsidRDefault="002459A2" w:rsidP="002459A2">
      <w:pPr>
        <w:pStyle w:val="ListBullet"/>
        <w:ind w:left="450" w:hanging="162"/>
      </w:pPr>
      <w:r>
        <w:t>Integrated front-end applications with backend services via REST APIs and Web APIs.</w:t>
      </w:r>
    </w:p>
    <w:p w14:paraId="6C9058DC" w14:textId="77777777" w:rsidR="002459A2" w:rsidRDefault="002459A2" w:rsidP="002459A2">
      <w:pPr>
        <w:pStyle w:val="ListBullet"/>
        <w:ind w:left="450" w:hanging="162"/>
      </w:pPr>
      <w:r>
        <w:t>Wrote complex SQL queries and stored procedures to handle large data sets and optimize performance.</w:t>
      </w:r>
    </w:p>
    <w:p w14:paraId="64C4CFDD" w14:textId="77777777" w:rsidR="002459A2" w:rsidRDefault="002459A2" w:rsidP="002459A2">
      <w:pPr>
        <w:pStyle w:val="ListBullet"/>
        <w:ind w:left="450" w:hanging="162"/>
      </w:pPr>
      <w:r>
        <w:t xml:space="preserve">Created a real-time notification system using </w:t>
      </w:r>
      <w:proofErr w:type="spellStart"/>
      <w:r>
        <w:t>SignalR</w:t>
      </w:r>
      <w:proofErr w:type="spellEnd"/>
      <w:r>
        <w:t xml:space="preserve"> for live data updates in a web application.</w:t>
      </w:r>
    </w:p>
    <w:p w14:paraId="1F43C22C" w14:textId="77777777" w:rsidR="002459A2" w:rsidRDefault="002459A2" w:rsidP="002459A2">
      <w:pPr>
        <w:pStyle w:val="ListBullet"/>
        <w:ind w:left="450" w:hanging="162"/>
      </w:pPr>
      <w:r>
        <w:t>Led the transition from jQuery to modern JavaScript frameworks like React and AngularJS.</w:t>
      </w:r>
    </w:p>
    <w:p w14:paraId="555D9B2A" w14:textId="77777777" w:rsidR="002459A2" w:rsidRDefault="002459A2" w:rsidP="002459A2">
      <w:pPr>
        <w:pStyle w:val="ListBullet"/>
        <w:ind w:left="450" w:hanging="162"/>
      </w:pPr>
      <w:r>
        <w:t>Used Azure DevOps to automate builds, testing, and deployment for faster and more efficient delivery cycles.</w:t>
      </w:r>
    </w:p>
    <w:p w14:paraId="5D31B41D" w14:textId="77777777" w:rsidR="002459A2" w:rsidRDefault="002459A2" w:rsidP="002459A2">
      <w:pPr>
        <w:pStyle w:val="ListBullet"/>
        <w:ind w:left="450" w:hanging="162"/>
      </w:pPr>
      <w:r>
        <w:t>Implemented authentication and authorization using ASP.NET Identity and OAuth 2.0.</w:t>
      </w:r>
    </w:p>
    <w:p w14:paraId="0FC1F76D" w14:textId="56D79792" w:rsidR="003B11CB" w:rsidRDefault="002459A2" w:rsidP="002459A2">
      <w:pPr>
        <w:pStyle w:val="ListBullet"/>
        <w:ind w:left="450" w:hanging="162"/>
      </w:pPr>
      <w:r>
        <w:t>Applied TDD principles to ensure code quality and reduce bugs in production environments.</w:t>
      </w:r>
      <w:r w:rsidR="003B11CB" w:rsidRPr="00CA31B2">
        <w:t xml:space="preserve"> </w:t>
      </w:r>
    </w:p>
    <w:p w14:paraId="0F60FB40" w14:textId="514ABEC9" w:rsidR="00A7335E" w:rsidRDefault="00B32AF3" w:rsidP="00EC0855">
      <w:pPr>
        <w:pStyle w:val="Heading2"/>
        <w:tabs>
          <w:tab w:val="clear" w:pos="9360"/>
          <w:tab w:val="right" w:pos="10710"/>
        </w:tabs>
      </w:pPr>
      <w:proofErr w:type="spellStart"/>
      <w:r>
        <w:lastRenderedPageBreak/>
        <w:t>Saritasa</w:t>
      </w:r>
      <w:proofErr w:type="spellEnd"/>
      <w:r w:rsidR="00EC0855">
        <w:t xml:space="preserve"> | </w:t>
      </w:r>
      <w:proofErr w:type="gramStart"/>
      <w:r w:rsidR="00C75EB1">
        <w:t>Junior</w:t>
      </w:r>
      <w:proofErr w:type="gramEnd"/>
      <w:r w:rsidR="00C75EB1">
        <w:t xml:space="preserve"> .Net</w:t>
      </w:r>
      <w:r w:rsidR="00EC0855">
        <w:t xml:space="preserve"> Developer</w:t>
      </w:r>
      <w:r w:rsidR="00A7335E">
        <w:tab/>
      </w:r>
      <w:r w:rsidR="006C083F">
        <w:t>NOV</w:t>
      </w:r>
      <w:r w:rsidR="00A7335E">
        <w:t xml:space="preserve"> 20</w:t>
      </w:r>
      <w:r w:rsidR="003945B1">
        <w:t>12</w:t>
      </w:r>
      <w:r w:rsidR="00A7335E">
        <w:t xml:space="preserve"> – </w:t>
      </w:r>
      <w:r w:rsidR="006C083F">
        <w:t>FEB</w:t>
      </w:r>
      <w:r w:rsidR="00A7335E">
        <w:t xml:space="preserve"> 201</w:t>
      </w:r>
      <w:r w:rsidR="003945B1">
        <w:t>4</w:t>
      </w:r>
    </w:p>
    <w:p w14:paraId="3C7BCD58" w14:textId="77777777" w:rsidR="002459A2" w:rsidRDefault="002459A2" w:rsidP="002459A2">
      <w:pPr>
        <w:pStyle w:val="ListBullet"/>
        <w:ind w:left="450" w:hanging="162"/>
      </w:pPr>
      <w:r>
        <w:t>Assisted in the development of web applications using ASP.NET, C#, and SQL Server.</w:t>
      </w:r>
    </w:p>
    <w:p w14:paraId="3CD5832C" w14:textId="77777777" w:rsidR="002459A2" w:rsidRDefault="002459A2" w:rsidP="002459A2">
      <w:pPr>
        <w:pStyle w:val="ListBullet"/>
        <w:ind w:left="450" w:hanging="162"/>
      </w:pPr>
      <w:r>
        <w:t>Developed new features and enhancements for internal applications, focusing on improving usability and performance.</w:t>
      </w:r>
    </w:p>
    <w:p w14:paraId="5A41521F" w14:textId="77777777" w:rsidR="002459A2" w:rsidRDefault="002459A2" w:rsidP="002459A2">
      <w:pPr>
        <w:pStyle w:val="ListBullet"/>
        <w:ind w:left="450" w:hanging="162"/>
      </w:pPr>
      <w:r>
        <w:t>Built CRUD operations in ASP.NET MVC applications to interact with SQL Server databases.</w:t>
      </w:r>
    </w:p>
    <w:p w14:paraId="3B4FA9D9" w14:textId="77777777" w:rsidR="002459A2" w:rsidRDefault="002459A2" w:rsidP="002459A2">
      <w:pPr>
        <w:pStyle w:val="ListBullet"/>
        <w:ind w:left="450" w:hanging="162"/>
      </w:pPr>
      <w:r>
        <w:t>Performed debugging and optimization of existing code to enhance system performance.</w:t>
      </w:r>
    </w:p>
    <w:p w14:paraId="77397D94" w14:textId="77777777" w:rsidR="002459A2" w:rsidRDefault="002459A2" w:rsidP="002459A2">
      <w:pPr>
        <w:pStyle w:val="ListBullet"/>
        <w:ind w:left="450" w:hanging="162"/>
      </w:pPr>
      <w:r>
        <w:t>Worked closely with senior developers to ensure that coding standards and best practices were followed.</w:t>
      </w:r>
    </w:p>
    <w:p w14:paraId="0933A3EF" w14:textId="77777777" w:rsidR="002459A2" w:rsidRDefault="002459A2" w:rsidP="002459A2">
      <w:pPr>
        <w:pStyle w:val="ListBullet"/>
        <w:ind w:left="450" w:hanging="162"/>
      </w:pPr>
      <w:r>
        <w:t>Participated in code reviews to ensure code quality and identify potential improvements.</w:t>
      </w:r>
    </w:p>
    <w:p w14:paraId="20AC9D1F" w14:textId="284BA6F4" w:rsidR="003B11CB" w:rsidRDefault="002459A2" w:rsidP="002459A2">
      <w:pPr>
        <w:pStyle w:val="ListBullet"/>
        <w:ind w:left="450" w:hanging="162"/>
      </w:pPr>
      <w:r>
        <w:t>Contributed to the development of internal tools for data management, reporting, and workflow automation.</w:t>
      </w:r>
    </w:p>
    <w:p w14:paraId="60593729" w14:textId="77777777" w:rsidR="00F41BEE" w:rsidRDefault="001E6E86" w:rsidP="006E0605">
      <w:pPr>
        <w:pStyle w:val="Heading1"/>
      </w:pPr>
      <w:sdt>
        <w:sdtPr>
          <w:id w:val="1513793667"/>
          <w:placeholder>
            <w:docPart w:val="E0A39F9BDCE84A3B96C1B17FB124D9A1"/>
          </w:placeholder>
          <w:temporary/>
          <w:showingPlcHdr/>
          <w15:appearance w15:val="hidden"/>
        </w:sdtPr>
        <w:sdtEndPr/>
        <w:sdtContent>
          <w:r w:rsidR="00F41BEE">
            <w:t>Education</w:t>
          </w:r>
        </w:sdtContent>
      </w:sdt>
    </w:p>
    <w:p w14:paraId="59A6092B" w14:textId="77777777" w:rsidR="00003455" w:rsidRPr="00003455" w:rsidRDefault="00003455" w:rsidP="00003455">
      <w:pPr>
        <w:spacing w:line="168" w:lineRule="auto"/>
        <w:rPr>
          <w:sz w:val="10"/>
          <w:szCs w:val="12"/>
        </w:rPr>
      </w:pPr>
      <w:r w:rsidRPr="00003455">
        <w:rPr>
          <w:noProof/>
          <w:sz w:val="10"/>
          <w:szCs w:val="12"/>
          <w:lang w:eastAsia="en-US"/>
        </w:rPr>
        <mc:AlternateContent>
          <mc:Choice Requires="wps">
            <w:drawing>
              <wp:inline distT="0" distB="0" distL="0" distR="0" wp14:anchorId="295C5274" wp14:editId="6C407685">
                <wp:extent cx="6734175" cy="9525"/>
                <wp:effectExtent l="0" t="0" r="28575" b="28575"/>
                <wp:docPr id="39234896" name="Straight Connector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734175" cy="9525"/>
                        </a:xfrm>
                        <a:prstGeom prst="line">
                          <a:avLst/>
                        </a:prstGeom>
                        <a:noFill/>
                        <a:ln w="12700" cap="flat" cmpd="sng" algn="ctr">
                          <a:solidFill>
                            <a:schemeClr val="tx1"/>
                          </a:solidFill>
                          <a:prstDash val="solid"/>
                          <a:miter lim="800000"/>
                        </a:ln>
                        <a:effectLst/>
                      </wps:spPr>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E5B9FC4"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0.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" strokecolor="black [3213]" strokeweight="1pt">
                <v:stroke joinstyle="miter"/>
                <w10:anchorlock/>
              </v:line>
            </w:pict>
          </mc:Fallback>
        </mc:AlternateContent>
      </w:r>
    </w:p>
    <w:p w14:paraId="233D2359" w14:textId="53C500EF" w:rsidR="00F41BEE" w:rsidRDefault="00B32AF3" w:rsidP="00EC0855">
      <w:pPr>
        <w:pStyle w:val="Heading2"/>
        <w:tabs>
          <w:tab w:val="clear" w:pos="9360"/>
          <w:tab w:val="right" w:pos="10710"/>
        </w:tabs>
      </w:pPr>
      <w:bookmarkStart w:id="2" w:name="_Hlk168416776"/>
      <w:r>
        <w:t>New York</w:t>
      </w:r>
      <w:r w:rsidR="007243FD">
        <w:t xml:space="preserve"> </w:t>
      </w:r>
      <w:r w:rsidR="00CA31B2">
        <w:t>University</w:t>
      </w:r>
      <w:r w:rsidR="00EC0855">
        <w:t>, BS Computer Science</w:t>
      </w:r>
      <w:r w:rsidR="00003455">
        <w:tab/>
      </w:r>
      <w:r w:rsidR="00EC0855">
        <w:t>20</w:t>
      </w:r>
      <w:r w:rsidR="003945B1">
        <w:t>08</w:t>
      </w:r>
      <w:r w:rsidR="00EC0855">
        <w:t xml:space="preserve"> – 2</w:t>
      </w:r>
      <w:r w:rsidR="003945B1">
        <w:t>012</w:t>
      </w:r>
    </w:p>
    <w:p w14:paraId="7B81CE84" w14:textId="3F7EAFB1" w:rsidR="00F41BEE" w:rsidRDefault="00EC0855" w:rsidP="00D52131">
      <w:r>
        <w:t>Major: Computer Science</w:t>
      </w:r>
      <w:r w:rsidR="00F41BEE">
        <w:t xml:space="preserve"> | </w:t>
      </w:r>
      <w:r>
        <w:t>Minor: Mathematics</w:t>
      </w:r>
    </w:p>
    <w:bookmarkEnd w:id="2"/>
    <w:p w14:paraId="3DDC9F34" w14:textId="77777777" w:rsidR="00003455" w:rsidRDefault="00003455" w:rsidP="00003455"/>
    <w:p w14:paraId="53D47477" w14:textId="77777777" w:rsidR="00F41BEE" w:rsidRDefault="001E6E86" w:rsidP="00D52131">
      <w:pPr>
        <w:pStyle w:val="Heading1"/>
      </w:pPr>
      <w:sdt>
        <w:sdtPr>
          <w:id w:val="592895854"/>
          <w:placeholder>
            <w:docPart w:val="9E3792BEE0D0485095497FA132BB27F9"/>
          </w:placeholder>
          <w:temporary/>
          <w:showingPlcHdr/>
          <w15:appearance w15:val="hidden"/>
        </w:sdtPr>
        <w:sdtEndPr/>
        <w:sdtContent>
          <w:r w:rsidR="00F41BEE">
            <w:t>Skills &amp; abilities</w:t>
          </w:r>
        </w:sdtContent>
      </w:sdt>
    </w:p>
    <w:p w14:paraId="1884EC9F" w14:textId="77777777" w:rsidR="00003455" w:rsidRPr="00003455" w:rsidRDefault="00003455" w:rsidP="00003455">
      <w:pPr>
        <w:spacing w:line="168" w:lineRule="auto"/>
        <w:rPr>
          <w:sz w:val="10"/>
          <w:szCs w:val="12"/>
        </w:rPr>
      </w:pPr>
      <w:r w:rsidRPr="00003455">
        <w:rPr>
          <w:noProof/>
          <w:sz w:val="10"/>
          <w:szCs w:val="12"/>
          <w:lang w:eastAsia="en-US"/>
        </w:rPr>
        <mc:AlternateContent>
          <mc:Choice Requires="wps">
            <w:drawing>
              <wp:inline distT="0" distB="0" distL="0" distR="0" wp14:anchorId="3E196C58" wp14:editId="6DDCF12D">
                <wp:extent cx="6810375" cy="9525"/>
                <wp:effectExtent l="0" t="0" r="28575" b="28575"/>
                <wp:docPr id="1758216" name="Straight Connector 1">
                  <a:extLst xmlns:a="http://schemas.openxmlformats.org/drawingml/2006/main">
                    <a:ext uri="{C183D7F6-B498-43B3-948B-1728B52AA6E4}">
                      <adec:decorative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810375" cy="9525"/>
                        </a:xfrm>
                        <a:prstGeom prst="line">
                          <a:avLst/>
                        </a:prstGeom>
                        <a:noFill/>
                        <a:ln w="12700" cap="flat" cmpd="sng" algn="ctr">
                          <a:solidFill>
                            <a:schemeClr val="tx1"/>
                          </a:solidFill>
                          <a:prstDash val="solid"/>
                          <a:miter lim="800000"/>
                        </a:ln>
                        <a:effectLst/>
                      </wps:spPr>
                      <wps:bodyPr/>
                    </wps:ws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8700B0A" id="Straight Connector 1" o:spid="_x0000_s1026" alt="&quot;&quot;" style="flip:y;visibility:visible;mso-wrap-style:square;mso-left-percent:-10001;mso-top-percent:-10001;mso-position-horizontal:absolute;mso-position-horizontal-relative:char;mso-position-vertical:absolute;mso-position-vertical-relative:line;mso-left-percent:-10001;mso-top-percent:-10001" from="0,0" to="536.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" strokecolor="black [3213]" strokeweight="1pt">
                <v:stroke joinstyle="miter"/>
                <w10:anchorlock/>
              </v:line>
            </w:pict>
          </mc:Fallback>
        </mc:AlternateContent>
      </w:r>
    </w:p>
    <w:p w14:paraId="7BCAD846" w14:textId="2C818B42" w:rsidR="00266C7D" w:rsidRDefault="00266C7D" w:rsidP="00266C7D">
      <w:pPr>
        <w:pStyle w:val="ListBullet"/>
        <w:ind w:left="450" w:hanging="162"/>
      </w:pPr>
      <w:r>
        <w:t xml:space="preserve">Languages: </w:t>
      </w:r>
      <w:r w:rsidR="002459A2">
        <w:t xml:space="preserve">C#, </w:t>
      </w:r>
      <w:r w:rsidRPr="009E45D2">
        <w:t xml:space="preserve">JavaScript (ES6+), </w:t>
      </w:r>
      <w:proofErr w:type="spellStart"/>
      <w:r w:rsidRPr="009E45D2">
        <w:t>TypeScript</w:t>
      </w:r>
      <w:proofErr w:type="spellEnd"/>
      <w:r w:rsidRPr="009E45D2">
        <w:t xml:space="preserve">, </w:t>
      </w:r>
      <w:r w:rsidR="003A0801">
        <w:t>Node.js</w:t>
      </w:r>
      <w:r w:rsidR="00C64641">
        <w:t xml:space="preserve">, </w:t>
      </w:r>
      <w:r w:rsidR="002459A2">
        <w:t>HTML, CSS, SQL, LINQ</w:t>
      </w:r>
    </w:p>
    <w:p w14:paraId="2FD7FC14" w14:textId="1D308400" w:rsidR="00266C7D" w:rsidRDefault="00266C7D" w:rsidP="00266C7D">
      <w:pPr>
        <w:pStyle w:val="ListBullet"/>
        <w:ind w:left="450" w:hanging="162"/>
      </w:pPr>
      <w:r w:rsidRPr="009E45D2">
        <w:t xml:space="preserve">Backend: </w:t>
      </w:r>
      <w:r w:rsidR="00C75EB1">
        <w:t>.NET Core, ASP.NET, Node.js</w:t>
      </w:r>
    </w:p>
    <w:p w14:paraId="0BEE4E7B" w14:textId="190928B4" w:rsidR="00266C7D" w:rsidRDefault="00266C7D" w:rsidP="00266C7D">
      <w:pPr>
        <w:pStyle w:val="ListBullet"/>
        <w:ind w:left="450" w:hanging="162"/>
      </w:pPr>
      <w:r w:rsidRPr="009E45D2">
        <w:t>Frontend: React</w:t>
      </w:r>
      <w:r w:rsidR="00C64641">
        <w:t>.js</w:t>
      </w:r>
      <w:r w:rsidRPr="009E45D2">
        <w:t xml:space="preserve">, </w:t>
      </w:r>
      <w:r w:rsidR="00C75EB1">
        <w:t>Angular</w:t>
      </w:r>
    </w:p>
    <w:p w14:paraId="060CAFE5" w14:textId="3C5CD1F8" w:rsidR="00266C7D" w:rsidRDefault="00266C7D" w:rsidP="00C75EB1">
      <w:pPr>
        <w:pStyle w:val="ListBullet"/>
        <w:ind w:left="450" w:hanging="162"/>
      </w:pPr>
      <w:r>
        <w:t>Databases: PostgreSQL, MongoDB, MySQL</w:t>
      </w:r>
      <w:r w:rsidR="00FF0ADE">
        <w:t xml:space="preserve">, </w:t>
      </w:r>
      <w:proofErr w:type="spellStart"/>
      <w:r w:rsidR="00C75EB1">
        <w:t>Redis</w:t>
      </w:r>
      <w:proofErr w:type="spellEnd"/>
    </w:p>
    <w:p w14:paraId="4CDCE322" w14:textId="519695EA" w:rsidR="00C64641" w:rsidRDefault="00266C7D" w:rsidP="00C75EB1">
      <w:pPr>
        <w:pStyle w:val="ListBullet"/>
        <w:ind w:left="450" w:hanging="162"/>
      </w:pPr>
      <w:r>
        <w:t>Cloud: AWS, Azure, Google Cloud Platform</w:t>
      </w:r>
    </w:p>
    <w:sectPr w:rsidR="00C64641" w:rsidSect="00AC207C">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576"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7D5B18" w14:textId="77777777" w:rsidR="001E6E86" w:rsidRDefault="001E6E86">
      <w:pPr>
        <w:spacing w:after="0"/>
      </w:pPr>
      <w:r>
        <w:separator/>
      </w:r>
    </w:p>
  </w:endnote>
  <w:endnote w:type="continuationSeparator" w:id="0">
    <w:p w14:paraId="3EA802D0" w14:textId="77777777" w:rsidR="001E6E86" w:rsidRDefault="001E6E86">
      <w:pPr>
        <w:spacing w:after="0"/>
      </w:pPr>
      <w:r>
        <w:continuationSeparator/>
      </w:r>
    </w:p>
  </w:endnote>
  <w:endnote w:type="continuationNotice" w:id="1">
    <w:p w14:paraId="3C108608" w14:textId="77777777" w:rsidR="001E6E86" w:rsidRDefault="001E6E8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C8F09" w14:textId="77777777" w:rsidR="00ED598E" w:rsidRDefault="00ED59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08D55" w14:textId="77777777" w:rsidR="00ED598E" w:rsidRDefault="00ED59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9F41D" w14:textId="77777777" w:rsidR="00ED598E" w:rsidRDefault="00ED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D17CBC" w14:textId="77777777" w:rsidR="001E6E86" w:rsidRDefault="001E6E86">
      <w:pPr>
        <w:spacing w:after="0"/>
      </w:pPr>
      <w:r>
        <w:separator/>
      </w:r>
    </w:p>
  </w:footnote>
  <w:footnote w:type="continuationSeparator" w:id="0">
    <w:p w14:paraId="6A8130BE" w14:textId="77777777" w:rsidR="001E6E86" w:rsidRDefault="001E6E86">
      <w:pPr>
        <w:spacing w:after="0"/>
      </w:pPr>
      <w:r>
        <w:continuationSeparator/>
      </w:r>
    </w:p>
  </w:footnote>
  <w:footnote w:type="continuationNotice" w:id="1">
    <w:p w14:paraId="6D85CF92" w14:textId="77777777" w:rsidR="001E6E86" w:rsidRDefault="001E6E8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453B0A" w14:textId="77777777" w:rsidR="00ED598E" w:rsidRDefault="00ED59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6E2C97" w14:textId="77777777" w:rsidR="00ED598E" w:rsidRDefault="00ED59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57C9E" w14:textId="77777777" w:rsidR="00ED598E" w:rsidRDefault="00ED59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AAFB70"/>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1"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0"/>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0"/>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35E"/>
    <w:rsid w:val="00003455"/>
    <w:rsid w:val="00020CA1"/>
    <w:rsid w:val="00021C10"/>
    <w:rsid w:val="00032277"/>
    <w:rsid w:val="00032383"/>
    <w:rsid w:val="00032982"/>
    <w:rsid w:val="00037A3D"/>
    <w:rsid w:val="00037A80"/>
    <w:rsid w:val="0004081D"/>
    <w:rsid w:val="00047720"/>
    <w:rsid w:val="00047C0B"/>
    <w:rsid w:val="000539BD"/>
    <w:rsid w:val="00066E2A"/>
    <w:rsid w:val="00076DB4"/>
    <w:rsid w:val="00087589"/>
    <w:rsid w:val="0009195F"/>
    <w:rsid w:val="000D355D"/>
    <w:rsid w:val="001046AC"/>
    <w:rsid w:val="0011008C"/>
    <w:rsid w:val="00111371"/>
    <w:rsid w:val="001172E5"/>
    <w:rsid w:val="001274B5"/>
    <w:rsid w:val="00140528"/>
    <w:rsid w:val="001433E3"/>
    <w:rsid w:val="001451B1"/>
    <w:rsid w:val="00154A42"/>
    <w:rsid w:val="0016014D"/>
    <w:rsid w:val="001608CC"/>
    <w:rsid w:val="001759A6"/>
    <w:rsid w:val="0018191F"/>
    <w:rsid w:val="00181FE7"/>
    <w:rsid w:val="00186230"/>
    <w:rsid w:val="001B67EC"/>
    <w:rsid w:val="001D4B58"/>
    <w:rsid w:val="001E6E86"/>
    <w:rsid w:val="001F18D4"/>
    <w:rsid w:val="00200572"/>
    <w:rsid w:val="002459A2"/>
    <w:rsid w:val="00262033"/>
    <w:rsid w:val="00266C7D"/>
    <w:rsid w:val="00271453"/>
    <w:rsid w:val="00276E4F"/>
    <w:rsid w:val="0028465D"/>
    <w:rsid w:val="00293BED"/>
    <w:rsid w:val="00295104"/>
    <w:rsid w:val="002A3E96"/>
    <w:rsid w:val="002C0DDD"/>
    <w:rsid w:val="002C4AF8"/>
    <w:rsid w:val="002C5268"/>
    <w:rsid w:val="002D59A2"/>
    <w:rsid w:val="002F4D8F"/>
    <w:rsid w:val="00302F19"/>
    <w:rsid w:val="00304507"/>
    <w:rsid w:val="003108DB"/>
    <w:rsid w:val="003273DB"/>
    <w:rsid w:val="00331246"/>
    <w:rsid w:val="003319FB"/>
    <w:rsid w:val="00333DCB"/>
    <w:rsid w:val="003432D5"/>
    <w:rsid w:val="00351D1B"/>
    <w:rsid w:val="00357FD0"/>
    <w:rsid w:val="003630D5"/>
    <w:rsid w:val="00374627"/>
    <w:rsid w:val="00380722"/>
    <w:rsid w:val="003817DA"/>
    <w:rsid w:val="003908C7"/>
    <w:rsid w:val="003945B1"/>
    <w:rsid w:val="00394A6D"/>
    <w:rsid w:val="003A0801"/>
    <w:rsid w:val="003B0071"/>
    <w:rsid w:val="003B11CB"/>
    <w:rsid w:val="003B2143"/>
    <w:rsid w:val="003C14A1"/>
    <w:rsid w:val="003C376B"/>
    <w:rsid w:val="003C38F0"/>
    <w:rsid w:val="003F19B9"/>
    <w:rsid w:val="00400FD0"/>
    <w:rsid w:val="0040118E"/>
    <w:rsid w:val="00420DE9"/>
    <w:rsid w:val="00433CD1"/>
    <w:rsid w:val="00445933"/>
    <w:rsid w:val="004476A1"/>
    <w:rsid w:val="004476B0"/>
    <w:rsid w:val="004A4BFA"/>
    <w:rsid w:val="004D2849"/>
    <w:rsid w:val="004D433E"/>
    <w:rsid w:val="004D60D7"/>
    <w:rsid w:val="004E47F6"/>
    <w:rsid w:val="004E6381"/>
    <w:rsid w:val="004F305A"/>
    <w:rsid w:val="004F7524"/>
    <w:rsid w:val="00504FB9"/>
    <w:rsid w:val="00506D5B"/>
    <w:rsid w:val="00507E5A"/>
    <w:rsid w:val="005114E7"/>
    <w:rsid w:val="005338E9"/>
    <w:rsid w:val="00536083"/>
    <w:rsid w:val="00542008"/>
    <w:rsid w:val="005463C0"/>
    <w:rsid w:val="005521E5"/>
    <w:rsid w:val="00580213"/>
    <w:rsid w:val="00582E2D"/>
    <w:rsid w:val="00582E8D"/>
    <w:rsid w:val="005849F6"/>
    <w:rsid w:val="005A1CE4"/>
    <w:rsid w:val="005A29F5"/>
    <w:rsid w:val="005A77FC"/>
    <w:rsid w:val="005A7D8A"/>
    <w:rsid w:val="005C2BF4"/>
    <w:rsid w:val="005D49B2"/>
    <w:rsid w:val="005D5D10"/>
    <w:rsid w:val="005D73BE"/>
    <w:rsid w:val="005E091E"/>
    <w:rsid w:val="005E0DAC"/>
    <w:rsid w:val="005E308F"/>
    <w:rsid w:val="005E5E55"/>
    <w:rsid w:val="005E659B"/>
    <w:rsid w:val="005F04C0"/>
    <w:rsid w:val="00605599"/>
    <w:rsid w:val="00616068"/>
    <w:rsid w:val="00622B68"/>
    <w:rsid w:val="00627B1A"/>
    <w:rsid w:val="00664207"/>
    <w:rsid w:val="006679CF"/>
    <w:rsid w:val="006734FD"/>
    <w:rsid w:val="00692F19"/>
    <w:rsid w:val="006953A2"/>
    <w:rsid w:val="006A3D6F"/>
    <w:rsid w:val="006B4315"/>
    <w:rsid w:val="006B6CBC"/>
    <w:rsid w:val="006C083F"/>
    <w:rsid w:val="006D236F"/>
    <w:rsid w:val="006E036B"/>
    <w:rsid w:val="006E0605"/>
    <w:rsid w:val="006E3455"/>
    <w:rsid w:val="006E401C"/>
    <w:rsid w:val="006F0EAE"/>
    <w:rsid w:val="006F2441"/>
    <w:rsid w:val="00711175"/>
    <w:rsid w:val="00712084"/>
    <w:rsid w:val="007148DA"/>
    <w:rsid w:val="007243FD"/>
    <w:rsid w:val="007571DC"/>
    <w:rsid w:val="00774126"/>
    <w:rsid w:val="0077621B"/>
    <w:rsid w:val="00781236"/>
    <w:rsid w:val="007941C7"/>
    <w:rsid w:val="007963CE"/>
    <w:rsid w:val="007A7186"/>
    <w:rsid w:val="007D00B3"/>
    <w:rsid w:val="007E02E7"/>
    <w:rsid w:val="008048D8"/>
    <w:rsid w:val="00824550"/>
    <w:rsid w:val="008406FF"/>
    <w:rsid w:val="0084136C"/>
    <w:rsid w:val="00855CA3"/>
    <w:rsid w:val="0086325C"/>
    <w:rsid w:val="00871098"/>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6576A"/>
    <w:rsid w:val="0097155A"/>
    <w:rsid w:val="00971892"/>
    <w:rsid w:val="00971951"/>
    <w:rsid w:val="0097323F"/>
    <w:rsid w:val="009757B2"/>
    <w:rsid w:val="009763C8"/>
    <w:rsid w:val="00982EDE"/>
    <w:rsid w:val="009858B8"/>
    <w:rsid w:val="009A16C0"/>
    <w:rsid w:val="009B24B9"/>
    <w:rsid w:val="009C2119"/>
    <w:rsid w:val="009C429D"/>
    <w:rsid w:val="009C7FD6"/>
    <w:rsid w:val="009D04EB"/>
    <w:rsid w:val="009D286E"/>
    <w:rsid w:val="009D41D9"/>
    <w:rsid w:val="009D5B56"/>
    <w:rsid w:val="009E3475"/>
    <w:rsid w:val="009E6806"/>
    <w:rsid w:val="009F269D"/>
    <w:rsid w:val="009F2912"/>
    <w:rsid w:val="009F69F3"/>
    <w:rsid w:val="00A00679"/>
    <w:rsid w:val="00A1305D"/>
    <w:rsid w:val="00A249B7"/>
    <w:rsid w:val="00A36F7A"/>
    <w:rsid w:val="00A46FB7"/>
    <w:rsid w:val="00A624C4"/>
    <w:rsid w:val="00A7066C"/>
    <w:rsid w:val="00A70EFD"/>
    <w:rsid w:val="00A7335E"/>
    <w:rsid w:val="00A76BB6"/>
    <w:rsid w:val="00A8131A"/>
    <w:rsid w:val="00AA2091"/>
    <w:rsid w:val="00AB2C3D"/>
    <w:rsid w:val="00AC207C"/>
    <w:rsid w:val="00AC7077"/>
    <w:rsid w:val="00AF3073"/>
    <w:rsid w:val="00B063E6"/>
    <w:rsid w:val="00B15C87"/>
    <w:rsid w:val="00B203B6"/>
    <w:rsid w:val="00B249D4"/>
    <w:rsid w:val="00B32AF3"/>
    <w:rsid w:val="00B34C21"/>
    <w:rsid w:val="00B35070"/>
    <w:rsid w:val="00B41FA5"/>
    <w:rsid w:val="00B430AF"/>
    <w:rsid w:val="00B43363"/>
    <w:rsid w:val="00B45622"/>
    <w:rsid w:val="00B5201C"/>
    <w:rsid w:val="00B5257D"/>
    <w:rsid w:val="00B610B1"/>
    <w:rsid w:val="00B769EE"/>
    <w:rsid w:val="00B8342B"/>
    <w:rsid w:val="00B86516"/>
    <w:rsid w:val="00B95A23"/>
    <w:rsid w:val="00BB273E"/>
    <w:rsid w:val="00BD07D7"/>
    <w:rsid w:val="00BD5056"/>
    <w:rsid w:val="00BD735D"/>
    <w:rsid w:val="00BE598E"/>
    <w:rsid w:val="00C03729"/>
    <w:rsid w:val="00C04033"/>
    <w:rsid w:val="00C30F46"/>
    <w:rsid w:val="00C444AC"/>
    <w:rsid w:val="00C57E43"/>
    <w:rsid w:val="00C64641"/>
    <w:rsid w:val="00C6464E"/>
    <w:rsid w:val="00C72B59"/>
    <w:rsid w:val="00C75EB1"/>
    <w:rsid w:val="00C77EEB"/>
    <w:rsid w:val="00C86F4F"/>
    <w:rsid w:val="00C904F1"/>
    <w:rsid w:val="00C9734F"/>
    <w:rsid w:val="00CA31B2"/>
    <w:rsid w:val="00CB4C0C"/>
    <w:rsid w:val="00CC75DB"/>
    <w:rsid w:val="00CD173E"/>
    <w:rsid w:val="00D016ED"/>
    <w:rsid w:val="00D05F48"/>
    <w:rsid w:val="00D241A0"/>
    <w:rsid w:val="00D33143"/>
    <w:rsid w:val="00D37D67"/>
    <w:rsid w:val="00D406CB"/>
    <w:rsid w:val="00D40D60"/>
    <w:rsid w:val="00D4111F"/>
    <w:rsid w:val="00D468C9"/>
    <w:rsid w:val="00D4798C"/>
    <w:rsid w:val="00D47C29"/>
    <w:rsid w:val="00D52131"/>
    <w:rsid w:val="00D56207"/>
    <w:rsid w:val="00D6278D"/>
    <w:rsid w:val="00D7441A"/>
    <w:rsid w:val="00D757F2"/>
    <w:rsid w:val="00D765AF"/>
    <w:rsid w:val="00D84E0B"/>
    <w:rsid w:val="00D95183"/>
    <w:rsid w:val="00DA3E3D"/>
    <w:rsid w:val="00DA5219"/>
    <w:rsid w:val="00DB22DA"/>
    <w:rsid w:val="00DD4208"/>
    <w:rsid w:val="00DF3D23"/>
    <w:rsid w:val="00E01B82"/>
    <w:rsid w:val="00E17FCA"/>
    <w:rsid w:val="00E23538"/>
    <w:rsid w:val="00E321B6"/>
    <w:rsid w:val="00E45F8D"/>
    <w:rsid w:val="00E71047"/>
    <w:rsid w:val="00E726F0"/>
    <w:rsid w:val="00EA2B92"/>
    <w:rsid w:val="00EC0855"/>
    <w:rsid w:val="00EC12CE"/>
    <w:rsid w:val="00ED2D0C"/>
    <w:rsid w:val="00ED598E"/>
    <w:rsid w:val="00ED7FEB"/>
    <w:rsid w:val="00EE25F3"/>
    <w:rsid w:val="00F16F85"/>
    <w:rsid w:val="00F37140"/>
    <w:rsid w:val="00F40303"/>
    <w:rsid w:val="00F41BEE"/>
    <w:rsid w:val="00F60323"/>
    <w:rsid w:val="00F67F22"/>
    <w:rsid w:val="00FD2B5A"/>
    <w:rsid w:val="00FD64B8"/>
    <w:rsid w:val="00FE3042"/>
    <w:rsid w:val="00FF0A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A605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4641"/>
    <w:pPr>
      <w:spacing w:after="120"/>
    </w:pPr>
    <w:rPr>
      <w:color w:val="000000" w:themeColor="text1"/>
      <w:sz w:val="20"/>
    </w:rPr>
  </w:style>
  <w:style w:type="paragraph" w:styleId="Heading1">
    <w:name w:val="heading 1"/>
    <w:basedOn w:val="Normal"/>
    <w:next w:val="Normal"/>
    <w:link w:val="Heading1Char"/>
    <w:uiPriority w:val="9"/>
    <w:qFormat/>
    <w:rsid w:val="00ED598E"/>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ED598E"/>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 w:type="character" w:customStyle="1" w:styleId="UnresolvedMention">
    <w:name w:val="Unresolved Mention"/>
    <w:basedOn w:val="DefaultParagraphFont"/>
    <w:uiPriority w:val="99"/>
    <w:semiHidden/>
    <w:unhideWhenUsed/>
    <w:rsid w:val="002A3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7048973">
      <w:bodyDiv w:val="1"/>
      <w:marLeft w:val="0"/>
      <w:marRight w:val="0"/>
      <w:marTop w:val="0"/>
      <w:marBottom w:val="0"/>
      <w:divBdr>
        <w:top w:val="none" w:sz="0" w:space="0" w:color="auto"/>
        <w:left w:val="none" w:sz="0" w:space="0" w:color="auto"/>
        <w:bottom w:val="none" w:sz="0" w:space="0" w:color="auto"/>
        <w:right w:val="none" w:sz="0" w:space="0" w:color="auto"/>
      </w:divBdr>
      <w:divsChild>
        <w:div w:id="262764804">
          <w:marLeft w:val="0"/>
          <w:marRight w:val="0"/>
          <w:marTop w:val="0"/>
          <w:marBottom w:val="0"/>
          <w:divBdr>
            <w:top w:val="none" w:sz="0" w:space="0" w:color="auto"/>
            <w:left w:val="none" w:sz="0" w:space="0" w:color="auto"/>
            <w:bottom w:val="none" w:sz="0" w:space="0" w:color="auto"/>
            <w:right w:val="none" w:sz="0" w:space="0" w:color="auto"/>
          </w:divBdr>
          <w:divsChild>
            <w:div w:id="16057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3167">
      <w:bodyDiv w:val="1"/>
      <w:marLeft w:val="0"/>
      <w:marRight w:val="0"/>
      <w:marTop w:val="0"/>
      <w:marBottom w:val="0"/>
      <w:divBdr>
        <w:top w:val="none" w:sz="0" w:space="0" w:color="auto"/>
        <w:left w:val="none" w:sz="0" w:space="0" w:color="auto"/>
        <w:bottom w:val="none" w:sz="0" w:space="0" w:color="auto"/>
        <w:right w:val="none" w:sz="0" w:space="0" w:color="auto"/>
      </w:divBdr>
    </w:div>
    <w:div w:id="828406301">
      <w:bodyDiv w:val="1"/>
      <w:marLeft w:val="0"/>
      <w:marRight w:val="0"/>
      <w:marTop w:val="0"/>
      <w:marBottom w:val="0"/>
      <w:divBdr>
        <w:top w:val="none" w:sz="0" w:space="0" w:color="auto"/>
        <w:left w:val="none" w:sz="0" w:space="0" w:color="auto"/>
        <w:bottom w:val="none" w:sz="0" w:space="0" w:color="auto"/>
        <w:right w:val="none" w:sz="0" w:space="0" w:color="auto"/>
      </w:divBdr>
    </w:div>
    <w:div w:id="926697321">
      <w:bodyDiv w:val="1"/>
      <w:marLeft w:val="0"/>
      <w:marRight w:val="0"/>
      <w:marTop w:val="0"/>
      <w:marBottom w:val="0"/>
      <w:divBdr>
        <w:top w:val="none" w:sz="0" w:space="0" w:color="auto"/>
        <w:left w:val="none" w:sz="0" w:space="0" w:color="auto"/>
        <w:bottom w:val="none" w:sz="0" w:space="0" w:color="auto"/>
        <w:right w:val="none" w:sz="0" w:space="0" w:color="auto"/>
      </w:divBdr>
    </w:div>
    <w:div w:id="142726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p\AppData\Roaming\Microsoft\Templates\ATS%20bold%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FBD4B8641C148BB829542869C411B3C"/>
        <w:category>
          <w:name w:val="General"/>
          <w:gallery w:val="placeholder"/>
        </w:category>
        <w:types>
          <w:type w:val="bbPlcHdr"/>
        </w:types>
        <w:behaviors>
          <w:behavior w:val="content"/>
        </w:behaviors>
        <w:guid w:val="{7A17A6A8-58FD-47DD-984F-E568692A7A08}"/>
      </w:docPartPr>
      <w:docPartBody>
        <w:p w:rsidR="009B39CC" w:rsidRDefault="00142BEA">
          <w:pPr>
            <w:pStyle w:val="6FBD4B8641C148BB829542869C411B3C"/>
          </w:pPr>
          <w:r>
            <w:t>Objective</w:t>
          </w:r>
        </w:p>
      </w:docPartBody>
    </w:docPart>
    <w:docPart>
      <w:docPartPr>
        <w:name w:val="A634A884780944959F1DB68D2B640EDB"/>
        <w:category>
          <w:name w:val="General"/>
          <w:gallery w:val="placeholder"/>
        </w:category>
        <w:types>
          <w:type w:val="bbPlcHdr"/>
        </w:types>
        <w:behaviors>
          <w:behavior w:val="content"/>
        </w:behaviors>
        <w:guid w:val="{2A151734-5C73-4FCD-82E9-9DBCE7900E50}"/>
      </w:docPartPr>
      <w:docPartBody>
        <w:p w:rsidR="009B39CC" w:rsidRDefault="00142BEA">
          <w:pPr>
            <w:pStyle w:val="A634A884780944959F1DB68D2B640EDB"/>
          </w:pPr>
          <w:r>
            <w:t>Experience</w:t>
          </w:r>
        </w:p>
      </w:docPartBody>
    </w:docPart>
    <w:docPart>
      <w:docPartPr>
        <w:name w:val="E0A39F9BDCE84A3B96C1B17FB124D9A1"/>
        <w:category>
          <w:name w:val="General"/>
          <w:gallery w:val="placeholder"/>
        </w:category>
        <w:types>
          <w:type w:val="bbPlcHdr"/>
        </w:types>
        <w:behaviors>
          <w:behavior w:val="content"/>
        </w:behaviors>
        <w:guid w:val="{439EF7A6-6A6F-4577-A947-CE3E778FCAA0}"/>
      </w:docPartPr>
      <w:docPartBody>
        <w:p w:rsidR="009B39CC" w:rsidRDefault="00142BEA">
          <w:pPr>
            <w:pStyle w:val="E0A39F9BDCE84A3B96C1B17FB124D9A1"/>
          </w:pPr>
          <w:r>
            <w:t>Education</w:t>
          </w:r>
        </w:p>
      </w:docPartBody>
    </w:docPart>
    <w:docPart>
      <w:docPartPr>
        <w:name w:val="9E3792BEE0D0485095497FA132BB27F9"/>
        <w:category>
          <w:name w:val="General"/>
          <w:gallery w:val="placeholder"/>
        </w:category>
        <w:types>
          <w:type w:val="bbPlcHdr"/>
        </w:types>
        <w:behaviors>
          <w:behavior w:val="content"/>
        </w:behaviors>
        <w:guid w:val="{36B217D8-A4FF-44DE-8A9A-61E1F06B1542}"/>
      </w:docPartPr>
      <w:docPartBody>
        <w:p w:rsidR="009B39CC" w:rsidRDefault="00142BEA">
          <w:pPr>
            <w:pStyle w:val="9E3792BEE0D0485095497FA132BB27F9"/>
          </w:pPr>
          <w:r>
            <w:t>Skills &amp; abilities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85B"/>
    <w:rsid w:val="00130C2A"/>
    <w:rsid w:val="00142BEA"/>
    <w:rsid w:val="0017765C"/>
    <w:rsid w:val="0018635E"/>
    <w:rsid w:val="001C0F1E"/>
    <w:rsid w:val="0028465D"/>
    <w:rsid w:val="00392738"/>
    <w:rsid w:val="00506D5B"/>
    <w:rsid w:val="00592AB7"/>
    <w:rsid w:val="005D73BE"/>
    <w:rsid w:val="00651565"/>
    <w:rsid w:val="006601C2"/>
    <w:rsid w:val="006B5947"/>
    <w:rsid w:val="006E3455"/>
    <w:rsid w:val="007C1F45"/>
    <w:rsid w:val="00823CB7"/>
    <w:rsid w:val="00834E18"/>
    <w:rsid w:val="008C485B"/>
    <w:rsid w:val="009479A6"/>
    <w:rsid w:val="009B39CC"/>
    <w:rsid w:val="00A715D6"/>
    <w:rsid w:val="00A8191C"/>
    <w:rsid w:val="00B45622"/>
    <w:rsid w:val="00B5592C"/>
    <w:rsid w:val="00BE6053"/>
    <w:rsid w:val="00CD173E"/>
    <w:rsid w:val="00D4798C"/>
    <w:rsid w:val="00DA79A2"/>
    <w:rsid w:val="00E8015D"/>
    <w:rsid w:val="00E92736"/>
    <w:rsid w:val="00EF5EFE"/>
    <w:rsid w:val="00F15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BD4B8641C148BB829542869C411B3C">
    <w:name w:val="6FBD4B8641C148BB829542869C411B3C"/>
  </w:style>
  <w:style w:type="paragraph" w:customStyle="1" w:styleId="A634A884780944959F1DB68D2B640EDB">
    <w:name w:val="A634A884780944959F1DB68D2B640EDB"/>
  </w:style>
  <w:style w:type="paragraph" w:customStyle="1" w:styleId="E0A39F9BDCE84A3B96C1B17FB124D9A1">
    <w:name w:val="E0A39F9BDCE84A3B96C1B17FB124D9A1"/>
  </w:style>
  <w:style w:type="paragraph" w:customStyle="1" w:styleId="9E3792BEE0D0485095497FA132BB27F9">
    <w:name w:val="9E3792BEE0D0485095497FA132BB27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93E80-0AB2-4C42-8D6E-F0C64251EDE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46268ACC-32FC-4261-BF80-5F6DE34E1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BE5AEB-BD32-46FB-B4E8-5C314C3FA503}">
  <ds:schemaRefs>
    <ds:schemaRef ds:uri="http://schemas.microsoft.com/sharepoint/v3/contenttype/forms"/>
  </ds:schemaRefs>
</ds:datastoreItem>
</file>

<file path=customXml/itemProps4.xml><?xml version="1.0" encoding="utf-8"?>
<ds:datastoreItem xmlns:ds="http://schemas.openxmlformats.org/officeDocument/2006/customXml" ds:itemID="{A4267B5C-B4C2-4DEE-9923-7ED546063B9D}">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classic resume.dotx</Template>
  <TotalTime>0</TotalTime>
  <Pages>1</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2024-03-04T11:25:00Z</dcterms:created>
  <dcterms:modified xsi:type="dcterms:W3CDTF">2025-03-20T18:38:00Z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