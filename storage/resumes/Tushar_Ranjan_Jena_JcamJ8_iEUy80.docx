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436D01" w14:textId="38ABC471" w:rsidR="00D1354B" w:rsidRPr="00D1354B" w:rsidRDefault="00522E17" w:rsidP="00E823FC">
      <w:pPr>
        <w:pStyle w:val="Graphicsanchor"/>
      </w:pPr>
      <w:r w:rsidRPr="00C03558">
        <w:rPr>
          <w:noProof/>
          <w:lang w:val="en-IN" w:eastAsia="en-IN"/>
        </w:rPr>
        <mc:AlternateContent>
          <mc:Choice Requires="wps">
            <w:drawing>
              <wp:anchor distT="45720" distB="45720" distL="114300" distR="114300" simplePos="0" relativeHeight="251709440" behindDoc="0" locked="1" layoutInCell="1" allowOverlap="1" wp14:anchorId="309C056F" wp14:editId="192939CC">
                <wp:simplePos x="0" y="0"/>
                <wp:positionH relativeFrom="page">
                  <wp:align>left</wp:align>
                </wp:positionH>
                <wp:positionV relativeFrom="page">
                  <wp:posOffset>4295775</wp:posOffset>
                </wp:positionV>
                <wp:extent cx="2257425" cy="790575"/>
                <wp:effectExtent l="0" t="0" r="0" b="0"/>
                <wp:wrapNone/>
                <wp:docPr id="1554494789" name="Text Box 1554494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790575"/>
                        </a:xfrm>
                        <a:prstGeom prst="rect">
                          <a:avLst/>
                        </a:prstGeom>
                        <a:noFill/>
                        <a:ln w="9525">
                          <a:noFill/>
                          <a:miter lim="800000"/>
                          <a:headEnd/>
                          <a:tailEnd/>
                        </a:ln>
                      </wps:spPr>
                      <wps:txbx>
                        <w:txbxContent>
                          <w:p w14:paraId="3FFEFA26" w14:textId="5DA2407E" w:rsidR="003B6258" w:rsidRPr="00FD6823" w:rsidRDefault="00E40590" w:rsidP="00931DD9">
                            <w:pPr>
                              <w:pStyle w:val="List"/>
                              <w:spacing w:after="0"/>
                              <w:jc w:val="left"/>
                              <w:rPr>
                                <w:sz w:val="22"/>
                                <w:szCs w:val="22"/>
                              </w:rPr>
                            </w:pPr>
                            <w:r w:rsidRPr="00FD6823">
                              <w:rPr>
                                <w:b/>
                                <w:bCs/>
                                <w:sz w:val="32"/>
                                <w:szCs w:val="32"/>
                              </w:rPr>
                              <w:t>CERTIFICATIONS</w:t>
                            </w:r>
                            <w:r w:rsidR="00522E17" w:rsidRPr="00FD6823">
                              <w:rPr>
                                <w:sz w:val="22"/>
                                <w:szCs w:val="22"/>
                              </w:rPr>
                              <w:t xml:space="preserve">: </w:t>
                            </w:r>
                            <w:r w:rsidR="00931DD9" w:rsidRPr="00FD6823">
                              <w:rPr>
                                <w:sz w:val="22"/>
                                <w:szCs w:val="22"/>
                              </w:rPr>
                              <w:t xml:space="preserve"> </w:t>
                            </w:r>
                          </w:p>
                          <w:p w14:paraId="2D77B868" w14:textId="68936C2B" w:rsidR="00931DD9" w:rsidRPr="00FD6823" w:rsidRDefault="004D62BC" w:rsidP="00FD6823">
                            <w:pPr>
                              <w:pStyle w:val="List"/>
                              <w:spacing w:after="0" w:line="240" w:lineRule="auto"/>
                              <w:jc w:val="left"/>
                              <w:rPr>
                                <w:sz w:val="22"/>
                                <w:szCs w:val="22"/>
                              </w:rPr>
                            </w:pPr>
                            <w:r w:rsidRPr="00FD6823">
                              <w:rPr>
                                <w:sz w:val="22"/>
                                <w:szCs w:val="22"/>
                              </w:rPr>
                              <w:t xml:space="preserve">Google Cloud </w:t>
                            </w:r>
                            <w:r w:rsidR="00FD6823" w:rsidRPr="00FD6823">
                              <w:rPr>
                                <w:sz w:val="22"/>
                                <w:szCs w:val="22"/>
                              </w:rPr>
                              <w:t>-</w:t>
                            </w:r>
                            <w:r w:rsidRPr="00FD6823">
                              <w:rPr>
                                <w:sz w:val="22"/>
                                <w:szCs w:val="22"/>
                              </w:rPr>
                              <w:t xml:space="preserve"> Digital Leader</w:t>
                            </w:r>
                          </w:p>
                          <w:p w14:paraId="420D2310" w14:textId="6130A72C" w:rsidR="004D62BC" w:rsidRPr="00FD6823" w:rsidRDefault="004D62BC" w:rsidP="003B6258">
                            <w:pPr>
                              <w:pStyle w:val="List"/>
                              <w:spacing w:after="0" w:line="240" w:lineRule="auto"/>
                              <w:jc w:val="both"/>
                              <w:rPr>
                                <w:sz w:val="22"/>
                                <w:szCs w:val="22"/>
                              </w:rPr>
                            </w:pPr>
                            <w:r w:rsidRPr="00FD6823">
                              <w:rPr>
                                <w:sz w:val="22"/>
                                <w:szCs w:val="22"/>
                              </w:rPr>
                              <w:t>Internet of Things from MIT Sloan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9C056F" id="_x0000_t202" coordsize="21600,21600" o:spt="202" path="m,l,21600r21600,l21600,xe">
                <v:stroke joinstyle="miter"/>
                <v:path gradientshapeok="t" o:connecttype="rect"/>
              </v:shapetype>
              <v:shape id="Text Box 1554494789" o:spid="_x0000_s1026" type="#_x0000_t202" style="position:absolute;left:0;text-align:left;margin-left:0;margin-top:338.25pt;width:177.75pt;height:62.25pt;z-index:251709440;visibility:visible;mso-wrap-style:square;mso-width-percent:0;mso-height-percent:0;mso-wrap-distance-left:9pt;mso-wrap-distance-top:3.6pt;mso-wrap-distance-right:9pt;mso-wrap-distance-bottom:3.6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" filled="f" stroked="f">
                <v:textbox>
                  <w:txbxContent>
                    <w:p w14:paraId="3FFEFA26" w14:textId="5DA2407E" w:rsidR="003B6258" w:rsidRPr="00FD6823" w:rsidRDefault="00E40590" w:rsidP="00931DD9">
                      <w:pPr>
                        <w:pStyle w:val="List"/>
                        <w:spacing w:after="0"/>
                        <w:jc w:val="left"/>
                        <w:rPr>
                          <w:sz w:val="22"/>
                          <w:szCs w:val="22"/>
                        </w:rPr>
                      </w:pPr>
                      <w:r w:rsidRPr="00FD6823">
                        <w:rPr>
                          <w:b/>
                          <w:bCs/>
                          <w:sz w:val="32"/>
                          <w:szCs w:val="32"/>
                        </w:rPr>
                        <w:t>CERTIFICATIONS</w:t>
                      </w:r>
                      <w:r w:rsidR="00522E17" w:rsidRPr="00FD6823">
                        <w:rPr>
                          <w:sz w:val="22"/>
                          <w:szCs w:val="22"/>
                        </w:rPr>
                        <w:t xml:space="preserve">: </w:t>
                      </w:r>
                      <w:r w:rsidR="00931DD9" w:rsidRPr="00FD6823">
                        <w:rPr>
                          <w:sz w:val="22"/>
                          <w:szCs w:val="22"/>
                        </w:rPr>
                        <w:t xml:space="preserve"> </w:t>
                      </w:r>
                    </w:p>
                    <w:p w14:paraId="2D77B868" w14:textId="68936C2B" w:rsidR="00931DD9" w:rsidRPr="00FD6823" w:rsidRDefault="004D62BC" w:rsidP="00FD6823">
                      <w:pPr>
                        <w:pStyle w:val="List"/>
                        <w:spacing w:after="0" w:line="240" w:lineRule="auto"/>
                        <w:jc w:val="left"/>
                        <w:rPr>
                          <w:sz w:val="22"/>
                          <w:szCs w:val="22"/>
                        </w:rPr>
                      </w:pPr>
                      <w:r w:rsidRPr="00FD6823">
                        <w:rPr>
                          <w:sz w:val="22"/>
                          <w:szCs w:val="22"/>
                        </w:rPr>
                        <w:t xml:space="preserve">Google Cloud </w:t>
                      </w:r>
                      <w:r w:rsidR="00FD6823" w:rsidRPr="00FD6823">
                        <w:rPr>
                          <w:sz w:val="22"/>
                          <w:szCs w:val="22"/>
                        </w:rPr>
                        <w:t>-</w:t>
                      </w:r>
                      <w:r w:rsidRPr="00FD6823">
                        <w:rPr>
                          <w:sz w:val="22"/>
                          <w:szCs w:val="22"/>
                        </w:rPr>
                        <w:t xml:space="preserve"> Digital Leader</w:t>
                      </w:r>
                    </w:p>
                    <w:p w14:paraId="420D2310" w14:textId="6130A72C" w:rsidR="004D62BC" w:rsidRPr="00FD6823" w:rsidRDefault="004D62BC" w:rsidP="003B6258">
                      <w:pPr>
                        <w:pStyle w:val="List"/>
                        <w:spacing w:after="0" w:line="240" w:lineRule="auto"/>
                        <w:jc w:val="both"/>
                        <w:rPr>
                          <w:sz w:val="22"/>
                          <w:szCs w:val="22"/>
                        </w:rPr>
                      </w:pPr>
                      <w:r w:rsidRPr="00FD6823">
                        <w:rPr>
                          <w:sz w:val="22"/>
                          <w:szCs w:val="22"/>
                        </w:rPr>
                        <w:t>Internet of Things from MIT Sloan</w:t>
                      </w:r>
                    </w:p>
                  </w:txbxContent>
                </v:textbox>
                <w10:wrap anchorx="page" anchory="page"/>
                <w10:anchorlock/>
              </v:shape>
            </w:pict>
          </mc:Fallback>
        </mc:AlternateContent>
      </w:r>
      <w:r w:rsidR="005F7605" w:rsidRPr="00C03558">
        <w:rPr>
          <w:noProof/>
          <w:lang w:val="en-IN" w:eastAsia="en-IN"/>
        </w:rPr>
        <mc:AlternateContent>
          <mc:Choice Requires="wps">
            <w:drawing>
              <wp:anchor distT="45720" distB="45720" distL="114300" distR="114300" simplePos="0" relativeHeight="251687936" behindDoc="0" locked="1" layoutInCell="1" allowOverlap="1" wp14:anchorId="2AE33DE3" wp14:editId="29209F6D">
                <wp:simplePos x="0" y="0"/>
                <wp:positionH relativeFrom="page">
                  <wp:posOffset>-19050</wp:posOffset>
                </wp:positionH>
                <wp:positionV relativeFrom="page">
                  <wp:posOffset>5210175</wp:posOffset>
                </wp:positionV>
                <wp:extent cx="2162175" cy="4791075"/>
                <wp:effectExtent l="0" t="0" r="0" b="0"/>
                <wp:wrapNone/>
                <wp:docPr id="1383638344" name="Text Box 1383638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4791075"/>
                        </a:xfrm>
                        <a:prstGeom prst="rect">
                          <a:avLst/>
                        </a:prstGeom>
                        <a:noFill/>
                        <a:ln w="9525">
                          <a:noFill/>
                          <a:miter lim="800000"/>
                          <a:headEnd/>
                          <a:tailEnd/>
                        </a:ln>
                      </wps:spPr>
                      <wps:txbx>
                        <w:txbxContent>
                          <w:p w14:paraId="481E5423" w14:textId="458A9D4F" w:rsidR="005F7605" w:rsidRPr="00E823FC" w:rsidRDefault="005F7605" w:rsidP="005F7605">
                            <w:pPr>
                              <w:pStyle w:val="Heading1"/>
                              <w:jc w:val="left"/>
                            </w:pPr>
                            <w:r w:rsidRPr="00E823FC">
                              <w:t>Technical skills</w:t>
                            </w:r>
                          </w:p>
                          <w:p w14:paraId="0A4BCD8A" w14:textId="77777777" w:rsidR="0010485D" w:rsidRDefault="0010485D" w:rsidP="0010485D">
                            <w:pPr>
                              <w:pStyle w:val="List"/>
                              <w:jc w:val="left"/>
                            </w:pPr>
                            <w:r w:rsidRPr="007E277C">
                              <w:t>Selenium</w:t>
                            </w:r>
                          </w:p>
                          <w:p w14:paraId="2D757291" w14:textId="53EDA854" w:rsidR="004A1E7E" w:rsidRPr="00FD6823" w:rsidRDefault="004A1E7E" w:rsidP="005F7605">
                            <w:pPr>
                              <w:pStyle w:val="List"/>
                              <w:jc w:val="left"/>
                              <w:rPr>
                                <w:sz w:val="22"/>
                                <w:szCs w:val="22"/>
                              </w:rPr>
                            </w:pPr>
                            <w:r w:rsidRPr="00FD6823">
                              <w:rPr>
                                <w:sz w:val="22"/>
                                <w:szCs w:val="22"/>
                              </w:rPr>
                              <w:t>Test Automation</w:t>
                            </w:r>
                            <w:r w:rsidR="00AB5FC5" w:rsidRPr="00FD6823">
                              <w:rPr>
                                <w:sz w:val="22"/>
                                <w:szCs w:val="22"/>
                              </w:rPr>
                              <w:t xml:space="preserve"> </w:t>
                            </w:r>
                            <w:r w:rsidRPr="00FD6823">
                              <w:rPr>
                                <w:sz w:val="22"/>
                                <w:szCs w:val="22"/>
                              </w:rPr>
                              <w:t>Framework</w:t>
                            </w:r>
                          </w:p>
                          <w:p w14:paraId="7CB677BA" w14:textId="6DBAAC6B" w:rsidR="00485AF8" w:rsidRDefault="00485AF8" w:rsidP="005F7605">
                            <w:pPr>
                              <w:pStyle w:val="List"/>
                              <w:jc w:val="left"/>
                            </w:pPr>
                            <w:r>
                              <w:t>BDD</w:t>
                            </w:r>
                          </w:p>
                          <w:p w14:paraId="1D17314C" w14:textId="77777777" w:rsidR="00E664AF" w:rsidRDefault="00E664AF" w:rsidP="005F7605">
                            <w:pPr>
                              <w:pStyle w:val="List"/>
                              <w:jc w:val="left"/>
                            </w:pPr>
                            <w:r w:rsidRPr="00E664AF">
                              <w:t>Cucumber</w:t>
                            </w:r>
                          </w:p>
                          <w:p w14:paraId="59C0EF5D" w14:textId="190DEB50" w:rsidR="005F7605" w:rsidRDefault="00E664AF" w:rsidP="00E664AF">
                            <w:pPr>
                              <w:pStyle w:val="List"/>
                              <w:jc w:val="left"/>
                            </w:pPr>
                            <w:r w:rsidRPr="00E664AF">
                              <w:t>Junit</w:t>
                            </w:r>
                          </w:p>
                          <w:p w14:paraId="4B99DF0A" w14:textId="0790C5ED" w:rsidR="00E664AF" w:rsidRDefault="00E664AF" w:rsidP="00E664AF">
                            <w:pPr>
                              <w:pStyle w:val="List"/>
                              <w:jc w:val="left"/>
                            </w:pPr>
                            <w:r w:rsidRPr="00E664AF">
                              <w:t>TestNG</w:t>
                            </w:r>
                          </w:p>
                          <w:p w14:paraId="7067292F" w14:textId="79453157" w:rsidR="00E664AF" w:rsidRDefault="00E664AF" w:rsidP="00E664AF">
                            <w:pPr>
                              <w:pStyle w:val="List"/>
                              <w:jc w:val="left"/>
                            </w:pPr>
                            <w:r w:rsidRPr="00E664AF">
                              <w:t>REST API</w:t>
                            </w:r>
                          </w:p>
                          <w:p w14:paraId="2345C19E" w14:textId="02F0CCE6" w:rsidR="0010485D" w:rsidRDefault="0010485D" w:rsidP="00E664AF">
                            <w:pPr>
                              <w:pStyle w:val="List"/>
                              <w:jc w:val="left"/>
                            </w:pPr>
                            <w:r w:rsidRPr="0010485D">
                              <w:t>SOAP API</w:t>
                            </w:r>
                          </w:p>
                          <w:p w14:paraId="6981587F" w14:textId="3C7465AC" w:rsidR="00485AF8" w:rsidRDefault="00485AF8" w:rsidP="00485AF8">
                            <w:pPr>
                              <w:pStyle w:val="List"/>
                              <w:jc w:val="left"/>
                            </w:pPr>
                            <w:r w:rsidRPr="00E823FC">
                              <w:t>Java</w:t>
                            </w:r>
                            <w:r w:rsidR="009C74D7">
                              <w:t xml:space="preserve"> 11 </w:t>
                            </w:r>
                            <w:r w:rsidR="009C74D7">
                              <w:tab/>
                            </w:r>
                          </w:p>
                          <w:p w14:paraId="2C80EFEE" w14:textId="17FDA850" w:rsidR="00485AF8" w:rsidRDefault="00485AF8" w:rsidP="00485AF8">
                            <w:pPr>
                              <w:pStyle w:val="List"/>
                              <w:jc w:val="left"/>
                            </w:pPr>
                            <w:r>
                              <w:t>Python</w:t>
                            </w:r>
                          </w:p>
                          <w:p w14:paraId="6E703BB8" w14:textId="75DCA3B3" w:rsidR="0010485D" w:rsidRDefault="0010485D" w:rsidP="00E664AF">
                            <w:pPr>
                              <w:pStyle w:val="List"/>
                              <w:jc w:val="left"/>
                            </w:pPr>
                            <w:r w:rsidRPr="0010485D">
                              <w:t>JMeter</w:t>
                            </w:r>
                          </w:p>
                          <w:p w14:paraId="3E176EDA" w14:textId="66EC0F18" w:rsidR="0010485D" w:rsidRDefault="0010485D" w:rsidP="00E664AF">
                            <w:pPr>
                              <w:pStyle w:val="List"/>
                              <w:jc w:val="left"/>
                            </w:pPr>
                            <w:r w:rsidRPr="0010485D">
                              <w:t>Gatling</w:t>
                            </w:r>
                          </w:p>
                          <w:p w14:paraId="012B5E59" w14:textId="77777777" w:rsidR="005E6BFB" w:rsidRDefault="005E6BFB" w:rsidP="005E6BFB">
                            <w:pPr>
                              <w:pStyle w:val="List"/>
                              <w:jc w:val="left"/>
                            </w:pPr>
                            <w:r w:rsidRPr="00E823FC">
                              <w:t>SQL</w:t>
                            </w:r>
                          </w:p>
                          <w:p w14:paraId="77CF3221" w14:textId="77777777" w:rsidR="005E6BFB" w:rsidRDefault="005E6BFB" w:rsidP="005E6BFB">
                            <w:pPr>
                              <w:pStyle w:val="List"/>
                              <w:jc w:val="left"/>
                            </w:pPr>
                            <w:r w:rsidRPr="005E6BFB">
                              <w:t>MySQL</w:t>
                            </w:r>
                          </w:p>
                          <w:p w14:paraId="62C305DD" w14:textId="77777777" w:rsidR="005E6BFB" w:rsidRPr="00E823FC" w:rsidRDefault="005E6BFB" w:rsidP="005E6BFB">
                            <w:pPr>
                              <w:pStyle w:val="List"/>
                              <w:jc w:val="left"/>
                            </w:pPr>
                            <w:r w:rsidRPr="005E6BFB">
                              <w:t>PostgreSQL</w:t>
                            </w:r>
                          </w:p>
                          <w:p w14:paraId="539E279E" w14:textId="619A58F8" w:rsidR="0010485D" w:rsidRDefault="005E6BFB" w:rsidP="00E664AF">
                            <w:pPr>
                              <w:pStyle w:val="List"/>
                              <w:jc w:val="left"/>
                            </w:pPr>
                            <w:r w:rsidRPr="005E6BFB">
                              <w:t>Oracle DB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E33DE3" id="Text Box 1383638344" o:spid="_x0000_s1027" type="#_x0000_t202" style="position:absolute;left:0;text-align:left;margin-left:-1.5pt;margin-top:410.25pt;width:170.25pt;height:377.25pt;z-index:25168793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" filled="f" stroked="f">
                <v:textbox>
                  <w:txbxContent>
                    <w:p w14:paraId="481E5423" w14:textId="458A9D4F" w:rsidR="005F7605" w:rsidRPr="00E823FC" w:rsidRDefault="005F7605" w:rsidP="005F7605">
                      <w:pPr>
                        <w:pStyle w:val="Heading1"/>
                        <w:jc w:val="left"/>
                      </w:pPr>
                      <w:r w:rsidRPr="00E823FC">
                        <w:t>Technical skills</w:t>
                      </w:r>
                    </w:p>
                    <w:p w14:paraId="0A4BCD8A" w14:textId="77777777" w:rsidR="0010485D" w:rsidRDefault="0010485D" w:rsidP="0010485D">
                      <w:pPr>
                        <w:pStyle w:val="List"/>
                        <w:jc w:val="left"/>
                      </w:pPr>
                      <w:r w:rsidRPr="007E277C">
                        <w:t>Selenium</w:t>
                      </w:r>
                    </w:p>
                    <w:p w14:paraId="2D757291" w14:textId="53EDA854" w:rsidR="004A1E7E" w:rsidRPr="00FD6823" w:rsidRDefault="004A1E7E" w:rsidP="005F7605">
                      <w:pPr>
                        <w:pStyle w:val="List"/>
                        <w:jc w:val="left"/>
                        <w:rPr>
                          <w:sz w:val="22"/>
                          <w:szCs w:val="22"/>
                        </w:rPr>
                      </w:pPr>
                      <w:r w:rsidRPr="00FD6823">
                        <w:rPr>
                          <w:sz w:val="22"/>
                          <w:szCs w:val="22"/>
                        </w:rPr>
                        <w:t>Test Automation</w:t>
                      </w:r>
                      <w:r w:rsidR="00AB5FC5" w:rsidRPr="00FD6823">
                        <w:rPr>
                          <w:sz w:val="22"/>
                          <w:szCs w:val="22"/>
                        </w:rPr>
                        <w:t xml:space="preserve"> </w:t>
                      </w:r>
                      <w:r w:rsidRPr="00FD6823">
                        <w:rPr>
                          <w:sz w:val="22"/>
                          <w:szCs w:val="22"/>
                        </w:rPr>
                        <w:t>Framework</w:t>
                      </w:r>
                    </w:p>
                    <w:p w14:paraId="7CB677BA" w14:textId="6DBAAC6B" w:rsidR="00485AF8" w:rsidRDefault="00485AF8" w:rsidP="005F7605">
                      <w:pPr>
                        <w:pStyle w:val="List"/>
                        <w:jc w:val="left"/>
                      </w:pPr>
                      <w:r>
                        <w:t>BDD</w:t>
                      </w:r>
                    </w:p>
                    <w:p w14:paraId="1D17314C" w14:textId="77777777" w:rsidR="00E664AF" w:rsidRDefault="00E664AF" w:rsidP="005F7605">
                      <w:pPr>
                        <w:pStyle w:val="List"/>
                        <w:jc w:val="left"/>
                      </w:pPr>
                      <w:r w:rsidRPr="00E664AF">
                        <w:t>Cucumber</w:t>
                      </w:r>
                    </w:p>
                    <w:p w14:paraId="59C0EF5D" w14:textId="190DEB50" w:rsidR="005F7605" w:rsidRDefault="00E664AF" w:rsidP="00E664AF">
                      <w:pPr>
                        <w:pStyle w:val="List"/>
                        <w:jc w:val="left"/>
                      </w:pPr>
                      <w:r w:rsidRPr="00E664AF">
                        <w:t>Junit</w:t>
                      </w:r>
                    </w:p>
                    <w:p w14:paraId="4B99DF0A" w14:textId="0790C5ED" w:rsidR="00E664AF" w:rsidRDefault="00E664AF" w:rsidP="00E664AF">
                      <w:pPr>
                        <w:pStyle w:val="List"/>
                        <w:jc w:val="left"/>
                      </w:pPr>
                      <w:r w:rsidRPr="00E664AF">
                        <w:t>TestNG</w:t>
                      </w:r>
                    </w:p>
                    <w:p w14:paraId="7067292F" w14:textId="79453157" w:rsidR="00E664AF" w:rsidRDefault="00E664AF" w:rsidP="00E664AF">
                      <w:pPr>
                        <w:pStyle w:val="List"/>
                        <w:jc w:val="left"/>
                      </w:pPr>
                      <w:r w:rsidRPr="00E664AF">
                        <w:t>REST API</w:t>
                      </w:r>
                    </w:p>
                    <w:p w14:paraId="2345C19E" w14:textId="02F0CCE6" w:rsidR="0010485D" w:rsidRDefault="0010485D" w:rsidP="00E664AF">
                      <w:pPr>
                        <w:pStyle w:val="List"/>
                        <w:jc w:val="left"/>
                      </w:pPr>
                      <w:r w:rsidRPr="0010485D">
                        <w:t>SOAP API</w:t>
                      </w:r>
                    </w:p>
                    <w:p w14:paraId="6981587F" w14:textId="3C7465AC" w:rsidR="00485AF8" w:rsidRDefault="00485AF8" w:rsidP="00485AF8">
                      <w:pPr>
                        <w:pStyle w:val="List"/>
                        <w:jc w:val="left"/>
                      </w:pPr>
                      <w:r w:rsidRPr="00E823FC">
                        <w:t>Java</w:t>
                      </w:r>
                      <w:r w:rsidR="009C74D7">
                        <w:t xml:space="preserve"> 11 </w:t>
                      </w:r>
                      <w:r w:rsidR="009C74D7">
                        <w:tab/>
                      </w:r>
                    </w:p>
                    <w:p w14:paraId="2C80EFEE" w14:textId="17FDA850" w:rsidR="00485AF8" w:rsidRDefault="00485AF8" w:rsidP="00485AF8">
                      <w:pPr>
                        <w:pStyle w:val="List"/>
                        <w:jc w:val="left"/>
                      </w:pPr>
                      <w:r>
                        <w:t>Python</w:t>
                      </w:r>
                    </w:p>
                    <w:p w14:paraId="6E703BB8" w14:textId="75DCA3B3" w:rsidR="0010485D" w:rsidRDefault="0010485D" w:rsidP="00E664AF">
                      <w:pPr>
                        <w:pStyle w:val="List"/>
                        <w:jc w:val="left"/>
                      </w:pPr>
                      <w:r w:rsidRPr="0010485D">
                        <w:t>JMeter</w:t>
                      </w:r>
                    </w:p>
                    <w:p w14:paraId="3E176EDA" w14:textId="66EC0F18" w:rsidR="0010485D" w:rsidRDefault="0010485D" w:rsidP="00E664AF">
                      <w:pPr>
                        <w:pStyle w:val="List"/>
                        <w:jc w:val="left"/>
                      </w:pPr>
                      <w:r w:rsidRPr="0010485D">
                        <w:t>Gatling</w:t>
                      </w:r>
                    </w:p>
                    <w:p w14:paraId="012B5E59" w14:textId="77777777" w:rsidR="005E6BFB" w:rsidRDefault="005E6BFB" w:rsidP="005E6BFB">
                      <w:pPr>
                        <w:pStyle w:val="List"/>
                        <w:jc w:val="left"/>
                      </w:pPr>
                      <w:r w:rsidRPr="00E823FC">
                        <w:t>SQL</w:t>
                      </w:r>
                    </w:p>
                    <w:p w14:paraId="77CF3221" w14:textId="77777777" w:rsidR="005E6BFB" w:rsidRDefault="005E6BFB" w:rsidP="005E6BFB">
                      <w:pPr>
                        <w:pStyle w:val="List"/>
                        <w:jc w:val="left"/>
                      </w:pPr>
                      <w:r w:rsidRPr="005E6BFB">
                        <w:t>MySQL</w:t>
                      </w:r>
                    </w:p>
                    <w:p w14:paraId="62C305DD" w14:textId="77777777" w:rsidR="005E6BFB" w:rsidRPr="00E823FC" w:rsidRDefault="005E6BFB" w:rsidP="005E6BFB">
                      <w:pPr>
                        <w:pStyle w:val="List"/>
                        <w:jc w:val="left"/>
                      </w:pPr>
                      <w:r w:rsidRPr="005E6BFB">
                        <w:t>PostgreSQL</w:t>
                      </w:r>
                    </w:p>
                    <w:p w14:paraId="539E279E" w14:textId="619A58F8" w:rsidR="0010485D" w:rsidRDefault="005E6BFB" w:rsidP="00E664AF">
                      <w:pPr>
                        <w:pStyle w:val="List"/>
                        <w:jc w:val="left"/>
                      </w:pPr>
                      <w:r w:rsidRPr="005E6BFB">
                        <w:t>Oracle DB</w:t>
                      </w:r>
                    </w:p>
                  </w:txbxContent>
                </v:textbox>
                <w10:wrap anchorx="page" anchory="page"/>
                <w10:anchorlock/>
              </v:shape>
            </w:pict>
          </mc:Fallback>
        </mc:AlternateContent>
      </w:r>
      <w:r w:rsidR="00E823FC">
        <w:rPr>
          <w:noProof/>
          <w:lang w:val="en-IN" w:eastAsia="en-IN"/>
        </w:rPr>
        <mc:AlternateContent>
          <mc:Choice Requires="wpg">
            <w:drawing>
              <wp:anchor distT="0" distB="0" distL="114300" distR="114300" simplePos="0" relativeHeight="251674624" behindDoc="0" locked="1" layoutInCell="1" allowOverlap="1" wp14:anchorId="64FBA0E0" wp14:editId="3D43CA66">
                <wp:simplePos x="0" y="0"/>
                <wp:positionH relativeFrom="margin">
                  <wp:posOffset>-466725</wp:posOffset>
                </wp:positionH>
                <wp:positionV relativeFrom="paragraph">
                  <wp:posOffset>800100</wp:posOffset>
                </wp:positionV>
                <wp:extent cx="7774305" cy="8829675"/>
                <wp:effectExtent l="0" t="0" r="36195" b="28575"/>
                <wp:wrapNone/>
                <wp:docPr id="1973899031" name="Group 2">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Group">
                    <wpg:wgp>
                      <wpg:cNvGrpSpPr/>
                      <wpg:grpSpPr>
                        <a:xfrm>
                          <a:off x="0" y="0"/>
                          <a:ext cx="7774305" cy="8829675"/>
                          <a:chOff x="15240" y="0"/>
                          <a:chExt cx="7772400" cy="8829675"/>
                        </a:xfrm>
                      </wpg:grpSpPr>
                      <wps:wsp>
                        <wps:cNvPr id="607981262" name="Straight Connector 1893370729"/>
                        <wps:cNvCnPr/>
                        <wps:spPr>
                          <a:xfrm>
                            <a:off x="15240" y="0"/>
                            <a:ext cx="7772400" cy="0"/>
                          </a:xfrm>
                          <a:prstGeom prst="line">
                            <a:avLst/>
                          </a:prstGeom>
                          <a:ln w="9525">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wps:wsp>
                        <wps:cNvPr id="2098870671" name="Straight Connector 534934594"/>
                        <wps:cNvCnPr/>
                        <wps:spPr>
                          <a:xfrm>
                            <a:off x="2141307" y="0"/>
                            <a:ext cx="10642" cy="8829675"/>
                          </a:xfrm>
                          <a:prstGeom prst="line">
                            <a:avLst/>
                          </a:prstGeom>
                          <a:ln w="9525">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wps:wsp>
                        <wps:cNvPr id="842955101" name="Straight Connector 293762995">
                          <a:extLst>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s:cNvPr>
                        <wps:cNvCnPr/>
                        <wps:spPr>
                          <a:xfrm>
                            <a:off x="24763" y="1485900"/>
                            <a:ext cx="2114032" cy="19050"/>
                          </a:xfrm>
                          <a:prstGeom prst="line">
                            <a:avLst/>
                          </a:prstGeom>
                          <a:ln w="9525">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F7A7FA" id="Group 2" o:spid="_x0000_s1026" alt="&quot;&quot;" style="position:absolute;margin-left:-36.75pt;margin-top:63pt;width:612.15pt;height:695.25pt;z-index:251674624;mso-position-horizontal-relative:margin;mso-width-relative:margin;mso-height-relative:margin" coordorigin="152" coordsize="77724,88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">
                <v:line id="Straight Connector 1893370729" o:spid="_x0000_s1027" style="position:absolute;visibility:visible;mso-wrap-style:square" from="152,0" to="778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" strokecolor="#a5a5a5 [2092]">
                  <v:stroke joinstyle="miter"/>
                </v:line>
                <v:line id="Straight Connector 534934594" o:spid="_x0000_s1028" style="position:absolute;visibility:visible;mso-wrap-style:square" from="21413,0" to="21519,88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" strokecolor="#bfbfbf [2412]">
                  <v:stroke joinstyle="miter"/>
                </v:line>
                <v:line id="Straight Connector 293762995" o:spid="_x0000_s1029" alt="&quot;&quot;" style="position:absolute;visibility:visible;mso-wrap-style:square" from="247,14859" to="21387,15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" strokecolor="#a5a5a5 [2092]">
                  <v:stroke joinstyle="miter"/>
                </v:line>
                <w10:wrap anchorx="margin"/>
                <w10:anchorlock/>
              </v:group>
            </w:pict>
          </mc:Fallback>
        </mc:AlternateContent>
      </w:r>
      <w:r w:rsidR="00E823FC">
        <w:rPr>
          <w:noProof/>
          <w:lang w:val="en-IN" w:eastAsia="en-IN"/>
        </w:rPr>
        <mc:AlternateContent>
          <mc:Choice Requires="wps">
            <w:drawing>
              <wp:anchor distT="45720" distB="45720" distL="114300" distR="114300" simplePos="0" relativeHeight="251677696" behindDoc="0" locked="1" layoutInCell="1" allowOverlap="1" wp14:anchorId="3FF8620E" wp14:editId="24A3C3D2">
                <wp:simplePos x="0" y="0"/>
                <wp:positionH relativeFrom="margin">
                  <wp:posOffset>1685925</wp:posOffset>
                </wp:positionH>
                <wp:positionV relativeFrom="margin">
                  <wp:posOffset>4029075</wp:posOffset>
                </wp:positionV>
                <wp:extent cx="5621655" cy="551497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1655" cy="5514975"/>
                        </a:xfrm>
                        <a:prstGeom prst="rect">
                          <a:avLst/>
                        </a:prstGeom>
                        <a:noFill/>
                        <a:ln w="9525">
                          <a:noFill/>
                          <a:miter lim="800000"/>
                          <a:headEnd/>
                          <a:tailEnd/>
                        </a:ln>
                      </wps:spPr>
                      <wps:txbx>
                        <w:txbxContent>
                          <w:p w14:paraId="0A7BD2AB" w14:textId="19C397BF" w:rsidR="00E823FC" w:rsidRPr="00E823FC" w:rsidRDefault="003506D3" w:rsidP="0039641B">
                            <w:pPr>
                              <w:pStyle w:val="Heading2"/>
                            </w:pPr>
                            <w:r w:rsidRPr="003506D3">
                              <w:t>Accomplishments</w:t>
                            </w:r>
                          </w:p>
                          <w:p w14:paraId="39800C9A" w14:textId="77777777" w:rsidR="003506D3" w:rsidRPr="003506D3" w:rsidRDefault="003506D3" w:rsidP="0039641B">
                            <w:pPr>
                              <w:pStyle w:val="ListParagraph"/>
                              <w:widowControl w:val="0"/>
                              <w:numPr>
                                <w:ilvl w:val="0"/>
                                <w:numId w:val="6"/>
                              </w:numPr>
                              <w:tabs>
                                <w:tab w:val="left" w:pos="2399"/>
                              </w:tabs>
                              <w:autoSpaceDE w:val="0"/>
                              <w:autoSpaceDN w:val="0"/>
                              <w:spacing w:before="185"/>
                              <w:ind w:right="943"/>
                              <w:contextualSpacing w:val="0"/>
                            </w:pPr>
                            <w:r w:rsidRPr="003506D3">
                              <w:t>Delivered the project on time and within budget, achieving all key milestones and enhancing client satisfaction.</w:t>
                            </w:r>
                          </w:p>
                          <w:p w14:paraId="0070382E" w14:textId="77777777" w:rsidR="003506D3" w:rsidRPr="003506D3" w:rsidRDefault="003506D3" w:rsidP="0039641B">
                            <w:pPr>
                              <w:pStyle w:val="ListParagraph"/>
                              <w:widowControl w:val="0"/>
                              <w:numPr>
                                <w:ilvl w:val="0"/>
                                <w:numId w:val="6"/>
                              </w:numPr>
                              <w:tabs>
                                <w:tab w:val="left" w:pos="2399"/>
                              </w:tabs>
                              <w:autoSpaceDE w:val="0"/>
                              <w:autoSpaceDN w:val="0"/>
                              <w:spacing w:before="185"/>
                              <w:ind w:right="943"/>
                              <w:contextualSpacing w:val="0"/>
                            </w:pPr>
                            <w:r w:rsidRPr="003506D3">
                              <w:t>Implemented automation processes that reduced testing time by 30%, significantly improving overall project efficiency.</w:t>
                            </w:r>
                          </w:p>
                          <w:p w14:paraId="6C27F415" w14:textId="77777777" w:rsidR="003506D3" w:rsidRPr="003506D3" w:rsidRDefault="003506D3" w:rsidP="0039641B">
                            <w:pPr>
                              <w:pStyle w:val="ListParagraph"/>
                              <w:widowControl w:val="0"/>
                              <w:numPr>
                                <w:ilvl w:val="0"/>
                                <w:numId w:val="6"/>
                              </w:numPr>
                              <w:tabs>
                                <w:tab w:val="left" w:pos="2399"/>
                              </w:tabs>
                              <w:autoSpaceDE w:val="0"/>
                              <w:autoSpaceDN w:val="0"/>
                              <w:spacing w:before="185"/>
                              <w:ind w:right="943"/>
                              <w:contextualSpacing w:val="0"/>
                            </w:pPr>
                            <w:r w:rsidRPr="003506D3">
                              <w:t>Achieved a defect rate reduction of 40% through rigorous testing and quality assurance measures, resulting in a more reliable product.</w:t>
                            </w:r>
                          </w:p>
                          <w:p w14:paraId="53CBAC62" w14:textId="77777777" w:rsidR="003506D3" w:rsidRPr="003506D3" w:rsidRDefault="003506D3" w:rsidP="0039641B">
                            <w:pPr>
                              <w:pStyle w:val="ListParagraph"/>
                              <w:widowControl w:val="0"/>
                              <w:numPr>
                                <w:ilvl w:val="0"/>
                                <w:numId w:val="6"/>
                              </w:numPr>
                              <w:tabs>
                                <w:tab w:val="left" w:pos="2399"/>
                              </w:tabs>
                              <w:autoSpaceDE w:val="0"/>
                              <w:autoSpaceDN w:val="0"/>
                              <w:spacing w:before="185"/>
                              <w:ind w:right="943"/>
                              <w:contextualSpacing w:val="0"/>
                            </w:pPr>
                            <w:r w:rsidRPr="003506D3">
                              <w:t>Enhanced stakeholder communication through regular updates and presentations, leading to increased trust and collaboration throughout the project lifecycle.</w:t>
                            </w:r>
                          </w:p>
                          <w:p w14:paraId="47A1206A" w14:textId="77777777" w:rsidR="003506D3" w:rsidRPr="00A43AD0" w:rsidRDefault="003506D3" w:rsidP="0039641B">
                            <w:pPr>
                              <w:pStyle w:val="ListParagraph"/>
                              <w:widowControl w:val="0"/>
                              <w:numPr>
                                <w:ilvl w:val="0"/>
                                <w:numId w:val="6"/>
                              </w:numPr>
                              <w:tabs>
                                <w:tab w:val="left" w:pos="2399"/>
                              </w:tabs>
                              <w:autoSpaceDE w:val="0"/>
                              <w:autoSpaceDN w:val="0"/>
                              <w:spacing w:before="185"/>
                              <w:ind w:right="943"/>
                              <w:contextualSpacing w:val="0"/>
                            </w:pPr>
                            <w:r w:rsidRPr="003506D3">
                              <w:t>Identified and executed cost-saving measures that</w:t>
                            </w:r>
                            <w:r w:rsidRPr="00A43AD0">
                              <w:t xml:space="preserve"> resulted in a 15% reduction in project expenses while maintaining quality standards.</w:t>
                            </w:r>
                          </w:p>
                          <w:p w14:paraId="0B65632B" w14:textId="77777777" w:rsidR="003506D3" w:rsidRPr="00A43AD0" w:rsidRDefault="003506D3" w:rsidP="0039641B">
                            <w:pPr>
                              <w:pStyle w:val="ListParagraph"/>
                              <w:widowControl w:val="0"/>
                              <w:numPr>
                                <w:ilvl w:val="0"/>
                                <w:numId w:val="6"/>
                              </w:numPr>
                              <w:tabs>
                                <w:tab w:val="left" w:pos="2399"/>
                              </w:tabs>
                              <w:autoSpaceDE w:val="0"/>
                              <w:autoSpaceDN w:val="0"/>
                              <w:spacing w:before="185"/>
                              <w:ind w:right="943"/>
                              <w:contextualSpacing w:val="0"/>
                            </w:pPr>
                            <w:r w:rsidRPr="00A43AD0">
                              <w:t>Introduced innovative solutions that streamlined workflows and enhanced team productivity, contributing to the successful completion of project objectives.</w:t>
                            </w:r>
                          </w:p>
                          <w:p w14:paraId="44923FFA" w14:textId="6FAD1111" w:rsidR="00E823FC" w:rsidRDefault="003506D3" w:rsidP="0039641B">
                            <w:pPr>
                              <w:pStyle w:val="ListParagraph"/>
                              <w:widowControl w:val="0"/>
                              <w:numPr>
                                <w:ilvl w:val="0"/>
                                <w:numId w:val="6"/>
                              </w:numPr>
                              <w:tabs>
                                <w:tab w:val="left" w:pos="2399"/>
                              </w:tabs>
                              <w:autoSpaceDE w:val="0"/>
                              <w:autoSpaceDN w:val="0"/>
                              <w:spacing w:before="185"/>
                              <w:ind w:right="943"/>
                              <w:contextualSpacing w:val="0"/>
                            </w:pPr>
                            <w:r w:rsidRPr="00A43AD0">
                              <w:t>Developed and delivered training for team members on new technologies, resulting in improved team capabilities and</w:t>
                            </w:r>
                            <w:r w:rsidR="00A43AD0">
                              <w:t xml:space="preserve"> </w:t>
                            </w:r>
                            <w:r w:rsidRPr="00A43AD0">
                              <w:t>performance.</w:t>
                            </w:r>
                          </w:p>
                          <w:p w14:paraId="23144D1B" w14:textId="77777777" w:rsidR="002A00CF" w:rsidRDefault="002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8620E" id="Text Box 13" o:spid="_x0000_s1028" type="#_x0000_t202" style="position:absolute;left:0;text-align:left;margin-left:132.75pt;margin-top:317.25pt;width:442.65pt;height:434.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" filled="f" stroked="f">
                <v:textbox>
                  <w:txbxContent>
                    <w:p w14:paraId="0A7BD2AB" w14:textId="19C397BF" w:rsidR="00E823FC" w:rsidRPr="00E823FC" w:rsidRDefault="003506D3" w:rsidP="0039641B">
                      <w:pPr>
                        <w:pStyle w:val="Heading2"/>
                      </w:pPr>
                      <w:r w:rsidRPr="003506D3">
                        <w:t>Accomplishments</w:t>
                      </w:r>
                    </w:p>
                    <w:p w14:paraId="39800C9A" w14:textId="77777777" w:rsidR="003506D3" w:rsidRPr="003506D3" w:rsidRDefault="003506D3" w:rsidP="0039641B">
                      <w:pPr>
                        <w:pStyle w:val="ListParagraph"/>
                        <w:widowControl w:val="0"/>
                        <w:numPr>
                          <w:ilvl w:val="0"/>
                          <w:numId w:val="6"/>
                        </w:numPr>
                        <w:tabs>
                          <w:tab w:val="left" w:pos="2399"/>
                        </w:tabs>
                        <w:autoSpaceDE w:val="0"/>
                        <w:autoSpaceDN w:val="0"/>
                        <w:spacing w:before="185"/>
                        <w:ind w:right="943"/>
                        <w:contextualSpacing w:val="0"/>
                      </w:pPr>
                      <w:r w:rsidRPr="003506D3">
                        <w:t>Delivered the project on time and within budget, achieving all key milestones and enhancing client satisfaction.</w:t>
                      </w:r>
                    </w:p>
                    <w:p w14:paraId="0070382E" w14:textId="77777777" w:rsidR="003506D3" w:rsidRPr="003506D3" w:rsidRDefault="003506D3" w:rsidP="0039641B">
                      <w:pPr>
                        <w:pStyle w:val="ListParagraph"/>
                        <w:widowControl w:val="0"/>
                        <w:numPr>
                          <w:ilvl w:val="0"/>
                          <w:numId w:val="6"/>
                        </w:numPr>
                        <w:tabs>
                          <w:tab w:val="left" w:pos="2399"/>
                        </w:tabs>
                        <w:autoSpaceDE w:val="0"/>
                        <w:autoSpaceDN w:val="0"/>
                        <w:spacing w:before="185"/>
                        <w:ind w:right="943"/>
                        <w:contextualSpacing w:val="0"/>
                      </w:pPr>
                      <w:r w:rsidRPr="003506D3">
                        <w:t>Implemented automation processes that reduced testing time by 30%, significantly improving overall project efficiency.</w:t>
                      </w:r>
                    </w:p>
                    <w:p w14:paraId="6C27F415" w14:textId="77777777" w:rsidR="003506D3" w:rsidRPr="003506D3" w:rsidRDefault="003506D3" w:rsidP="0039641B">
                      <w:pPr>
                        <w:pStyle w:val="ListParagraph"/>
                        <w:widowControl w:val="0"/>
                        <w:numPr>
                          <w:ilvl w:val="0"/>
                          <w:numId w:val="6"/>
                        </w:numPr>
                        <w:tabs>
                          <w:tab w:val="left" w:pos="2399"/>
                        </w:tabs>
                        <w:autoSpaceDE w:val="0"/>
                        <w:autoSpaceDN w:val="0"/>
                        <w:spacing w:before="185"/>
                        <w:ind w:right="943"/>
                        <w:contextualSpacing w:val="0"/>
                      </w:pPr>
                      <w:r w:rsidRPr="003506D3">
                        <w:t>Achieved a defect rate reduction of 40% through rigorous testing and quality assurance measures, resulting in a more reliable product.</w:t>
                      </w:r>
                    </w:p>
                    <w:p w14:paraId="53CBAC62" w14:textId="77777777" w:rsidR="003506D3" w:rsidRPr="003506D3" w:rsidRDefault="003506D3" w:rsidP="0039641B">
                      <w:pPr>
                        <w:pStyle w:val="ListParagraph"/>
                        <w:widowControl w:val="0"/>
                        <w:numPr>
                          <w:ilvl w:val="0"/>
                          <w:numId w:val="6"/>
                        </w:numPr>
                        <w:tabs>
                          <w:tab w:val="left" w:pos="2399"/>
                        </w:tabs>
                        <w:autoSpaceDE w:val="0"/>
                        <w:autoSpaceDN w:val="0"/>
                        <w:spacing w:before="185"/>
                        <w:ind w:right="943"/>
                        <w:contextualSpacing w:val="0"/>
                      </w:pPr>
                      <w:r w:rsidRPr="003506D3">
                        <w:t>Enhanced stakeholder communication through regular updates and presentations, leading to increased trust and collaboration throughout the project lifecycle.</w:t>
                      </w:r>
                    </w:p>
                    <w:p w14:paraId="47A1206A" w14:textId="77777777" w:rsidR="003506D3" w:rsidRPr="00A43AD0" w:rsidRDefault="003506D3" w:rsidP="0039641B">
                      <w:pPr>
                        <w:pStyle w:val="ListParagraph"/>
                        <w:widowControl w:val="0"/>
                        <w:numPr>
                          <w:ilvl w:val="0"/>
                          <w:numId w:val="6"/>
                        </w:numPr>
                        <w:tabs>
                          <w:tab w:val="left" w:pos="2399"/>
                        </w:tabs>
                        <w:autoSpaceDE w:val="0"/>
                        <w:autoSpaceDN w:val="0"/>
                        <w:spacing w:before="185"/>
                        <w:ind w:right="943"/>
                        <w:contextualSpacing w:val="0"/>
                      </w:pPr>
                      <w:r w:rsidRPr="003506D3">
                        <w:t>Identified and executed cost-saving measures that</w:t>
                      </w:r>
                      <w:r w:rsidRPr="00A43AD0">
                        <w:t xml:space="preserve"> resulted in a 15% reduction in project expenses while maintaining quality standards.</w:t>
                      </w:r>
                    </w:p>
                    <w:p w14:paraId="0B65632B" w14:textId="77777777" w:rsidR="003506D3" w:rsidRPr="00A43AD0" w:rsidRDefault="003506D3" w:rsidP="0039641B">
                      <w:pPr>
                        <w:pStyle w:val="ListParagraph"/>
                        <w:widowControl w:val="0"/>
                        <w:numPr>
                          <w:ilvl w:val="0"/>
                          <w:numId w:val="6"/>
                        </w:numPr>
                        <w:tabs>
                          <w:tab w:val="left" w:pos="2399"/>
                        </w:tabs>
                        <w:autoSpaceDE w:val="0"/>
                        <w:autoSpaceDN w:val="0"/>
                        <w:spacing w:before="185"/>
                        <w:ind w:right="943"/>
                        <w:contextualSpacing w:val="0"/>
                      </w:pPr>
                      <w:r w:rsidRPr="00A43AD0">
                        <w:t>Introduced innovative solutions that streamlined workflows and enhanced team productivity, contributing to the successful completion of project objectives.</w:t>
                      </w:r>
                    </w:p>
                    <w:p w14:paraId="44923FFA" w14:textId="6FAD1111" w:rsidR="00E823FC" w:rsidRDefault="003506D3" w:rsidP="0039641B">
                      <w:pPr>
                        <w:pStyle w:val="ListParagraph"/>
                        <w:widowControl w:val="0"/>
                        <w:numPr>
                          <w:ilvl w:val="0"/>
                          <w:numId w:val="6"/>
                        </w:numPr>
                        <w:tabs>
                          <w:tab w:val="left" w:pos="2399"/>
                        </w:tabs>
                        <w:autoSpaceDE w:val="0"/>
                        <w:autoSpaceDN w:val="0"/>
                        <w:spacing w:before="185"/>
                        <w:ind w:right="943"/>
                        <w:contextualSpacing w:val="0"/>
                      </w:pPr>
                      <w:r w:rsidRPr="00A43AD0">
                        <w:t>Developed and delivered training for team members on new technologies, resulting in improved team capabilities and</w:t>
                      </w:r>
                      <w:r w:rsidR="00A43AD0">
                        <w:t xml:space="preserve"> </w:t>
                      </w:r>
                      <w:r w:rsidRPr="00A43AD0">
                        <w:t>performance.</w:t>
                      </w:r>
                    </w:p>
                    <w:p w14:paraId="23144D1B" w14:textId="77777777" w:rsidR="002A00CF" w:rsidRDefault="002A00CF"/>
                  </w:txbxContent>
                </v:textbox>
                <w10:wrap anchorx="margin" anchory="margin"/>
                <w10:anchorlock/>
              </v:shape>
            </w:pict>
          </mc:Fallback>
        </mc:AlternateContent>
      </w:r>
      <w:r w:rsidR="00E823FC" w:rsidRPr="00C03558">
        <w:rPr>
          <w:noProof/>
          <w:lang w:val="en-IN" w:eastAsia="en-IN"/>
        </w:rPr>
        <mc:AlternateContent>
          <mc:Choice Requires="wps">
            <w:drawing>
              <wp:anchor distT="45720" distB="45720" distL="114300" distR="114300" simplePos="0" relativeHeight="251678720" behindDoc="0" locked="1" layoutInCell="1" allowOverlap="1" wp14:anchorId="5D3750CE" wp14:editId="5256A0E2">
                <wp:simplePos x="0" y="0"/>
                <wp:positionH relativeFrom="page">
                  <wp:posOffset>47625</wp:posOffset>
                </wp:positionH>
                <wp:positionV relativeFrom="page">
                  <wp:posOffset>2533650</wp:posOffset>
                </wp:positionV>
                <wp:extent cx="2066925" cy="17526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1752600"/>
                        </a:xfrm>
                        <a:prstGeom prst="rect">
                          <a:avLst/>
                        </a:prstGeom>
                        <a:noFill/>
                        <a:ln w="9525">
                          <a:noFill/>
                          <a:miter lim="800000"/>
                          <a:headEnd/>
                          <a:tailEnd/>
                        </a:ln>
                      </wps:spPr>
                      <wps:txbx>
                        <w:txbxContent>
                          <w:p w14:paraId="6726064D" w14:textId="47DDEBEA" w:rsidR="00E823FC" w:rsidRPr="00E823FC" w:rsidRDefault="005F7605" w:rsidP="00720693">
                            <w:pPr>
                              <w:pStyle w:val="Heading1"/>
                              <w:spacing w:after="0"/>
                              <w:jc w:val="left"/>
                            </w:pPr>
                            <w:r>
                              <w:t>DOMAIN</w:t>
                            </w:r>
                          </w:p>
                          <w:p w14:paraId="38CC93D6" w14:textId="4E983FE3" w:rsidR="00E823FC" w:rsidRPr="00591503" w:rsidRDefault="005F7605" w:rsidP="00591503">
                            <w:pPr>
                              <w:pStyle w:val="List"/>
                              <w:spacing w:after="0" w:line="240" w:lineRule="auto"/>
                              <w:jc w:val="left"/>
                            </w:pPr>
                            <w:r w:rsidRPr="00591503">
                              <w:t>Credit Bureau</w:t>
                            </w:r>
                          </w:p>
                          <w:p w14:paraId="6D1F352C" w14:textId="77777777" w:rsidR="005F7605" w:rsidRPr="00591503" w:rsidRDefault="005F7605" w:rsidP="00591503">
                            <w:pPr>
                              <w:pStyle w:val="List"/>
                              <w:spacing w:after="0" w:line="240" w:lineRule="auto"/>
                              <w:jc w:val="left"/>
                            </w:pPr>
                            <w:r w:rsidRPr="00591503">
                              <w:t>Banking &amp; Finance</w:t>
                            </w:r>
                          </w:p>
                          <w:p w14:paraId="00426EA9" w14:textId="77777777" w:rsidR="005F7605" w:rsidRPr="00591503" w:rsidRDefault="005F7605" w:rsidP="00591503">
                            <w:pPr>
                              <w:pStyle w:val="List"/>
                              <w:spacing w:after="0" w:line="240" w:lineRule="auto"/>
                              <w:jc w:val="left"/>
                            </w:pPr>
                            <w:r w:rsidRPr="00591503">
                              <w:t xml:space="preserve">Telecom </w:t>
                            </w:r>
                          </w:p>
                          <w:p w14:paraId="568EE7F9" w14:textId="43661479" w:rsidR="005F7605" w:rsidRPr="00591503" w:rsidRDefault="005F7605" w:rsidP="00591503">
                            <w:pPr>
                              <w:pStyle w:val="List"/>
                              <w:spacing w:after="0" w:line="240" w:lineRule="auto"/>
                              <w:jc w:val="left"/>
                            </w:pPr>
                            <w:r w:rsidRPr="00591503">
                              <w:t>Health Care</w:t>
                            </w:r>
                          </w:p>
                          <w:p w14:paraId="796487EE" w14:textId="20BFA9C0" w:rsidR="005F7605" w:rsidRPr="00591503" w:rsidRDefault="005F7605" w:rsidP="00591503">
                            <w:pPr>
                              <w:pStyle w:val="List"/>
                              <w:spacing w:after="0" w:line="240" w:lineRule="auto"/>
                              <w:jc w:val="left"/>
                            </w:pPr>
                            <w:r w:rsidRPr="00591503">
                              <w:t>Retail</w:t>
                            </w:r>
                          </w:p>
                          <w:p w14:paraId="7A0492C8" w14:textId="77777777" w:rsidR="00591503" w:rsidRDefault="007501A1" w:rsidP="00591503">
                            <w:pPr>
                              <w:pStyle w:val="List"/>
                              <w:spacing w:after="0" w:line="240" w:lineRule="auto"/>
                              <w:jc w:val="left"/>
                              <w:rPr>
                                <w:rFonts w:ascii="Calibri" w:eastAsia="Calibri" w:hAnsi="Calibri" w:cs="Calibri"/>
                                <w:sz w:val="22"/>
                                <w:szCs w:val="22"/>
                              </w:rPr>
                            </w:pPr>
                            <w:r w:rsidRPr="00591503">
                              <w:rPr>
                                <w:rFonts w:ascii="Calibri" w:eastAsia="Calibri" w:hAnsi="Calibri" w:cs="Calibri"/>
                                <w:sz w:val="22"/>
                                <w:szCs w:val="22"/>
                              </w:rPr>
                              <w:t xml:space="preserve">Information Media </w:t>
                            </w:r>
                          </w:p>
                          <w:p w14:paraId="511A7A64" w14:textId="5DE6CAF2" w:rsidR="007501A1" w:rsidRPr="00591503" w:rsidRDefault="007501A1" w:rsidP="00591503">
                            <w:pPr>
                              <w:pStyle w:val="List"/>
                              <w:spacing w:after="0" w:line="240" w:lineRule="auto"/>
                              <w:jc w:val="left"/>
                              <w:rPr>
                                <w:sz w:val="22"/>
                                <w:szCs w:val="22"/>
                              </w:rPr>
                            </w:pPr>
                            <w:r w:rsidRPr="00591503">
                              <w:rPr>
                                <w:rFonts w:ascii="Calibri" w:eastAsia="Calibri" w:hAnsi="Calibri" w:cs="Calibri"/>
                                <w:sz w:val="22"/>
                                <w:szCs w:val="22"/>
                              </w:rPr>
                              <w:t>&amp; Entertainment</w:t>
                            </w:r>
                            <w:r w:rsidRPr="00591503">
                              <w:rPr>
                                <w:sz w:val="22"/>
                                <w:szCs w:val="22"/>
                              </w:rPr>
                              <w:t xml:space="preserve"> </w:t>
                            </w:r>
                          </w:p>
                          <w:p w14:paraId="04306EE2" w14:textId="77777777" w:rsidR="007501A1" w:rsidRPr="00B77373" w:rsidRDefault="007501A1" w:rsidP="00720693">
                            <w:pPr>
                              <w:pStyle w:val="List"/>
                              <w:spacing w:after="0"/>
                              <w:jc w:val="left"/>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750CE" id="Text Box 3" o:spid="_x0000_s1029" type="#_x0000_t202" style="position:absolute;left:0;text-align:left;margin-left:3.75pt;margin-top:199.5pt;width:162.75pt;height:138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" filled="f" stroked="f">
                <v:textbox>
                  <w:txbxContent>
                    <w:p w14:paraId="6726064D" w14:textId="47DDEBEA" w:rsidR="00E823FC" w:rsidRPr="00E823FC" w:rsidRDefault="005F7605" w:rsidP="00720693">
                      <w:pPr>
                        <w:pStyle w:val="Heading1"/>
                        <w:spacing w:after="0"/>
                        <w:jc w:val="left"/>
                      </w:pPr>
                      <w:r>
                        <w:t>DOMAIN</w:t>
                      </w:r>
                    </w:p>
                    <w:p w14:paraId="38CC93D6" w14:textId="4E983FE3" w:rsidR="00E823FC" w:rsidRPr="00591503" w:rsidRDefault="005F7605" w:rsidP="00591503">
                      <w:pPr>
                        <w:pStyle w:val="List"/>
                        <w:spacing w:after="0" w:line="240" w:lineRule="auto"/>
                        <w:jc w:val="left"/>
                      </w:pPr>
                      <w:r w:rsidRPr="00591503">
                        <w:t>Credit Bureau</w:t>
                      </w:r>
                    </w:p>
                    <w:p w14:paraId="6D1F352C" w14:textId="77777777" w:rsidR="005F7605" w:rsidRPr="00591503" w:rsidRDefault="005F7605" w:rsidP="00591503">
                      <w:pPr>
                        <w:pStyle w:val="List"/>
                        <w:spacing w:after="0" w:line="240" w:lineRule="auto"/>
                        <w:jc w:val="left"/>
                      </w:pPr>
                      <w:r w:rsidRPr="00591503">
                        <w:t>Banking &amp; Finance</w:t>
                      </w:r>
                    </w:p>
                    <w:p w14:paraId="00426EA9" w14:textId="77777777" w:rsidR="005F7605" w:rsidRPr="00591503" w:rsidRDefault="005F7605" w:rsidP="00591503">
                      <w:pPr>
                        <w:pStyle w:val="List"/>
                        <w:spacing w:after="0" w:line="240" w:lineRule="auto"/>
                        <w:jc w:val="left"/>
                      </w:pPr>
                      <w:r w:rsidRPr="00591503">
                        <w:t xml:space="preserve">Telecom </w:t>
                      </w:r>
                    </w:p>
                    <w:p w14:paraId="568EE7F9" w14:textId="43661479" w:rsidR="005F7605" w:rsidRPr="00591503" w:rsidRDefault="005F7605" w:rsidP="00591503">
                      <w:pPr>
                        <w:pStyle w:val="List"/>
                        <w:spacing w:after="0" w:line="240" w:lineRule="auto"/>
                        <w:jc w:val="left"/>
                      </w:pPr>
                      <w:r w:rsidRPr="00591503">
                        <w:t>Health Care</w:t>
                      </w:r>
                    </w:p>
                    <w:p w14:paraId="796487EE" w14:textId="20BFA9C0" w:rsidR="005F7605" w:rsidRPr="00591503" w:rsidRDefault="005F7605" w:rsidP="00591503">
                      <w:pPr>
                        <w:pStyle w:val="List"/>
                        <w:spacing w:after="0" w:line="240" w:lineRule="auto"/>
                        <w:jc w:val="left"/>
                      </w:pPr>
                      <w:r w:rsidRPr="00591503">
                        <w:t>Retail</w:t>
                      </w:r>
                    </w:p>
                    <w:p w14:paraId="7A0492C8" w14:textId="77777777" w:rsidR="00591503" w:rsidRDefault="007501A1" w:rsidP="00591503">
                      <w:pPr>
                        <w:pStyle w:val="List"/>
                        <w:spacing w:after="0" w:line="240" w:lineRule="auto"/>
                        <w:jc w:val="left"/>
                        <w:rPr>
                          <w:rFonts w:ascii="Calibri" w:eastAsia="Calibri" w:hAnsi="Calibri" w:cs="Calibri"/>
                          <w:sz w:val="22"/>
                          <w:szCs w:val="22"/>
                        </w:rPr>
                      </w:pPr>
                      <w:r w:rsidRPr="00591503">
                        <w:rPr>
                          <w:rFonts w:ascii="Calibri" w:eastAsia="Calibri" w:hAnsi="Calibri" w:cs="Calibri"/>
                          <w:sz w:val="22"/>
                          <w:szCs w:val="22"/>
                        </w:rPr>
                        <w:t xml:space="preserve">Information Media </w:t>
                      </w:r>
                    </w:p>
                    <w:p w14:paraId="511A7A64" w14:textId="5DE6CAF2" w:rsidR="007501A1" w:rsidRPr="00591503" w:rsidRDefault="007501A1" w:rsidP="00591503">
                      <w:pPr>
                        <w:pStyle w:val="List"/>
                        <w:spacing w:after="0" w:line="240" w:lineRule="auto"/>
                        <w:jc w:val="left"/>
                        <w:rPr>
                          <w:sz w:val="22"/>
                          <w:szCs w:val="22"/>
                        </w:rPr>
                      </w:pPr>
                      <w:r w:rsidRPr="00591503">
                        <w:rPr>
                          <w:rFonts w:ascii="Calibri" w:eastAsia="Calibri" w:hAnsi="Calibri" w:cs="Calibri"/>
                          <w:sz w:val="22"/>
                          <w:szCs w:val="22"/>
                        </w:rPr>
                        <w:t>&amp; Entertainment</w:t>
                      </w:r>
                      <w:r w:rsidRPr="00591503">
                        <w:rPr>
                          <w:sz w:val="22"/>
                          <w:szCs w:val="22"/>
                        </w:rPr>
                        <w:t xml:space="preserve"> </w:t>
                      </w:r>
                    </w:p>
                    <w:p w14:paraId="04306EE2" w14:textId="77777777" w:rsidR="007501A1" w:rsidRPr="00B77373" w:rsidRDefault="007501A1" w:rsidP="00720693">
                      <w:pPr>
                        <w:pStyle w:val="List"/>
                        <w:spacing w:after="0"/>
                        <w:jc w:val="left"/>
                        <w:rPr>
                          <w:sz w:val="22"/>
                          <w:szCs w:val="22"/>
                        </w:rPr>
                      </w:pPr>
                    </w:p>
                  </w:txbxContent>
                </v:textbox>
                <w10:wrap anchorx="page" anchory="page"/>
                <w10:anchorlock/>
              </v:shape>
            </w:pict>
          </mc:Fallback>
        </mc:AlternateContent>
      </w:r>
      <w:r w:rsidR="00D1354B" w:rsidRPr="00D1354B">
        <w:rPr>
          <w:noProof/>
          <w:lang w:val="en-IN" w:eastAsia="en-IN"/>
        </w:rPr>
        <mc:AlternateContent>
          <mc:Choice Requires="wps">
            <w:drawing>
              <wp:anchor distT="45720" distB="45720" distL="114300" distR="114300" simplePos="0" relativeHeight="251659264" behindDoc="0" locked="1" layoutInCell="1" allowOverlap="1" wp14:anchorId="1BD4C24E" wp14:editId="33B432F9">
                <wp:simplePos x="0" y="0"/>
                <wp:positionH relativeFrom="page">
                  <wp:align>right</wp:align>
                </wp:positionH>
                <wp:positionV relativeFrom="page">
                  <wp:posOffset>1038225</wp:posOffset>
                </wp:positionV>
                <wp:extent cx="5650230" cy="3228975"/>
                <wp:effectExtent l="0" t="0" r="0" b="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0230" cy="3228975"/>
                        </a:xfrm>
                        <a:prstGeom prst="rect">
                          <a:avLst/>
                        </a:prstGeom>
                        <a:noFill/>
                        <a:ln w="9525">
                          <a:noFill/>
                          <a:miter lim="800000"/>
                          <a:headEnd/>
                          <a:tailEnd/>
                        </a:ln>
                      </wps:spPr>
                      <wps:txbx>
                        <w:txbxContent>
                          <w:p w14:paraId="7345AB07" w14:textId="77777777" w:rsidR="00E823FC" w:rsidRDefault="00E823FC" w:rsidP="0039641B">
                            <w:pPr>
                              <w:pStyle w:val="Heading2"/>
                              <w:spacing w:after="0"/>
                            </w:pPr>
                            <w:r>
                              <w:t>Summary</w:t>
                            </w:r>
                          </w:p>
                          <w:p w14:paraId="6E990A1B" w14:textId="07A011AE" w:rsidR="003506D3" w:rsidRDefault="003506D3" w:rsidP="0039641B">
                            <w:pPr>
                              <w:pStyle w:val="BodyText"/>
                              <w:spacing w:before="93" w:line="247" w:lineRule="auto"/>
                              <w:ind w:right="171"/>
                              <w:jc w:val="both"/>
                            </w:pPr>
                            <w:r w:rsidRPr="003506D3">
                              <w:rPr>
                                <w:rFonts w:asciiTheme="minorHAnsi" w:eastAsiaTheme="minorHAnsi" w:hAnsiTheme="minorHAnsi" w:cs="Open Sans"/>
                                <w:color w:val="767171" w:themeColor="background2" w:themeShade="80"/>
                                <w:position w:val="9"/>
                                <w:sz w:val="24"/>
                                <w:szCs w:val="24"/>
                              </w:rPr>
                              <w:t>Principal Software Engineer with 15+ years of experience in full system development lifecycle. Solid experience in Banking &amp; Finance domain including asset management,</w:t>
                            </w:r>
                            <w:r>
                              <w:rPr>
                                <w:rFonts w:asciiTheme="minorHAnsi" w:eastAsiaTheme="minorHAnsi" w:hAnsiTheme="minorHAnsi" w:cs="Open Sans"/>
                                <w:color w:val="767171" w:themeColor="background2" w:themeShade="80"/>
                                <w:position w:val="9"/>
                                <w:sz w:val="24"/>
                                <w:szCs w:val="24"/>
                              </w:rPr>
                              <w:t xml:space="preserve"> </w:t>
                            </w:r>
                            <w:r w:rsidRPr="003506D3">
                              <w:rPr>
                                <w:rFonts w:asciiTheme="minorHAnsi" w:eastAsiaTheme="minorHAnsi" w:hAnsiTheme="minorHAnsi" w:cs="Open Sans"/>
                                <w:color w:val="767171" w:themeColor="background2" w:themeShade="80"/>
                                <w:position w:val="9"/>
                                <w:sz w:val="24"/>
                                <w:szCs w:val="24"/>
                              </w:rPr>
                              <w:t>Credit Bureau, Accounts,</w:t>
                            </w:r>
                            <w:r>
                              <w:rPr>
                                <w:rFonts w:asciiTheme="minorHAnsi" w:eastAsiaTheme="minorHAnsi" w:hAnsiTheme="minorHAnsi" w:cs="Open Sans"/>
                                <w:color w:val="767171" w:themeColor="background2" w:themeShade="80"/>
                                <w:position w:val="9"/>
                                <w:sz w:val="24"/>
                                <w:szCs w:val="24"/>
                              </w:rPr>
                              <w:t xml:space="preserve"> </w:t>
                            </w:r>
                            <w:r w:rsidRPr="003506D3">
                              <w:rPr>
                                <w:rFonts w:asciiTheme="minorHAnsi" w:eastAsiaTheme="minorHAnsi" w:hAnsiTheme="minorHAnsi" w:cs="Open Sans"/>
                                <w:color w:val="767171" w:themeColor="background2" w:themeShade="80"/>
                                <w:position w:val="9"/>
                                <w:sz w:val="24"/>
                                <w:szCs w:val="24"/>
                              </w:rPr>
                              <w:t>Loans. Specializes in designing, developing, and implementing automation and testing processes. Proven ability to drive prompt corrective actions, achieve cost savings, and ensure fault-free audits. A hands-on technology professional adept at navigating complex, project-driven environments and effectively leading teams to deliver successful outcomes. Highly motivated Automation Test Lead with solid experience in implementing Agile Scrum frameworks for software development teams. Provides guidance on Agile practices and best practices to enhance productivity and efficiency. Skilled in managing sprint goals, staffing plans, KPIs, and sprint progress. Implemented an Agile Scrum framework resulting in the early completion of an eight-</w:t>
                            </w:r>
                            <w:r>
                              <w:rPr>
                                <w:rFonts w:asciiTheme="minorHAnsi" w:eastAsiaTheme="minorHAnsi" w:hAnsiTheme="minorHAnsi" w:cs="Open Sans"/>
                                <w:color w:val="767171" w:themeColor="background2" w:themeShade="80"/>
                                <w:position w:val="9"/>
                                <w:sz w:val="24"/>
                                <w:szCs w:val="24"/>
                              </w:rPr>
                              <w:t>week project while reducing product blockers by 20%.</w:t>
                            </w:r>
                          </w:p>
                          <w:p w14:paraId="76351CA6" w14:textId="77777777" w:rsidR="003506D3" w:rsidRDefault="003506D3" w:rsidP="0039641B">
                            <w:pPr>
                              <w:pStyle w:val="BodyText"/>
                              <w:spacing w:before="93" w:line="247" w:lineRule="auto"/>
                              <w:ind w:left="279" w:right="171"/>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4C24E" id="Text Box 26" o:spid="_x0000_s1030" type="#_x0000_t202" style="position:absolute;left:0;text-align:left;margin-left:393.7pt;margin-top:81.75pt;width:444.9pt;height:254.25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" filled="f" stroked="f">
                <v:textbox>
                  <w:txbxContent>
                    <w:p w14:paraId="7345AB07" w14:textId="77777777" w:rsidR="00E823FC" w:rsidRDefault="00E823FC" w:rsidP="0039641B">
                      <w:pPr>
                        <w:pStyle w:val="Heading2"/>
                        <w:spacing w:after="0"/>
                      </w:pPr>
                      <w:r>
                        <w:t>Summary</w:t>
                      </w:r>
                    </w:p>
                    <w:p w14:paraId="6E990A1B" w14:textId="07A011AE" w:rsidR="003506D3" w:rsidRDefault="003506D3" w:rsidP="0039641B">
                      <w:pPr>
                        <w:pStyle w:val="BodyText"/>
                        <w:spacing w:before="93" w:line="247" w:lineRule="auto"/>
                        <w:ind w:right="171"/>
                        <w:jc w:val="both"/>
                      </w:pPr>
                      <w:r w:rsidRPr="003506D3">
                        <w:rPr>
                          <w:rFonts w:asciiTheme="minorHAnsi" w:eastAsiaTheme="minorHAnsi" w:hAnsiTheme="minorHAnsi" w:cs="Open Sans"/>
                          <w:color w:val="767171" w:themeColor="background2" w:themeShade="80"/>
                          <w:position w:val="9"/>
                          <w:sz w:val="24"/>
                          <w:szCs w:val="24"/>
                        </w:rPr>
                        <w:t>Principal Software Engineer with 15+ years of experience in full system development lifecycle. Solid experience in Banking &amp; Finance domain including asset management,</w:t>
                      </w:r>
                      <w:r>
                        <w:rPr>
                          <w:rFonts w:asciiTheme="minorHAnsi" w:eastAsiaTheme="minorHAnsi" w:hAnsiTheme="minorHAnsi" w:cs="Open Sans"/>
                          <w:color w:val="767171" w:themeColor="background2" w:themeShade="80"/>
                          <w:position w:val="9"/>
                          <w:sz w:val="24"/>
                          <w:szCs w:val="24"/>
                        </w:rPr>
                        <w:t xml:space="preserve"> </w:t>
                      </w:r>
                      <w:r w:rsidRPr="003506D3">
                        <w:rPr>
                          <w:rFonts w:asciiTheme="minorHAnsi" w:eastAsiaTheme="minorHAnsi" w:hAnsiTheme="minorHAnsi" w:cs="Open Sans"/>
                          <w:color w:val="767171" w:themeColor="background2" w:themeShade="80"/>
                          <w:position w:val="9"/>
                          <w:sz w:val="24"/>
                          <w:szCs w:val="24"/>
                        </w:rPr>
                        <w:t>Credit Bureau, Accounts,</w:t>
                      </w:r>
                      <w:r>
                        <w:rPr>
                          <w:rFonts w:asciiTheme="minorHAnsi" w:eastAsiaTheme="minorHAnsi" w:hAnsiTheme="minorHAnsi" w:cs="Open Sans"/>
                          <w:color w:val="767171" w:themeColor="background2" w:themeShade="80"/>
                          <w:position w:val="9"/>
                          <w:sz w:val="24"/>
                          <w:szCs w:val="24"/>
                        </w:rPr>
                        <w:t xml:space="preserve"> </w:t>
                      </w:r>
                      <w:r w:rsidRPr="003506D3">
                        <w:rPr>
                          <w:rFonts w:asciiTheme="minorHAnsi" w:eastAsiaTheme="minorHAnsi" w:hAnsiTheme="minorHAnsi" w:cs="Open Sans"/>
                          <w:color w:val="767171" w:themeColor="background2" w:themeShade="80"/>
                          <w:position w:val="9"/>
                          <w:sz w:val="24"/>
                          <w:szCs w:val="24"/>
                        </w:rPr>
                        <w:t>Loans. Specializes in designing, developing, and implementing automation and testing processes. Proven ability to drive prompt corrective actions, achieve cost savings, and ensure fault-free audits. A hands-on technology professional adept at navigating complex, project-driven environments and effectively leading teams to deliver successful outcomes. Highly motivated Automation Test Lead with solid experience in implementing Agile Scrum frameworks for software development teams. Provides guidance on Agile practices and best practices to enhance productivity and efficiency. Skilled in managing sprint goals, staffing plans, KPIs, and sprint progress. Implemented an Agile Scrum framework resulting in the early completion of an eight-</w:t>
                      </w:r>
                      <w:r>
                        <w:rPr>
                          <w:rFonts w:asciiTheme="minorHAnsi" w:eastAsiaTheme="minorHAnsi" w:hAnsiTheme="minorHAnsi" w:cs="Open Sans"/>
                          <w:color w:val="767171" w:themeColor="background2" w:themeShade="80"/>
                          <w:position w:val="9"/>
                          <w:sz w:val="24"/>
                          <w:szCs w:val="24"/>
                        </w:rPr>
                        <w:t>week project while reducing product blockers by 20%.</w:t>
                      </w:r>
                    </w:p>
                    <w:p w14:paraId="76351CA6" w14:textId="77777777" w:rsidR="003506D3" w:rsidRDefault="003506D3" w:rsidP="0039641B">
                      <w:pPr>
                        <w:pStyle w:val="BodyText"/>
                        <w:spacing w:before="93" w:line="247" w:lineRule="auto"/>
                        <w:ind w:left="279" w:right="171"/>
                        <w:jc w:val="both"/>
                      </w:pPr>
                    </w:p>
                  </w:txbxContent>
                </v:textbox>
                <w10:wrap type="square" anchorx="page" anchory="page"/>
                <w10:anchorlock/>
              </v:shape>
            </w:pict>
          </mc:Fallback>
        </mc:AlternateContent>
      </w:r>
      <w:r w:rsidR="00D1354B" w:rsidRPr="00D1354B">
        <w:rPr>
          <w:noProof/>
          <w:lang w:val="en-IN" w:eastAsia="en-IN"/>
        </w:rPr>
        <mc:AlternateContent>
          <mc:Choice Requires="wps">
            <w:drawing>
              <wp:anchor distT="45720" distB="45720" distL="114300" distR="114300" simplePos="0" relativeHeight="251657216" behindDoc="0" locked="1" layoutInCell="1" allowOverlap="1" wp14:anchorId="3F6D2A4D" wp14:editId="6464F5FC">
                <wp:simplePos x="0" y="0"/>
                <wp:positionH relativeFrom="page">
                  <wp:posOffset>38100</wp:posOffset>
                </wp:positionH>
                <wp:positionV relativeFrom="page">
                  <wp:posOffset>1047750</wp:posOffset>
                </wp:positionV>
                <wp:extent cx="2257425" cy="14668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466850"/>
                        </a:xfrm>
                        <a:prstGeom prst="rect">
                          <a:avLst/>
                        </a:prstGeom>
                        <a:noFill/>
                        <a:ln w="9525">
                          <a:noFill/>
                          <a:miter lim="800000"/>
                          <a:headEnd/>
                          <a:tailEnd/>
                        </a:ln>
                      </wps:spPr>
                      <wps:txbx>
                        <w:txbxContent>
                          <w:p w14:paraId="7905784F" w14:textId="77777777" w:rsidR="00A85277" w:rsidRDefault="00E823FC" w:rsidP="009B3D61">
                            <w:pPr>
                              <w:pStyle w:val="Heading1"/>
                              <w:spacing w:before="100" w:beforeAutospacing="1" w:after="0" w:line="240" w:lineRule="auto"/>
                              <w:jc w:val="both"/>
                            </w:pPr>
                            <w:r w:rsidRPr="007D46DB">
                              <w:t>Contact</w:t>
                            </w:r>
                          </w:p>
                          <w:p w14:paraId="7A19AB19" w14:textId="38ADC26F" w:rsidR="003D0957" w:rsidRDefault="00CA6B9B" w:rsidP="009B3D61">
                            <w:pPr>
                              <w:pStyle w:val="ContactInfo"/>
                              <w:spacing w:before="100" w:beforeAutospacing="1" w:line="240" w:lineRule="auto"/>
                              <w:jc w:val="both"/>
                            </w:pPr>
                            <w:r>
                              <w:t>T</w:t>
                            </w:r>
                            <w:r w:rsidR="005616AC">
                              <w:t xml:space="preserve">el: </w:t>
                            </w:r>
                            <w:r w:rsidR="000B3F0B">
                              <w:t xml:space="preserve"> </w:t>
                            </w:r>
                            <w:r w:rsidR="0039641B">
                              <w:t>(</w:t>
                            </w:r>
                            <w:r w:rsidR="00A13365">
                              <w:t>831</w:t>
                            </w:r>
                            <w:r w:rsidR="0039641B">
                              <w:t>)</w:t>
                            </w:r>
                            <w:r w:rsidR="000B3F0B">
                              <w:t xml:space="preserve"> </w:t>
                            </w:r>
                            <w:r w:rsidR="00A13365">
                              <w:t>582</w:t>
                            </w:r>
                            <w:r w:rsidR="000B3F0B">
                              <w:t xml:space="preserve"> </w:t>
                            </w:r>
                            <w:r w:rsidR="00A13365">
                              <w:t>-</w:t>
                            </w:r>
                            <w:r w:rsidR="000B3F0B">
                              <w:t xml:space="preserve"> </w:t>
                            </w:r>
                            <w:r w:rsidR="00A13365">
                              <w:t>7489</w:t>
                            </w:r>
                          </w:p>
                          <w:p w14:paraId="2AEC08A6" w14:textId="3FA99713" w:rsidR="003D0957" w:rsidRDefault="000B3F0B" w:rsidP="009B3D61">
                            <w:pPr>
                              <w:pStyle w:val="ContactInfo"/>
                              <w:spacing w:before="100" w:beforeAutospacing="1" w:line="240" w:lineRule="auto"/>
                              <w:jc w:val="both"/>
                            </w:pPr>
                            <w:r>
                              <w:t>@: tusharrjena08@gmail.com</w:t>
                            </w:r>
                          </w:p>
                          <w:p w14:paraId="7201159C" w14:textId="6CAB4AAA" w:rsidR="003751F6" w:rsidRDefault="009C699A" w:rsidP="009C699A">
                            <w:pPr>
                              <w:pStyle w:val="ContactInfo"/>
                              <w:spacing w:before="100" w:beforeAutospacing="1" w:line="240" w:lineRule="auto"/>
                              <w:jc w:val="both"/>
                            </w:pPr>
                            <w:r>
                              <w:t>Linked</w:t>
                            </w:r>
                            <w:r w:rsidR="000B3F0B">
                              <w:t>In:</w:t>
                            </w:r>
                            <w:r>
                              <w:t xml:space="preserve"> </w:t>
                            </w:r>
                            <w:hyperlink r:id="rId11" w:history="1">
                              <w:r w:rsidRPr="00B77158">
                                <w:rPr>
                                  <w:rStyle w:val="Hyperlink"/>
                                </w:rPr>
                                <w:t>https://www.linkedin.com/in/tushar-ranjan-j/</w:t>
                              </w:r>
                            </w:hyperlink>
                          </w:p>
                          <w:p w14:paraId="0CDEE304" w14:textId="77777777" w:rsidR="009C699A" w:rsidRPr="007E62E4" w:rsidRDefault="009C699A" w:rsidP="009C699A">
                            <w:pPr>
                              <w:pStyle w:val="ContactInfo"/>
                              <w:spacing w:before="100" w:beforeAutospacing="1" w:line="240" w:lineRule="auto"/>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6D2A4D" id="Text Box 15" o:spid="_x0000_s1031" type="#_x0000_t202" style="position:absolute;left:0;text-align:left;margin-left:3pt;margin-top:82.5pt;width:177.75pt;height:115.5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" filled="f" stroked="f">
                <v:textbox>
                  <w:txbxContent>
                    <w:p w14:paraId="7905784F" w14:textId="77777777" w:rsidR="00A85277" w:rsidRDefault="00E823FC" w:rsidP="009B3D61">
                      <w:pPr>
                        <w:pStyle w:val="Heading1"/>
                        <w:spacing w:before="100" w:beforeAutospacing="1" w:after="0" w:line="240" w:lineRule="auto"/>
                        <w:jc w:val="both"/>
                      </w:pPr>
                      <w:r w:rsidRPr="007D46DB">
                        <w:t>Contact</w:t>
                      </w:r>
                    </w:p>
                    <w:p w14:paraId="7A19AB19" w14:textId="38ADC26F" w:rsidR="003D0957" w:rsidRDefault="00CA6B9B" w:rsidP="009B3D61">
                      <w:pPr>
                        <w:pStyle w:val="ContactInfo"/>
                        <w:spacing w:before="100" w:beforeAutospacing="1" w:line="240" w:lineRule="auto"/>
                        <w:jc w:val="both"/>
                      </w:pPr>
                      <w:r>
                        <w:t>T</w:t>
                      </w:r>
                      <w:r w:rsidR="005616AC">
                        <w:t xml:space="preserve">el: </w:t>
                      </w:r>
                      <w:r w:rsidR="000B3F0B">
                        <w:t xml:space="preserve"> </w:t>
                      </w:r>
                      <w:r w:rsidR="0039641B">
                        <w:t>(</w:t>
                      </w:r>
                      <w:r w:rsidR="00A13365">
                        <w:t>831</w:t>
                      </w:r>
                      <w:r w:rsidR="0039641B">
                        <w:t>)</w:t>
                      </w:r>
                      <w:r w:rsidR="000B3F0B">
                        <w:t xml:space="preserve"> </w:t>
                      </w:r>
                      <w:r w:rsidR="00A13365">
                        <w:t>582</w:t>
                      </w:r>
                      <w:r w:rsidR="000B3F0B">
                        <w:t xml:space="preserve"> </w:t>
                      </w:r>
                      <w:r w:rsidR="00A13365">
                        <w:t>-</w:t>
                      </w:r>
                      <w:r w:rsidR="000B3F0B">
                        <w:t xml:space="preserve"> </w:t>
                      </w:r>
                      <w:r w:rsidR="00A13365">
                        <w:t>7489</w:t>
                      </w:r>
                    </w:p>
                    <w:p w14:paraId="2AEC08A6" w14:textId="3FA99713" w:rsidR="003D0957" w:rsidRDefault="000B3F0B" w:rsidP="009B3D61">
                      <w:pPr>
                        <w:pStyle w:val="ContactInfo"/>
                        <w:spacing w:before="100" w:beforeAutospacing="1" w:line="240" w:lineRule="auto"/>
                        <w:jc w:val="both"/>
                      </w:pPr>
                      <w:r>
                        <w:t>@: tusharrjena08@gmail.com</w:t>
                      </w:r>
                    </w:p>
                    <w:p w14:paraId="7201159C" w14:textId="6CAB4AAA" w:rsidR="003751F6" w:rsidRDefault="009C699A" w:rsidP="009C699A">
                      <w:pPr>
                        <w:pStyle w:val="ContactInfo"/>
                        <w:spacing w:before="100" w:beforeAutospacing="1" w:line="240" w:lineRule="auto"/>
                        <w:jc w:val="both"/>
                      </w:pPr>
                      <w:r>
                        <w:t>Linked</w:t>
                      </w:r>
                      <w:r w:rsidR="000B3F0B">
                        <w:t>In:</w:t>
                      </w:r>
                      <w:r>
                        <w:t xml:space="preserve"> </w:t>
                      </w:r>
                      <w:hyperlink r:id="rId12" w:history="1">
                        <w:r w:rsidRPr="00B77158">
                          <w:rPr>
                            <w:rStyle w:val="Hyperlink"/>
                          </w:rPr>
                          <w:t>https://www.linkedin.com/in/tushar-ranjan-j/</w:t>
                        </w:r>
                      </w:hyperlink>
                    </w:p>
                    <w:p w14:paraId="0CDEE304" w14:textId="77777777" w:rsidR="009C699A" w:rsidRPr="007E62E4" w:rsidRDefault="009C699A" w:rsidP="009C699A">
                      <w:pPr>
                        <w:pStyle w:val="ContactInfo"/>
                        <w:spacing w:before="100" w:beforeAutospacing="1" w:line="240" w:lineRule="auto"/>
                        <w:jc w:val="both"/>
                      </w:pPr>
                    </w:p>
                  </w:txbxContent>
                </v:textbox>
                <w10:wrap anchorx="page" anchory="page"/>
                <w10:anchorlock/>
              </v:shape>
            </w:pict>
          </mc:Fallback>
        </mc:AlternateContent>
      </w:r>
    </w:p>
    <w:p w14:paraId="39C1177A" w14:textId="167F3E32" w:rsidR="005F7605" w:rsidRPr="00597F3A" w:rsidRDefault="00336624" w:rsidP="00A213AC">
      <w:pPr>
        <w:pStyle w:val="Title"/>
        <w:jc w:val="center"/>
        <w:rPr>
          <w:sz w:val="52"/>
          <w:szCs w:val="52"/>
        </w:rPr>
      </w:pPr>
      <w:r>
        <w:rPr>
          <w:noProof/>
          <w:lang w:val="en-IN" w:eastAsia="en-IN"/>
        </w:rPr>
        <mc:AlternateContent>
          <mc:Choice Requires="wps">
            <w:drawing>
              <wp:anchor distT="0" distB="0" distL="114300" distR="114300" simplePos="0" relativeHeight="251727872" behindDoc="0" locked="0" layoutInCell="1" allowOverlap="1" wp14:anchorId="2A81BC83" wp14:editId="7A501971">
                <wp:simplePos x="0" y="0"/>
                <wp:positionH relativeFrom="page">
                  <wp:posOffset>-19050</wp:posOffset>
                </wp:positionH>
                <wp:positionV relativeFrom="paragraph">
                  <wp:posOffset>4702810</wp:posOffset>
                </wp:positionV>
                <wp:extent cx="2133600" cy="9525"/>
                <wp:effectExtent l="0" t="0" r="19050" b="28575"/>
                <wp:wrapNone/>
                <wp:docPr id="1006836877" name="Straight Connector 293762995">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Shape">
                    <wps:wsp>
                      <wps:cNvCnPr/>
                      <wps:spPr>
                        <a:xfrm>
                          <a:off x="0" y="0"/>
                          <a:ext cx="2133600" cy="9525"/>
                        </a:xfrm>
                        <a:prstGeom prst="line">
                          <a:avLst/>
                        </a:prstGeom>
                        <a:ln w="9525">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DD7956" id="Straight Connector 293762995" o:spid="_x0000_s1026" alt="&quot;&quot;" style="position:absolute;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5pt,370.3pt" to="166.5pt,3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" strokecolor="#a5a5a5 [2092]">
                <v:stroke joinstyle="miter"/>
                <w10:wrap anchorx="page"/>
              </v:line>
            </w:pict>
          </mc:Fallback>
        </mc:AlternateContent>
      </w:r>
      <w:r w:rsidR="00597F3A">
        <w:rPr>
          <w:noProof/>
          <w:lang w:val="en-IN" w:eastAsia="en-IN"/>
        </w:rPr>
        <mc:AlternateContent>
          <mc:Choice Requires="wps">
            <w:drawing>
              <wp:anchor distT="0" distB="0" distL="114300" distR="114300" simplePos="0" relativeHeight="251689984" behindDoc="0" locked="0" layoutInCell="1" allowOverlap="1" wp14:anchorId="1AD9B874" wp14:editId="0B5D76B8">
                <wp:simplePos x="0" y="0"/>
                <wp:positionH relativeFrom="page">
                  <wp:posOffset>-38100</wp:posOffset>
                </wp:positionH>
                <wp:positionV relativeFrom="paragraph">
                  <wp:posOffset>3825240</wp:posOffset>
                </wp:positionV>
                <wp:extent cx="7790180" cy="19050"/>
                <wp:effectExtent l="0" t="0" r="20320" b="19050"/>
                <wp:wrapNone/>
                <wp:docPr id="322404073" name="Straight Connector 293762995">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Shape">
                    <wps:wsp>
                      <wps:cNvCnPr/>
                      <wps:spPr>
                        <a:xfrm flipV="1">
                          <a:off x="0" y="0"/>
                          <a:ext cx="7790180" cy="19050"/>
                        </a:xfrm>
                        <a:prstGeom prst="line">
                          <a:avLst/>
                        </a:prstGeom>
                        <a:ln w="9525">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DC7DF4" id="Straight Connector 293762995" o:spid="_x0000_s1026" alt="&quot;&quot;" style="position:absolute;flip:y;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pt,301.2pt" to="610.4pt,3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" strokecolor="#a5a5a5 [2092]">
                <v:stroke joinstyle="miter"/>
                <w10:wrap anchorx="page"/>
              </v:line>
            </w:pict>
          </mc:Fallback>
        </mc:AlternateContent>
      </w:r>
      <w:r w:rsidR="003506D3" w:rsidRPr="00597F3A">
        <w:rPr>
          <w:sz w:val="52"/>
          <w:szCs w:val="52"/>
        </w:rPr>
        <w:t>Tushar ranjan jen</w:t>
      </w:r>
      <w:r w:rsidR="00A213AC" w:rsidRPr="00597F3A">
        <w:rPr>
          <w:sz w:val="52"/>
          <w:szCs w:val="52"/>
        </w:rPr>
        <w:t>A</w:t>
      </w:r>
      <w:r w:rsidR="005F7605">
        <w:rPr>
          <w:vertAlign w:val="subscript"/>
        </w:rPr>
        <w:br w:type="page"/>
      </w:r>
    </w:p>
    <w:p w14:paraId="018CF4A0" w14:textId="4BEDC6E4" w:rsidR="005F7605" w:rsidRDefault="005F7605" w:rsidP="00D1354B">
      <w:pPr>
        <w:rPr>
          <w:b/>
          <w:caps/>
          <w:position w:val="8"/>
          <w:sz w:val="32"/>
          <w:szCs w:val="32"/>
        </w:rPr>
      </w:pPr>
      <w:r>
        <w:rPr>
          <w:noProof/>
          <w:lang w:val="en-IN" w:eastAsia="en-IN"/>
        </w:rPr>
        <w:lastRenderedPageBreak/>
        <mc:AlternateContent>
          <mc:Choice Requires="wpg">
            <w:drawing>
              <wp:anchor distT="0" distB="0" distL="114300" distR="114300" simplePos="0" relativeHeight="251681792" behindDoc="0" locked="1" layoutInCell="1" allowOverlap="1" wp14:anchorId="4D2BA827" wp14:editId="4DF1DF6C">
                <wp:simplePos x="0" y="0"/>
                <wp:positionH relativeFrom="margin">
                  <wp:posOffset>-400050</wp:posOffset>
                </wp:positionH>
                <wp:positionV relativeFrom="paragraph">
                  <wp:posOffset>0</wp:posOffset>
                </wp:positionV>
                <wp:extent cx="8183880" cy="9134475"/>
                <wp:effectExtent l="0" t="0" r="26670" b="28575"/>
                <wp:wrapNone/>
                <wp:docPr id="1849122184" name="Group 2">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Group">
                    <wpg:wgp>
                      <wpg:cNvGrpSpPr/>
                      <wpg:grpSpPr>
                        <a:xfrm>
                          <a:off x="0" y="0"/>
                          <a:ext cx="8183880" cy="9134475"/>
                          <a:chOff x="15240" y="-76200"/>
                          <a:chExt cx="7772400" cy="9144162"/>
                        </a:xfrm>
                      </wpg:grpSpPr>
                      <wps:wsp>
                        <wps:cNvPr id="1648572923" name="Straight Connector 1893370729"/>
                        <wps:cNvCnPr/>
                        <wps:spPr>
                          <a:xfrm>
                            <a:off x="15240" y="-76200"/>
                            <a:ext cx="7772400" cy="0"/>
                          </a:xfrm>
                          <a:prstGeom prst="line">
                            <a:avLst/>
                          </a:prstGeom>
                          <a:ln w="9525">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wps:wsp>
                        <wps:cNvPr id="1053039902" name="Straight Connector 534934594"/>
                        <wps:cNvCnPr/>
                        <wps:spPr>
                          <a:xfrm flipH="1">
                            <a:off x="1290739" y="-76200"/>
                            <a:ext cx="23849" cy="9144162"/>
                          </a:xfrm>
                          <a:prstGeom prst="line">
                            <a:avLst/>
                          </a:prstGeom>
                          <a:ln w="9525">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1C7743" id="Group 2" o:spid="_x0000_s1026" alt="&quot;&quot;" style="position:absolute;margin-left:-31.5pt;margin-top:0;width:644.4pt;height:719.25pt;z-index:251681792;mso-position-horizontal-relative:margin;mso-width-relative:margin;mso-height-relative:margin" coordorigin="152,-762" coordsize="77724,91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">
                <v:line id="Straight Connector 1893370729" o:spid="_x0000_s1027" style="position:absolute;visibility:visible;mso-wrap-style:square" from="152,-762" to="7787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" strokecolor="#a5a5a5 [2092]">
                  <v:stroke joinstyle="miter"/>
                </v:line>
                <v:line id="Straight Connector 534934594" o:spid="_x0000_s1028" style="position:absolute;flip:x;visibility:visible;mso-wrap-style:square" from="12907,-762" to="13145,90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" strokecolor="#bfbfbf [2412]">
                  <v:stroke joinstyle="miter"/>
                </v:line>
                <w10:wrap anchorx="margin"/>
                <w10:anchorlock/>
              </v:group>
            </w:pict>
          </mc:Fallback>
        </mc:AlternateContent>
      </w:r>
      <w:r>
        <w:rPr>
          <w:noProof/>
          <w:lang w:val="en-IN" w:eastAsia="en-IN"/>
        </w:rPr>
        <mc:AlternateContent>
          <mc:Choice Requires="wps">
            <w:drawing>
              <wp:anchor distT="45720" distB="45720" distL="114300" distR="114300" simplePos="0" relativeHeight="251683840" behindDoc="0" locked="1" layoutInCell="1" allowOverlap="1" wp14:anchorId="5BFF4D45" wp14:editId="7263F39D">
                <wp:simplePos x="0" y="0"/>
                <wp:positionH relativeFrom="page">
                  <wp:posOffset>1438275</wp:posOffset>
                </wp:positionH>
                <wp:positionV relativeFrom="page">
                  <wp:posOffset>238125</wp:posOffset>
                </wp:positionV>
                <wp:extent cx="6315075" cy="9515475"/>
                <wp:effectExtent l="0" t="0" r="0" b="0"/>
                <wp:wrapNone/>
                <wp:docPr id="893107513" name="Text Box 893107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5075" cy="9515475"/>
                        </a:xfrm>
                        <a:prstGeom prst="rect">
                          <a:avLst/>
                        </a:prstGeom>
                        <a:noFill/>
                        <a:ln w="9525">
                          <a:noFill/>
                          <a:miter lim="800000"/>
                          <a:headEnd/>
                          <a:tailEnd/>
                        </a:ln>
                      </wps:spPr>
                      <wps:txbx>
                        <w:txbxContent>
                          <w:p w14:paraId="2A586944" w14:textId="7918DFD8" w:rsidR="005F7605" w:rsidRDefault="00720693" w:rsidP="0039641B">
                            <w:pPr>
                              <w:pStyle w:val="Heading2"/>
                            </w:pPr>
                            <w:bookmarkStart w:id="0" w:name="_GoBack"/>
                            <w:r>
                              <w:t>WORK HISTORY</w:t>
                            </w:r>
                          </w:p>
                          <w:p w14:paraId="3EA85E91" w14:textId="538FF774" w:rsidR="0039641B" w:rsidRPr="0039641B" w:rsidRDefault="0039641B" w:rsidP="0039641B">
                            <w:pPr>
                              <w:rPr>
                                <w:b/>
                              </w:rPr>
                            </w:pPr>
                            <w:r w:rsidRPr="0039641B">
                              <w:rPr>
                                <w:b/>
                              </w:rPr>
                              <w:t>Equifax Workforce Solution, St. Louis, Missouri.</w:t>
                            </w:r>
                            <w:r w:rsidRPr="0039641B">
                              <w:rPr>
                                <w:b/>
                                <w:bCs/>
                              </w:rPr>
                              <w:t xml:space="preserve"> </w:t>
                            </w:r>
                            <w:r w:rsidRPr="0039641B">
                              <w:rPr>
                                <w:b/>
                                <w:bCs/>
                              </w:rPr>
                              <w:tab/>
                            </w:r>
                            <w:r w:rsidRPr="0039641B">
                              <w:rPr>
                                <w:b/>
                                <w:bCs/>
                              </w:rPr>
                              <w:tab/>
                            </w:r>
                            <w:r w:rsidRPr="0039641B">
                              <w:rPr>
                                <w:b/>
                                <w:bCs/>
                              </w:rPr>
                              <w:tab/>
                            </w:r>
                            <w:r w:rsidR="002A00CF">
                              <w:rPr>
                                <w:b/>
                                <w:bCs/>
                              </w:rPr>
                              <w:t xml:space="preserve">    </w:t>
                            </w:r>
                            <w:r w:rsidRPr="0039641B">
                              <w:rPr>
                                <w:b/>
                                <w:bCs/>
                              </w:rPr>
                              <w:t>Duration</w:t>
                            </w:r>
                            <w:r w:rsidR="002A00CF">
                              <w:rPr>
                                <w:b/>
                              </w:rPr>
                              <w:t>: Aug 2021</w:t>
                            </w:r>
                            <w:r w:rsidRPr="0039641B">
                              <w:rPr>
                                <w:b/>
                              </w:rPr>
                              <w:t xml:space="preserve"> – Current</w:t>
                            </w:r>
                          </w:p>
                          <w:p w14:paraId="78CE03E2" w14:textId="1D3D25C5" w:rsidR="005727DB" w:rsidRDefault="00720693" w:rsidP="0039641B">
                            <w:r w:rsidRPr="0039641B">
                              <w:rPr>
                                <w:bCs/>
                              </w:rPr>
                              <w:t>Role</w:t>
                            </w:r>
                            <w:r>
                              <w:t xml:space="preserve">: </w:t>
                            </w:r>
                            <w:r w:rsidRPr="00720693">
                              <w:t>Software Development Engineer in Tes</w:t>
                            </w:r>
                            <w:r>
                              <w:t>t</w:t>
                            </w:r>
                            <w:r w:rsidR="005727DB">
                              <w:t xml:space="preserve">      </w:t>
                            </w:r>
                            <w:r w:rsidR="00B41418">
                              <w:t xml:space="preserve">                                 </w:t>
                            </w:r>
                          </w:p>
                          <w:p w14:paraId="11E68235" w14:textId="77777777" w:rsidR="0039641B" w:rsidRPr="005727DB" w:rsidRDefault="0039641B" w:rsidP="0039641B"/>
                          <w:p w14:paraId="3893015E" w14:textId="2FFA49F5" w:rsidR="00720693" w:rsidRDefault="00720693" w:rsidP="0039641B">
                            <w:pPr>
                              <w:pStyle w:val="ListParagraph"/>
                              <w:widowControl w:val="0"/>
                              <w:numPr>
                                <w:ilvl w:val="0"/>
                                <w:numId w:val="6"/>
                              </w:numPr>
                              <w:tabs>
                                <w:tab w:val="left" w:pos="2399"/>
                              </w:tabs>
                              <w:ind w:right="943"/>
                            </w:pPr>
                            <w:r w:rsidRPr="00720693">
                              <w:t>Served as an Automation Engineer, applying Agile Methodology to collaborate with business and IT stakeholders in gathering requirements and providing strategic guidance on technology and architectural decisions for testing, ensuring alignment with organizational objectives</w:t>
                            </w:r>
                            <w:r w:rsidR="00A43AD0">
                              <w:t>.</w:t>
                            </w:r>
                          </w:p>
                          <w:p w14:paraId="52BB73DF" w14:textId="5CC028FE" w:rsidR="00A43AD0" w:rsidRDefault="00A43AD0" w:rsidP="0039641B">
                            <w:pPr>
                              <w:pStyle w:val="ListParagraph"/>
                              <w:widowControl w:val="0"/>
                              <w:numPr>
                                <w:ilvl w:val="0"/>
                                <w:numId w:val="6"/>
                              </w:numPr>
                              <w:tabs>
                                <w:tab w:val="left" w:pos="2399"/>
                              </w:tabs>
                              <w:ind w:right="943"/>
                            </w:pPr>
                            <w:r w:rsidRPr="00A43AD0">
                              <w:t>Developed and executed robust test automation</w:t>
                            </w:r>
                            <w:r>
                              <w:t xml:space="preserve"> </w:t>
                            </w:r>
                            <w:r w:rsidRPr="00A43AD0">
                              <w:t>strategies, specializing in REST APIs using best</w:t>
                            </w:r>
                            <w:r>
                              <w:t xml:space="preserve"> </w:t>
                            </w:r>
                            <w:r w:rsidRPr="00A43AD0">
                              <w:t>practices and employing tools like Postman, resulting in</w:t>
                            </w:r>
                            <w:r>
                              <w:t xml:space="preserve"> </w:t>
                            </w:r>
                            <w:r w:rsidRPr="00A43AD0">
                              <w:t>enhanced testing efficiency and accuracy</w:t>
                            </w:r>
                          </w:p>
                          <w:p w14:paraId="250464CC" w14:textId="195B7FFD" w:rsidR="00A43AD0" w:rsidRDefault="00A43AD0" w:rsidP="0039641B">
                            <w:pPr>
                              <w:pStyle w:val="ListParagraph"/>
                              <w:widowControl w:val="0"/>
                              <w:numPr>
                                <w:ilvl w:val="0"/>
                                <w:numId w:val="6"/>
                              </w:numPr>
                              <w:tabs>
                                <w:tab w:val="left" w:pos="2399"/>
                              </w:tabs>
                              <w:ind w:right="943"/>
                            </w:pPr>
                            <w:r w:rsidRPr="00A43AD0">
                              <w:t>Implemented a shift-left testing approach using Selenium</w:t>
                            </w:r>
                            <w:r>
                              <w:t xml:space="preserve"> </w:t>
                            </w:r>
                            <w:r w:rsidRPr="00A43AD0">
                              <w:t>and Java frameworks, executing automated scripts</w:t>
                            </w:r>
                            <w:r>
                              <w:t xml:space="preserve"> </w:t>
                            </w:r>
                            <w:r w:rsidRPr="00A43AD0">
                              <w:t>across multiple browsers with features such as parallel</w:t>
                            </w:r>
                            <w:r>
                              <w:t xml:space="preserve"> </w:t>
                            </w:r>
                            <w:r w:rsidRPr="00A43AD0">
                              <w:t>testing and auto-wait functionality</w:t>
                            </w:r>
                            <w:r>
                              <w:t>.</w:t>
                            </w:r>
                          </w:p>
                          <w:p w14:paraId="47F4FD6B" w14:textId="2A59FE8E" w:rsidR="00A43AD0" w:rsidRDefault="00A43AD0" w:rsidP="0039641B">
                            <w:pPr>
                              <w:pStyle w:val="ListParagraph"/>
                              <w:widowControl w:val="0"/>
                              <w:numPr>
                                <w:ilvl w:val="0"/>
                                <w:numId w:val="6"/>
                              </w:numPr>
                              <w:tabs>
                                <w:tab w:val="left" w:pos="2399"/>
                              </w:tabs>
                              <w:ind w:right="943"/>
                            </w:pPr>
                            <w:r w:rsidRPr="00A43AD0">
                              <w:t>Integrated automation with Jenkins CI/CD pipelines to</w:t>
                            </w:r>
                            <w:r>
                              <w:t xml:space="preserve"> </w:t>
                            </w:r>
                            <w:r w:rsidRPr="00A43AD0">
                              <w:t>streamline testing processes and improve software</w:t>
                            </w:r>
                            <w:r>
                              <w:t xml:space="preserve"> </w:t>
                            </w:r>
                            <w:r w:rsidRPr="00A43AD0">
                              <w:t>quality, while managing report generation in formats like</w:t>
                            </w:r>
                            <w:r>
                              <w:t xml:space="preserve"> </w:t>
                            </w:r>
                            <w:r w:rsidRPr="00A43AD0">
                              <w:t>JUnit, JSON, and HTML</w:t>
                            </w:r>
                            <w:r w:rsidR="00E05C4C">
                              <w:t>.</w:t>
                            </w:r>
                          </w:p>
                          <w:p w14:paraId="0E7AE855" w14:textId="09B418EE" w:rsidR="00E05C4C" w:rsidRDefault="00E05C4C" w:rsidP="0039641B">
                            <w:pPr>
                              <w:pStyle w:val="ListParagraph"/>
                              <w:widowControl w:val="0"/>
                              <w:numPr>
                                <w:ilvl w:val="0"/>
                                <w:numId w:val="6"/>
                              </w:numPr>
                              <w:tabs>
                                <w:tab w:val="left" w:pos="2399"/>
                              </w:tabs>
                              <w:ind w:right="943"/>
                            </w:pPr>
                            <w:r w:rsidRPr="00E05C4C">
                              <w:t>Successfully led cross-functional teams in managing</w:t>
                            </w:r>
                            <w:r>
                              <w:t xml:space="preserve"> </w:t>
                            </w:r>
                            <w:r w:rsidRPr="00E05C4C">
                              <w:t>system integration testing projects, overseeing project</w:t>
                            </w:r>
                            <w:r>
                              <w:t xml:space="preserve"> </w:t>
                            </w:r>
                            <w:r w:rsidRPr="00E05C4C">
                              <w:t>scope, timelines, and risk assessments</w:t>
                            </w:r>
                            <w:r>
                              <w:t>.</w:t>
                            </w:r>
                          </w:p>
                          <w:p w14:paraId="7027C667" w14:textId="05713EE8" w:rsidR="00E05C4C" w:rsidRPr="00E05C4C" w:rsidRDefault="00E05C4C" w:rsidP="0039641B">
                            <w:pPr>
                              <w:pStyle w:val="ListParagraph"/>
                              <w:widowControl w:val="0"/>
                              <w:numPr>
                                <w:ilvl w:val="0"/>
                                <w:numId w:val="6"/>
                              </w:numPr>
                              <w:tabs>
                                <w:tab w:val="left" w:pos="2399"/>
                              </w:tabs>
                              <w:ind w:right="943"/>
                            </w:pPr>
                            <w:r w:rsidRPr="00E05C4C">
                              <w:t>Collaborated closely with Product Owners, Scrum</w:t>
                            </w:r>
                            <w:r>
                              <w:t xml:space="preserve"> </w:t>
                            </w:r>
                            <w:r w:rsidRPr="00E05C4C">
                              <w:t>Masters, and development teams to enhance testing</w:t>
                            </w:r>
                            <w:r>
                              <w:t xml:space="preserve"> </w:t>
                            </w:r>
                            <w:r w:rsidRPr="00E05C4C">
                              <w:t>strategies and maximize test coverage</w:t>
                            </w:r>
                          </w:p>
                          <w:p w14:paraId="03AF8DE1" w14:textId="52074795" w:rsidR="00E05C4C" w:rsidRPr="00E05C4C" w:rsidRDefault="00E05C4C" w:rsidP="0039641B">
                            <w:pPr>
                              <w:pStyle w:val="ListParagraph"/>
                              <w:widowControl w:val="0"/>
                              <w:numPr>
                                <w:ilvl w:val="0"/>
                                <w:numId w:val="6"/>
                              </w:numPr>
                              <w:tabs>
                                <w:tab w:val="left" w:pos="2399"/>
                              </w:tabs>
                              <w:ind w:right="943"/>
                            </w:pPr>
                            <w:r w:rsidRPr="00E05C4C">
                              <w:t>Collaborated with Google Cloud Platform tools, including</w:t>
                            </w:r>
                            <w:r>
                              <w:t xml:space="preserve"> </w:t>
                            </w:r>
                            <w:r w:rsidRPr="00E05C4C">
                              <w:t>Datastore, Logger, Pub/Sub, and Big</w:t>
                            </w:r>
                            <w:r>
                              <w:t xml:space="preserve"> </w:t>
                            </w:r>
                            <w:r w:rsidRPr="00E05C4C">
                              <w:t>Query, to enhance</w:t>
                            </w:r>
                            <w:r>
                              <w:t xml:space="preserve"> </w:t>
                            </w:r>
                            <w:r w:rsidRPr="00E05C4C">
                              <w:t>data management and processing capabilities for</w:t>
                            </w:r>
                            <w:r>
                              <w:t xml:space="preserve"> </w:t>
                            </w:r>
                            <w:r w:rsidRPr="00E05C4C">
                              <w:t>projects</w:t>
                            </w:r>
                          </w:p>
                          <w:p w14:paraId="03BABEB9" w14:textId="6EF14A94" w:rsidR="00E05C4C" w:rsidRPr="00E05C4C" w:rsidRDefault="00E05C4C" w:rsidP="0039641B">
                            <w:pPr>
                              <w:pStyle w:val="ListParagraph"/>
                              <w:widowControl w:val="0"/>
                              <w:numPr>
                                <w:ilvl w:val="0"/>
                                <w:numId w:val="6"/>
                              </w:numPr>
                              <w:tabs>
                                <w:tab w:val="left" w:pos="2399"/>
                              </w:tabs>
                              <w:ind w:right="943"/>
                            </w:pPr>
                            <w:r w:rsidRPr="00E05C4C">
                              <w:t>Developed automation scripts for web accessibility</w:t>
                            </w:r>
                            <w:r>
                              <w:t xml:space="preserve"> </w:t>
                            </w:r>
                            <w:r w:rsidRPr="00E05C4C">
                              <w:t>testing utilizing the Axe Core plugin, ensuring compliance</w:t>
                            </w:r>
                            <w:r>
                              <w:t xml:space="preserve"> </w:t>
                            </w:r>
                            <w:r w:rsidRPr="00E05C4C">
                              <w:t>with WCAG standards and improving user experience</w:t>
                            </w:r>
                          </w:p>
                          <w:p w14:paraId="3EAEB9F5" w14:textId="4232009C" w:rsidR="00E05C4C" w:rsidRPr="00E05C4C" w:rsidRDefault="00E05C4C" w:rsidP="0039641B">
                            <w:pPr>
                              <w:pStyle w:val="ListParagraph"/>
                              <w:widowControl w:val="0"/>
                              <w:numPr>
                                <w:ilvl w:val="0"/>
                                <w:numId w:val="6"/>
                              </w:numPr>
                              <w:tabs>
                                <w:tab w:val="left" w:pos="2399"/>
                              </w:tabs>
                              <w:ind w:right="943"/>
                            </w:pPr>
                            <w:r w:rsidRPr="00E05C4C">
                              <w:t>Managed cross-functional projects of varying sizes,</w:t>
                            </w:r>
                            <w:r>
                              <w:t xml:space="preserve"> </w:t>
                            </w:r>
                            <w:r w:rsidRPr="00E05C4C">
                              <w:t>overseeing scope definition, requirements gathering, and</w:t>
                            </w:r>
                            <w:r>
                              <w:t xml:space="preserve"> </w:t>
                            </w:r>
                            <w:r w:rsidRPr="00E05C4C">
                              <w:t>timeline management to ensure successful delivery</w:t>
                            </w:r>
                          </w:p>
                          <w:p w14:paraId="7394AC4D" w14:textId="54A35484" w:rsidR="00E05C4C" w:rsidRPr="00E05C4C" w:rsidRDefault="00E05C4C" w:rsidP="0039641B">
                            <w:pPr>
                              <w:pStyle w:val="ListParagraph"/>
                              <w:widowControl w:val="0"/>
                              <w:numPr>
                                <w:ilvl w:val="0"/>
                                <w:numId w:val="6"/>
                              </w:numPr>
                              <w:tabs>
                                <w:tab w:val="left" w:pos="2399"/>
                              </w:tabs>
                              <w:ind w:right="943"/>
                            </w:pPr>
                            <w:r w:rsidRPr="00E05C4C">
                              <w:t>Proficiency in automation tools and frameworks that can</w:t>
                            </w:r>
                            <w:r>
                              <w:t xml:space="preserve"> </w:t>
                            </w:r>
                            <w:r w:rsidRPr="00E05C4C">
                              <w:t>work with microservices (e.g., Selenium, Rest Assured,</w:t>
                            </w:r>
                            <w:r>
                              <w:t xml:space="preserve"> </w:t>
                            </w:r>
                            <w:r w:rsidRPr="00E05C4C">
                              <w:t>Postman and Bruno)</w:t>
                            </w:r>
                          </w:p>
                          <w:p w14:paraId="29A2F59E" w14:textId="3DA3DB7A" w:rsidR="00E05C4C" w:rsidRPr="00E05C4C" w:rsidRDefault="00E05C4C" w:rsidP="0039641B">
                            <w:pPr>
                              <w:pStyle w:val="ListParagraph"/>
                              <w:widowControl w:val="0"/>
                              <w:numPr>
                                <w:ilvl w:val="0"/>
                                <w:numId w:val="6"/>
                              </w:numPr>
                              <w:tabs>
                                <w:tab w:val="left" w:pos="2399"/>
                              </w:tabs>
                              <w:ind w:right="943"/>
                            </w:pPr>
                            <w:r w:rsidRPr="00E05C4C">
                              <w:t>Design the automation script for REST APIs and UI</w:t>
                            </w:r>
                            <w:r>
                              <w:t>.</w:t>
                            </w:r>
                          </w:p>
                          <w:p w14:paraId="2AEE78DD" w14:textId="0938833A" w:rsidR="00E05C4C" w:rsidRPr="00E05C4C" w:rsidRDefault="00E05C4C" w:rsidP="0039641B">
                            <w:pPr>
                              <w:pStyle w:val="ListParagraph"/>
                              <w:widowControl w:val="0"/>
                              <w:numPr>
                                <w:ilvl w:val="0"/>
                                <w:numId w:val="6"/>
                              </w:numPr>
                              <w:tabs>
                                <w:tab w:val="left" w:pos="2399"/>
                              </w:tabs>
                              <w:ind w:right="943"/>
                            </w:pPr>
                            <w:r w:rsidRPr="00E05C4C">
                              <w:t>Proactively evaluated and escalated potential risks and</w:t>
                            </w:r>
                            <w:r>
                              <w:t xml:space="preserve"> </w:t>
                            </w:r>
                            <w:r w:rsidRPr="00E05C4C">
                              <w:t>issues that could negatively impact project Quality,</w:t>
                            </w:r>
                            <w:r>
                              <w:t xml:space="preserve"> </w:t>
                            </w:r>
                            <w:r w:rsidRPr="00E05C4C">
                              <w:t>schedule, or budget, facilitating timely mitigation</w:t>
                            </w:r>
                            <w:r>
                              <w:t xml:space="preserve"> </w:t>
                            </w:r>
                            <w:r w:rsidRPr="00E05C4C">
                              <w:t>strategies</w:t>
                            </w:r>
                            <w:r>
                              <w:t>.</w:t>
                            </w:r>
                          </w:p>
                          <w:p w14:paraId="56129467" w14:textId="691DA59D" w:rsidR="00E05C4C" w:rsidRDefault="00E05C4C" w:rsidP="0039641B">
                            <w:pPr>
                              <w:pStyle w:val="ListParagraph"/>
                              <w:widowControl w:val="0"/>
                              <w:numPr>
                                <w:ilvl w:val="0"/>
                                <w:numId w:val="6"/>
                              </w:numPr>
                              <w:tabs>
                                <w:tab w:val="left" w:pos="2399"/>
                              </w:tabs>
                              <w:ind w:right="943"/>
                            </w:pPr>
                            <w:r w:rsidRPr="00E05C4C">
                              <w:t>Conducted comprehensive accessibility testing using Axe</w:t>
                            </w:r>
                            <w:r>
                              <w:t xml:space="preserve"> </w:t>
                            </w:r>
                            <w:r w:rsidRPr="00E05C4C">
                              <w:t>and Lighthouse tools to evaluate web pages for</w:t>
                            </w:r>
                            <w:r>
                              <w:t xml:space="preserve"> </w:t>
                            </w:r>
                            <w:r w:rsidRPr="00E05C4C">
                              <w:t>compliance with various WCAG standards, identifying</w:t>
                            </w:r>
                            <w:r>
                              <w:t xml:space="preserve"> </w:t>
                            </w:r>
                            <w:r w:rsidRPr="00E05C4C">
                              <w:t>and addressing accessibility issues to enhance user</w:t>
                            </w:r>
                            <w:r>
                              <w:t xml:space="preserve"> </w:t>
                            </w:r>
                            <w:r w:rsidRPr="00E05C4C">
                              <w:t>experience for all individuals</w:t>
                            </w:r>
                            <w:r w:rsidR="00870F56">
                              <w:t>.</w:t>
                            </w:r>
                          </w:p>
                          <w:p w14:paraId="7A2C4920" w14:textId="15EFD297" w:rsidR="00660B8E" w:rsidRDefault="00660B8E" w:rsidP="0039641B">
                            <w:pPr>
                              <w:pStyle w:val="ListParagraph"/>
                              <w:widowControl w:val="0"/>
                              <w:numPr>
                                <w:ilvl w:val="0"/>
                                <w:numId w:val="6"/>
                              </w:numPr>
                              <w:tabs>
                                <w:tab w:val="left" w:pos="2399"/>
                              </w:tabs>
                              <w:ind w:right="943"/>
                            </w:pPr>
                            <w:r w:rsidRPr="00660B8E">
                              <w:t>Experience conducting tests across various environments, including QA, UAT, SIT, Pre-Production, and Production, to ensure the reliability, functionality, and performance of applications, while collaborating with stakeholders to validate that requirements are met before deployment</w:t>
                            </w:r>
                          </w:p>
                          <w:bookmarkEnd w:id="0"/>
                          <w:p w14:paraId="094E6A37" w14:textId="77777777" w:rsidR="00D9158A" w:rsidRPr="00720693" w:rsidRDefault="00D9158A" w:rsidP="0039641B">
                            <w:pPr>
                              <w:widowControl w:val="0"/>
                              <w:tabs>
                                <w:tab w:val="left" w:pos="2399"/>
                              </w:tabs>
                              <w:spacing w:before="185"/>
                              <w:ind w:right="943"/>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F4D45" id="Text Box 893107513" o:spid="_x0000_s1032" type="#_x0000_t202" style="position:absolute;left:0;text-align:left;margin-left:113.25pt;margin-top:18.75pt;width:497.25pt;height:749.25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" filled="f" stroked="f">
                <v:textbox>
                  <w:txbxContent>
                    <w:p w14:paraId="2A586944" w14:textId="7918DFD8" w:rsidR="005F7605" w:rsidRDefault="00720693" w:rsidP="0039641B">
                      <w:pPr>
                        <w:pStyle w:val="Heading2"/>
                      </w:pPr>
                      <w:bookmarkStart w:id="1" w:name="_GoBack"/>
                      <w:r>
                        <w:t>WORK HISTORY</w:t>
                      </w:r>
                    </w:p>
                    <w:p w14:paraId="3EA85E91" w14:textId="538FF774" w:rsidR="0039641B" w:rsidRPr="0039641B" w:rsidRDefault="0039641B" w:rsidP="0039641B">
                      <w:pPr>
                        <w:rPr>
                          <w:b/>
                        </w:rPr>
                      </w:pPr>
                      <w:r w:rsidRPr="0039641B">
                        <w:rPr>
                          <w:b/>
                        </w:rPr>
                        <w:t>Equifax Workforce Solution, St. Louis, Missouri.</w:t>
                      </w:r>
                      <w:r w:rsidRPr="0039641B">
                        <w:rPr>
                          <w:b/>
                          <w:bCs/>
                        </w:rPr>
                        <w:t xml:space="preserve"> </w:t>
                      </w:r>
                      <w:r w:rsidRPr="0039641B">
                        <w:rPr>
                          <w:b/>
                          <w:bCs/>
                        </w:rPr>
                        <w:tab/>
                      </w:r>
                      <w:r w:rsidRPr="0039641B">
                        <w:rPr>
                          <w:b/>
                          <w:bCs/>
                        </w:rPr>
                        <w:tab/>
                      </w:r>
                      <w:r w:rsidRPr="0039641B">
                        <w:rPr>
                          <w:b/>
                          <w:bCs/>
                        </w:rPr>
                        <w:tab/>
                      </w:r>
                      <w:r w:rsidR="002A00CF">
                        <w:rPr>
                          <w:b/>
                          <w:bCs/>
                        </w:rPr>
                        <w:t xml:space="preserve">    </w:t>
                      </w:r>
                      <w:r w:rsidRPr="0039641B">
                        <w:rPr>
                          <w:b/>
                          <w:bCs/>
                        </w:rPr>
                        <w:t>Duration</w:t>
                      </w:r>
                      <w:r w:rsidR="002A00CF">
                        <w:rPr>
                          <w:b/>
                        </w:rPr>
                        <w:t>: Aug 2021</w:t>
                      </w:r>
                      <w:r w:rsidRPr="0039641B">
                        <w:rPr>
                          <w:b/>
                        </w:rPr>
                        <w:t xml:space="preserve"> – Current</w:t>
                      </w:r>
                    </w:p>
                    <w:p w14:paraId="78CE03E2" w14:textId="1D3D25C5" w:rsidR="005727DB" w:rsidRDefault="00720693" w:rsidP="0039641B">
                      <w:r w:rsidRPr="0039641B">
                        <w:rPr>
                          <w:bCs/>
                        </w:rPr>
                        <w:t>Role</w:t>
                      </w:r>
                      <w:r>
                        <w:t xml:space="preserve">: </w:t>
                      </w:r>
                      <w:r w:rsidRPr="00720693">
                        <w:t>Software Development Engineer in Tes</w:t>
                      </w:r>
                      <w:r>
                        <w:t>t</w:t>
                      </w:r>
                      <w:r w:rsidR="005727DB">
                        <w:t xml:space="preserve">      </w:t>
                      </w:r>
                      <w:r w:rsidR="00B41418">
                        <w:t xml:space="preserve">                                 </w:t>
                      </w:r>
                    </w:p>
                    <w:p w14:paraId="11E68235" w14:textId="77777777" w:rsidR="0039641B" w:rsidRPr="005727DB" w:rsidRDefault="0039641B" w:rsidP="0039641B"/>
                    <w:p w14:paraId="3893015E" w14:textId="2FFA49F5" w:rsidR="00720693" w:rsidRDefault="00720693" w:rsidP="0039641B">
                      <w:pPr>
                        <w:pStyle w:val="ListParagraph"/>
                        <w:widowControl w:val="0"/>
                        <w:numPr>
                          <w:ilvl w:val="0"/>
                          <w:numId w:val="6"/>
                        </w:numPr>
                        <w:tabs>
                          <w:tab w:val="left" w:pos="2399"/>
                        </w:tabs>
                        <w:ind w:right="943"/>
                      </w:pPr>
                      <w:r w:rsidRPr="00720693">
                        <w:t>Served as an Automation Engineer, applying Agile Methodology to collaborate with business and IT stakeholders in gathering requirements and providing strategic guidance on technology and architectural decisions for testing, ensuring alignment with organizational objectives</w:t>
                      </w:r>
                      <w:r w:rsidR="00A43AD0">
                        <w:t>.</w:t>
                      </w:r>
                    </w:p>
                    <w:p w14:paraId="52BB73DF" w14:textId="5CC028FE" w:rsidR="00A43AD0" w:rsidRDefault="00A43AD0" w:rsidP="0039641B">
                      <w:pPr>
                        <w:pStyle w:val="ListParagraph"/>
                        <w:widowControl w:val="0"/>
                        <w:numPr>
                          <w:ilvl w:val="0"/>
                          <w:numId w:val="6"/>
                        </w:numPr>
                        <w:tabs>
                          <w:tab w:val="left" w:pos="2399"/>
                        </w:tabs>
                        <w:ind w:right="943"/>
                      </w:pPr>
                      <w:r w:rsidRPr="00A43AD0">
                        <w:t>Developed and executed robust test automation</w:t>
                      </w:r>
                      <w:r>
                        <w:t xml:space="preserve"> </w:t>
                      </w:r>
                      <w:r w:rsidRPr="00A43AD0">
                        <w:t>strategies, specializing in REST APIs using best</w:t>
                      </w:r>
                      <w:r>
                        <w:t xml:space="preserve"> </w:t>
                      </w:r>
                      <w:r w:rsidRPr="00A43AD0">
                        <w:t>practices and employing tools like Postman, resulting in</w:t>
                      </w:r>
                      <w:r>
                        <w:t xml:space="preserve"> </w:t>
                      </w:r>
                      <w:r w:rsidRPr="00A43AD0">
                        <w:t>enhanced testing efficiency and accuracy</w:t>
                      </w:r>
                    </w:p>
                    <w:p w14:paraId="250464CC" w14:textId="195B7FFD" w:rsidR="00A43AD0" w:rsidRDefault="00A43AD0" w:rsidP="0039641B">
                      <w:pPr>
                        <w:pStyle w:val="ListParagraph"/>
                        <w:widowControl w:val="0"/>
                        <w:numPr>
                          <w:ilvl w:val="0"/>
                          <w:numId w:val="6"/>
                        </w:numPr>
                        <w:tabs>
                          <w:tab w:val="left" w:pos="2399"/>
                        </w:tabs>
                        <w:ind w:right="943"/>
                      </w:pPr>
                      <w:r w:rsidRPr="00A43AD0">
                        <w:t>Implemented a shift-left testing approach using Selenium</w:t>
                      </w:r>
                      <w:r>
                        <w:t xml:space="preserve"> </w:t>
                      </w:r>
                      <w:r w:rsidRPr="00A43AD0">
                        <w:t>and Java frameworks, executing automated scripts</w:t>
                      </w:r>
                      <w:r>
                        <w:t xml:space="preserve"> </w:t>
                      </w:r>
                      <w:r w:rsidRPr="00A43AD0">
                        <w:t>across multiple browsers with features such as parallel</w:t>
                      </w:r>
                      <w:r>
                        <w:t xml:space="preserve"> </w:t>
                      </w:r>
                      <w:r w:rsidRPr="00A43AD0">
                        <w:t>testing and auto-wait functionality</w:t>
                      </w:r>
                      <w:r>
                        <w:t>.</w:t>
                      </w:r>
                    </w:p>
                    <w:p w14:paraId="47F4FD6B" w14:textId="2A59FE8E" w:rsidR="00A43AD0" w:rsidRDefault="00A43AD0" w:rsidP="0039641B">
                      <w:pPr>
                        <w:pStyle w:val="ListParagraph"/>
                        <w:widowControl w:val="0"/>
                        <w:numPr>
                          <w:ilvl w:val="0"/>
                          <w:numId w:val="6"/>
                        </w:numPr>
                        <w:tabs>
                          <w:tab w:val="left" w:pos="2399"/>
                        </w:tabs>
                        <w:ind w:right="943"/>
                      </w:pPr>
                      <w:r w:rsidRPr="00A43AD0">
                        <w:t>Integrated automation with Jenkins CI/CD pipelines to</w:t>
                      </w:r>
                      <w:r>
                        <w:t xml:space="preserve"> </w:t>
                      </w:r>
                      <w:r w:rsidRPr="00A43AD0">
                        <w:t>streamline testing processes and improve software</w:t>
                      </w:r>
                      <w:r>
                        <w:t xml:space="preserve"> </w:t>
                      </w:r>
                      <w:r w:rsidRPr="00A43AD0">
                        <w:t>quality, while managing report generation in formats like</w:t>
                      </w:r>
                      <w:r>
                        <w:t xml:space="preserve"> </w:t>
                      </w:r>
                      <w:r w:rsidRPr="00A43AD0">
                        <w:t>JUnit, JSON, and HTML</w:t>
                      </w:r>
                      <w:r w:rsidR="00E05C4C">
                        <w:t>.</w:t>
                      </w:r>
                    </w:p>
                    <w:p w14:paraId="0E7AE855" w14:textId="09B418EE" w:rsidR="00E05C4C" w:rsidRDefault="00E05C4C" w:rsidP="0039641B">
                      <w:pPr>
                        <w:pStyle w:val="ListParagraph"/>
                        <w:widowControl w:val="0"/>
                        <w:numPr>
                          <w:ilvl w:val="0"/>
                          <w:numId w:val="6"/>
                        </w:numPr>
                        <w:tabs>
                          <w:tab w:val="left" w:pos="2399"/>
                        </w:tabs>
                        <w:ind w:right="943"/>
                      </w:pPr>
                      <w:r w:rsidRPr="00E05C4C">
                        <w:t>Successfully led cross-functional teams in managing</w:t>
                      </w:r>
                      <w:r>
                        <w:t xml:space="preserve"> </w:t>
                      </w:r>
                      <w:r w:rsidRPr="00E05C4C">
                        <w:t>system integration testing projects, overseeing project</w:t>
                      </w:r>
                      <w:r>
                        <w:t xml:space="preserve"> </w:t>
                      </w:r>
                      <w:r w:rsidRPr="00E05C4C">
                        <w:t>scope, timelines, and risk assessments</w:t>
                      </w:r>
                      <w:r>
                        <w:t>.</w:t>
                      </w:r>
                    </w:p>
                    <w:p w14:paraId="7027C667" w14:textId="05713EE8" w:rsidR="00E05C4C" w:rsidRPr="00E05C4C" w:rsidRDefault="00E05C4C" w:rsidP="0039641B">
                      <w:pPr>
                        <w:pStyle w:val="ListParagraph"/>
                        <w:widowControl w:val="0"/>
                        <w:numPr>
                          <w:ilvl w:val="0"/>
                          <w:numId w:val="6"/>
                        </w:numPr>
                        <w:tabs>
                          <w:tab w:val="left" w:pos="2399"/>
                        </w:tabs>
                        <w:ind w:right="943"/>
                      </w:pPr>
                      <w:r w:rsidRPr="00E05C4C">
                        <w:t>Collaborated closely with Product Owners, Scrum</w:t>
                      </w:r>
                      <w:r>
                        <w:t xml:space="preserve"> </w:t>
                      </w:r>
                      <w:r w:rsidRPr="00E05C4C">
                        <w:t>Masters, and development teams to enhance testing</w:t>
                      </w:r>
                      <w:r>
                        <w:t xml:space="preserve"> </w:t>
                      </w:r>
                      <w:r w:rsidRPr="00E05C4C">
                        <w:t>strategies and maximize test coverage</w:t>
                      </w:r>
                    </w:p>
                    <w:p w14:paraId="03AF8DE1" w14:textId="52074795" w:rsidR="00E05C4C" w:rsidRPr="00E05C4C" w:rsidRDefault="00E05C4C" w:rsidP="0039641B">
                      <w:pPr>
                        <w:pStyle w:val="ListParagraph"/>
                        <w:widowControl w:val="0"/>
                        <w:numPr>
                          <w:ilvl w:val="0"/>
                          <w:numId w:val="6"/>
                        </w:numPr>
                        <w:tabs>
                          <w:tab w:val="left" w:pos="2399"/>
                        </w:tabs>
                        <w:ind w:right="943"/>
                      </w:pPr>
                      <w:r w:rsidRPr="00E05C4C">
                        <w:t>Collaborated with Google Cloud Platform tools, including</w:t>
                      </w:r>
                      <w:r>
                        <w:t xml:space="preserve"> </w:t>
                      </w:r>
                      <w:r w:rsidRPr="00E05C4C">
                        <w:t>Datastore, Logger, Pub/Sub, and Big</w:t>
                      </w:r>
                      <w:r>
                        <w:t xml:space="preserve"> </w:t>
                      </w:r>
                      <w:r w:rsidRPr="00E05C4C">
                        <w:t>Query, to enhance</w:t>
                      </w:r>
                      <w:r>
                        <w:t xml:space="preserve"> </w:t>
                      </w:r>
                      <w:r w:rsidRPr="00E05C4C">
                        <w:t>data management and processing capabilities for</w:t>
                      </w:r>
                      <w:r>
                        <w:t xml:space="preserve"> </w:t>
                      </w:r>
                      <w:r w:rsidRPr="00E05C4C">
                        <w:t>projects</w:t>
                      </w:r>
                    </w:p>
                    <w:p w14:paraId="03BABEB9" w14:textId="6EF14A94" w:rsidR="00E05C4C" w:rsidRPr="00E05C4C" w:rsidRDefault="00E05C4C" w:rsidP="0039641B">
                      <w:pPr>
                        <w:pStyle w:val="ListParagraph"/>
                        <w:widowControl w:val="0"/>
                        <w:numPr>
                          <w:ilvl w:val="0"/>
                          <w:numId w:val="6"/>
                        </w:numPr>
                        <w:tabs>
                          <w:tab w:val="left" w:pos="2399"/>
                        </w:tabs>
                        <w:ind w:right="943"/>
                      </w:pPr>
                      <w:r w:rsidRPr="00E05C4C">
                        <w:t>Developed automation scripts for web accessibility</w:t>
                      </w:r>
                      <w:r>
                        <w:t xml:space="preserve"> </w:t>
                      </w:r>
                      <w:r w:rsidRPr="00E05C4C">
                        <w:t>testing utilizing the Axe Core plugin, ensuring compliance</w:t>
                      </w:r>
                      <w:r>
                        <w:t xml:space="preserve"> </w:t>
                      </w:r>
                      <w:r w:rsidRPr="00E05C4C">
                        <w:t>with WCAG standards and improving user experience</w:t>
                      </w:r>
                    </w:p>
                    <w:p w14:paraId="3EAEB9F5" w14:textId="4232009C" w:rsidR="00E05C4C" w:rsidRPr="00E05C4C" w:rsidRDefault="00E05C4C" w:rsidP="0039641B">
                      <w:pPr>
                        <w:pStyle w:val="ListParagraph"/>
                        <w:widowControl w:val="0"/>
                        <w:numPr>
                          <w:ilvl w:val="0"/>
                          <w:numId w:val="6"/>
                        </w:numPr>
                        <w:tabs>
                          <w:tab w:val="left" w:pos="2399"/>
                        </w:tabs>
                        <w:ind w:right="943"/>
                      </w:pPr>
                      <w:r w:rsidRPr="00E05C4C">
                        <w:t>Managed cross-functional projects of varying sizes,</w:t>
                      </w:r>
                      <w:r>
                        <w:t xml:space="preserve"> </w:t>
                      </w:r>
                      <w:r w:rsidRPr="00E05C4C">
                        <w:t>overseeing scope definition, requirements gathering, and</w:t>
                      </w:r>
                      <w:r>
                        <w:t xml:space="preserve"> </w:t>
                      </w:r>
                      <w:r w:rsidRPr="00E05C4C">
                        <w:t>timeline management to ensure successful delivery</w:t>
                      </w:r>
                    </w:p>
                    <w:p w14:paraId="7394AC4D" w14:textId="54A35484" w:rsidR="00E05C4C" w:rsidRPr="00E05C4C" w:rsidRDefault="00E05C4C" w:rsidP="0039641B">
                      <w:pPr>
                        <w:pStyle w:val="ListParagraph"/>
                        <w:widowControl w:val="0"/>
                        <w:numPr>
                          <w:ilvl w:val="0"/>
                          <w:numId w:val="6"/>
                        </w:numPr>
                        <w:tabs>
                          <w:tab w:val="left" w:pos="2399"/>
                        </w:tabs>
                        <w:ind w:right="943"/>
                      </w:pPr>
                      <w:r w:rsidRPr="00E05C4C">
                        <w:t>Proficiency in automation tools and frameworks that can</w:t>
                      </w:r>
                      <w:r>
                        <w:t xml:space="preserve"> </w:t>
                      </w:r>
                      <w:r w:rsidRPr="00E05C4C">
                        <w:t>work with microservices (e.g., Selenium, Rest Assured,</w:t>
                      </w:r>
                      <w:r>
                        <w:t xml:space="preserve"> </w:t>
                      </w:r>
                      <w:r w:rsidRPr="00E05C4C">
                        <w:t>Postman and Bruno)</w:t>
                      </w:r>
                    </w:p>
                    <w:p w14:paraId="29A2F59E" w14:textId="3DA3DB7A" w:rsidR="00E05C4C" w:rsidRPr="00E05C4C" w:rsidRDefault="00E05C4C" w:rsidP="0039641B">
                      <w:pPr>
                        <w:pStyle w:val="ListParagraph"/>
                        <w:widowControl w:val="0"/>
                        <w:numPr>
                          <w:ilvl w:val="0"/>
                          <w:numId w:val="6"/>
                        </w:numPr>
                        <w:tabs>
                          <w:tab w:val="left" w:pos="2399"/>
                        </w:tabs>
                        <w:ind w:right="943"/>
                      </w:pPr>
                      <w:r w:rsidRPr="00E05C4C">
                        <w:t>Design the automation script for REST APIs and UI</w:t>
                      </w:r>
                      <w:r>
                        <w:t>.</w:t>
                      </w:r>
                    </w:p>
                    <w:p w14:paraId="2AEE78DD" w14:textId="0938833A" w:rsidR="00E05C4C" w:rsidRPr="00E05C4C" w:rsidRDefault="00E05C4C" w:rsidP="0039641B">
                      <w:pPr>
                        <w:pStyle w:val="ListParagraph"/>
                        <w:widowControl w:val="0"/>
                        <w:numPr>
                          <w:ilvl w:val="0"/>
                          <w:numId w:val="6"/>
                        </w:numPr>
                        <w:tabs>
                          <w:tab w:val="left" w:pos="2399"/>
                        </w:tabs>
                        <w:ind w:right="943"/>
                      </w:pPr>
                      <w:r w:rsidRPr="00E05C4C">
                        <w:t>Proactively evaluated and escalated potential risks and</w:t>
                      </w:r>
                      <w:r>
                        <w:t xml:space="preserve"> </w:t>
                      </w:r>
                      <w:r w:rsidRPr="00E05C4C">
                        <w:t>issues that could negatively impact project Quality,</w:t>
                      </w:r>
                      <w:r>
                        <w:t xml:space="preserve"> </w:t>
                      </w:r>
                      <w:r w:rsidRPr="00E05C4C">
                        <w:t>schedule, or budget, facilitating timely mitigation</w:t>
                      </w:r>
                      <w:r>
                        <w:t xml:space="preserve"> </w:t>
                      </w:r>
                      <w:r w:rsidRPr="00E05C4C">
                        <w:t>strategies</w:t>
                      </w:r>
                      <w:r>
                        <w:t>.</w:t>
                      </w:r>
                    </w:p>
                    <w:p w14:paraId="56129467" w14:textId="691DA59D" w:rsidR="00E05C4C" w:rsidRDefault="00E05C4C" w:rsidP="0039641B">
                      <w:pPr>
                        <w:pStyle w:val="ListParagraph"/>
                        <w:widowControl w:val="0"/>
                        <w:numPr>
                          <w:ilvl w:val="0"/>
                          <w:numId w:val="6"/>
                        </w:numPr>
                        <w:tabs>
                          <w:tab w:val="left" w:pos="2399"/>
                        </w:tabs>
                        <w:ind w:right="943"/>
                      </w:pPr>
                      <w:r w:rsidRPr="00E05C4C">
                        <w:t>Conducted comprehensive accessibility testing using Axe</w:t>
                      </w:r>
                      <w:r>
                        <w:t xml:space="preserve"> </w:t>
                      </w:r>
                      <w:r w:rsidRPr="00E05C4C">
                        <w:t>and Lighthouse tools to evaluate web pages for</w:t>
                      </w:r>
                      <w:r>
                        <w:t xml:space="preserve"> </w:t>
                      </w:r>
                      <w:r w:rsidRPr="00E05C4C">
                        <w:t>compliance with various WCAG standards, identifying</w:t>
                      </w:r>
                      <w:r>
                        <w:t xml:space="preserve"> </w:t>
                      </w:r>
                      <w:r w:rsidRPr="00E05C4C">
                        <w:t>and addressing accessibility issues to enhance user</w:t>
                      </w:r>
                      <w:r>
                        <w:t xml:space="preserve"> </w:t>
                      </w:r>
                      <w:r w:rsidRPr="00E05C4C">
                        <w:t>experience for all individuals</w:t>
                      </w:r>
                      <w:r w:rsidR="00870F56">
                        <w:t>.</w:t>
                      </w:r>
                    </w:p>
                    <w:p w14:paraId="7A2C4920" w14:textId="15EFD297" w:rsidR="00660B8E" w:rsidRDefault="00660B8E" w:rsidP="0039641B">
                      <w:pPr>
                        <w:pStyle w:val="ListParagraph"/>
                        <w:widowControl w:val="0"/>
                        <w:numPr>
                          <w:ilvl w:val="0"/>
                          <w:numId w:val="6"/>
                        </w:numPr>
                        <w:tabs>
                          <w:tab w:val="left" w:pos="2399"/>
                        </w:tabs>
                        <w:ind w:right="943"/>
                      </w:pPr>
                      <w:r w:rsidRPr="00660B8E">
                        <w:t>Experience conducting tests across various environments, including QA, UAT, SIT, Pre-Production, and Production, to ensure the reliability, functionality, and performance of applications, while collaborating with stakeholders to validate that requirements are met before deployment</w:t>
                      </w:r>
                    </w:p>
                    <w:bookmarkEnd w:id="1"/>
                    <w:p w14:paraId="094E6A37" w14:textId="77777777" w:rsidR="00D9158A" w:rsidRPr="00720693" w:rsidRDefault="00D9158A" w:rsidP="0039641B">
                      <w:pPr>
                        <w:widowControl w:val="0"/>
                        <w:tabs>
                          <w:tab w:val="left" w:pos="2399"/>
                        </w:tabs>
                        <w:spacing w:before="185"/>
                        <w:ind w:right="943"/>
                      </w:pPr>
                    </w:p>
                  </w:txbxContent>
                </v:textbox>
                <w10:wrap anchorx="page" anchory="page"/>
                <w10:anchorlock/>
              </v:shape>
            </w:pict>
          </mc:Fallback>
        </mc:AlternateContent>
      </w:r>
      <w:r w:rsidRPr="00E41601">
        <w:rPr>
          <w:noProof/>
          <w:lang w:val="en-IN" w:eastAsia="en-IN"/>
        </w:rPr>
        <mc:AlternateContent>
          <mc:Choice Requires="wps">
            <w:drawing>
              <wp:anchor distT="45720" distB="45720" distL="114300" distR="114300" simplePos="0" relativeHeight="251685888" behindDoc="0" locked="1" layoutInCell="1" allowOverlap="1" wp14:anchorId="2E2F2D51" wp14:editId="276D35A0">
                <wp:simplePos x="0" y="0"/>
                <wp:positionH relativeFrom="page">
                  <wp:posOffset>1152525</wp:posOffset>
                </wp:positionH>
                <wp:positionV relativeFrom="page">
                  <wp:posOffset>14056995</wp:posOffset>
                </wp:positionV>
                <wp:extent cx="1929384" cy="1911096"/>
                <wp:effectExtent l="0" t="0" r="0" b="0"/>
                <wp:wrapNone/>
                <wp:docPr id="739145981" name="Text Box 7391459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384" cy="1911096"/>
                        </a:xfrm>
                        <a:prstGeom prst="rect">
                          <a:avLst/>
                        </a:prstGeom>
                        <a:noFill/>
                        <a:ln w="9525">
                          <a:noFill/>
                          <a:miter lim="800000"/>
                          <a:headEnd/>
                          <a:tailEnd/>
                        </a:ln>
                      </wps:spPr>
                      <wps:txbx>
                        <w:txbxContent>
                          <w:p w14:paraId="39DE51E5" w14:textId="77777777" w:rsidR="005F7605" w:rsidRPr="00E823FC" w:rsidRDefault="005F7605" w:rsidP="005F7605">
                            <w:pPr>
                              <w:pStyle w:val="Heading1"/>
                            </w:pPr>
                            <w:r w:rsidRPr="00E823FC">
                              <w:t>Achievements</w:t>
                            </w:r>
                          </w:p>
                          <w:p w14:paraId="20F88C45" w14:textId="77777777" w:rsidR="005F7605" w:rsidRPr="00F41D0F" w:rsidRDefault="005F7605" w:rsidP="005F7605">
                            <w:pPr>
                              <w:pStyle w:val="Leftpanelinfo"/>
                              <w:rPr>
                                <w:rStyle w:val="Emphasis"/>
                              </w:rPr>
                            </w:pPr>
                            <w:r w:rsidRPr="00F41D0F">
                              <w:rPr>
                                <w:rStyle w:val="Emphasis"/>
                              </w:rPr>
                              <w:t>Award/Achievements</w:t>
                            </w:r>
                          </w:p>
                          <w:p w14:paraId="7A29F0E1" w14:textId="77777777" w:rsidR="005F7605" w:rsidRPr="00E823FC" w:rsidRDefault="005F7605" w:rsidP="005F7605">
                            <w:pPr>
                              <w:pStyle w:val="Leftpanelinfo"/>
                            </w:pPr>
                            <w:r w:rsidRPr="00E823FC">
                              <w:t>Organization</w:t>
                            </w:r>
                          </w:p>
                          <w:p w14:paraId="360AE252" w14:textId="77777777" w:rsidR="005F7605" w:rsidRPr="00E823FC" w:rsidRDefault="005F7605" w:rsidP="005F7605">
                            <w:pPr>
                              <w:pStyle w:val="Leftpanelinfo"/>
                            </w:pPr>
                            <w:r w:rsidRPr="00B06ADD">
                              <w:t>20XX</w:t>
                            </w:r>
                          </w:p>
                          <w:p w14:paraId="5A9943EC" w14:textId="77777777" w:rsidR="005F7605" w:rsidRPr="00E823FC" w:rsidRDefault="005F7605" w:rsidP="005F7605">
                            <w:pPr>
                              <w:pStyle w:val="Leftpanelinfo"/>
                            </w:pPr>
                          </w:p>
                          <w:p w14:paraId="44CF904C" w14:textId="77777777" w:rsidR="005F7605" w:rsidRPr="00F41D0F" w:rsidRDefault="005F7605" w:rsidP="005F7605">
                            <w:pPr>
                              <w:pStyle w:val="Leftpanelinfo"/>
                              <w:rPr>
                                <w:rStyle w:val="Emphasis"/>
                              </w:rPr>
                            </w:pPr>
                            <w:r w:rsidRPr="00F41D0F">
                              <w:rPr>
                                <w:rStyle w:val="Emphasis"/>
                              </w:rPr>
                              <w:t>Award/Achievements</w:t>
                            </w:r>
                          </w:p>
                          <w:p w14:paraId="69DF8C19" w14:textId="77777777" w:rsidR="005F7605" w:rsidRPr="00E823FC" w:rsidRDefault="005F7605" w:rsidP="005F7605">
                            <w:pPr>
                              <w:pStyle w:val="Leftpanelinfo"/>
                            </w:pPr>
                            <w:r w:rsidRPr="00E823FC">
                              <w:t>Organization</w:t>
                            </w:r>
                          </w:p>
                          <w:p w14:paraId="400E88C7" w14:textId="77777777" w:rsidR="005F7605" w:rsidRPr="00E823FC" w:rsidRDefault="005F7605" w:rsidP="005F7605">
                            <w:pPr>
                              <w:pStyle w:val="Leftpanelinfo"/>
                            </w:pPr>
                            <w:r w:rsidRPr="00B06ADD">
                              <w:t>20XX</w:t>
                            </w:r>
                          </w:p>
                          <w:p w14:paraId="08A21123" w14:textId="77777777" w:rsidR="005F7605" w:rsidRPr="00E823FC" w:rsidRDefault="005F7605" w:rsidP="005F7605">
                            <w:pPr>
                              <w:pStyle w:val="Leftpanelinf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F2D51" id="Text Box 739145981" o:spid="_x0000_s1033" type="#_x0000_t202" style="position:absolute;left:0;text-align:left;margin-left:90.75pt;margin-top:1106.85pt;width:151.9pt;height:150.5pt;z-index:25168588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" filled="f" stroked="f">
                <v:textbox>
                  <w:txbxContent>
                    <w:p w14:paraId="39DE51E5" w14:textId="77777777" w:rsidR="005F7605" w:rsidRPr="00E823FC" w:rsidRDefault="005F7605" w:rsidP="005F7605">
                      <w:pPr>
                        <w:pStyle w:val="Heading1"/>
                      </w:pPr>
                      <w:r w:rsidRPr="00E823FC">
                        <w:t>Achievements</w:t>
                      </w:r>
                    </w:p>
                    <w:p w14:paraId="20F88C45" w14:textId="77777777" w:rsidR="005F7605" w:rsidRPr="00F41D0F" w:rsidRDefault="005F7605" w:rsidP="005F7605">
                      <w:pPr>
                        <w:pStyle w:val="Leftpanelinfo"/>
                        <w:rPr>
                          <w:rStyle w:val="Emphasis"/>
                        </w:rPr>
                      </w:pPr>
                      <w:r w:rsidRPr="00F41D0F">
                        <w:rPr>
                          <w:rStyle w:val="Emphasis"/>
                        </w:rPr>
                        <w:t>Award/Achievements</w:t>
                      </w:r>
                    </w:p>
                    <w:p w14:paraId="7A29F0E1" w14:textId="77777777" w:rsidR="005F7605" w:rsidRPr="00E823FC" w:rsidRDefault="005F7605" w:rsidP="005F7605">
                      <w:pPr>
                        <w:pStyle w:val="Leftpanelinfo"/>
                      </w:pPr>
                      <w:r w:rsidRPr="00E823FC">
                        <w:t>Organization</w:t>
                      </w:r>
                    </w:p>
                    <w:p w14:paraId="360AE252" w14:textId="77777777" w:rsidR="005F7605" w:rsidRPr="00E823FC" w:rsidRDefault="005F7605" w:rsidP="005F7605">
                      <w:pPr>
                        <w:pStyle w:val="Leftpanelinfo"/>
                      </w:pPr>
                      <w:r w:rsidRPr="00B06ADD">
                        <w:t>20XX</w:t>
                      </w:r>
                    </w:p>
                    <w:p w14:paraId="5A9943EC" w14:textId="77777777" w:rsidR="005F7605" w:rsidRPr="00E823FC" w:rsidRDefault="005F7605" w:rsidP="005F7605">
                      <w:pPr>
                        <w:pStyle w:val="Leftpanelinfo"/>
                      </w:pPr>
                    </w:p>
                    <w:p w14:paraId="44CF904C" w14:textId="77777777" w:rsidR="005F7605" w:rsidRPr="00F41D0F" w:rsidRDefault="005F7605" w:rsidP="005F7605">
                      <w:pPr>
                        <w:pStyle w:val="Leftpanelinfo"/>
                        <w:rPr>
                          <w:rStyle w:val="Emphasis"/>
                        </w:rPr>
                      </w:pPr>
                      <w:r w:rsidRPr="00F41D0F">
                        <w:rPr>
                          <w:rStyle w:val="Emphasis"/>
                        </w:rPr>
                        <w:t>Award/Achievements</w:t>
                      </w:r>
                    </w:p>
                    <w:p w14:paraId="69DF8C19" w14:textId="77777777" w:rsidR="005F7605" w:rsidRPr="00E823FC" w:rsidRDefault="005F7605" w:rsidP="005F7605">
                      <w:pPr>
                        <w:pStyle w:val="Leftpanelinfo"/>
                      </w:pPr>
                      <w:r w:rsidRPr="00E823FC">
                        <w:t>Organization</w:t>
                      </w:r>
                    </w:p>
                    <w:p w14:paraId="400E88C7" w14:textId="77777777" w:rsidR="005F7605" w:rsidRPr="00E823FC" w:rsidRDefault="005F7605" w:rsidP="005F7605">
                      <w:pPr>
                        <w:pStyle w:val="Leftpanelinfo"/>
                      </w:pPr>
                      <w:r w:rsidRPr="00B06ADD">
                        <w:t>20XX</w:t>
                      </w:r>
                    </w:p>
                    <w:p w14:paraId="08A21123" w14:textId="77777777" w:rsidR="005F7605" w:rsidRPr="00E823FC" w:rsidRDefault="005F7605" w:rsidP="005F7605">
                      <w:pPr>
                        <w:pStyle w:val="Leftpanelinfo"/>
                      </w:pPr>
                    </w:p>
                  </w:txbxContent>
                </v:textbox>
                <w10:wrap anchorx="page" anchory="page"/>
                <w10:anchorlock/>
              </v:shape>
            </w:pict>
          </mc:Fallback>
        </mc:AlternateContent>
      </w:r>
    </w:p>
    <w:p w14:paraId="31FF2A78" w14:textId="7E6AF34B" w:rsidR="00720693" w:rsidRDefault="00720693" w:rsidP="00720693">
      <w:pPr>
        <w:tabs>
          <w:tab w:val="left" w:pos="3720"/>
        </w:tabs>
        <w:jc w:val="left"/>
        <w:rPr>
          <w:b/>
          <w:bCs/>
          <w:sz w:val="32"/>
          <w:szCs w:val="32"/>
        </w:rPr>
      </w:pPr>
    </w:p>
    <w:p w14:paraId="04D14D44" w14:textId="4D241F03" w:rsidR="00E05C4C" w:rsidRDefault="00E05C4C" w:rsidP="00720693">
      <w:pPr>
        <w:tabs>
          <w:tab w:val="left" w:pos="3720"/>
        </w:tabs>
        <w:jc w:val="left"/>
      </w:pPr>
    </w:p>
    <w:p w14:paraId="1C4C2FBC" w14:textId="374BCAE2" w:rsidR="00E05C4C" w:rsidRDefault="0007746F">
      <w:pPr>
        <w:spacing w:after="160" w:line="259" w:lineRule="auto"/>
        <w:jc w:val="left"/>
      </w:pPr>
      <w:r w:rsidRPr="00C03558">
        <w:rPr>
          <w:noProof/>
          <w:lang w:val="en-IN" w:eastAsia="en-IN"/>
        </w:rPr>
        <mc:AlternateContent>
          <mc:Choice Requires="wps">
            <w:drawing>
              <wp:anchor distT="45720" distB="45720" distL="114300" distR="114300" simplePos="0" relativeHeight="251722752" behindDoc="0" locked="1" layoutInCell="1" allowOverlap="1" wp14:anchorId="75DC8D80" wp14:editId="26E33E99">
                <wp:simplePos x="0" y="0"/>
                <wp:positionH relativeFrom="margin">
                  <wp:posOffset>-209550</wp:posOffset>
                </wp:positionH>
                <wp:positionV relativeFrom="page">
                  <wp:posOffset>12153900</wp:posOffset>
                </wp:positionV>
                <wp:extent cx="7553325" cy="695325"/>
                <wp:effectExtent l="0" t="0" r="0" b="0"/>
                <wp:wrapNone/>
                <wp:docPr id="1628030739" name="Text Box 1628030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695325"/>
                        </a:xfrm>
                        <a:prstGeom prst="rect">
                          <a:avLst/>
                        </a:prstGeom>
                        <a:noFill/>
                        <a:ln w="9525">
                          <a:noFill/>
                          <a:miter lim="800000"/>
                          <a:headEnd/>
                          <a:tailEnd/>
                        </a:ln>
                      </wps:spPr>
                      <wps:txbx>
                        <w:txbxContent>
                          <w:p w14:paraId="25E59717" w14:textId="77777777" w:rsidR="0007746F" w:rsidRPr="00522E17" w:rsidRDefault="0007746F" w:rsidP="0007746F">
                            <w:pPr>
                              <w:pStyle w:val="List"/>
                              <w:jc w:val="left"/>
                              <w:rPr>
                                <w:b/>
                                <w:bCs/>
                              </w:rPr>
                            </w:pPr>
                            <w:r w:rsidRPr="003C07EC">
                              <w:rPr>
                                <w:b/>
                                <w:bCs/>
                                <w:sz w:val="32"/>
                                <w:szCs w:val="32"/>
                              </w:rPr>
                              <w:t>Education</w:t>
                            </w:r>
                            <w:r>
                              <w:t xml:space="preserve">:  </w:t>
                            </w:r>
                            <w:r w:rsidRPr="00522E17">
                              <w:rPr>
                                <w:b/>
                                <w:bCs/>
                              </w:rPr>
                              <w:t>B.E: Electronics and Telecommunication</w:t>
                            </w:r>
                            <w:r>
                              <w:rPr>
                                <w:b/>
                                <w:bCs/>
                              </w:rPr>
                              <w:t xml:space="preserve">                                         </w:t>
                            </w:r>
                            <w:r w:rsidRPr="00522E17">
                              <w:t>Utkal University – Odisha, India</w:t>
                            </w:r>
                            <w:r>
                              <w:rPr>
                                <w:i/>
                                <w:i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DC8D80" id="Text Box 1628030739" o:spid="_x0000_s1034" type="#_x0000_t202" style="position:absolute;margin-left:-16.5pt;margin-top:957pt;width:594.75pt;height:54.7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" filled="f" stroked="f">
                <v:textbox>
                  <w:txbxContent>
                    <w:p w14:paraId="25E59717" w14:textId="77777777" w:rsidR="0007746F" w:rsidRPr="00522E17" w:rsidRDefault="0007746F" w:rsidP="0007746F">
                      <w:pPr>
                        <w:pStyle w:val="List"/>
                        <w:jc w:val="left"/>
                        <w:rPr>
                          <w:b/>
                          <w:bCs/>
                        </w:rPr>
                      </w:pPr>
                      <w:r w:rsidRPr="003C07EC">
                        <w:rPr>
                          <w:b/>
                          <w:bCs/>
                          <w:sz w:val="32"/>
                          <w:szCs w:val="32"/>
                        </w:rPr>
                        <w:t>Education</w:t>
                      </w:r>
                      <w:r>
                        <w:t xml:space="preserve">:  </w:t>
                      </w:r>
                      <w:r w:rsidRPr="00522E17">
                        <w:rPr>
                          <w:b/>
                          <w:bCs/>
                        </w:rPr>
                        <w:t>B.E: Electronics and Telecommunication</w:t>
                      </w:r>
                      <w:r>
                        <w:rPr>
                          <w:b/>
                          <w:bCs/>
                        </w:rPr>
                        <w:t xml:space="preserve">                                         </w:t>
                      </w:r>
                      <w:r w:rsidRPr="00522E17">
                        <w:t>Utkal University – Odisha, India</w:t>
                      </w:r>
                      <w:r>
                        <w:rPr>
                          <w:i/>
                          <w:iCs/>
                        </w:rPr>
                        <w:t xml:space="preserve"> </w:t>
                      </w:r>
                    </w:p>
                  </w:txbxContent>
                </v:textbox>
                <w10:wrap anchorx="margin" anchory="page"/>
                <w10:anchorlock/>
              </v:shape>
            </w:pict>
          </mc:Fallback>
        </mc:AlternateContent>
      </w:r>
      <w:r w:rsidR="00522E17" w:rsidRPr="00C03558">
        <w:rPr>
          <w:noProof/>
          <w:lang w:val="en-IN" w:eastAsia="en-IN"/>
        </w:rPr>
        <mc:AlternateContent>
          <mc:Choice Requires="wps">
            <w:drawing>
              <wp:anchor distT="45720" distB="45720" distL="114300" distR="114300" simplePos="0" relativeHeight="251707392" behindDoc="0" locked="1" layoutInCell="1" allowOverlap="1" wp14:anchorId="3E9DF82C" wp14:editId="71B321E1">
                <wp:simplePos x="0" y="0"/>
                <wp:positionH relativeFrom="margin">
                  <wp:posOffset>-295275</wp:posOffset>
                </wp:positionH>
                <wp:positionV relativeFrom="page">
                  <wp:posOffset>-800100</wp:posOffset>
                </wp:positionV>
                <wp:extent cx="7219950" cy="352425"/>
                <wp:effectExtent l="0" t="0" r="0" b="0"/>
                <wp:wrapNone/>
                <wp:docPr id="407891681" name="Text Box 407891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0" cy="352425"/>
                        </a:xfrm>
                        <a:prstGeom prst="rect">
                          <a:avLst/>
                        </a:prstGeom>
                        <a:noFill/>
                        <a:ln w="9525">
                          <a:noFill/>
                          <a:miter lim="800000"/>
                          <a:headEnd/>
                          <a:tailEnd/>
                        </a:ln>
                      </wps:spPr>
                      <wps:txbx>
                        <w:txbxContent>
                          <w:p w14:paraId="008E1C4B" w14:textId="77777777" w:rsidR="00522E17" w:rsidRPr="00522E17" w:rsidRDefault="00522E17" w:rsidP="00522E17">
                            <w:pPr>
                              <w:pStyle w:val="List"/>
                              <w:jc w:val="left"/>
                              <w:rPr>
                                <w:b/>
                                <w:bCs/>
                              </w:rPr>
                            </w:pPr>
                            <w:r w:rsidRPr="003C07EC">
                              <w:rPr>
                                <w:b/>
                                <w:bCs/>
                                <w:sz w:val="32"/>
                                <w:szCs w:val="32"/>
                              </w:rPr>
                              <w:t>Education</w:t>
                            </w:r>
                            <w:r>
                              <w:t xml:space="preserve">:  </w:t>
                            </w:r>
                            <w:r w:rsidRPr="00522E17">
                              <w:rPr>
                                <w:b/>
                                <w:bCs/>
                              </w:rPr>
                              <w:t>B.E: Electronics and Telecommunication</w:t>
                            </w:r>
                            <w:r>
                              <w:rPr>
                                <w:b/>
                                <w:bCs/>
                              </w:rPr>
                              <w:t xml:space="preserve">                                         </w:t>
                            </w:r>
                            <w:r w:rsidRPr="00522E17">
                              <w:t>Utkal University – Odisha, India</w:t>
                            </w:r>
                            <w:r>
                              <w:rPr>
                                <w:i/>
                                <w:i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DF82C" id="Text Box 407891681" o:spid="_x0000_s1035" type="#_x0000_t202" style="position:absolute;margin-left:-23.25pt;margin-top:-63pt;width:568.5pt;height:27.75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" filled="f" stroked="f">
                <v:textbox>
                  <w:txbxContent>
                    <w:p w14:paraId="008E1C4B" w14:textId="77777777" w:rsidR="00522E17" w:rsidRPr="00522E17" w:rsidRDefault="00522E17" w:rsidP="00522E17">
                      <w:pPr>
                        <w:pStyle w:val="List"/>
                        <w:jc w:val="left"/>
                        <w:rPr>
                          <w:b/>
                          <w:bCs/>
                        </w:rPr>
                      </w:pPr>
                      <w:r w:rsidRPr="003C07EC">
                        <w:rPr>
                          <w:b/>
                          <w:bCs/>
                          <w:sz w:val="32"/>
                          <w:szCs w:val="32"/>
                        </w:rPr>
                        <w:t>Education</w:t>
                      </w:r>
                      <w:r>
                        <w:t xml:space="preserve">:  </w:t>
                      </w:r>
                      <w:r w:rsidRPr="00522E17">
                        <w:rPr>
                          <w:b/>
                          <w:bCs/>
                        </w:rPr>
                        <w:t>B.E: Electronics and Telecommunication</w:t>
                      </w:r>
                      <w:r>
                        <w:rPr>
                          <w:b/>
                          <w:bCs/>
                        </w:rPr>
                        <w:t xml:space="preserve">                                         </w:t>
                      </w:r>
                      <w:r w:rsidRPr="00522E17">
                        <w:t>Utkal University – Odisha, India</w:t>
                      </w:r>
                      <w:r>
                        <w:rPr>
                          <w:i/>
                          <w:iCs/>
                        </w:rPr>
                        <w:t xml:space="preserve"> </w:t>
                      </w:r>
                    </w:p>
                  </w:txbxContent>
                </v:textbox>
                <w10:wrap anchorx="margin" anchory="page"/>
                <w10:anchorlock/>
              </v:shape>
            </w:pict>
          </mc:Fallback>
        </mc:AlternateContent>
      </w:r>
      <w:r w:rsidR="00E17E6E" w:rsidRPr="00C03558">
        <w:rPr>
          <w:noProof/>
          <w:lang w:val="en-IN" w:eastAsia="en-IN"/>
        </w:rPr>
        <mc:AlternateContent>
          <mc:Choice Requires="wps">
            <w:drawing>
              <wp:anchor distT="45720" distB="45720" distL="114300" distR="114300" simplePos="0" relativeHeight="251705344" behindDoc="0" locked="1" layoutInCell="1" allowOverlap="1" wp14:anchorId="47C99E5E" wp14:editId="5B6251CE">
                <wp:simplePos x="0" y="0"/>
                <wp:positionH relativeFrom="margin">
                  <wp:posOffset>-361950</wp:posOffset>
                </wp:positionH>
                <wp:positionV relativeFrom="page">
                  <wp:posOffset>19973925</wp:posOffset>
                </wp:positionV>
                <wp:extent cx="7553325" cy="714375"/>
                <wp:effectExtent l="0" t="0" r="0" b="0"/>
                <wp:wrapNone/>
                <wp:docPr id="1581409036" name="Text Box 1581409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714375"/>
                        </a:xfrm>
                        <a:prstGeom prst="rect">
                          <a:avLst/>
                        </a:prstGeom>
                        <a:noFill/>
                        <a:ln w="9525">
                          <a:noFill/>
                          <a:miter lim="800000"/>
                          <a:headEnd/>
                          <a:tailEnd/>
                        </a:ln>
                      </wps:spPr>
                      <wps:txbx>
                        <w:txbxContent>
                          <w:p w14:paraId="73EBACF9" w14:textId="28C7DFD6" w:rsidR="00E17E6E" w:rsidRPr="00522E17" w:rsidRDefault="003C07EC" w:rsidP="00522E17">
                            <w:pPr>
                              <w:pStyle w:val="List"/>
                              <w:jc w:val="left"/>
                              <w:rPr>
                                <w:b/>
                                <w:bCs/>
                              </w:rPr>
                            </w:pPr>
                            <w:r w:rsidRPr="003C07EC">
                              <w:rPr>
                                <w:b/>
                                <w:bCs/>
                                <w:sz w:val="32"/>
                                <w:szCs w:val="32"/>
                              </w:rPr>
                              <w:t>Education</w:t>
                            </w:r>
                            <w:r>
                              <w:t xml:space="preserve">: </w:t>
                            </w:r>
                            <w:r w:rsidR="00522E17">
                              <w:t xml:space="preserve"> </w:t>
                            </w:r>
                            <w:r w:rsidR="00522E17" w:rsidRPr="00522E17">
                              <w:rPr>
                                <w:b/>
                                <w:bCs/>
                              </w:rPr>
                              <w:t>B.E: Electronics and Telecommunication</w:t>
                            </w:r>
                            <w:r w:rsidR="00522E17">
                              <w:rPr>
                                <w:b/>
                                <w:bCs/>
                              </w:rPr>
                              <w:t xml:space="preserve">                                         </w:t>
                            </w:r>
                            <w:r w:rsidR="00522E17" w:rsidRPr="00522E17">
                              <w:t>Utkal University – Odisha, India</w:t>
                            </w:r>
                            <w:r w:rsidR="00522E17">
                              <w:rPr>
                                <w:i/>
                                <w:i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C99E5E" id="Text Box 1581409036" o:spid="_x0000_s1036" type="#_x0000_t202" style="position:absolute;margin-left:-28.5pt;margin-top:1572.75pt;width:594.75pt;height:56.25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" filled="f" stroked="f">
                <v:textbox>
                  <w:txbxContent>
                    <w:p w14:paraId="73EBACF9" w14:textId="28C7DFD6" w:rsidR="00E17E6E" w:rsidRPr="00522E17" w:rsidRDefault="003C07EC" w:rsidP="00522E17">
                      <w:pPr>
                        <w:pStyle w:val="List"/>
                        <w:jc w:val="left"/>
                        <w:rPr>
                          <w:b/>
                          <w:bCs/>
                        </w:rPr>
                      </w:pPr>
                      <w:r w:rsidRPr="003C07EC">
                        <w:rPr>
                          <w:b/>
                          <w:bCs/>
                          <w:sz w:val="32"/>
                          <w:szCs w:val="32"/>
                        </w:rPr>
                        <w:t>Education</w:t>
                      </w:r>
                      <w:r>
                        <w:t xml:space="preserve">: </w:t>
                      </w:r>
                      <w:r w:rsidR="00522E17">
                        <w:t xml:space="preserve"> </w:t>
                      </w:r>
                      <w:r w:rsidR="00522E17" w:rsidRPr="00522E17">
                        <w:rPr>
                          <w:b/>
                          <w:bCs/>
                        </w:rPr>
                        <w:t>B.E: Electronics and Telecommunication</w:t>
                      </w:r>
                      <w:r w:rsidR="00522E17">
                        <w:rPr>
                          <w:b/>
                          <w:bCs/>
                        </w:rPr>
                        <w:t xml:space="preserve">                                         </w:t>
                      </w:r>
                      <w:r w:rsidR="00522E17" w:rsidRPr="00522E17">
                        <w:t>Utkal University – Odisha, India</w:t>
                      </w:r>
                      <w:r w:rsidR="00522E17">
                        <w:rPr>
                          <w:i/>
                          <w:iCs/>
                        </w:rPr>
                        <w:t xml:space="preserve"> </w:t>
                      </w:r>
                    </w:p>
                  </w:txbxContent>
                </v:textbox>
                <w10:wrap anchorx="margin" anchory="page"/>
                <w10:anchorlock/>
              </v:shape>
            </w:pict>
          </mc:Fallback>
        </mc:AlternateContent>
      </w:r>
      <w:r w:rsidR="005D239C" w:rsidRPr="00C03558">
        <w:rPr>
          <w:noProof/>
          <w:lang w:val="en-IN" w:eastAsia="en-IN"/>
        </w:rPr>
        <mc:AlternateContent>
          <mc:Choice Requires="wps">
            <w:drawing>
              <wp:anchor distT="45720" distB="45720" distL="114300" distR="114300" simplePos="0" relativeHeight="251703296" behindDoc="0" locked="1" layoutInCell="1" allowOverlap="1" wp14:anchorId="4BC445AE" wp14:editId="1BCB650D">
                <wp:simplePos x="0" y="0"/>
                <wp:positionH relativeFrom="page">
                  <wp:posOffset>19050</wp:posOffset>
                </wp:positionH>
                <wp:positionV relativeFrom="margin">
                  <wp:posOffset>-9525</wp:posOffset>
                </wp:positionV>
                <wp:extent cx="1405890" cy="9486900"/>
                <wp:effectExtent l="0" t="0" r="0" b="0"/>
                <wp:wrapNone/>
                <wp:docPr id="343409248" name="Text Box 343409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9486900"/>
                        </a:xfrm>
                        <a:prstGeom prst="rect">
                          <a:avLst/>
                        </a:prstGeom>
                        <a:noFill/>
                        <a:ln w="9525">
                          <a:noFill/>
                          <a:miter lim="800000"/>
                          <a:headEnd/>
                          <a:tailEnd/>
                        </a:ln>
                      </wps:spPr>
                      <wps:txbx>
                        <w:txbxContent>
                          <w:p w14:paraId="20E2C59B" w14:textId="1364F39D" w:rsidR="00B61E8B" w:rsidRDefault="00810A98" w:rsidP="009F1B31">
                            <w:pPr>
                              <w:pStyle w:val="Heading1"/>
                              <w:jc w:val="left"/>
                              <w:rPr>
                                <w:lang w:val="fr-FR"/>
                              </w:rPr>
                            </w:pPr>
                            <w:r w:rsidRPr="00A64417">
                              <w:rPr>
                                <w:lang w:val="fr-FR"/>
                              </w:rPr>
                              <w:t>T</w:t>
                            </w:r>
                            <w:r w:rsidR="005D239C" w:rsidRPr="00A64417">
                              <w:rPr>
                                <w:lang w:val="fr-FR"/>
                              </w:rPr>
                              <w:t xml:space="preserve">echnical </w:t>
                            </w:r>
                            <w:r w:rsidR="009D407B" w:rsidRPr="00A64417">
                              <w:rPr>
                                <w:lang w:val="fr-FR"/>
                              </w:rPr>
                              <w:t>skill</w:t>
                            </w:r>
                            <w:r w:rsidR="00A64417">
                              <w:rPr>
                                <w:lang w:val="fr-FR"/>
                              </w:rPr>
                              <w:t>s</w:t>
                            </w:r>
                          </w:p>
                          <w:p w14:paraId="60B8F85E" w14:textId="77777777" w:rsidR="009F1B31" w:rsidRPr="004234D3" w:rsidRDefault="009F1B31" w:rsidP="009F1B31">
                            <w:pPr>
                              <w:pStyle w:val="List"/>
                              <w:jc w:val="left"/>
                              <w:rPr>
                                <w:lang w:val="fr-FR"/>
                              </w:rPr>
                            </w:pPr>
                            <w:r w:rsidRPr="004234D3">
                              <w:rPr>
                                <w:lang w:val="fr-FR"/>
                              </w:rPr>
                              <w:t>PostgreSQL</w:t>
                            </w:r>
                          </w:p>
                          <w:p w14:paraId="06790476" w14:textId="280B1882" w:rsidR="00B61E8B" w:rsidRPr="004234D3" w:rsidRDefault="009F1B31" w:rsidP="009F1B31">
                            <w:pPr>
                              <w:pStyle w:val="List"/>
                              <w:jc w:val="left"/>
                              <w:rPr>
                                <w:lang w:val="fr-FR"/>
                              </w:rPr>
                            </w:pPr>
                            <w:r w:rsidRPr="004234D3">
                              <w:rPr>
                                <w:lang w:val="fr-FR"/>
                              </w:rPr>
                              <w:t>Oracle DB</w:t>
                            </w:r>
                          </w:p>
                          <w:p w14:paraId="0FC95F0D" w14:textId="36C3895A" w:rsidR="00485AF8" w:rsidRPr="000B7FA4" w:rsidRDefault="000B7FA4" w:rsidP="00B41418">
                            <w:pPr>
                              <w:pStyle w:val="List"/>
                              <w:ind w:left="0" w:firstLine="0"/>
                              <w:jc w:val="left"/>
                              <w:rPr>
                                <w:lang w:val="fr-FR"/>
                              </w:rPr>
                            </w:pPr>
                            <w:r>
                              <w:rPr>
                                <w:lang w:val="fr-FR"/>
                              </w:rPr>
                              <w:t>Jenkins</w:t>
                            </w:r>
                          </w:p>
                          <w:p w14:paraId="28E6F4CB" w14:textId="792EB457" w:rsidR="006E6163" w:rsidRPr="000B7FA4" w:rsidRDefault="00453A70" w:rsidP="00B41418">
                            <w:pPr>
                              <w:pStyle w:val="List"/>
                              <w:ind w:left="0" w:firstLine="0"/>
                              <w:jc w:val="left"/>
                              <w:rPr>
                                <w:lang w:val="fr-FR"/>
                              </w:rPr>
                            </w:pPr>
                            <w:r w:rsidRPr="000B7FA4">
                              <w:rPr>
                                <w:lang w:val="fr-FR"/>
                              </w:rPr>
                              <w:t>CI/CD</w:t>
                            </w:r>
                          </w:p>
                          <w:p w14:paraId="1925AF14" w14:textId="4FAD35BB" w:rsidR="00453A70" w:rsidRPr="000B7FA4" w:rsidRDefault="00453A70" w:rsidP="00B41418">
                            <w:pPr>
                              <w:pStyle w:val="List"/>
                              <w:ind w:left="0" w:firstLine="0"/>
                              <w:jc w:val="left"/>
                              <w:rPr>
                                <w:lang w:val="fr-FR"/>
                              </w:rPr>
                            </w:pPr>
                            <w:r w:rsidRPr="000B7FA4">
                              <w:rPr>
                                <w:lang w:val="fr-FR"/>
                              </w:rPr>
                              <w:t>JIRA</w:t>
                            </w:r>
                          </w:p>
                          <w:p w14:paraId="38CC36FA" w14:textId="4061F3EA" w:rsidR="003F6510" w:rsidRPr="004234D3" w:rsidRDefault="003F6510" w:rsidP="00B41418">
                            <w:pPr>
                              <w:pStyle w:val="List"/>
                              <w:ind w:left="0" w:firstLine="0"/>
                              <w:jc w:val="left"/>
                              <w:rPr>
                                <w:lang w:val="fr-FR"/>
                              </w:rPr>
                            </w:pPr>
                            <w:r w:rsidRPr="004234D3">
                              <w:rPr>
                                <w:lang w:val="fr-FR"/>
                              </w:rPr>
                              <w:t>Git Hub</w:t>
                            </w:r>
                          </w:p>
                          <w:p w14:paraId="04A498F3" w14:textId="5DFB2124" w:rsidR="00453A70" w:rsidRPr="004234D3" w:rsidRDefault="00453A70" w:rsidP="00B41418">
                            <w:pPr>
                              <w:pStyle w:val="List"/>
                              <w:ind w:left="0" w:firstLine="0"/>
                              <w:jc w:val="left"/>
                              <w:rPr>
                                <w:lang w:val="fr-FR"/>
                              </w:rPr>
                            </w:pPr>
                            <w:r w:rsidRPr="004234D3">
                              <w:rPr>
                                <w:lang w:val="fr-FR"/>
                              </w:rPr>
                              <w:t>Agile</w:t>
                            </w:r>
                          </w:p>
                          <w:p w14:paraId="787FC1AB" w14:textId="00384D53" w:rsidR="00453A70" w:rsidRPr="004234D3" w:rsidRDefault="00453A70" w:rsidP="00B41418">
                            <w:pPr>
                              <w:pStyle w:val="List"/>
                              <w:ind w:left="0" w:firstLine="0"/>
                              <w:jc w:val="left"/>
                              <w:rPr>
                                <w:lang w:val="fr-FR"/>
                              </w:rPr>
                            </w:pPr>
                            <w:r w:rsidRPr="004234D3">
                              <w:rPr>
                                <w:lang w:val="fr-FR"/>
                              </w:rPr>
                              <w:t>Scrum</w:t>
                            </w:r>
                          </w:p>
                          <w:p w14:paraId="60188C0E" w14:textId="65746915" w:rsidR="00453A70" w:rsidRPr="004234D3" w:rsidRDefault="00453A70" w:rsidP="00B41418">
                            <w:pPr>
                              <w:pStyle w:val="List"/>
                              <w:ind w:left="0" w:firstLine="0"/>
                              <w:jc w:val="left"/>
                              <w:rPr>
                                <w:lang w:val="fr-FR"/>
                              </w:rPr>
                            </w:pPr>
                            <w:r w:rsidRPr="004234D3">
                              <w:rPr>
                                <w:lang w:val="fr-FR"/>
                              </w:rPr>
                              <w:t>Kanban</w:t>
                            </w:r>
                          </w:p>
                          <w:p w14:paraId="444BB7E2" w14:textId="6A000E47" w:rsidR="00453A70" w:rsidRDefault="00D263F9" w:rsidP="00B41418">
                            <w:pPr>
                              <w:pStyle w:val="List"/>
                              <w:ind w:left="0" w:firstLine="0"/>
                              <w:jc w:val="left"/>
                            </w:pPr>
                            <w:r>
                              <w:t>Waterfall</w:t>
                            </w:r>
                          </w:p>
                          <w:p w14:paraId="2842E101" w14:textId="6436C40A" w:rsidR="00D263F9" w:rsidRDefault="004E384B" w:rsidP="00B41418">
                            <w:pPr>
                              <w:pStyle w:val="List"/>
                              <w:ind w:left="0" w:firstLine="0"/>
                              <w:jc w:val="left"/>
                            </w:pPr>
                            <w:r w:rsidRPr="004E384B">
                              <w:t>AppDynamics</w:t>
                            </w:r>
                          </w:p>
                          <w:p w14:paraId="0F1AB98A" w14:textId="05CDA1D1" w:rsidR="00C03A71" w:rsidRDefault="00C03A71" w:rsidP="00B41418">
                            <w:pPr>
                              <w:pStyle w:val="List"/>
                              <w:ind w:left="0" w:firstLine="0"/>
                              <w:jc w:val="left"/>
                            </w:pPr>
                            <w:r w:rsidRPr="00C03A71">
                              <w:t>Dynatrace</w:t>
                            </w:r>
                          </w:p>
                          <w:p w14:paraId="45184D19" w14:textId="40122176" w:rsidR="004234D3" w:rsidRDefault="004234D3" w:rsidP="00B41418">
                            <w:pPr>
                              <w:pStyle w:val="List"/>
                              <w:ind w:left="0" w:firstLine="0"/>
                              <w:jc w:val="left"/>
                            </w:pPr>
                            <w:r>
                              <w:t>P</w:t>
                            </w:r>
                            <w:r w:rsidRPr="004234D3">
                              <w:t>rotractor</w:t>
                            </w:r>
                          </w:p>
                          <w:p w14:paraId="15B114E3" w14:textId="4DFDD000" w:rsidR="00C03A71" w:rsidRDefault="00C03A71" w:rsidP="00B41418">
                            <w:pPr>
                              <w:pStyle w:val="List"/>
                              <w:ind w:left="0" w:firstLine="0"/>
                              <w:jc w:val="left"/>
                            </w:pPr>
                            <w:r w:rsidRPr="00C03A71">
                              <w:t>RLM</w:t>
                            </w:r>
                          </w:p>
                          <w:p w14:paraId="15D16F75" w14:textId="206BA95A" w:rsidR="00C03A71" w:rsidRDefault="00C03A71" w:rsidP="00B41418">
                            <w:pPr>
                              <w:pStyle w:val="List"/>
                              <w:ind w:left="0" w:firstLine="0"/>
                              <w:jc w:val="left"/>
                            </w:pPr>
                            <w:r>
                              <w:t>BMC</w:t>
                            </w:r>
                          </w:p>
                          <w:p w14:paraId="73728EFC" w14:textId="241E2CF6" w:rsidR="004E384B" w:rsidRDefault="0073673E" w:rsidP="00B41418">
                            <w:pPr>
                              <w:pStyle w:val="List"/>
                              <w:ind w:left="0" w:firstLine="0"/>
                              <w:jc w:val="left"/>
                            </w:pPr>
                            <w:r w:rsidRPr="0073673E">
                              <w:t>OpenShift</w:t>
                            </w:r>
                          </w:p>
                          <w:p w14:paraId="682253E7" w14:textId="61FF2DDC" w:rsidR="0073673E" w:rsidRDefault="0073673E" w:rsidP="00B41418">
                            <w:pPr>
                              <w:pStyle w:val="List"/>
                              <w:ind w:left="0" w:firstLine="0"/>
                              <w:jc w:val="left"/>
                            </w:pPr>
                            <w:r w:rsidRPr="0073673E">
                              <w:t>Web Driver I/O</w:t>
                            </w:r>
                          </w:p>
                          <w:p w14:paraId="2E5F7BE8" w14:textId="25F1BC87" w:rsidR="0073673E" w:rsidRDefault="0073673E" w:rsidP="00B41418">
                            <w:pPr>
                              <w:pStyle w:val="List"/>
                              <w:ind w:left="0" w:firstLine="0"/>
                              <w:jc w:val="left"/>
                            </w:pPr>
                            <w:r w:rsidRPr="0073673E">
                              <w:t>Linux</w:t>
                            </w:r>
                          </w:p>
                          <w:p w14:paraId="63F9CA1D" w14:textId="7EC5634C" w:rsidR="001747DB" w:rsidRDefault="001747DB" w:rsidP="00B41418">
                            <w:pPr>
                              <w:pStyle w:val="List"/>
                              <w:ind w:left="0" w:firstLine="0"/>
                              <w:jc w:val="left"/>
                            </w:pPr>
                            <w:r>
                              <w:t>Android</w:t>
                            </w:r>
                          </w:p>
                          <w:p w14:paraId="00AF2A4A" w14:textId="3CC52264" w:rsidR="0073673E" w:rsidRDefault="009465C9" w:rsidP="00B41418">
                            <w:pPr>
                              <w:pStyle w:val="List"/>
                              <w:ind w:left="0" w:firstLine="0"/>
                              <w:jc w:val="left"/>
                            </w:pPr>
                            <w:r>
                              <w:t>IOS</w:t>
                            </w:r>
                          </w:p>
                          <w:p w14:paraId="056F38FF" w14:textId="27A550BB" w:rsidR="009465C9" w:rsidRDefault="009465C9" w:rsidP="00B41418">
                            <w:pPr>
                              <w:pStyle w:val="List"/>
                              <w:ind w:left="0" w:firstLine="0"/>
                              <w:jc w:val="left"/>
                            </w:pPr>
                            <w:r>
                              <w:t>Win</w:t>
                            </w:r>
                          </w:p>
                          <w:p w14:paraId="656402D6" w14:textId="141358CE" w:rsidR="009465C9" w:rsidRDefault="009465C9" w:rsidP="00B41418">
                            <w:pPr>
                              <w:pStyle w:val="List"/>
                              <w:ind w:left="0" w:firstLine="0"/>
                              <w:jc w:val="left"/>
                            </w:pPr>
                            <w:r w:rsidRPr="009465C9">
                              <w:t>Appium</w:t>
                            </w:r>
                          </w:p>
                          <w:p w14:paraId="0C8A1E47" w14:textId="688199A4" w:rsidR="009465C9" w:rsidRDefault="009465C9" w:rsidP="005D239C">
                            <w:pPr>
                              <w:pStyle w:val="List"/>
                              <w:jc w:val="left"/>
                            </w:pPr>
                            <w:r>
                              <w:t>UFT</w:t>
                            </w:r>
                          </w:p>
                          <w:p w14:paraId="2EA3F3BA" w14:textId="14F2C061" w:rsidR="001747DB" w:rsidRDefault="001747DB" w:rsidP="005D239C">
                            <w:pPr>
                              <w:pStyle w:val="List"/>
                              <w:jc w:val="left"/>
                            </w:pPr>
                            <w:r>
                              <w:t>Load Runner</w:t>
                            </w:r>
                          </w:p>
                          <w:p w14:paraId="6BAF2EBC" w14:textId="34910B0C" w:rsidR="001747DB" w:rsidRPr="00E40590" w:rsidRDefault="001747DB" w:rsidP="005D239C">
                            <w:pPr>
                              <w:pStyle w:val="List"/>
                              <w:jc w:val="left"/>
                              <w:rPr>
                                <w:sz w:val="22"/>
                                <w:szCs w:val="22"/>
                              </w:rPr>
                            </w:pPr>
                            <w:r w:rsidRPr="00E40590">
                              <w:rPr>
                                <w:sz w:val="22"/>
                                <w:szCs w:val="22"/>
                              </w:rPr>
                              <w:t>Test</w:t>
                            </w:r>
                            <w:r w:rsidR="00E40590">
                              <w:rPr>
                                <w:sz w:val="22"/>
                                <w:szCs w:val="22"/>
                              </w:rPr>
                              <w:t xml:space="preserve"> </w:t>
                            </w:r>
                            <w:r w:rsidR="003C07EC" w:rsidRPr="00E40590">
                              <w:rPr>
                                <w:sz w:val="22"/>
                                <w:szCs w:val="22"/>
                              </w:rPr>
                              <w:t>M</w:t>
                            </w:r>
                            <w:r w:rsidRPr="00E40590">
                              <w:rPr>
                                <w:sz w:val="22"/>
                                <w:szCs w:val="22"/>
                              </w:rPr>
                              <w:t>anagement</w:t>
                            </w:r>
                          </w:p>
                          <w:p w14:paraId="3A54F29F" w14:textId="77777777" w:rsidR="003C07EC" w:rsidRDefault="003C07EC" w:rsidP="003C07EC">
                            <w:pPr>
                              <w:pStyle w:val="List"/>
                              <w:jc w:val="left"/>
                            </w:pPr>
                            <w:r>
                              <w:t>AWS</w:t>
                            </w:r>
                          </w:p>
                          <w:p w14:paraId="002A0CA9" w14:textId="768D24A2" w:rsidR="003C07EC" w:rsidRDefault="003C07EC" w:rsidP="003C07EC">
                            <w:pPr>
                              <w:pStyle w:val="List"/>
                              <w:jc w:val="left"/>
                            </w:pPr>
                            <w:r>
                              <w:t>GCP</w:t>
                            </w:r>
                          </w:p>
                          <w:p w14:paraId="705A4387" w14:textId="2FFF9832" w:rsidR="007F679F" w:rsidRDefault="002456A1" w:rsidP="003C07EC">
                            <w:pPr>
                              <w:pStyle w:val="List"/>
                              <w:jc w:val="left"/>
                            </w:pPr>
                            <w:r>
                              <w:t>QA, UAT,</w:t>
                            </w:r>
                            <w:r w:rsidR="007F679F">
                              <w:t xml:space="preserve"> SIT</w:t>
                            </w:r>
                            <w:r>
                              <w:t xml:space="preserve"> &amp; Prod</w:t>
                            </w:r>
                          </w:p>
                          <w:p w14:paraId="49E08F66" w14:textId="77777777" w:rsidR="007F679F" w:rsidRDefault="007F679F" w:rsidP="003C07EC">
                            <w:pPr>
                              <w:pStyle w:val="List"/>
                              <w:jc w:val="left"/>
                            </w:pPr>
                          </w:p>
                          <w:p w14:paraId="69712AD7" w14:textId="77777777" w:rsidR="009465C9" w:rsidRPr="00E823FC" w:rsidRDefault="009465C9" w:rsidP="005D239C">
                            <w:pPr>
                              <w:pStyle w:val="List"/>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445AE" id="Text Box 343409248" o:spid="_x0000_s1037" type="#_x0000_t202" style="position:absolute;margin-left:1.5pt;margin-top:-.75pt;width:110.7pt;height:747pt;z-index:251703296;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" filled="f" stroked="f">
                <v:textbox>
                  <w:txbxContent>
                    <w:p w14:paraId="20E2C59B" w14:textId="1364F39D" w:rsidR="00B61E8B" w:rsidRDefault="00810A98" w:rsidP="009F1B31">
                      <w:pPr>
                        <w:pStyle w:val="Heading1"/>
                        <w:jc w:val="left"/>
                        <w:rPr>
                          <w:lang w:val="fr-FR"/>
                        </w:rPr>
                      </w:pPr>
                      <w:r w:rsidRPr="00A64417">
                        <w:rPr>
                          <w:lang w:val="fr-FR"/>
                        </w:rPr>
                        <w:t>T</w:t>
                      </w:r>
                      <w:r w:rsidR="005D239C" w:rsidRPr="00A64417">
                        <w:rPr>
                          <w:lang w:val="fr-FR"/>
                        </w:rPr>
                        <w:t xml:space="preserve">echnical </w:t>
                      </w:r>
                      <w:r w:rsidR="009D407B" w:rsidRPr="00A64417">
                        <w:rPr>
                          <w:lang w:val="fr-FR"/>
                        </w:rPr>
                        <w:t>skill</w:t>
                      </w:r>
                      <w:r w:rsidR="00A64417">
                        <w:rPr>
                          <w:lang w:val="fr-FR"/>
                        </w:rPr>
                        <w:t>s</w:t>
                      </w:r>
                    </w:p>
                    <w:p w14:paraId="60B8F85E" w14:textId="77777777" w:rsidR="009F1B31" w:rsidRPr="004234D3" w:rsidRDefault="009F1B31" w:rsidP="009F1B31">
                      <w:pPr>
                        <w:pStyle w:val="List"/>
                        <w:jc w:val="left"/>
                        <w:rPr>
                          <w:lang w:val="fr-FR"/>
                        </w:rPr>
                      </w:pPr>
                      <w:r w:rsidRPr="004234D3">
                        <w:rPr>
                          <w:lang w:val="fr-FR"/>
                        </w:rPr>
                        <w:t>PostgreSQL</w:t>
                      </w:r>
                    </w:p>
                    <w:p w14:paraId="06790476" w14:textId="280B1882" w:rsidR="00B61E8B" w:rsidRPr="004234D3" w:rsidRDefault="009F1B31" w:rsidP="009F1B31">
                      <w:pPr>
                        <w:pStyle w:val="List"/>
                        <w:jc w:val="left"/>
                        <w:rPr>
                          <w:lang w:val="fr-FR"/>
                        </w:rPr>
                      </w:pPr>
                      <w:r w:rsidRPr="004234D3">
                        <w:rPr>
                          <w:lang w:val="fr-FR"/>
                        </w:rPr>
                        <w:t>Oracle DB</w:t>
                      </w:r>
                    </w:p>
                    <w:p w14:paraId="0FC95F0D" w14:textId="36C3895A" w:rsidR="00485AF8" w:rsidRPr="000B7FA4" w:rsidRDefault="000B7FA4" w:rsidP="00B41418">
                      <w:pPr>
                        <w:pStyle w:val="List"/>
                        <w:ind w:left="0" w:firstLine="0"/>
                        <w:jc w:val="left"/>
                        <w:rPr>
                          <w:lang w:val="fr-FR"/>
                        </w:rPr>
                      </w:pPr>
                      <w:r>
                        <w:rPr>
                          <w:lang w:val="fr-FR"/>
                        </w:rPr>
                        <w:t>Jenkins</w:t>
                      </w:r>
                    </w:p>
                    <w:p w14:paraId="28E6F4CB" w14:textId="792EB457" w:rsidR="006E6163" w:rsidRPr="000B7FA4" w:rsidRDefault="00453A70" w:rsidP="00B41418">
                      <w:pPr>
                        <w:pStyle w:val="List"/>
                        <w:ind w:left="0" w:firstLine="0"/>
                        <w:jc w:val="left"/>
                        <w:rPr>
                          <w:lang w:val="fr-FR"/>
                        </w:rPr>
                      </w:pPr>
                      <w:r w:rsidRPr="000B7FA4">
                        <w:rPr>
                          <w:lang w:val="fr-FR"/>
                        </w:rPr>
                        <w:t>CI/CD</w:t>
                      </w:r>
                    </w:p>
                    <w:p w14:paraId="1925AF14" w14:textId="4FAD35BB" w:rsidR="00453A70" w:rsidRPr="000B7FA4" w:rsidRDefault="00453A70" w:rsidP="00B41418">
                      <w:pPr>
                        <w:pStyle w:val="List"/>
                        <w:ind w:left="0" w:firstLine="0"/>
                        <w:jc w:val="left"/>
                        <w:rPr>
                          <w:lang w:val="fr-FR"/>
                        </w:rPr>
                      </w:pPr>
                      <w:r w:rsidRPr="000B7FA4">
                        <w:rPr>
                          <w:lang w:val="fr-FR"/>
                        </w:rPr>
                        <w:t>JIRA</w:t>
                      </w:r>
                    </w:p>
                    <w:p w14:paraId="38CC36FA" w14:textId="4061F3EA" w:rsidR="003F6510" w:rsidRPr="004234D3" w:rsidRDefault="003F6510" w:rsidP="00B41418">
                      <w:pPr>
                        <w:pStyle w:val="List"/>
                        <w:ind w:left="0" w:firstLine="0"/>
                        <w:jc w:val="left"/>
                        <w:rPr>
                          <w:lang w:val="fr-FR"/>
                        </w:rPr>
                      </w:pPr>
                      <w:r w:rsidRPr="004234D3">
                        <w:rPr>
                          <w:lang w:val="fr-FR"/>
                        </w:rPr>
                        <w:t>Git Hub</w:t>
                      </w:r>
                    </w:p>
                    <w:p w14:paraId="04A498F3" w14:textId="5DFB2124" w:rsidR="00453A70" w:rsidRPr="004234D3" w:rsidRDefault="00453A70" w:rsidP="00B41418">
                      <w:pPr>
                        <w:pStyle w:val="List"/>
                        <w:ind w:left="0" w:firstLine="0"/>
                        <w:jc w:val="left"/>
                        <w:rPr>
                          <w:lang w:val="fr-FR"/>
                        </w:rPr>
                      </w:pPr>
                      <w:r w:rsidRPr="004234D3">
                        <w:rPr>
                          <w:lang w:val="fr-FR"/>
                        </w:rPr>
                        <w:t>Agile</w:t>
                      </w:r>
                    </w:p>
                    <w:p w14:paraId="787FC1AB" w14:textId="00384D53" w:rsidR="00453A70" w:rsidRPr="004234D3" w:rsidRDefault="00453A70" w:rsidP="00B41418">
                      <w:pPr>
                        <w:pStyle w:val="List"/>
                        <w:ind w:left="0" w:firstLine="0"/>
                        <w:jc w:val="left"/>
                        <w:rPr>
                          <w:lang w:val="fr-FR"/>
                        </w:rPr>
                      </w:pPr>
                      <w:r w:rsidRPr="004234D3">
                        <w:rPr>
                          <w:lang w:val="fr-FR"/>
                        </w:rPr>
                        <w:t>Scrum</w:t>
                      </w:r>
                    </w:p>
                    <w:p w14:paraId="60188C0E" w14:textId="65746915" w:rsidR="00453A70" w:rsidRPr="004234D3" w:rsidRDefault="00453A70" w:rsidP="00B41418">
                      <w:pPr>
                        <w:pStyle w:val="List"/>
                        <w:ind w:left="0" w:firstLine="0"/>
                        <w:jc w:val="left"/>
                        <w:rPr>
                          <w:lang w:val="fr-FR"/>
                        </w:rPr>
                      </w:pPr>
                      <w:r w:rsidRPr="004234D3">
                        <w:rPr>
                          <w:lang w:val="fr-FR"/>
                        </w:rPr>
                        <w:t>Kanban</w:t>
                      </w:r>
                    </w:p>
                    <w:p w14:paraId="444BB7E2" w14:textId="6A000E47" w:rsidR="00453A70" w:rsidRDefault="00D263F9" w:rsidP="00B41418">
                      <w:pPr>
                        <w:pStyle w:val="List"/>
                        <w:ind w:left="0" w:firstLine="0"/>
                        <w:jc w:val="left"/>
                      </w:pPr>
                      <w:r>
                        <w:t>Waterfall</w:t>
                      </w:r>
                    </w:p>
                    <w:p w14:paraId="2842E101" w14:textId="6436C40A" w:rsidR="00D263F9" w:rsidRDefault="004E384B" w:rsidP="00B41418">
                      <w:pPr>
                        <w:pStyle w:val="List"/>
                        <w:ind w:left="0" w:firstLine="0"/>
                        <w:jc w:val="left"/>
                      </w:pPr>
                      <w:r w:rsidRPr="004E384B">
                        <w:t>AppDynamics</w:t>
                      </w:r>
                    </w:p>
                    <w:p w14:paraId="0F1AB98A" w14:textId="05CDA1D1" w:rsidR="00C03A71" w:rsidRDefault="00C03A71" w:rsidP="00B41418">
                      <w:pPr>
                        <w:pStyle w:val="List"/>
                        <w:ind w:left="0" w:firstLine="0"/>
                        <w:jc w:val="left"/>
                      </w:pPr>
                      <w:r w:rsidRPr="00C03A71">
                        <w:t>Dynatrace</w:t>
                      </w:r>
                    </w:p>
                    <w:p w14:paraId="45184D19" w14:textId="40122176" w:rsidR="004234D3" w:rsidRDefault="004234D3" w:rsidP="00B41418">
                      <w:pPr>
                        <w:pStyle w:val="List"/>
                        <w:ind w:left="0" w:firstLine="0"/>
                        <w:jc w:val="left"/>
                      </w:pPr>
                      <w:r>
                        <w:t>P</w:t>
                      </w:r>
                      <w:r w:rsidRPr="004234D3">
                        <w:t>rotractor</w:t>
                      </w:r>
                    </w:p>
                    <w:p w14:paraId="15B114E3" w14:textId="4DFDD000" w:rsidR="00C03A71" w:rsidRDefault="00C03A71" w:rsidP="00B41418">
                      <w:pPr>
                        <w:pStyle w:val="List"/>
                        <w:ind w:left="0" w:firstLine="0"/>
                        <w:jc w:val="left"/>
                      </w:pPr>
                      <w:r w:rsidRPr="00C03A71">
                        <w:t>RLM</w:t>
                      </w:r>
                    </w:p>
                    <w:p w14:paraId="15D16F75" w14:textId="206BA95A" w:rsidR="00C03A71" w:rsidRDefault="00C03A71" w:rsidP="00B41418">
                      <w:pPr>
                        <w:pStyle w:val="List"/>
                        <w:ind w:left="0" w:firstLine="0"/>
                        <w:jc w:val="left"/>
                      </w:pPr>
                      <w:r>
                        <w:t>BMC</w:t>
                      </w:r>
                    </w:p>
                    <w:p w14:paraId="73728EFC" w14:textId="241E2CF6" w:rsidR="004E384B" w:rsidRDefault="0073673E" w:rsidP="00B41418">
                      <w:pPr>
                        <w:pStyle w:val="List"/>
                        <w:ind w:left="0" w:firstLine="0"/>
                        <w:jc w:val="left"/>
                      </w:pPr>
                      <w:r w:rsidRPr="0073673E">
                        <w:t>OpenShift</w:t>
                      </w:r>
                    </w:p>
                    <w:p w14:paraId="682253E7" w14:textId="61FF2DDC" w:rsidR="0073673E" w:rsidRDefault="0073673E" w:rsidP="00B41418">
                      <w:pPr>
                        <w:pStyle w:val="List"/>
                        <w:ind w:left="0" w:firstLine="0"/>
                        <w:jc w:val="left"/>
                      </w:pPr>
                      <w:r w:rsidRPr="0073673E">
                        <w:t>Web Driver I/O</w:t>
                      </w:r>
                    </w:p>
                    <w:p w14:paraId="2E5F7BE8" w14:textId="25F1BC87" w:rsidR="0073673E" w:rsidRDefault="0073673E" w:rsidP="00B41418">
                      <w:pPr>
                        <w:pStyle w:val="List"/>
                        <w:ind w:left="0" w:firstLine="0"/>
                        <w:jc w:val="left"/>
                      </w:pPr>
                      <w:r w:rsidRPr="0073673E">
                        <w:t>Linux</w:t>
                      </w:r>
                    </w:p>
                    <w:p w14:paraId="63F9CA1D" w14:textId="7EC5634C" w:rsidR="001747DB" w:rsidRDefault="001747DB" w:rsidP="00B41418">
                      <w:pPr>
                        <w:pStyle w:val="List"/>
                        <w:ind w:left="0" w:firstLine="0"/>
                        <w:jc w:val="left"/>
                      </w:pPr>
                      <w:r>
                        <w:t>Android</w:t>
                      </w:r>
                    </w:p>
                    <w:p w14:paraId="00AF2A4A" w14:textId="3CC52264" w:rsidR="0073673E" w:rsidRDefault="009465C9" w:rsidP="00B41418">
                      <w:pPr>
                        <w:pStyle w:val="List"/>
                        <w:ind w:left="0" w:firstLine="0"/>
                        <w:jc w:val="left"/>
                      </w:pPr>
                      <w:r>
                        <w:t>IOS</w:t>
                      </w:r>
                    </w:p>
                    <w:p w14:paraId="056F38FF" w14:textId="27A550BB" w:rsidR="009465C9" w:rsidRDefault="009465C9" w:rsidP="00B41418">
                      <w:pPr>
                        <w:pStyle w:val="List"/>
                        <w:ind w:left="0" w:firstLine="0"/>
                        <w:jc w:val="left"/>
                      </w:pPr>
                      <w:r>
                        <w:t>Win</w:t>
                      </w:r>
                    </w:p>
                    <w:p w14:paraId="656402D6" w14:textId="141358CE" w:rsidR="009465C9" w:rsidRDefault="009465C9" w:rsidP="00B41418">
                      <w:pPr>
                        <w:pStyle w:val="List"/>
                        <w:ind w:left="0" w:firstLine="0"/>
                        <w:jc w:val="left"/>
                      </w:pPr>
                      <w:r w:rsidRPr="009465C9">
                        <w:t>Appium</w:t>
                      </w:r>
                    </w:p>
                    <w:p w14:paraId="0C8A1E47" w14:textId="688199A4" w:rsidR="009465C9" w:rsidRDefault="009465C9" w:rsidP="005D239C">
                      <w:pPr>
                        <w:pStyle w:val="List"/>
                        <w:jc w:val="left"/>
                      </w:pPr>
                      <w:r>
                        <w:t>UFT</w:t>
                      </w:r>
                    </w:p>
                    <w:p w14:paraId="2EA3F3BA" w14:textId="14F2C061" w:rsidR="001747DB" w:rsidRDefault="001747DB" w:rsidP="005D239C">
                      <w:pPr>
                        <w:pStyle w:val="List"/>
                        <w:jc w:val="left"/>
                      </w:pPr>
                      <w:r>
                        <w:t>Load Runner</w:t>
                      </w:r>
                    </w:p>
                    <w:p w14:paraId="6BAF2EBC" w14:textId="34910B0C" w:rsidR="001747DB" w:rsidRPr="00E40590" w:rsidRDefault="001747DB" w:rsidP="005D239C">
                      <w:pPr>
                        <w:pStyle w:val="List"/>
                        <w:jc w:val="left"/>
                        <w:rPr>
                          <w:sz w:val="22"/>
                          <w:szCs w:val="22"/>
                        </w:rPr>
                      </w:pPr>
                      <w:r w:rsidRPr="00E40590">
                        <w:rPr>
                          <w:sz w:val="22"/>
                          <w:szCs w:val="22"/>
                        </w:rPr>
                        <w:t>Test</w:t>
                      </w:r>
                      <w:r w:rsidR="00E40590">
                        <w:rPr>
                          <w:sz w:val="22"/>
                          <w:szCs w:val="22"/>
                        </w:rPr>
                        <w:t xml:space="preserve"> </w:t>
                      </w:r>
                      <w:r w:rsidR="003C07EC" w:rsidRPr="00E40590">
                        <w:rPr>
                          <w:sz w:val="22"/>
                          <w:szCs w:val="22"/>
                        </w:rPr>
                        <w:t>M</w:t>
                      </w:r>
                      <w:r w:rsidRPr="00E40590">
                        <w:rPr>
                          <w:sz w:val="22"/>
                          <w:szCs w:val="22"/>
                        </w:rPr>
                        <w:t>anagement</w:t>
                      </w:r>
                    </w:p>
                    <w:p w14:paraId="3A54F29F" w14:textId="77777777" w:rsidR="003C07EC" w:rsidRDefault="003C07EC" w:rsidP="003C07EC">
                      <w:pPr>
                        <w:pStyle w:val="List"/>
                        <w:jc w:val="left"/>
                      </w:pPr>
                      <w:r>
                        <w:t>AWS</w:t>
                      </w:r>
                    </w:p>
                    <w:p w14:paraId="002A0CA9" w14:textId="768D24A2" w:rsidR="003C07EC" w:rsidRDefault="003C07EC" w:rsidP="003C07EC">
                      <w:pPr>
                        <w:pStyle w:val="List"/>
                        <w:jc w:val="left"/>
                      </w:pPr>
                      <w:r>
                        <w:t>GCP</w:t>
                      </w:r>
                    </w:p>
                    <w:p w14:paraId="705A4387" w14:textId="2FFF9832" w:rsidR="007F679F" w:rsidRDefault="002456A1" w:rsidP="003C07EC">
                      <w:pPr>
                        <w:pStyle w:val="List"/>
                        <w:jc w:val="left"/>
                      </w:pPr>
                      <w:r>
                        <w:t>QA, UAT,</w:t>
                      </w:r>
                      <w:r w:rsidR="007F679F">
                        <w:t xml:space="preserve"> SIT</w:t>
                      </w:r>
                      <w:r>
                        <w:t xml:space="preserve"> &amp; Prod</w:t>
                      </w:r>
                    </w:p>
                    <w:p w14:paraId="49E08F66" w14:textId="77777777" w:rsidR="007F679F" w:rsidRDefault="007F679F" w:rsidP="003C07EC">
                      <w:pPr>
                        <w:pStyle w:val="List"/>
                        <w:jc w:val="left"/>
                      </w:pPr>
                    </w:p>
                    <w:p w14:paraId="69712AD7" w14:textId="77777777" w:rsidR="009465C9" w:rsidRPr="00E823FC" w:rsidRDefault="009465C9" w:rsidP="005D239C">
                      <w:pPr>
                        <w:pStyle w:val="List"/>
                        <w:jc w:val="left"/>
                      </w:pPr>
                    </w:p>
                  </w:txbxContent>
                </v:textbox>
                <w10:wrap anchorx="page" anchory="margin"/>
                <w10:anchorlock/>
              </v:shape>
            </w:pict>
          </mc:Fallback>
        </mc:AlternateContent>
      </w:r>
      <w:r w:rsidR="00E05C4C">
        <w:br w:type="page"/>
      </w:r>
    </w:p>
    <w:p w14:paraId="040F3E50" w14:textId="41DB6175" w:rsidR="00E05C4C" w:rsidRDefault="00E17E6E" w:rsidP="00E05C4C">
      <w:pPr>
        <w:rPr>
          <w:b/>
          <w:caps/>
          <w:position w:val="8"/>
          <w:sz w:val="32"/>
          <w:szCs w:val="32"/>
        </w:rPr>
      </w:pPr>
      <w:r>
        <w:rPr>
          <w:noProof/>
          <w:lang w:val="en-IN" w:eastAsia="en-IN"/>
        </w:rPr>
        <w:lastRenderedPageBreak/>
        <mc:AlternateContent>
          <mc:Choice Requires="wps">
            <w:drawing>
              <wp:anchor distT="0" distB="0" distL="114300" distR="114300" simplePos="0" relativeHeight="251693056" behindDoc="0" locked="0" layoutInCell="1" allowOverlap="1" wp14:anchorId="56B5E8A2" wp14:editId="18369BC0">
                <wp:simplePos x="0" y="0"/>
                <wp:positionH relativeFrom="column">
                  <wp:posOffset>-457200</wp:posOffset>
                </wp:positionH>
                <wp:positionV relativeFrom="paragraph">
                  <wp:posOffset>85725</wp:posOffset>
                </wp:positionV>
                <wp:extent cx="8298180" cy="9525"/>
                <wp:effectExtent l="0" t="0" r="26670" b="28575"/>
                <wp:wrapNone/>
                <wp:docPr id="2073432772" name="Straight Connector 1893370729"/>
                <wp:cNvGraphicFramePr/>
                <a:graphic xmlns:a="http://schemas.openxmlformats.org/drawingml/2006/main">
                  <a:graphicData uri="http://schemas.microsoft.com/office/word/2010/wordprocessingShape">
                    <wps:wsp>
                      <wps:cNvCnPr/>
                      <wps:spPr>
                        <a:xfrm>
                          <a:off x="0" y="0"/>
                          <a:ext cx="829818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68FC5A" id="Straight Connector 189337072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6pt,6.75pt" to="617.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" strokecolor="black [3200]" strokeweight=".5pt">
                <v:stroke joinstyle="miter"/>
              </v:line>
            </w:pict>
          </mc:Fallback>
        </mc:AlternateContent>
      </w:r>
      <w:r w:rsidR="00E05C4C">
        <w:rPr>
          <w:noProof/>
          <w:lang w:val="en-IN" w:eastAsia="en-IN"/>
        </w:rPr>
        <mc:AlternateContent>
          <mc:Choice Requires="wps">
            <w:drawing>
              <wp:anchor distT="45720" distB="45720" distL="114300" distR="114300" simplePos="0" relativeHeight="251695104" behindDoc="0" locked="1" layoutInCell="1" allowOverlap="1" wp14:anchorId="7D877408" wp14:editId="2BA0D173">
                <wp:simplePos x="0" y="0"/>
                <wp:positionH relativeFrom="margin">
                  <wp:posOffset>-428625</wp:posOffset>
                </wp:positionH>
                <wp:positionV relativeFrom="page">
                  <wp:align>bottom</wp:align>
                </wp:positionV>
                <wp:extent cx="7715250" cy="9715500"/>
                <wp:effectExtent l="0" t="0" r="0" b="0"/>
                <wp:wrapNone/>
                <wp:docPr id="183885879" name="Text Box 183885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0" cy="9715500"/>
                        </a:xfrm>
                        <a:prstGeom prst="rect">
                          <a:avLst/>
                        </a:prstGeom>
                        <a:noFill/>
                        <a:ln w="9525">
                          <a:noFill/>
                          <a:miter lim="800000"/>
                          <a:headEnd/>
                          <a:tailEnd/>
                        </a:ln>
                      </wps:spPr>
                      <wps:txbx>
                        <w:txbxContent>
                          <w:p w14:paraId="55251860" w14:textId="7D2549AB" w:rsidR="00933FE5" w:rsidRPr="0039641B" w:rsidRDefault="00933FE5" w:rsidP="0039641B">
                            <w:pPr>
                              <w:rPr>
                                <w:b/>
                              </w:rPr>
                            </w:pPr>
                            <w:r w:rsidRPr="0039641B">
                              <w:rPr>
                                <w:b/>
                              </w:rPr>
                              <w:t>Verizon Data Services, Tampa, Florida</w:t>
                            </w:r>
                            <w:r w:rsidRPr="0039641B">
                              <w:rPr>
                                <w:b/>
                              </w:rPr>
                              <w:tab/>
                            </w:r>
                            <w:r w:rsidR="00D543AA" w:rsidRPr="0039641B">
                              <w:rPr>
                                <w:b/>
                              </w:rPr>
                              <w:tab/>
                            </w:r>
                            <w:r w:rsidR="00D543AA" w:rsidRPr="0039641B">
                              <w:rPr>
                                <w:b/>
                              </w:rPr>
                              <w:tab/>
                            </w:r>
                            <w:r w:rsidR="00280F3E" w:rsidRPr="0039641B">
                              <w:rPr>
                                <w:b/>
                              </w:rPr>
                              <w:t xml:space="preserve">        </w:t>
                            </w:r>
                            <w:r w:rsidR="005D2C49" w:rsidRPr="0039641B">
                              <w:rPr>
                                <w:b/>
                              </w:rPr>
                              <w:t xml:space="preserve">            </w:t>
                            </w:r>
                            <w:r w:rsidR="0039641B">
                              <w:rPr>
                                <w:b/>
                              </w:rPr>
                              <w:tab/>
                            </w:r>
                            <w:r w:rsidR="0039641B">
                              <w:rPr>
                                <w:b/>
                              </w:rPr>
                              <w:tab/>
                            </w:r>
                            <w:r w:rsidR="0039641B">
                              <w:rPr>
                                <w:b/>
                              </w:rPr>
                              <w:tab/>
                              <w:t xml:space="preserve">   </w:t>
                            </w:r>
                            <w:r w:rsidRPr="0039641B">
                              <w:rPr>
                                <w:b/>
                              </w:rPr>
                              <w:t>Duration: April 2019 - Aug 2021</w:t>
                            </w:r>
                          </w:p>
                          <w:p w14:paraId="2D9829A6" w14:textId="77777777" w:rsidR="00933FE5" w:rsidRDefault="00E05C4C" w:rsidP="0039641B">
                            <w:r>
                              <w:t xml:space="preserve">Role: </w:t>
                            </w:r>
                            <w:r w:rsidR="0003579F" w:rsidRPr="0003579F">
                              <w:t>Senior QA Automation Engineer</w:t>
                            </w:r>
                            <w:r w:rsidR="00CC46F8">
                              <w:t xml:space="preserve">.                       </w:t>
                            </w:r>
                            <w:r w:rsidR="00650EB6">
                              <w:t xml:space="preserve">    </w:t>
                            </w:r>
                            <w:r w:rsidR="00CC46F8">
                              <w:t xml:space="preserve"> </w:t>
                            </w:r>
                            <w:r w:rsidR="00E17E6E">
                              <w:t xml:space="preserve">                            </w:t>
                            </w:r>
                          </w:p>
                          <w:p w14:paraId="05740263" w14:textId="101F56D5" w:rsidR="001546D4" w:rsidRPr="00D3463B" w:rsidRDefault="001546D4" w:rsidP="0039641B">
                            <w:pPr>
                              <w:pStyle w:val="ListParagraph"/>
                              <w:widowControl w:val="0"/>
                              <w:numPr>
                                <w:ilvl w:val="0"/>
                                <w:numId w:val="6"/>
                              </w:numPr>
                              <w:tabs>
                                <w:tab w:val="left" w:pos="2399"/>
                              </w:tabs>
                              <w:ind w:right="943"/>
                            </w:pPr>
                            <w:r w:rsidRPr="00D3463B">
                              <w:t>Led a cross-functional team to implement a cutting-edge AI-driven test</w:t>
                            </w:r>
                            <w:r w:rsidR="00864466">
                              <w:t xml:space="preserve"> </w:t>
                            </w:r>
                            <w:r w:rsidRPr="00D3463B">
                              <w:t>automation</w:t>
                            </w:r>
                            <w:r w:rsidR="00F516FD">
                              <w:t xml:space="preserve"> </w:t>
                            </w:r>
                            <w:r w:rsidRPr="00D3463B">
                              <w:t>framework, reducing regression testing time by 60% and</w:t>
                            </w:r>
                            <w:r w:rsidR="00864466">
                              <w:t xml:space="preserve"> </w:t>
                            </w:r>
                            <w:r w:rsidRPr="00D3463B">
                              <w:t>increasing test coverage by 40%.</w:t>
                            </w:r>
                          </w:p>
                          <w:p w14:paraId="34945B17" w14:textId="697AE109" w:rsidR="001546D4" w:rsidRPr="00D3463B" w:rsidRDefault="001546D4" w:rsidP="0039641B">
                            <w:pPr>
                              <w:pStyle w:val="ListParagraph"/>
                              <w:widowControl w:val="0"/>
                              <w:numPr>
                                <w:ilvl w:val="0"/>
                                <w:numId w:val="6"/>
                              </w:numPr>
                              <w:tabs>
                                <w:tab w:val="left" w:pos="2399"/>
                              </w:tabs>
                              <w:ind w:right="943"/>
                            </w:pPr>
                            <w:r w:rsidRPr="00D3463B">
                              <w:t>Strategically managed a $1.5 million budget for automation projects,</w:t>
                            </w:r>
                            <w:r w:rsidR="00864466">
                              <w:t xml:space="preserve"> </w:t>
                            </w:r>
                            <w:r w:rsidRPr="00D3463B">
                              <w:t>optimizing resource allocation and achieving a 25% cost reduction in testing operations.</w:t>
                            </w:r>
                          </w:p>
                          <w:p w14:paraId="637F6A1E" w14:textId="22464EFE" w:rsidR="001546D4" w:rsidRPr="00D3463B" w:rsidRDefault="001546D4" w:rsidP="0039641B">
                            <w:pPr>
                              <w:pStyle w:val="ListParagraph"/>
                              <w:widowControl w:val="0"/>
                              <w:numPr>
                                <w:ilvl w:val="0"/>
                                <w:numId w:val="6"/>
                              </w:numPr>
                              <w:tabs>
                                <w:tab w:val="left" w:pos="2399"/>
                              </w:tabs>
                              <w:ind w:right="943"/>
                            </w:pPr>
                            <w:r w:rsidRPr="00D3463B">
                              <w:t>Mentored and developed a team of 12 automation</w:t>
                            </w:r>
                            <w:r w:rsidR="00FC40B4" w:rsidRPr="00D3463B">
                              <w:t xml:space="preserve"> </w:t>
                            </w:r>
                            <w:r w:rsidRPr="00D3463B">
                              <w:t>engineers, fostering a culture of continuous improvement</w:t>
                            </w:r>
                            <w:r w:rsidR="00FC40B4" w:rsidRPr="00D3463B">
                              <w:t xml:space="preserve"> </w:t>
                            </w:r>
                            <w:r w:rsidRPr="00D3463B">
                              <w:t>and innovation, resulting in a 30% increase in team</w:t>
                            </w:r>
                            <w:r w:rsidR="00D3463B">
                              <w:t xml:space="preserve"> </w:t>
                            </w:r>
                            <w:r w:rsidRPr="00D3463B">
                              <w:t>productivity.</w:t>
                            </w:r>
                          </w:p>
                          <w:p w14:paraId="0646F9A7" w14:textId="1B844E1C" w:rsidR="00244376" w:rsidRDefault="001546D4" w:rsidP="0039641B">
                            <w:pPr>
                              <w:pStyle w:val="ListParagraph"/>
                              <w:widowControl w:val="0"/>
                              <w:numPr>
                                <w:ilvl w:val="0"/>
                                <w:numId w:val="6"/>
                              </w:numPr>
                              <w:tabs>
                                <w:tab w:val="left" w:pos="2399"/>
                              </w:tabs>
                              <w:ind w:right="943"/>
                            </w:pPr>
                            <w:r w:rsidRPr="00D3463B">
                              <w:t>Reported bugs, collaborating with developers for prompt</w:t>
                            </w:r>
                            <w:r w:rsidR="00FC40B4" w:rsidRPr="00D3463B">
                              <w:t xml:space="preserve"> </w:t>
                            </w:r>
                            <w:r w:rsidRPr="00D3463B">
                              <w:t>resolution in agile sprints.</w:t>
                            </w:r>
                            <w:r w:rsidR="00FC40B4" w:rsidRPr="00D3463B">
                              <w:t xml:space="preserve"> </w:t>
                            </w:r>
                            <w:r w:rsidRPr="00D3463B">
                              <w:t>Engineered test frameworks, reducing manual testing</w:t>
                            </w:r>
                            <w:r w:rsidR="00FC40B4" w:rsidRPr="00D3463B">
                              <w:t xml:space="preserve"> </w:t>
                            </w:r>
                            <w:r w:rsidRPr="00D3463B">
                              <w:t>time for agile development cycles.</w:t>
                            </w:r>
                            <w:r w:rsidR="0067266C">
                              <w:tab/>
                            </w:r>
                          </w:p>
                          <w:p w14:paraId="6F72E1CE" w14:textId="77777777" w:rsidR="00714E8D" w:rsidRDefault="00714E8D" w:rsidP="0039641B">
                            <w:pPr>
                              <w:pStyle w:val="ListParagraph"/>
                              <w:widowControl w:val="0"/>
                              <w:tabs>
                                <w:tab w:val="left" w:pos="2399"/>
                              </w:tabs>
                              <w:ind w:left="320" w:right="943"/>
                            </w:pPr>
                          </w:p>
                          <w:p w14:paraId="6BE421BB" w14:textId="58A64155" w:rsidR="00244376" w:rsidRPr="0039641B" w:rsidRDefault="00244376" w:rsidP="0039641B">
                            <w:pPr>
                              <w:rPr>
                                <w:b/>
                              </w:rPr>
                            </w:pPr>
                            <w:r w:rsidRPr="0039641B">
                              <w:rPr>
                                <w:b/>
                              </w:rPr>
                              <w:t xml:space="preserve">Freddie Mac, Tampa, Florida </w:t>
                            </w:r>
                            <w:r w:rsidRPr="0039641B">
                              <w:rPr>
                                <w:b/>
                              </w:rPr>
                              <w:tab/>
                            </w:r>
                            <w:r w:rsidRPr="0039641B">
                              <w:rPr>
                                <w:b/>
                              </w:rPr>
                              <w:tab/>
                            </w:r>
                            <w:r w:rsidRPr="0039641B">
                              <w:rPr>
                                <w:b/>
                              </w:rPr>
                              <w:tab/>
                            </w:r>
                            <w:r w:rsidRPr="0039641B">
                              <w:rPr>
                                <w:b/>
                              </w:rPr>
                              <w:tab/>
                            </w:r>
                            <w:r w:rsidR="00280F3E" w:rsidRPr="0039641B">
                              <w:rPr>
                                <w:b/>
                              </w:rPr>
                              <w:t xml:space="preserve">       </w:t>
                            </w:r>
                            <w:r w:rsidR="0039641B">
                              <w:rPr>
                                <w:b/>
                              </w:rPr>
                              <w:tab/>
                            </w:r>
                            <w:r w:rsidR="0039641B">
                              <w:rPr>
                                <w:b/>
                              </w:rPr>
                              <w:tab/>
                            </w:r>
                            <w:r w:rsidR="0039641B">
                              <w:rPr>
                                <w:b/>
                              </w:rPr>
                              <w:tab/>
                            </w:r>
                            <w:r w:rsidR="0039641B">
                              <w:rPr>
                                <w:b/>
                              </w:rPr>
                              <w:tab/>
                            </w:r>
                            <w:r w:rsidRPr="0039641B">
                              <w:rPr>
                                <w:b/>
                              </w:rPr>
                              <w:t xml:space="preserve">Duration: </w:t>
                            </w:r>
                            <w:r w:rsidR="00280F3E" w:rsidRPr="0039641B">
                              <w:rPr>
                                <w:b/>
                              </w:rPr>
                              <w:t>Sep</w:t>
                            </w:r>
                            <w:r w:rsidRPr="0039641B">
                              <w:rPr>
                                <w:b/>
                              </w:rPr>
                              <w:t xml:space="preserve"> 201</w:t>
                            </w:r>
                            <w:r w:rsidR="00280F3E" w:rsidRPr="0039641B">
                              <w:rPr>
                                <w:b/>
                              </w:rPr>
                              <w:t>7</w:t>
                            </w:r>
                            <w:r w:rsidRPr="0039641B">
                              <w:rPr>
                                <w:b/>
                              </w:rPr>
                              <w:t xml:space="preserve"> - </w:t>
                            </w:r>
                            <w:r w:rsidR="00280F3E" w:rsidRPr="0039641B">
                              <w:rPr>
                                <w:b/>
                              </w:rPr>
                              <w:t>March</w:t>
                            </w:r>
                            <w:r w:rsidRPr="0039641B">
                              <w:rPr>
                                <w:b/>
                              </w:rPr>
                              <w:t xml:space="preserve"> 2019</w:t>
                            </w:r>
                          </w:p>
                          <w:p w14:paraId="29EEE744" w14:textId="0AD7C971" w:rsidR="00244376" w:rsidRDefault="00244376" w:rsidP="0039641B">
                            <w:r>
                              <w:t xml:space="preserve">Role: </w:t>
                            </w:r>
                            <w:r w:rsidR="00520794">
                              <w:t xml:space="preserve">Senior </w:t>
                            </w:r>
                            <w:r w:rsidRPr="0003579F">
                              <w:t>QA Automation Engineer</w:t>
                            </w:r>
                          </w:p>
                          <w:p w14:paraId="4D2AD792" w14:textId="1B0969A3" w:rsidR="00244376" w:rsidRDefault="00520794" w:rsidP="0039641B">
                            <w:pPr>
                              <w:pStyle w:val="ListParagraph"/>
                              <w:widowControl w:val="0"/>
                              <w:numPr>
                                <w:ilvl w:val="0"/>
                                <w:numId w:val="6"/>
                              </w:numPr>
                              <w:tabs>
                                <w:tab w:val="left" w:pos="2399"/>
                              </w:tabs>
                              <w:ind w:right="943"/>
                            </w:pPr>
                            <w:r w:rsidRPr="00520794">
                              <w:t>Utilized Agile methodology to perform a comprehensive</w:t>
                            </w:r>
                            <w:r>
                              <w:t xml:space="preserve"> </w:t>
                            </w:r>
                            <w:r w:rsidRPr="00520794">
                              <w:t>analysis of user story requirements in collaboration with</w:t>
                            </w:r>
                            <w:r>
                              <w:t xml:space="preserve"> </w:t>
                            </w:r>
                            <w:r w:rsidRPr="00520794">
                              <w:t>Business Analysts, effectively finalizing key elements</w:t>
                            </w:r>
                            <w:r>
                              <w:t xml:space="preserve"> </w:t>
                            </w:r>
                            <w:r w:rsidRPr="00520794">
                              <w:t>necessary for automation</w:t>
                            </w:r>
                            <w:r>
                              <w:t>.</w:t>
                            </w:r>
                          </w:p>
                          <w:p w14:paraId="27621D79" w14:textId="20A8A03F" w:rsidR="00520794" w:rsidRDefault="00233315" w:rsidP="0039641B">
                            <w:pPr>
                              <w:pStyle w:val="ListParagraph"/>
                              <w:widowControl w:val="0"/>
                              <w:numPr>
                                <w:ilvl w:val="0"/>
                                <w:numId w:val="6"/>
                              </w:numPr>
                              <w:tabs>
                                <w:tab w:val="left" w:pos="2399"/>
                              </w:tabs>
                              <w:ind w:right="943"/>
                            </w:pPr>
                            <w:r w:rsidRPr="00233315">
                              <w:t>Designed and implemented a Page Object Model (POM)</w:t>
                            </w:r>
                            <w:r>
                              <w:t xml:space="preserve"> </w:t>
                            </w:r>
                            <w:r w:rsidRPr="00233315">
                              <w:t>framework for API automation testing, significantly</w:t>
                            </w:r>
                            <w:r>
                              <w:t xml:space="preserve"> </w:t>
                            </w:r>
                            <w:r w:rsidRPr="00233315">
                              <w:t>enhancing code maintainability and readability</w:t>
                            </w:r>
                            <w:r>
                              <w:t>.</w:t>
                            </w:r>
                          </w:p>
                          <w:p w14:paraId="3E98EEBC" w14:textId="2D435785" w:rsidR="00233315" w:rsidRDefault="00233315" w:rsidP="0039641B">
                            <w:pPr>
                              <w:pStyle w:val="ListParagraph"/>
                              <w:widowControl w:val="0"/>
                              <w:numPr>
                                <w:ilvl w:val="0"/>
                                <w:numId w:val="6"/>
                              </w:numPr>
                              <w:tabs>
                                <w:tab w:val="left" w:pos="2399"/>
                              </w:tabs>
                              <w:ind w:right="943"/>
                            </w:pPr>
                            <w:r w:rsidRPr="00233315">
                              <w:t>Designed and executed a comprehensive test automation</w:t>
                            </w:r>
                            <w:r>
                              <w:t xml:space="preserve"> </w:t>
                            </w:r>
                            <w:r w:rsidRPr="00233315">
                              <w:t>strategy for a major product release, achieving a 50%</w:t>
                            </w:r>
                            <w:r>
                              <w:t xml:space="preserve"> </w:t>
                            </w:r>
                            <w:r w:rsidRPr="00233315">
                              <w:t>reduction in critical defects and improving release quality.</w:t>
                            </w:r>
                            <w:r>
                              <w:t xml:space="preserve"> </w:t>
                            </w:r>
                            <w:r w:rsidRPr="00233315">
                              <w:t>led to a 35%</w:t>
                            </w:r>
                            <w:r>
                              <w:t xml:space="preserve"> </w:t>
                            </w:r>
                            <w:r w:rsidRPr="00233315">
                              <w:t>improvement in test execution speed and efficiency.</w:t>
                            </w:r>
                          </w:p>
                          <w:p w14:paraId="0515C086" w14:textId="77777777" w:rsidR="00943F9D" w:rsidRDefault="00943F9D" w:rsidP="0039641B">
                            <w:pPr>
                              <w:pStyle w:val="ListParagraph"/>
                              <w:widowControl w:val="0"/>
                              <w:numPr>
                                <w:ilvl w:val="0"/>
                                <w:numId w:val="6"/>
                              </w:numPr>
                              <w:tabs>
                                <w:tab w:val="left" w:pos="2399"/>
                              </w:tabs>
                              <w:ind w:right="943"/>
                            </w:pPr>
                            <w:r w:rsidRPr="00943F9D">
                              <w:t>Collaborated with stakeholders to align testing objectives</w:t>
                            </w:r>
                            <w:r>
                              <w:t xml:space="preserve"> </w:t>
                            </w:r>
                            <w:r w:rsidRPr="00943F9D">
                              <w:t>with business goals, resulting in a 20% increase in</w:t>
                            </w:r>
                            <w:r>
                              <w:t xml:space="preserve"> </w:t>
                            </w:r>
                            <w:r w:rsidRPr="00943F9D">
                              <w:t>customer satisfaction and a 15% boost in market share.</w:t>
                            </w:r>
                          </w:p>
                          <w:p w14:paraId="5BC0AF23" w14:textId="77777777" w:rsidR="0039641B" w:rsidRDefault="002B0223" w:rsidP="0039641B">
                            <w:pPr>
                              <w:pStyle w:val="ListParagraph"/>
                              <w:widowControl w:val="0"/>
                              <w:numPr>
                                <w:ilvl w:val="0"/>
                                <w:numId w:val="6"/>
                              </w:numPr>
                              <w:tabs>
                                <w:tab w:val="left" w:pos="2399"/>
                              </w:tabs>
                              <w:ind w:right="943"/>
                            </w:pPr>
                            <w:r w:rsidRPr="002B0223">
                              <w:t>Proficient in utilizing Protractor for end-to-end testing of Angular applications, ensuring high-quality code through automated test script development, execution, and maintenance, as well as dealing effectively with asynchronous operations and dynamic web elements</w:t>
                            </w:r>
                            <w:r w:rsidR="00567229">
                              <w:t>.</w:t>
                            </w:r>
                            <w:r w:rsidR="0067266C">
                              <w:tab/>
                            </w:r>
                          </w:p>
                          <w:p w14:paraId="7408ADBA" w14:textId="0A0BC209" w:rsidR="00FC40B4" w:rsidRDefault="0023295A" w:rsidP="0039641B">
                            <w:pPr>
                              <w:pStyle w:val="ListParagraph"/>
                              <w:widowControl w:val="0"/>
                              <w:tabs>
                                <w:tab w:val="left" w:pos="2399"/>
                              </w:tabs>
                              <w:ind w:left="320" w:right="943"/>
                            </w:pPr>
                            <w:r>
                              <w:t xml:space="preserve">                                           </w:t>
                            </w:r>
                          </w:p>
                          <w:p w14:paraId="76F95369" w14:textId="5F002D9E" w:rsidR="0067266C" w:rsidRPr="0039641B" w:rsidRDefault="0067266C" w:rsidP="0039641B">
                            <w:pPr>
                              <w:rPr>
                                <w:b/>
                              </w:rPr>
                            </w:pPr>
                            <w:r w:rsidRPr="0039641B">
                              <w:rPr>
                                <w:b/>
                              </w:rPr>
                              <w:t>JP Morgan Chase, Tampa, Florida</w:t>
                            </w:r>
                            <w:r w:rsidR="00933FE5" w:rsidRPr="0039641B">
                              <w:rPr>
                                <w:b/>
                              </w:rPr>
                              <w:t xml:space="preserve"> </w:t>
                            </w:r>
                            <w:r w:rsidR="00933FE5" w:rsidRPr="0039641B">
                              <w:rPr>
                                <w:b/>
                              </w:rPr>
                              <w:tab/>
                            </w:r>
                            <w:r w:rsidR="00933FE5" w:rsidRPr="0039641B">
                              <w:rPr>
                                <w:b/>
                              </w:rPr>
                              <w:tab/>
                            </w:r>
                            <w:r w:rsidR="00933FE5" w:rsidRPr="0039641B">
                              <w:rPr>
                                <w:b/>
                              </w:rPr>
                              <w:tab/>
                            </w:r>
                            <w:r w:rsidR="00933FE5" w:rsidRPr="0039641B">
                              <w:rPr>
                                <w:b/>
                              </w:rPr>
                              <w:tab/>
                            </w:r>
                            <w:r w:rsidR="00933FE5" w:rsidRPr="0039641B">
                              <w:rPr>
                                <w:b/>
                              </w:rPr>
                              <w:tab/>
                            </w:r>
                            <w:r w:rsidR="0039641B">
                              <w:rPr>
                                <w:b/>
                              </w:rPr>
                              <w:tab/>
                            </w:r>
                            <w:r w:rsidR="0039641B">
                              <w:rPr>
                                <w:b/>
                              </w:rPr>
                              <w:tab/>
                            </w:r>
                            <w:r w:rsidR="0039641B">
                              <w:rPr>
                                <w:b/>
                              </w:rPr>
                              <w:tab/>
                              <w:t xml:space="preserve">      </w:t>
                            </w:r>
                            <w:r w:rsidR="00933FE5" w:rsidRPr="0039641B">
                              <w:rPr>
                                <w:b/>
                              </w:rPr>
                              <w:t xml:space="preserve">Duration: </w:t>
                            </w:r>
                            <w:r w:rsidR="0012230E" w:rsidRPr="0039641B">
                              <w:rPr>
                                <w:b/>
                              </w:rPr>
                              <w:t>Dec</w:t>
                            </w:r>
                            <w:r w:rsidR="00933FE5" w:rsidRPr="0039641B">
                              <w:rPr>
                                <w:b/>
                              </w:rPr>
                              <w:t xml:space="preserve"> 201</w:t>
                            </w:r>
                            <w:r w:rsidR="0012230E" w:rsidRPr="0039641B">
                              <w:rPr>
                                <w:b/>
                              </w:rPr>
                              <w:t>4</w:t>
                            </w:r>
                            <w:r w:rsidR="00933FE5" w:rsidRPr="0039641B">
                              <w:rPr>
                                <w:b/>
                              </w:rPr>
                              <w:t xml:space="preserve"> - </w:t>
                            </w:r>
                            <w:r w:rsidR="0091180A" w:rsidRPr="0039641B">
                              <w:rPr>
                                <w:b/>
                              </w:rPr>
                              <w:t>Sep</w:t>
                            </w:r>
                            <w:r w:rsidR="0012230E" w:rsidRPr="0039641B">
                              <w:rPr>
                                <w:b/>
                              </w:rPr>
                              <w:t xml:space="preserve"> </w:t>
                            </w:r>
                            <w:r w:rsidR="00933FE5" w:rsidRPr="0039641B">
                              <w:rPr>
                                <w:b/>
                              </w:rPr>
                              <w:t>20</w:t>
                            </w:r>
                            <w:r w:rsidR="0012230E" w:rsidRPr="0039641B">
                              <w:rPr>
                                <w:b/>
                              </w:rPr>
                              <w:t>1</w:t>
                            </w:r>
                            <w:r w:rsidR="0091180A" w:rsidRPr="0039641B">
                              <w:rPr>
                                <w:b/>
                              </w:rPr>
                              <w:t>7</w:t>
                            </w:r>
                          </w:p>
                          <w:p w14:paraId="3D6DE788" w14:textId="77777777" w:rsidR="00D543AA" w:rsidRDefault="00933FE5" w:rsidP="0039641B">
                            <w:r>
                              <w:t xml:space="preserve">Role: </w:t>
                            </w:r>
                            <w:r w:rsidRPr="0003579F">
                              <w:t>QA Automation Engineer</w:t>
                            </w:r>
                          </w:p>
                          <w:p w14:paraId="0ACEA674" w14:textId="77777777" w:rsidR="007916BC" w:rsidRDefault="00455062" w:rsidP="0039641B">
                            <w:pPr>
                              <w:pStyle w:val="ListParagraph"/>
                              <w:widowControl w:val="0"/>
                              <w:numPr>
                                <w:ilvl w:val="0"/>
                                <w:numId w:val="6"/>
                              </w:numPr>
                              <w:tabs>
                                <w:tab w:val="left" w:pos="2399"/>
                              </w:tabs>
                              <w:ind w:right="943"/>
                            </w:pPr>
                            <w:r w:rsidRPr="00455062">
                              <w:t>Performed comprehensive requirement analysis to</w:t>
                            </w:r>
                            <w:r w:rsidR="0067266C" w:rsidRPr="00D3463B">
                              <w:t xml:space="preserve"> </w:t>
                            </w:r>
                            <w:r w:rsidRPr="00D3463B">
                              <w:t>systematically identify and select regression automation</w:t>
                            </w:r>
                            <w:r w:rsidR="0067266C" w:rsidRPr="00D3463B">
                              <w:t xml:space="preserve"> </w:t>
                            </w:r>
                            <w:r w:rsidRPr="00D3463B">
                              <w:t>and functional test cases for the Navy Cash web</w:t>
                            </w:r>
                            <w:r w:rsidR="0067266C" w:rsidRPr="00D3463B">
                              <w:t xml:space="preserve"> </w:t>
                            </w:r>
                            <w:r w:rsidRPr="00D3463B">
                              <w:t>application, leveraging agile methodology to enhance</w:t>
                            </w:r>
                            <w:r w:rsidR="0067266C" w:rsidRPr="00D3463B">
                              <w:t xml:space="preserve"> </w:t>
                            </w:r>
                            <w:r w:rsidRPr="00D3463B">
                              <w:t>efficiency and adaptability throughout the process</w:t>
                            </w:r>
                            <w:r w:rsidR="004B1CBD" w:rsidRPr="00D3463B">
                              <w:t>.</w:t>
                            </w:r>
                          </w:p>
                          <w:p w14:paraId="78410B0F" w14:textId="77777777" w:rsidR="007916BC" w:rsidRDefault="00455062" w:rsidP="0039641B">
                            <w:pPr>
                              <w:pStyle w:val="ListParagraph"/>
                              <w:widowControl w:val="0"/>
                              <w:numPr>
                                <w:ilvl w:val="0"/>
                                <w:numId w:val="6"/>
                              </w:numPr>
                              <w:tabs>
                                <w:tab w:val="left" w:pos="2399"/>
                              </w:tabs>
                              <w:ind w:right="943"/>
                            </w:pPr>
                            <w:r w:rsidRPr="00455062">
                              <w:t>Developed an automation framework with Java both</w:t>
                            </w:r>
                            <w:r w:rsidR="0067266C" w:rsidRPr="00D3463B">
                              <w:t xml:space="preserve"> </w:t>
                            </w:r>
                            <w:r w:rsidRPr="00D3463B">
                              <w:t>regression and functional test cases, incorporating all</w:t>
                            </w:r>
                            <w:r w:rsidR="0067266C" w:rsidRPr="00D3463B">
                              <w:t xml:space="preserve"> </w:t>
                            </w:r>
                            <w:r w:rsidRPr="00D3463B">
                              <w:t>necessary components to support efficient testing</w:t>
                            </w:r>
                            <w:r w:rsidR="0067266C" w:rsidRPr="00D3463B">
                              <w:t xml:space="preserve"> </w:t>
                            </w:r>
                            <w:r w:rsidRPr="00D3463B">
                              <w:t>processes</w:t>
                            </w:r>
                            <w:r w:rsidR="004315F0">
                              <w:t xml:space="preserve"> a</w:t>
                            </w:r>
                            <w:r w:rsidRPr="00D3463B">
                              <w:t>nd enhancing the testing coverage and efficiency of th</w:t>
                            </w:r>
                            <w:r w:rsidR="001E0FB2" w:rsidRPr="00D3463B">
                              <w:t xml:space="preserve">e </w:t>
                            </w:r>
                            <w:r w:rsidRPr="00D3463B">
                              <w:t>Navy Cash web application</w:t>
                            </w:r>
                            <w:r w:rsidR="004B1CBD" w:rsidRPr="00D3463B">
                              <w:t>.</w:t>
                            </w:r>
                          </w:p>
                          <w:p w14:paraId="267C359E" w14:textId="46A1B6F3" w:rsidR="00071850" w:rsidRDefault="00455062" w:rsidP="0039641B">
                            <w:pPr>
                              <w:pStyle w:val="ListParagraph"/>
                              <w:widowControl w:val="0"/>
                              <w:numPr>
                                <w:ilvl w:val="0"/>
                                <w:numId w:val="6"/>
                              </w:numPr>
                              <w:tabs>
                                <w:tab w:val="left" w:pos="2399"/>
                              </w:tabs>
                              <w:ind w:right="943"/>
                            </w:pPr>
                            <w:r w:rsidRPr="00D3463B">
                              <w:t>Created automation scripts using Java for both</w:t>
                            </w:r>
                            <w:r w:rsidR="004B1CBD" w:rsidRPr="00D3463B">
                              <w:t xml:space="preserve"> </w:t>
                            </w:r>
                            <w:r w:rsidRPr="00D3463B">
                              <w:t>regression and functional test cases</w:t>
                            </w:r>
                            <w:r w:rsidR="005D73A7">
                              <w:t xml:space="preserve">. </w:t>
                            </w:r>
                            <w:r w:rsidRPr="00D3463B">
                              <w:t>Converted the automation framework to TestNG,</w:t>
                            </w:r>
                            <w:r w:rsidR="004B1CBD" w:rsidRPr="00D3463B">
                              <w:t xml:space="preserve"> </w:t>
                            </w:r>
                            <w:r w:rsidRPr="00D3463B">
                              <w:t>incorporating all relevant TestNG annotations to improve</w:t>
                            </w:r>
                            <w:r w:rsidR="004B1CBD" w:rsidRPr="00D3463B">
                              <w:t xml:space="preserve"> </w:t>
                            </w:r>
                            <w:r w:rsidRPr="00D3463B">
                              <w:t>script organization and execution</w:t>
                            </w:r>
                            <w:r w:rsidR="003B3951" w:rsidRPr="00D3463B">
                              <w:t>.</w:t>
                            </w:r>
                          </w:p>
                          <w:p w14:paraId="485B2E7C" w14:textId="77777777" w:rsidR="009C4BEF" w:rsidRDefault="00455062" w:rsidP="0039641B">
                            <w:pPr>
                              <w:pStyle w:val="ListParagraph"/>
                              <w:widowControl w:val="0"/>
                              <w:numPr>
                                <w:ilvl w:val="0"/>
                                <w:numId w:val="6"/>
                              </w:numPr>
                              <w:tabs>
                                <w:tab w:val="left" w:pos="2399"/>
                              </w:tabs>
                              <w:ind w:right="943"/>
                            </w:pPr>
                            <w:r w:rsidRPr="00455062">
                              <w:t>Integrated the automation framework with Maven for</w:t>
                            </w:r>
                            <w:r w:rsidR="003B3951" w:rsidRPr="00D3463B">
                              <w:t xml:space="preserve"> </w:t>
                            </w:r>
                            <w:r w:rsidRPr="00D3463B">
                              <w:t>effective build management, streamlining dependency</w:t>
                            </w:r>
                            <w:r w:rsidR="003B3951" w:rsidRPr="00D3463B">
                              <w:t xml:space="preserve"> </w:t>
                            </w:r>
                            <w:r w:rsidRPr="00D3463B">
                              <w:t>management and project builds</w:t>
                            </w:r>
                            <w:r w:rsidR="003B3951" w:rsidRPr="00D3463B">
                              <w:t>.</w:t>
                            </w:r>
                          </w:p>
                          <w:p w14:paraId="13D9FF73" w14:textId="2607951A" w:rsidR="000B2E1E" w:rsidRDefault="0031380C" w:rsidP="0039641B">
                            <w:pPr>
                              <w:pStyle w:val="ListParagraph"/>
                              <w:widowControl w:val="0"/>
                              <w:numPr>
                                <w:ilvl w:val="0"/>
                                <w:numId w:val="6"/>
                              </w:numPr>
                              <w:tabs>
                                <w:tab w:val="left" w:pos="2399"/>
                              </w:tabs>
                              <w:ind w:right="943"/>
                            </w:pPr>
                            <w:r w:rsidRPr="0031380C">
                              <w:t>Implemented Jenkins for continuous integration testing,</w:t>
                            </w:r>
                            <w:r>
                              <w:t xml:space="preserve"> </w:t>
                            </w:r>
                            <w:r w:rsidRPr="0031380C">
                              <w:t>enabling automated execution of test scripts on a</w:t>
                            </w:r>
                            <w:r>
                              <w:t xml:space="preserve"> </w:t>
                            </w:r>
                            <w:r w:rsidRPr="0031380C">
                              <w:t>scheduled basis, and thus facilitating rapid feedback on</w:t>
                            </w:r>
                            <w:r>
                              <w:t xml:space="preserve"> </w:t>
                            </w:r>
                            <w:r w:rsidRPr="0031380C">
                              <w:t>code changes</w:t>
                            </w:r>
                            <w:r w:rsidR="009C4BEF">
                              <w:t>.</w:t>
                            </w:r>
                          </w:p>
                          <w:p w14:paraId="4BD43A31" w14:textId="63356E6C" w:rsidR="002C4767" w:rsidRDefault="002C4767" w:rsidP="0039641B">
                            <w:pPr>
                              <w:pStyle w:val="ListParagraph"/>
                              <w:widowControl w:val="0"/>
                              <w:numPr>
                                <w:ilvl w:val="0"/>
                                <w:numId w:val="6"/>
                              </w:numPr>
                              <w:tabs>
                                <w:tab w:val="left" w:pos="2399"/>
                              </w:tabs>
                              <w:spacing w:before="185"/>
                              <w:ind w:right="943"/>
                            </w:pPr>
                            <w:r w:rsidRPr="002C4767">
                              <w:t>Performed performance testing of the Navy Cash web</w:t>
                            </w:r>
                            <w:r>
                              <w:t xml:space="preserve"> </w:t>
                            </w:r>
                            <w:r w:rsidRPr="002C4767">
                              <w:t>application using JMeter, assessing system performance</w:t>
                            </w:r>
                            <w:r>
                              <w:t xml:space="preserve"> </w:t>
                            </w:r>
                            <w:r w:rsidRPr="002C4767">
                              <w:t>under various load conditions</w:t>
                            </w:r>
                            <w:r>
                              <w:t>.</w:t>
                            </w:r>
                          </w:p>
                          <w:p w14:paraId="2CB8D4F8" w14:textId="77777777" w:rsidR="009C4BEF" w:rsidRDefault="009C4BEF" w:rsidP="0039641B">
                            <w:pPr>
                              <w:pStyle w:val="ListParagraph"/>
                              <w:widowControl w:val="0"/>
                              <w:numPr>
                                <w:ilvl w:val="0"/>
                                <w:numId w:val="6"/>
                              </w:numPr>
                              <w:tabs>
                                <w:tab w:val="left" w:pos="2399"/>
                              </w:tabs>
                              <w:spacing w:before="185"/>
                              <w:ind w:right="943"/>
                            </w:pPr>
                            <w:r w:rsidRPr="002C4767">
                              <w:t>Acted as a Quality Engineer for the Navy Cash project,</w:t>
                            </w:r>
                            <w:r>
                              <w:t xml:space="preserve"> </w:t>
                            </w:r>
                            <w:r w:rsidRPr="002C4767">
                              <w:t>thoroughly testing all modules including Navy Cash Web,</w:t>
                            </w:r>
                            <w:r>
                              <w:t xml:space="preserve"> </w:t>
                            </w:r>
                            <w:r w:rsidRPr="002C4767">
                              <w:t>Payroll, and ACH Funding, Split Pay, FileNet, and TRS</w:t>
                            </w:r>
                            <w:r>
                              <w:t xml:space="preserve"> </w:t>
                            </w:r>
                            <w:r w:rsidRPr="002C4767">
                              <w:t>file creation across both virtual and live ships</w:t>
                            </w:r>
                            <w:r>
                              <w:t>.</w:t>
                            </w:r>
                          </w:p>
                          <w:p w14:paraId="6B36B489" w14:textId="77777777" w:rsidR="009C4BEF" w:rsidRDefault="009C4BEF" w:rsidP="002A00CF">
                            <w:pPr>
                              <w:pStyle w:val="ListParagraph"/>
                              <w:widowControl w:val="0"/>
                              <w:tabs>
                                <w:tab w:val="left" w:pos="2399"/>
                              </w:tabs>
                              <w:spacing w:before="185"/>
                              <w:ind w:left="320" w:right="943"/>
                            </w:pPr>
                          </w:p>
                          <w:p w14:paraId="5BA9F749" w14:textId="77777777" w:rsidR="000B2E1E" w:rsidRDefault="000B2E1E" w:rsidP="0039641B">
                            <w:pPr>
                              <w:pStyle w:val="ListParagraph"/>
                              <w:widowControl w:val="0"/>
                              <w:tabs>
                                <w:tab w:val="left" w:pos="2399"/>
                              </w:tabs>
                              <w:spacing w:before="185"/>
                              <w:ind w:left="320" w:right="943"/>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77408" id="Text Box 183885879" o:spid="_x0000_s1038" type="#_x0000_t202" style="position:absolute;left:0;text-align:left;margin-left:-33.75pt;margin-top:0;width:607.5pt;height:765pt;z-index:251695104;visibility:visible;mso-wrap-style:square;mso-width-percent:0;mso-height-percent:0;mso-wrap-distance-left:9pt;mso-wrap-distance-top:3.6pt;mso-wrap-distance-right:9pt;mso-wrap-distance-bottom:3.6pt;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" filled="f" stroked="f">
                <v:textbox>
                  <w:txbxContent>
                    <w:p w14:paraId="55251860" w14:textId="7D2549AB" w:rsidR="00933FE5" w:rsidRPr="0039641B" w:rsidRDefault="00933FE5" w:rsidP="0039641B">
                      <w:pPr>
                        <w:rPr>
                          <w:b/>
                        </w:rPr>
                      </w:pPr>
                      <w:r w:rsidRPr="0039641B">
                        <w:rPr>
                          <w:b/>
                        </w:rPr>
                        <w:t>Verizon Data Services, Tampa, Florida</w:t>
                      </w:r>
                      <w:r w:rsidRPr="0039641B">
                        <w:rPr>
                          <w:b/>
                        </w:rPr>
                        <w:tab/>
                      </w:r>
                      <w:r w:rsidR="00D543AA" w:rsidRPr="0039641B">
                        <w:rPr>
                          <w:b/>
                        </w:rPr>
                        <w:tab/>
                      </w:r>
                      <w:r w:rsidR="00D543AA" w:rsidRPr="0039641B">
                        <w:rPr>
                          <w:b/>
                        </w:rPr>
                        <w:tab/>
                      </w:r>
                      <w:r w:rsidR="00280F3E" w:rsidRPr="0039641B">
                        <w:rPr>
                          <w:b/>
                        </w:rPr>
                        <w:t xml:space="preserve">        </w:t>
                      </w:r>
                      <w:r w:rsidR="005D2C49" w:rsidRPr="0039641B">
                        <w:rPr>
                          <w:b/>
                        </w:rPr>
                        <w:t xml:space="preserve">            </w:t>
                      </w:r>
                      <w:r w:rsidR="0039641B">
                        <w:rPr>
                          <w:b/>
                        </w:rPr>
                        <w:tab/>
                      </w:r>
                      <w:r w:rsidR="0039641B">
                        <w:rPr>
                          <w:b/>
                        </w:rPr>
                        <w:tab/>
                      </w:r>
                      <w:r w:rsidR="0039641B">
                        <w:rPr>
                          <w:b/>
                        </w:rPr>
                        <w:tab/>
                        <w:t xml:space="preserve">   </w:t>
                      </w:r>
                      <w:r w:rsidRPr="0039641B">
                        <w:rPr>
                          <w:b/>
                        </w:rPr>
                        <w:t>Duration: April 2019 - Aug 2021</w:t>
                      </w:r>
                    </w:p>
                    <w:p w14:paraId="2D9829A6" w14:textId="77777777" w:rsidR="00933FE5" w:rsidRDefault="00E05C4C" w:rsidP="0039641B">
                      <w:r>
                        <w:t xml:space="preserve">Role: </w:t>
                      </w:r>
                      <w:r w:rsidR="0003579F" w:rsidRPr="0003579F">
                        <w:t>Senior QA Automation Engineer</w:t>
                      </w:r>
                      <w:r w:rsidR="00CC46F8">
                        <w:t xml:space="preserve">.                       </w:t>
                      </w:r>
                      <w:r w:rsidR="00650EB6">
                        <w:t xml:space="preserve">    </w:t>
                      </w:r>
                      <w:r w:rsidR="00CC46F8">
                        <w:t xml:space="preserve"> </w:t>
                      </w:r>
                      <w:r w:rsidR="00E17E6E">
                        <w:t xml:space="preserve">                            </w:t>
                      </w:r>
                    </w:p>
                    <w:p w14:paraId="05740263" w14:textId="101F56D5" w:rsidR="001546D4" w:rsidRPr="00D3463B" w:rsidRDefault="001546D4" w:rsidP="0039641B">
                      <w:pPr>
                        <w:pStyle w:val="ListParagraph"/>
                        <w:widowControl w:val="0"/>
                        <w:numPr>
                          <w:ilvl w:val="0"/>
                          <w:numId w:val="6"/>
                        </w:numPr>
                        <w:tabs>
                          <w:tab w:val="left" w:pos="2399"/>
                        </w:tabs>
                        <w:ind w:right="943"/>
                      </w:pPr>
                      <w:r w:rsidRPr="00D3463B">
                        <w:t>Led a cross-functional team to implement a cutting-edge AI-driven test</w:t>
                      </w:r>
                      <w:r w:rsidR="00864466">
                        <w:t xml:space="preserve"> </w:t>
                      </w:r>
                      <w:r w:rsidRPr="00D3463B">
                        <w:t>automation</w:t>
                      </w:r>
                      <w:r w:rsidR="00F516FD">
                        <w:t xml:space="preserve"> </w:t>
                      </w:r>
                      <w:r w:rsidRPr="00D3463B">
                        <w:t>framework, reducing regression testing time by 60% and</w:t>
                      </w:r>
                      <w:r w:rsidR="00864466">
                        <w:t xml:space="preserve"> </w:t>
                      </w:r>
                      <w:r w:rsidRPr="00D3463B">
                        <w:t>increasing test coverage by 40%.</w:t>
                      </w:r>
                    </w:p>
                    <w:p w14:paraId="34945B17" w14:textId="697AE109" w:rsidR="001546D4" w:rsidRPr="00D3463B" w:rsidRDefault="001546D4" w:rsidP="0039641B">
                      <w:pPr>
                        <w:pStyle w:val="ListParagraph"/>
                        <w:widowControl w:val="0"/>
                        <w:numPr>
                          <w:ilvl w:val="0"/>
                          <w:numId w:val="6"/>
                        </w:numPr>
                        <w:tabs>
                          <w:tab w:val="left" w:pos="2399"/>
                        </w:tabs>
                        <w:ind w:right="943"/>
                      </w:pPr>
                      <w:r w:rsidRPr="00D3463B">
                        <w:t>Strategically managed a $1.5 million budget for automation projects,</w:t>
                      </w:r>
                      <w:r w:rsidR="00864466">
                        <w:t xml:space="preserve"> </w:t>
                      </w:r>
                      <w:r w:rsidRPr="00D3463B">
                        <w:t>optimizing resource allocation and achieving a 25% cost reduction in testing operations.</w:t>
                      </w:r>
                    </w:p>
                    <w:p w14:paraId="637F6A1E" w14:textId="22464EFE" w:rsidR="001546D4" w:rsidRPr="00D3463B" w:rsidRDefault="001546D4" w:rsidP="0039641B">
                      <w:pPr>
                        <w:pStyle w:val="ListParagraph"/>
                        <w:widowControl w:val="0"/>
                        <w:numPr>
                          <w:ilvl w:val="0"/>
                          <w:numId w:val="6"/>
                        </w:numPr>
                        <w:tabs>
                          <w:tab w:val="left" w:pos="2399"/>
                        </w:tabs>
                        <w:ind w:right="943"/>
                      </w:pPr>
                      <w:r w:rsidRPr="00D3463B">
                        <w:t>Mentored and developed a team of 12 automation</w:t>
                      </w:r>
                      <w:r w:rsidR="00FC40B4" w:rsidRPr="00D3463B">
                        <w:t xml:space="preserve"> </w:t>
                      </w:r>
                      <w:r w:rsidRPr="00D3463B">
                        <w:t>engineers, fostering a culture of continuous improvement</w:t>
                      </w:r>
                      <w:r w:rsidR="00FC40B4" w:rsidRPr="00D3463B">
                        <w:t xml:space="preserve"> </w:t>
                      </w:r>
                      <w:r w:rsidRPr="00D3463B">
                        <w:t>and innovation, resulting in a 30% increase in team</w:t>
                      </w:r>
                      <w:r w:rsidR="00D3463B">
                        <w:t xml:space="preserve"> </w:t>
                      </w:r>
                      <w:r w:rsidRPr="00D3463B">
                        <w:t>productivity.</w:t>
                      </w:r>
                    </w:p>
                    <w:p w14:paraId="0646F9A7" w14:textId="1B844E1C" w:rsidR="00244376" w:rsidRDefault="001546D4" w:rsidP="0039641B">
                      <w:pPr>
                        <w:pStyle w:val="ListParagraph"/>
                        <w:widowControl w:val="0"/>
                        <w:numPr>
                          <w:ilvl w:val="0"/>
                          <w:numId w:val="6"/>
                        </w:numPr>
                        <w:tabs>
                          <w:tab w:val="left" w:pos="2399"/>
                        </w:tabs>
                        <w:ind w:right="943"/>
                      </w:pPr>
                      <w:r w:rsidRPr="00D3463B">
                        <w:t>Reported bugs, collaborating with developers for prompt</w:t>
                      </w:r>
                      <w:r w:rsidR="00FC40B4" w:rsidRPr="00D3463B">
                        <w:t xml:space="preserve"> </w:t>
                      </w:r>
                      <w:r w:rsidRPr="00D3463B">
                        <w:t>resolution in agile sprints.</w:t>
                      </w:r>
                      <w:r w:rsidR="00FC40B4" w:rsidRPr="00D3463B">
                        <w:t xml:space="preserve"> </w:t>
                      </w:r>
                      <w:r w:rsidRPr="00D3463B">
                        <w:t>Engineered test frameworks, reducing manual testing</w:t>
                      </w:r>
                      <w:r w:rsidR="00FC40B4" w:rsidRPr="00D3463B">
                        <w:t xml:space="preserve"> </w:t>
                      </w:r>
                      <w:r w:rsidRPr="00D3463B">
                        <w:t>time for agile development cycles.</w:t>
                      </w:r>
                      <w:r w:rsidR="0067266C">
                        <w:tab/>
                      </w:r>
                    </w:p>
                    <w:p w14:paraId="6F72E1CE" w14:textId="77777777" w:rsidR="00714E8D" w:rsidRDefault="00714E8D" w:rsidP="0039641B">
                      <w:pPr>
                        <w:pStyle w:val="ListParagraph"/>
                        <w:widowControl w:val="0"/>
                        <w:tabs>
                          <w:tab w:val="left" w:pos="2399"/>
                        </w:tabs>
                        <w:ind w:left="320" w:right="943"/>
                      </w:pPr>
                    </w:p>
                    <w:p w14:paraId="6BE421BB" w14:textId="58A64155" w:rsidR="00244376" w:rsidRPr="0039641B" w:rsidRDefault="00244376" w:rsidP="0039641B">
                      <w:pPr>
                        <w:rPr>
                          <w:b/>
                        </w:rPr>
                      </w:pPr>
                      <w:r w:rsidRPr="0039641B">
                        <w:rPr>
                          <w:b/>
                        </w:rPr>
                        <w:t xml:space="preserve">Freddie Mac, Tampa, Florida </w:t>
                      </w:r>
                      <w:r w:rsidRPr="0039641B">
                        <w:rPr>
                          <w:b/>
                        </w:rPr>
                        <w:tab/>
                      </w:r>
                      <w:r w:rsidRPr="0039641B">
                        <w:rPr>
                          <w:b/>
                        </w:rPr>
                        <w:tab/>
                      </w:r>
                      <w:r w:rsidRPr="0039641B">
                        <w:rPr>
                          <w:b/>
                        </w:rPr>
                        <w:tab/>
                      </w:r>
                      <w:r w:rsidRPr="0039641B">
                        <w:rPr>
                          <w:b/>
                        </w:rPr>
                        <w:tab/>
                      </w:r>
                      <w:r w:rsidR="00280F3E" w:rsidRPr="0039641B">
                        <w:rPr>
                          <w:b/>
                        </w:rPr>
                        <w:t xml:space="preserve">       </w:t>
                      </w:r>
                      <w:r w:rsidR="0039641B">
                        <w:rPr>
                          <w:b/>
                        </w:rPr>
                        <w:tab/>
                      </w:r>
                      <w:r w:rsidR="0039641B">
                        <w:rPr>
                          <w:b/>
                        </w:rPr>
                        <w:tab/>
                      </w:r>
                      <w:r w:rsidR="0039641B">
                        <w:rPr>
                          <w:b/>
                        </w:rPr>
                        <w:tab/>
                      </w:r>
                      <w:r w:rsidR="0039641B">
                        <w:rPr>
                          <w:b/>
                        </w:rPr>
                        <w:tab/>
                      </w:r>
                      <w:r w:rsidRPr="0039641B">
                        <w:rPr>
                          <w:b/>
                        </w:rPr>
                        <w:t xml:space="preserve">Duration: </w:t>
                      </w:r>
                      <w:r w:rsidR="00280F3E" w:rsidRPr="0039641B">
                        <w:rPr>
                          <w:b/>
                        </w:rPr>
                        <w:t>Sep</w:t>
                      </w:r>
                      <w:r w:rsidRPr="0039641B">
                        <w:rPr>
                          <w:b/>
                        </w:rPr>
                        <w:t xml:space="preserve"> 201</w:t>
                      </w:r>
                      <w:r w:rsidR="00280F3E" w:rsidRPr="0039641B">
                        <w:rPr>
                          <w:b/>
                        </w:rPr>
                        <w:t>7</w:t>
                      </w:r>
                      <w:r w:rsidRPr="0039641B">
                        <w:rPr>
                          <w:b/>
                        </w:rPr>
                        <w:t xml:space="preserve"> - </w:t>
                      </w:r>
                      <w:r w:rsidR="00280F3E" w:rsidRPr="0039641B">
                        <w:rPr>
                          <w:b/>
                        </w:rPr>
                        <w:t>March</w:t>
                      </w:r>
                      <w:r w:rsidRPr="0039641B">
                        <w:rPr>
                          <w:b/>
                        </w:rPr>
                        <w:t xml:space="preserve"> 2019</w:t>
                      </w:r>
                    </w:p>
                    <w:p w14:paraId="29EEE744" w14:textId="0AD7C971" w:rsidR="00244376" w:rsidRDefault="00244376" w:rsidP="0039641B">
                      <w:r>
                        <w:t xml:space="preserve">Role: </w:t>
                      </w:r>
                      <w:r w:rsidR="00520794">
                        <w:t xml:space="preserve">Senior </w:t>
                      </w:r>
                      <w:r w:rsidRPr="0003579F">
                        <w:t>QA Automation Engineer</w:t>
                      </w:r>
                    </w:p>
                    <w:p w14:paraId="4D2AD792" w14:textId="1B0969A3" w:rsidR="00244376" w:rsidRDefault="00520794" w:rsidP="0039641B">
                      <w:pPr>
                        <w:pStyle w:val="ListParagraph"/>
                        <w:widowControl w:val="0"/>
                        <w:numPr>
                          <w:ilvl w:val="0"/>
                          <w:numId w:val="6"/>
                        </w:numPr>
                        <w:tabs>
                          <w:tab w:val="left" w:pos="2399"/>
                        </w:tabs>
                        <w:ind w:right="943"/>
                      </w:pPr>
                      <w:r w:rsidRPr="00520794">
                        <w:t>Utilized Agile methodology to perform a comprehensive</w:t>
                      </w:r>
                      <w:r>
                        <w:t xml:space="preserve"> </w:t>
                      </w:r>
                      <w:r w:rsidRPr="00520794">
                        <w:t>analysis of user story requirements in collaboration with</w:t>
                      </w:r>
                      <w:r>
                        <w:t xml:space="preserve"> </w:t>
                      </w:r>
                      <w:r w:rsidRPr="00520794">
                        <w:t>Business Analysts, effectively finalizing key elements</w:t>
                      </w:r>
                      <w:r>
                        <w:t xml:space="preserve"> </w:t>
                      </w:r>
                      <w:r w:rsidRPr="00520794">
                        <w:t>necessary for automation</w:t>
                      </w:r>
                      <w:r>
                        <w:t>.</w:t>
                      </w:r>
                    </w:p>
                    <w:p w14:paraId="27621D79" w14:textId="20A8A03F" w:rsidR="00520794" w:rsidRDefault="00233315" w:rsidP="0039641B">
                      <w:pPr>
                        <w:pStyle w:val="ListParagraph"/>
                        <w:widowControl w:val="0"/>
                        <w:numPr>
                          <w:ilvl w:val="0"/>
                          <w:numId w:val="6"/>
                        </w:numPr>
                        <w:tabs>
                          <w:tab w:val="left" w:pos="2399"/>
                        </w:tabs>
                        <w:ind w:right="943"/>
                      </w:pPr>
                      <w:r w:rsidRPr="00233315">
                        <w:t>Designed and implemented a Page Object Model (POM)</w:t>
                      </w:r>
                      <w:r>
                        <w:t xml:space="preserve"> </w:t>
                      </w:r>
                      <w:r w:rsidRPr="00233315">
                        <w:t>framework for API automation testing, significantly</w:t>
                      </w:r>
                      <w:r>
                        <w:t xml:space="preserve"> </w:t>
                      </w:r>
                      <w:r w:rsidRPr="00233315">
                        <w:t>enhancing code maintainability and readability</w:t>
                      </w:r>
                      <w:r>
                        <w:t>.</w:t>
                      </w:r>
                    </w:p>
                    <w:p w14:paraId="3E98EEBC" w14:textId="2D435785" w:rsidR="00233315" w:rsidRDefault="00233315" w:rsidP="0039641B">
                      <w:pPr>
                        <w:pStyle w:val="ListParagraph"/>
                        <w:widowControl w:val="0"/>
                        <w:numPr>
                          <w:ilvl w:val="0"/>
                          <w:numId w:val="6"/>
                        </w:numPr>
                        <w:tabs>
                          <w:tab w:val="left" w:pos="2399"/>
                        </w:tabs>
                        <w:ind w:right="943"/>
                      </w:pPr>
                      <w:r w:rsidRPr="00233315">
                        <w:t>Designed and executed a comprehensive test automation</w:t>
                      </w:r>
                      <w:r>
                        <w:t xml:space="preserve"> </w:t>
                      </w:r>
                      <w:r w:rsidRPr="00233315">
                        <w:t>strategy for a major product release, achieving a 50%</w:t>
                      </w:r>
                      <w:r>
                        <w:t xml:space="preserve"> </w:t>
                      </w:r>
                      <w:r w:rsidRPr="00233315">
                        <w:t>reduction in critical defects and improving release quality.</w:t>
                      </w:r>
                      <w:r>
                        <w:t xml:space="preserve"> </w:t>
                      </w:r>
                      <w:r w:rsidRPr="00233315">
                        <w:t>led to a 35%</w:t>
                      </w:r>
                      <w:r>
                        <w:t xml:space="preserve"> </w:t>
                      </w:r>
                      <w:r w:rsidRPr="00233315">
                        <w:t>improvement in test execution speed and efficiency.</w:t>
                      </w:r>
                    </w:p>
                    <w:p w14:paraId="0515C086" w14:textId="77777777" w:rsidR="00943F9D" w:rsidRDefault="00943F9D" w:rsidP="0039641B">
                      <w:pPr>
                        <w:pStyle w:val="ListParagraph"/>
                        <w:widowControl w:val="0"/>
                        <w:numPr>
                          <w:ilvl w:val="0"/>
                          <w:numId w:val="6"/>
                        </w:numPr>
                        <w:tabs>
                          <w:tab w:val="left" w:pos="2399"/>
                        </w:tabs>
                        <w:ind w:right="943"/>
                      </w:pPr>
                      <w:r w:rsidRPr="00943F9D">
                        <w:t>Collaborated with stakeholders to align testing objectives</w:t>
                      </w:r>
                      <w:r>
                        <w:t xml:space="preserve"> </w:t>
                      </w:r>
                      <w:r w:rsidRPr="00943F9D">
                        <w:t>with business goals, resulting in a 20% increase in</w:t>
                      </w:r>
                      <w:r>
                        <w:t xml:space="preserve"> </w:t>
                      </w:r>
                      <w:r w:rsidRPr="00943F9D">
                        <w:t>customer satisfaction and a 15% boost in market share.</w:t>
                      </w:r>
                    </w:p>
                    <w:p w14:paraId="5BC0AF23" w14:textId="77777777" w:rsidR="0039641B" w:rsidRDefault="002B0223" w:rsidP="0039641B">
                      <w:pPr>
                        <w:pStyle w:val="ListParagraph"/>
                        <w:widowControl w:val="0"/>
                        <w:numPr>
                          <w:ilvl w:val="0"/>
                          <w:numId w:val="6"/>
                        </w:numPr>
                        <w:tabs>
                          <w:tab w:val="left" w:pos="2399"/>
                        </w:tabs>
                        <w:ind w:right="943"/>
                      </w:pPr>
                      <w:r w:rsidRPr="002B0223">
                        <w:t>Proficient in utilizing Protractor for end-to-end testing of Angular applications, ensuring high-quality code through automated test script development, execution, and maintenance, as well as dealing effectively with asynchronous operations and dynamic web elements</w:t>
                      </w:r>
                      <w:r w:rsidR="00567229">
                        <w:t>.</w:t>
                      </w:r>
                      <w:r w:rsidR="0067266C">
                        <w:tab/>
                      </w:r>
                    </w:p>
                    <w:p w14:paraId="7408ADBA" w14:textId="0A0BC209" w:rsidR="00FC40B4" w:rsidRDefault="0023295A" w:rsidP="0039641B">
                      <w:pPr>
                        <w:pStyle w:val="ListParagraph"/>
                        <w:widowControl w:val="0"/>
                        <w:tabs>
                          <w:tab w:val="left" w:pos="2399"/>
                        </w:tabs>
                        <w:ind w:left="320" w:right="943"/>
                      </w:pPr>
                      <w:r>
                        <w:t xml:space="preserve">                                           </w:t>
                      </w:r>
                    </w:p>
                    <w:p w14:paraId="76F95369" w14:textId="5F002D9E" w:rsidR="0067266C" w:rsidRPr="0039641B" w:rsidRDefault="0067266C" w:rsidP="0039641B">
                      <w:pPr>
                        <w:rPr>
                          <w:b/>
                        </w:rPr>
                      </w:pPr>
                      <w:r w:rsidRPr="0039641B">
                        <w:rPr>
                          <w:b/>
                        </w:rPr>
                        <w:t>JP Morgan Chase, Tampa, Florida</w:t>
                      </w:r>
                      <w:r w:rsidR="00933FE5" w:rsidRPr="0039641B">
                        <w:rPr>
                          <w:b/>
                        </w:rPr>
                        <w:t xml:space="preserve"> </w:t>
                      </w:r>
                      <w:r w:rsidR="00933FE5" w:rsidRPr="0039641B">
                        <w:rPr>
                          <w:b/>
                        </w:rPr>
                        <w:tab/>
                      </w:r>
                      <w:r w:rsidR="00933FE5" w:rsidRPr="0039641B">
                        <w:rPr>
                          <w:b/>
                        </w:rPr>
                        <w:tab/>
                      </w:r>
                      <w:r w:rsidR="00933FE5" w:rsidRPr="0039641B">
                        <w:rPr>
                          <w:b/>
                        </w:rPr>
                        <w:tab/>
                      </w:r>
                      <w:r w:rsidR="00933FE5" w:rsidRPr="0039641B">
                        <w:rPr>
                          <w:b/>
                        </w:rPr>
                        <w:tab/>
                      </w:r>
                      <w:r w:rsidR="00933FE5" w:rsidRPr="0039641B">
                        <w:rPr>
                          <w:b/>
                        </w:rPr>
                        <w:tab/>
                      </w:r>
                      <w:r w:rsidR="0039641B">
                        <w:rPr>
                          <w:b/>
                        </w:rPr>
                        <w:tab/>
                      </w:r>
                      <w:r w:rsidR="0039641B">
                        <w:rPr>
                          <w:b/>
                        </w:rPr>
                        <w:tab/>
                      </w:r>
                      <w:r w:rsidR="0039641B">
                        <w:rPr>
                          <w:b/>
                        </w:rPr>
                        <w:tab/>
                        <w:t xml:space="preserve">      </w:t>
                      </w:r>
                      <w:r w:rsidR="00933FE5" w:rsidRPr="0039641B">
                        <w:rPr>
                          <w:b/>
                        </w:rPr>
                        <w:t xml:space="preserve">Duration: </w:t>
                      </w:r>
                      <w:r w:rsidR="0012230E" w:rsidRPr="0039641B">
                        <w:rPr>
                          <w:b/>
                        </w:rPr>
                        <w:t>Dec</w:t>
                      </w:r>
                      <w:r w:rsidR="00933FE5" w:rsidRPr="0039641B">
                        <w:rPr>
                          <w:b/>
                        </w:rPr>
                        <w:t xml:space="preserve"> 201</w:t>
                      </w:r>
                      <w:r w:rsidR="0012230E" w:rsidRPr="0039641B">
                        <w:rPr>
                          <w:b/>
                        </w:rPr>
                        <w:t>4</w:t>
                      </w:r>
                      <w:r w:rsidR="00933FE5" w:rsidRPr="0039641B">
                        <w:rPr>
                          <w:b/>
                        </w:rPr>
                        <w:t xml:space="preserve"> - </w:t>
                      </w:r>
                      <w:r w:rsidR="0091180A" w:rsidRPr="0039641B">
                        <w:rPr>
                          <w:b/>
                        </w:rPr>
                        <w:t>Sep</w:t>
                      </w:r>
                      <w:r w:rsidR="0012230E" w:rsidRPr="0039641B">
                        <w:rPr>
                          <w:b/>
                        </w:rPr>
                        <w:t xml:space="preserve"> </w:t>
                      </w:r>
                      <w:r w:rsidR="00933FE5" w:rsidRPr="0039641B">
                        <w:rPr>
                          <w:b/>
                        </w:rPr>
                        <w:t>20</w:t>
                      </w:r>
                      <w:r w:rsidR="0012230E" w:rsidRPr="0039641B">
                        <w:rPr>
                          <w:b/>
                        </w:rPr>
                        <w:t>1</w:t>
                      </w:r>
                      <w:r w:rsidR="0091180A" w:rsidRPr="0039641B">
                        <w:rPr>
                          <w:b/>
                        </w:rPr>
                        <w:t>7</w:t>
                      </w:r>
                    </w:p>
                    <w:p w14:paraId="3D6DE788" w14:textId="77777777" w:rsidR="00D543AA" w:rsidRDefault="00933FE5" w:rsidP="0039641B">
                      <w:r>
                        <w:t xml:space="preserve">Role: </w:t>
                      </w:r>
                      <w:r w:rsidRPr="0003579F">
                        <w:t>QA Automation Engineer</w:t>
                      </w:r>
                    </w:p>
                    <w:p w14:paraId="0ACEA674" w14:textId="77777777" w:rsidR="007916BC" w:rsidRDefault="00455062" w:rsidP="0039641B">
                      <w:pPr>
                        <w:pStyle w:val="ListParagraph"/>
                        <w:widowControl w:val="0"/>
                        <w:numPr>
                          <w:ilvl w:val="0"/>
                          <w:numId w:val="6"/>
                        </w:numPr>
                        <w:tabs>
                          <w:tab w:val="left" w:pos="2399"/>
                        </w:tabs>
                        <w:ind w:right="943"/>
                      </w:pPr>
                      <w:r w:rsidRPr="00455062">
                        <w:t>Performed comprehensive requirement analysis to</w:t>
                      </w:r>
                      <w:r w:rsidR="0067266C" w:rsidRPr="00D3463B">
                        <w:t xml:space="preserve"> </w:t>
                      </w:r>
                      <w:r w:rsidRPr="00D3463B">
                        <w:t>systematically identify and select regression automation</w:t>
                      </w:r>
                      <w:r w:rsidR="0067266C" w:rsidRPr="00D3463B">
                        <w:t xml:space="preserve"> </w:t>
                      </w:r>
                      <w:r w:rsidRPr="00D3463B">
                        <w:t>and functional test cases for the Navy Cash web</w:t>
                      </w:r>
                      <w:r w:rsidR="0067266C" w:rsidRPr="00D3463B">
                        <w:t xml:space="preserve"> </w:t>
                      </w:r>
                      <w:r w:rsidRPr="00D3463B">
                        <w:t>application, leveraging agile methodology to enhance</w:t>
                      </w:r>
                      <w:r w:rsidR="0067266C" w:rsidRPr="00D3463B">
                        <w:t xml:space="preserve"> </w:t>
                      </w:r>
                      <w:r w:rsidRPr="00D3463B">
                        <w:t>efficiency and adaptability throughout the process</w:t>
                      </w:r>
                      <w:r w:rsidR="004B1CBD" w:rsidRPr="00D3463B">
                        <w:t>.</w:t>
                      </w:r>
                    </w:p>
                    <w:p w14:paraId="78410B0F" w14:textId="77777777" w:rsidR="007916BC" w:rsidRDefault="00455062" w:rsidP="0039641B">
                      <w:pPr>
                        <w:pStyle w:val="ListParagraph"/>
                        <w:widowControl w:val="0"/>
                        <w:numPr>
                          <w:ilvl w:val="0"/>
                          <w:numId w:val="6"/>
                        </w:numPr>
                        <w:tabs>
                          <w:tab w:val="left" w:pos="2399"/>
                        </w:tabs>
                        <w:ind w:right="943"/>
                      </w:pPr>
                      <w:r w:rsidRPr="00455062">
                        <w:t>Developed an automation framework with Java both</w:t>
                      </w:r>
                      <w:r w:rsidR="0067266C" w:rsidRPr="00D3463B">
                        <w:t xml:space="preserve"> </w:t>
                      </w:r>
                      <w:r w:rsidRPr="00D3463B">
                        <w:t>regression and functional test cases, incorporating all</w:t>
                      </w:r>
                      <w:r w:rsidR="0067266C" w:rsidRPr="00D3463B">
                        <w:t xml:space="preserve"> </w:t>
                      </w:r>
                      <w:r w:rsidRPr="00D3463B">
                        <w:t>necessary components to support efficient testing</w:t>
                      </w:r>
                      <w:r w:rsidR="0067266C" w:rsidRPr="00D3463B">
                        <w:t xml:space="preserve"> </w:t>
                      </w:r>
                      <w:r w:rsidRPr="00D3463B">
                        <w:t>processes</w:t>
                      </w:r>
                      <w:r w:rsidR="004315F0">
                        <w:t xml:space="preserve"> a</w:t>
                      </w:r>
                      <w:r w:rsidRPr="00D3463B">
                        <w:t>nd enhancing the testing coverage and efficiency of th</w:t>
                      </w:r>
                      <w:r w:rsidR="001E0FB2" w:rsidRPr="00D3463B">
                        <w:t xml:space="preserve">e </w:t>
                      </w:r>
                      <w:r w:rsidRPr="00D3463B">
                        <w:t>Navy Cash web application</w:t>
                      </w:r>
                      <w:r w:rsidR="004B1CBD" w:rsidRPr="00D3463B">
                        <w:t>.</w:t>
                      </w:r>
                    </w:p>
                    <w:p w14:paraId="267C359E" w14:textId="46A1B6F3" w:rsidR="00071850" w:rsidRDefault="00455062" w:rsidP="0039641B">
                      <w:pPr>
                        <w:pStyle w:val="ListParagraph"/>
                        <w:widowControl w:val="0"/>
                        <w:numPr>
                          <w:ilvl w:val="0"/>
                          <w:numId w:val="6"/>
                        </w:numPr>
                        <w:tabs>
                          <w:tab w:val="left" w:pos="2399"/>
                        </w:tabs>
                        <w:ind w:right="943"/>
                      </w:pPr>
                      <w:r w:rsidRPr="00D3463B">
                        <w:t>Created automation scripts using Java for both</w:t>
                      </w:r>
                      <w:r w:rsidR="004B1CBD" w:rsidRPr="00D3463B">
                        <w:t xml:space="preserve"> </w:t>
                      </w:r>
                      <w:r w:rsidRPr="00D3463B">
                        <w:t>regression and functional test cases</w:t>
                      </w:r>
                      <w:r w:rsidR="005D73A7">
                        <w:t xml:space="preserve">. </w:t>
                      </w:r>
                      <w:r w:rsidRPr="00D3463B">
                        <w:t>Converted the automation framework to TestNG,</w:t>
                      </w:r>
                      <w:r w:rsidR="004B1CBD" w:rsidRPr="00D3463B">
                        <w:t xml:space="preserve"> </w:t>
                      </w:r>
                      <w:r w:rsidRPr="00D3463B">
                        <w:t>incorporating all relevant TestNG annotations to improve</w:t>
                      </w:r>
                      <w:r w:rsidR="004B1CBD" w:rsidRPr="00D3463B">
                        <w:t xml:space="preserve"> </w:t>
                      </w:r>
                      <w:r w:rsidRPr="00D3463B">
                        <w:t>script organization and execution</w:t>
                      </w:r>
                      <w:r w:rsidR="003B3951" w:rsidRPr="00D3463B">
                        <w:t>.</w:t>
                      </w:r>
                    </w:p>
                    <w:p w14:paraId="485B2E7C" w14:textId="77777777" w:rsidR="009C4BEF" w:rsidRDefault="00455062" w:rsidP="0039641B">
                      <w:pPr>
                        <w:pStyle w:val="ListParagraph"/>
                        <w:widowControl w:val="0"/>
                        <w:numPr>
                          <w:ilvl w:val="0"/>
                          <w:numId w:val="6"/>
                        </w:numPr>
                        <w:tabs>
                          <w:tab w:val="left" w:pos="2399"/>
                        </w:tabs>
                        <w:ind w:right="943"/>
                      </w:pPr>
                      <w:r w:rsidRPr="00455062">
                        <w:t>Integrated the automation framework with Maven for</w:t>
                      </w:r>
                      <w:r w:rsidR="003B3951" w:rsidRPr="00D3463B">
                        <w:t xml:space="preserve"> </w:t>
                      </w:r>
                      <w:r w:rsidRPr="00D3463B">
                        <w:t>effective build management, streamlining dependency</w:t>
                      </w:r>
                      <w:r w:rsidR="003B3951" w:rsidRPr="00D3463B">
                        <w:t xml:space="preserve"> </w:t>
                      </w:r>
                      <w:r w:rsidRPr="00D3463B">
                        <w:t>management and project builds</w:t>
                      </w:r>
                      <w:r w:rsidR="003B3951" w:rsidRPr="00D3463B">
                        <w:t>.</w:t>
                      </w:r>
                    </w:p>
                    <w:p w14:paraId="13D9FF73" w14:textId="2607951A" w:rsidR="000B2E1E" w:rsidRDefault="0031380C" w:rsidP="0039641B">
                      <w:pPr>
                        <w:pStyle w:val="ListParagraph"/>
                        <w:widowControl w:val="0"/>
                        <w:numPr>
                          <w:ilvl w:val="0"/>
                          <w:numId w:val="6"/>
                        </w:numPr>
                        <w:tabs>
                          <w:tab w:val="left" w:pos="2399"/>
                        </w:tabs>
                        <w:ind w:right="943"/>
                      </w:pPr>
                      <w:r w:rsidRPr="0031380C">
                        <w:t>Implemented Jenkins for continuous integration testing,</w:t>
                      </w:r>
                      <w:r>
                        <w:t xml:space="preserve"> </w:t>
                      </w:r>
                      <w:r w:rsidRPr="0031380C">
                        <w:t>enabling automated execution of test scripts on a</w:t>
                      </w:r>
                      <w:r>
                        <w:t xml:space="preserve"> </w:t>
                      </w:r>
                      <w:r w:rsidRPr="0031380C">
                        <w:t>scheduled basis, and thus facilitating rapid feedback on</w:t>
                      </w:r>
                      <w:r>
                        <w:t xml:space="preserve"> </w:t>
                      </w:r>
                      <w:r w:rsidRPr="0031380C">
                        <w:t>code changes</w:t>
                      </w:r>
                      <w:r w:rsidR="009C4BEF">
                        <w:t>.</w:t>
                      </w:r>
                    </w:p>
                    <w:p w14:paraId="4BD43A31" w14:textId="63356E6C" w:rsidR="002C4767" w:rsidRDefault="002C4767" w:rsidP="0039641B">
                      <w:pPr>
                        <w:pStyle w:val="ListParagraph"/>
                        <w:widowControl w:val="0"/>
                        <w:numPr>
                          <w:ilvl w:val="0"/>
                          <w:numId w:val="6"/>
                        </w:numPr>
                        <w:tabs>
                          <w:tab w:val="left" w:pos="2399"/>
                        </w:tabs>
                        <w:spacing w:before="185"/>
                        <w:ind w:right="943"/>
                      </w:pPr>
                      <w:r w:rsidRPr="002C4767">
                        <w:t>Performed performance testing of the Navy Cash web</w:t>
                      </w:r>
                      <w:r>
                        <w:t xml:space="preserve"> </w:t>
                      </w:r>
                      <w:r w:rsidRPr="002C4767">
                        <w:t>application using JMeter, assessing system performance</w:t>
                      </w:r>
                      <w:r>
                        <w:t xml:space="preserve"> </w:t>
                      </w:r>
                      <w:r w:rsidRPr="002C4767">
                        <w:t>under various load conditions</w:t>
                      </w:r>
                      <w:r>
                        <w:t>.</w:t>
                      </w:r>
                    </w:p>
                    <w:p w14:paraId="2CB8D4F8" w14:textId="77777777" w:rsidR="009C4BEF" w:rsidRDefault="009C4BEF" w:rsidP="0039641B">
                      <w:pPr>
                        <w:pStyle w:val="ListParagraph"/>
                        <w:widowControl w:val="0"/>
                        <w:numPr>
                          <w:ilvl w:val="0"/>
                          <w:numId w:val="6"/>
                        </w:numPr>
                        <w:tabs>
                          <w:tab w:val="left" w:pos="2399"/>
                        </w:tabs>
                        <w:spacing w:before="185"/>
                        <w:ind w:right="943"/>
                      </w:pPr>
                      <w:r w:rsidRPr="002C4767">
                        <w:t>Acted as a Quality Engineer for the Navy Cash project,</w:t>
                      </w:r>
                      <w:r>
                        <w:t xml:space="preserve"> </w:t>
                      </w:r>
                      <w:r w:rsidRPr="002C4767">
                        <w:t>thoroughly testing all modules including Navy Cash Web,</w:t>
                      </w:r>
                      <w:r>
                        <w:t xml:space="preserve"> </w:t>
                      </w:r>
                      <w:r w:rsidRPr="002C4767">
                        <w:t>Payroll, and ACH Funding, Split Pay, FileNet, and TRS</w:t>
                      </w:r>
                      <w:r>
                        <w:t xml:space="preserve"> </w:t>
                      </w:r>
                      <w:r w:rsidRPr="002C4767">
                        <w:t>file creation across both virtual and live ships</w:t>
                      </w:r>
                      <w:r>
                        <w:t>.</w:t>
                      </w:r>
                    </w:p>
                    <w:p w14:paraId="6B36B489" w14:textId="77777777" w:rsidR="009C4BEF" w:rsidRDefault="009C4BEF" w:rsidP="002A00CF">
                      <w:pPr>
                        <w:pStyle w:val="ListParagraph"/>
                        <w:widowControl w:val="0"/>
                        <w:tabs>
                          <w:tab w:val="left" w:pos="2399"/>
                        </w:tabs>
                        <w:spacing w:before="185"/>
                        <w:ind w:left="320" w:right="943"/>
                      </w:pPr>
                    </w:p>
                    <w:p w14:paraId="5BA9F749" w14:textId="77777777" w:rsidR="000B2E1E" w:rsidRDefault="000B2E1E" w:rsidP="0039641B">
                      <w:pPr>
                        <w:pStyle w:val="ListParagraph"/>
                        <w:widowControl w:val="0"/>
                        <w:tabs>
                          <w:tab w:val="left" w:pos="2399"/>
                        </w:tabs>
                        <w:spacing w:before="185"/>
                        <w:ind w:left="320" w:right="943"/>
                      </w:pPr>
                    </w:p>
                  </w:txbxContent>
                </v:textbox>
                <w10:wrap anchorx="margin" anchory="page"/>
                <w10:anchorlock/>
              </v:shape>
            </w:pict>
          </mc:Fallback>
        </mc:AlternateContent>
      </w:r>
      <w:r w:rsidR="00E05C4C" w:rsidRPr="00E41601">
        <w:rPr>
          <w:noProof/>
          <w:lang w:val="en-IN" w:eastAsia="en-IN"/>
        </w:rPr>
        <mc:AlternateContent>
          <mc:Choice Requires="wps">
            <w:drawing>
              <wp:anchor distT="45720" distB="45720" distL="114300" distR="114300" simplePos="0" relativeHeight="251696128" behindDoc="0" locked="1" layoutInCell="1" allowOverlap="1" wp14:anchorId="28D4C762" wp14:editId="472089B2">
                <wp:simplePos x="0" y="0"/>
                <wp:positionH relativeFrom="page">
                  <wp:posOffset>1152525</wp:posOffset>
                </wp:positionH>
                <wp:positionV relativeFrom="page">
                  <wp:posOffset>14056995</wp:posOffset>
                </wp:positionV>
                <wp:extent cx="1929384" cy="1911096"/>
                <wp:effectExtent l="0" t="0" r="0" b="0"/>
                <wp:wrapNone/>
                <wp:docPr id="1392963732" name="Text Box 1392963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384" cy="1911096"/>
                        </a:xfrm>
                        <a:prstGeom prst="rect">
                          <a:avLst/>
                        </a:prstGeom>
                        <a:noFill/>
                        <a:ln w="9525">
                          <a:noFill/>
                          <a:miter lim="800000"/>
                          <a:headEnd/>
                          <a:tailEnd/>
                        </a:ln>
                      </wps:spPr>
                      <wps:txbx>
                        <w:txbxContent>
                          <w:p w14:paraId="3C5BCC2E" w14:textId="77777777" w:rsidR="00E05C4C" w:rsidRPr="00E823FC" w:rsidRDefault="00E05C4C" w:rsidP="00E05C4C">
                            <w:pPr>
                              <w:pStyle w:val="Heading1"/>
                            </w:pPr>
                            <w:r w:rsidRPr="00E823FC">
                              <w:t>Achievements</w:t>
                            </w:r>
                          </w:p>
                          <w:p w14:paraId="28B4C8B9" w14:textId="77777777" w:rsidR="00E05C4C" w:rsidRPr="00F41D0F" w:rsidRDefault="00E05C4C" w:rsidP="00E05C4C">
                            <w:pPr>
                              <w:pStyle w:val="Leftpanelinfo"/>
                              <w:rPr>
                                <w:rStyle w:val="Emphasis"/>
                              </w:rPr>
                            </w:pPr>
                            <w:r w:rsidRPr="00F41D0F">
                              <w:rPr>
                                <w:rStyle w:val="Emphasis"/>
                              </w:rPr>
                              <w:t>Award/Achievements</w:t>
                            </w:r>
                          </w:p>
                          <w:p w14:paraId="3A851AAD" w14:textId="77777777" w:rsidR="00E05C4C" w:rsidRPr="00E823FC" w:rsidRDefault="00E05C4C" w:rsidP="00E05C4C">
                            <w:pPr>
                              <w:pStyle w:val="Leftpanelinfo"/>
                            </w:pPr>
                            <w:r w:rsidRPr="00E823FC">
                              <w:t>Organization</w:t>
                            </w:r>
                          </w:p>
                          <w:p w14:paraId="1F5D44E7" w14:textId="77777777" w:rsidR="00E05C4C" w:rsidRPr="00E823FC" w:rsidRDefault="00E05C4C" w:rsidP="00E05C4C">
                            <w:pPr>
                              <w:pStyle w:val="Leftpanelinfo"/>
                            </w:pPr>
                            <w:r w:rsidRPr="00B06ADD">
                              <w:t>20XX</w:t>
                            </w:r>
                          </w:p>
                          <w:p w14:paraId="58291487" w14:textId="77777777" w:rsidR="00E05C4C" w:rsidRPr="00E823FC" w:rsidRDefault="00E05C4C" w:rsidP="00E05C4C">
                            <w:pPr>
                              <w:pStyle w:val="Leftpanelinfo"/>
                            </w:pPr>
                          </w:p>
                          <w:p w14:paraId="3B056B3D" w14:textId="77777777" w:rsidR="00E05C4C" w:rsidRPr="00F41D0F" w:rsidRDefault="00E05C4C" w:rsidP="00E05C4C">
                            <w:pPr>
                              <w:pStyle w:val="Leftpanelinfo"/>
                              <w:rPr>
                                <w:rStyle w:val="Emphasis"/>
                              </w:rPr>
                            </w:pPr>
                            <w:r w:rsidRPr="00F41D0F">
                              <w:rPr>
                                <w:rStyle w:val="Emphasis"/>
                              </w:rPr>
                              <w:t>Award/Achievements</w:t>
                            </w:r>
                          </w:p>
                          <w:p w14:paraId="59EFE816" w14:textId="77777777" w:rsidR="00E05C4C" w:rsidRPr="00E823FC" w:rsidRDefault="00E05C4C" w:rsidP="00E05C4C">
                            <w:pPr>
                              <w:pStyle w:val="Leftpanelinfo"/>
                            </w:pPr>
                            <w:r w:rsidRPr="00E823FC">
                              <w:t>Organization</w:t>
                            </w:r>
                          </w:p>
                          <w:p w14:paraId="63A78788" w14:textId="77777777" w:rsidR="00E05C4C" w:rsidRPr="00E823FC" w:rsidRDefault="00E05C4C" w:rsidP="00E05C4C">
                            <w:pPr>
                              <w:pStyle w:val="Leftpanelinfo"/>
                            </w:pPr>
                            <w:r w:rsidRPr="00B06ADD">
                              <w:t>20XX</w:t>
                            </w:r>
                          </w:p>
                          <w:p w14:paraId="2D0749B2" w14:textId="77777777" w:rsidR="00E05C4C" w:rsidRPr="00E823FC" w:rsidRDefault="00E05C4C" w:rsidP="00E05C4C">
                            <w:pPr>
                              <w:pStyle w:val="Leftpanelinf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D4C762" id="Text Box 1392963732" o:spid="_x0000_s1039" type="#_x0000_t202" style="position:absolute;left:0;text-align:left;margin-left:90.75pt;margin-top:1106.85pt;width:151.9pt;height:150.5pt;z-index:2516961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" filled="f" stroked="f">
                <v:textbox>
                  <w:txbxContent>
                    <w:p w14:paraId="3C5BCC2E" w14:textId="77777777" w:rsidR="00E05C4C" w:rsidRPr="00E823FC" w:rsidRDefault="00E05C4C" w:rsidP="00E05C4C">
                      <w:pPr>
                        <w:pStyle w:val="Heading1"/>
                      </w:pPr>
                      <w:r w:rsidRPr="00E823FC">
                        <w:t>Achievements</w:t>
                      </w:r>
                    </w:p>
                    <w:p w14:paraId="28B4C8B9" w14:textId="77777777" w:rsidR="00E05C4C" w:rsidRPr="00F41D0F" w:rsidRDefault="00E05C4C" w:rsidP="00E05C4C">
                      <w:pPr>
                        <w:pStyle w:val="Leftpanelinfo"/>
                        <w:rPr>
                          <w:rStyle w:val="Emphasis"/>
                        </w:rPr>
                      </w:pPr>
                      <w:r w:rsidRPr="00F41D0F">
                        <w:rPr>
                          <w:rStyle w:val="Emphasis"/>
                        </w:rPr>
                        <w:t>Award/Achievements</w:t>
                      </w:r>
                    </w:p>
                    <w:p w14:paraId="3A851AAD" w14:textId="77777777" w:rsidR="00E05C4C" w:rsidRPr="00E823FC" w:rsidRDefault="00E05C4C" w:rsidP="00E05C4C">
                      <w:pPr>
                        <w:pStyle w:val="Leftpanelinfo"/>
                      </w:pPr>
                      <w:r w:rsidRPr="00E823FC">
                        <w:t>Organization</w:t>
                      </w:r>
                    </w:p>
                    <w:p w14:paraId="1F5D44E7" w14:textId="77777777" w:rsidR="00E05C4C" w:rsidRPr="00E823FC" w:rsidRDefault="00E05C4C" w:rsidP="00E05C4C">
                      <w:pPr>
                        <w:pStyle w:val="Leftpanelinfo"/>
                      </w:pPr>
                      <w:r w:rsidRPr="00B06ADD">
                        <w:t>20XX</w:t>
                      </w:r>
                    </w:p>
                    <w:p w14:paraId="58291487" w14:textId="77777777" w:rsidR="00E05C4C" w:rsidRPr="00E823FC" w:rsidRDefault="00E05C4C" w:rsidP="00E05C4C">
                      <w:pPr>
                        <w:pStyle w:val="Leftpanelinfo"/>
                      </w:pPr>
                    </w:p>
                    <w:p w14:paraId="3B056B3D" w14:textId="77777777" w:rsidR="00E05C4C" w:rsidRPr="00F41D0F" w:rsidRDefault="00E05C4C" w:rsidP="00E05C4C">
                      <w:pPr>
                        <w:pStyle w:val="Leftpanelinfo"/>
                        <w:rPr>
                          <w:rStyle w:val="Emphasis"/>
                        </w:rPr>
                      </w:pPr>
                      <w:r w:rsidRPr="00F41D0F">
                        <w:rPr>
                          <w:rStyle w:val="Emphasis"/>
                        </w:rPr>
                        <w:t>Award/Achievements</w:t>
                      </w:r>
                    </w:p>
                    <w:p w14:paraId="59EFE816" w14:textId="77777777" w:rsidR="00E05C4C" w:rsidRPr="00E823FC" w:rsidRDefault="00E05C4C" w:rsidP="00E05C4C">
                      <w:pPr>
                        <w:pStyle w:val="Leftpanelinfo"/>
                      </w:pPr>
                      <w:r w:rsidRPr="00E823FC">
                        <w:t>Organization</w:t>
                      </w:r>
                    </w:p>
                    <w:p w14:paraId="63A78788" w14:textId="77777777" w:rsidR="00E05C4C" w:rsidRPr="00E823FC" w:rsidRDefault="00E05C4C" w:rsidP="00E05C4C">
                      <w:pPr>
                        <w:pStyle w:val="Leftpanelinfo"/>
                      </w:pPr>
                      <w:r w:rsidRPr="00B06ADD">
                        <w:t>20XX</w:t>
                      </w:r>
                    </w:p>
                    <w:p w14:paraId="2D0749B2" w14:textId="77777777" w:rsidR="00E05C4C" w:rsidRPr="00E823FC" w:rsidRDefault="00E05C4C" w:rsidP="00E05C4C">
                      <w:pPr>
                        <w:pStyle w:val="Leftpanelinfo"/>
                      </w:pPr>
                    </w:p>
                  </w:txbxContent>
                </v:textbox>
                <w10:wrap anchorx="page" anchory="page"/>
                <w10:anchorlock/>
              </v:shape>
            </w:pict>
          </mc:Fallback>
        </mc:AlternateContent>
      </w:r>
    </w:p>
    <w:p w14:paraId="3079982E" w14:textId="0A55EB94" w:rsidR="00EA7C78" w:rsidRDefault="00EA7C78" w:rsidP="00720693">
      <w:pPr>
        <w:tabs>
          <w:tab w:val="left" w:pos="3720"/>
        </w:tabs>
        <w:jc w:val="left"/>
      </w:pPr>
    </w:p>
    <w:p w14:paraId="2DB9FC2C" w14:textId="77777777" w:rsidR="0042184C" w:rsidRDefault="0042184C" w:rsidP="001F2A84">
      <w:pPr>
        <w:spacing w:after="160" w:line="259" w:lineRule="auto"/>
        <w:jc w:val="left"/>
      </w:pPr>
    </w:p>
    <w:p w14:paraId="0C240FB3" w14:textId="28C1C8DC" w:rsidR="0042184C" w:rsidRDefault="0042184C">
      <w:pPr>
        <w:spacing w:after="160" w:line="259" w:lineRule="auto"/>
        <w:jc w:val="left"/>
      </w:pPr>
      <w:r>
        <w:br w:type="page"/>
      </w:r>
    </w:p>
    <w:p w14:paraId="6371DC32" w14:textId="7B4AE3D3" w:rsidR="0042184C" w:rsidRDefault="0042184C" w:rsidP="0042184C">
      <w:pPr>
        <w:rPr>
          <w:b/>
          <w:caps/>
          <w:position w:val="8"/>
          <w:sz w:val="32"/>
          <w:szCs w:val="32"/>
        </w:rPr>
      </w:pPr>
      <w:r>
        <w:rPr>
          <w:noProof/>
          <w:lang w:val="en-IN" w:eastAsia="en-IN"/>
        </w:rPr>
        <w:lastRenderedPageBreak/>
        <mc:AlternateContent>
          <mc:Choice Requires="wps">
            <w:drawing>
              <wp:anchor distT="0" distB="0" distL="114300" distR="114300" simplePos="0" relativeHeight="251717632" behindDoc="0" locked="0" layoutInCell="1" allowOverlap="1" wp14:anchorId="4B46CCE2" wp14:editId="03130A2B">
                <wp:simplePos x="0" y="0"/>
                <wp:positionH relativeFrom="column">
                  <wp:posOffset>-457200</wp:posOffset>
                </wp:positionH>
                <wp:positionV relativeFrom="paragraph">
                  <wp:posOffset>85725</wp:posOffset>
                </wp:positionV>
                <wp:extent cx="8298180" cy="9525"/>
                <wp:effectExtent l="0" t="0" r="26670" b="28575"/>
                <wp:wrapNone/>
                <wp:docPr id="575627142" name="Straight Connector 1893370729"/>
                <wp:cNvGraphicFramePr/>
                <a:graphic xmlns:a="http://schemas.openxmlformats.org/drawingml/2006/main">
                  <a:graphicData uri="http://schemas.microsoft.com/office/word/2010/wordprocessingShape">
                    <wps:wsp>
                      <wps:cNvCnPr/>
                      <wps:spPr>
                        <a:xfrm>
                          <a:off x="0" y="0"/>
                          <a:ext cx="829818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A2CA95" id="Straight Connector 1893370729"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36pt,6.75pt" to="617.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" strokecolor="black [3200]" strokeweight=".5pt">
                <v:stroke joinstyle="miter"/>
              </v:line>
            </w:pict>
          </mc:Fallback>
        </mc:AlternateContent>
      </w:r>
      <w:r>
        <w:rPr>
          <w:noProof/>
          <w:lang w:val="en-IN" w:eastAsia="en-IN"/>
        </w:rPr>
        <mc:AlternateContent>
          <mc:Choice Requires="wps">
            <w:drawing>
              <wp:anchor distT="45720" distB="45720" distL="114300" distR="114300" simplePos="0" relativeHeight="251718656" behindDoc="0" locked="1" layoutInCell="1" allowOverlap="1" wp14:anchorId="7D1B3B01" wp14:editId="2486C643">
                <wp:simplePos x="0" y="0"/>
                <wp:positionH relativeFrom="page">
                  <wp:align>right</wp:align>
                </wp:positionH>
                <wp:positionV relativeFrom="margin">
                  <wp:posOffset>104775</wp:posOffset>
                </wp:positionV>
                <wp:extent cx="7762875" cy="9686925"/>
                <wp:effectExtent l="0" t="0" r="0" b="0"/>
                <wp:wrapNone/>
                <wp:docPr id="140546644" name="Text Box 140546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9686925"/>
                        </a:xfrm>
                        <a:prstGeom prst="rect">
                          <a:avLst/>
                        </a:prstGeom>
                        <a:noFill/>
                        <a:ln w="9525">
                          <a:noFill/>
                          <a:miter lim="800000"/>
                          <a:headEnd/>
                          <a:tailEnd/>
                        </a:ln>
                      </wps:spPr>
                      <wps:txbx>
                        <w:txbxContent>
                          <w:p w14:paraId="277B5DF4" w14:textId="1246FCF3" w:rsidR="00E5265F" w:rsidRDefault="00E5265F" w:rsidP="00B87E8D">
                            <w:pPr>
                              <w:pStyle w:val="ListParagraph"/>
                              <w:widowControl w:val="0"/>
                              <w:numPr>
                                <w:ilvl w:val="0"/>
                                <w:numId w:val="6"/>
                              </w:numPr>
                              <w:tabs>
                                <w:tab w:val="left" w:pos="2399"/>
                              </w:tabs>
                            </w:pPr>
                            <w:r w:rsidRPr="00E5265F">
                              <w:t>Created and managed various new ship environments in</w:t>
                            </w:r>
                            <w:r>
                              <w:t xml:space="preserve"> </w:t>
                            </w:r>
                            <w:r w:rsidRPr="00E5265F">
                              <w:t>response to requests from FRBB Tampa, ensuring proper</w:t>
                            </w:r>
                            <w:r>
                              <w:t xml:space="preserve"> </w:t>
                            </w:r>
                            <w:r w:rsidRPr="00E5265F">
                              <w:t>setup for comprehensive testing</w:t>
                            </w:r>
                            <w:r>
                              <w:t>.</w:t>
                            </w:r>
                          </w:p>
                          <w:p w14:paraId="2B44E2BF" w14:textId="567B7613" w:rsidR="00E5265F" w:rsidRDefault="00E5265F" w:rsidP="00B87E8D">
                            <w:pPr>
                              <w:pStyle w:val="ListParagraph"/>
                              <w:widowControl w:val="0"/>
                              <w:numPr>
                                <w:ilvl w:val="0"/>
                                <w:numId w:val="6"/>
                              </w:numPr>
                              <w:tabs>
                                <w:tab w:val="left" w:pos="2399"/>
                              </w:tabs>
                            </w:pPr>
                            <w:r w:rsidRPr="00E5265F">
                              <w:t>Conducted testing on diverse devices onboard, including</w:t>
                            </w:r>
                            <w:r>
                              <w:t xml:space="preserve"> </w:t>
                            </w:r>
                            <w:r w:rsidRPr="00E5265F">
                              <w:t>POS devices, ATMs, vending machines, and</w:t>
                            </w:r>
                            <w:r>
                              <w:t xml:space="preserve"> </w:t>
                            </w:r>
                            <w:r w:rsidRPr="00E5265F">
                              <w:t>laptops/workstations across multiple operating systems</w:t>
                            </w:r>
                            <w:r>
                              <w:t xml:space="preserve"> </w:t>
                            </w:r>
                            <w:r w:rsidRPr="00E5265F">
                              <w:t>and browsers, ensuring compatibility and functionality</w:t>
                            </w:r>
                            <w:r>
                              <w:t>.</w:t>
                            </w:r>
                          </w:p>
                          <w:p w14:paraId="454E8A25" w14:textId="6CAECF13" w:rsidR="00E5265F" w:rsidRDefault="00D505F9" w:rsidP="00B87E8D">
                            <w:pPr>
                              <w:pStyle w:val="ListParagraph"/>
                              <w:widowControl w:val="0"/>
                              <w:numPr>
                                <w:ilvl w:val="0"/>
                                <w:numId w:val="6"/>
                              </w:numPr>
                              <w:tabs>
                                <w:tab w:val="left" w:pos="2399"/>
                              </w:tabs>
                            </w:pPr>
                            <w:r w:rsidRPr="00D505F9">
                              <w:t>Executed batch jobs on UNIX servers and validated</w:t>
                            </w:r>
                            <w:r>
                              <w:t xml:space="preserve"> </w:t>
                            </w:r>
                            <w:r w:rsidRPr="00D505F9">
                              <w:t>results in SQL Server, ensuring data integrity and</w:t>
                            </w:r>
                            <w:r>
                              <w:t xml:space="preserve"> </w:t>
                            </w:r>
                            <w:r w:rsidRPr="00D505F9">
                              <w:t>performance accuracy</w:t>
                            </w:r>
                            <w:r>
                              <w:t>.</w:t>
                            </w:r>
                          </w:p>
                          <w:p w14:paraId="07A70E76" w14:textId="2D20CC8E" w:rsidR="00E5265F" w:rsidRDefault="00D505F9" w:rsidP="00B87E8D">
                            <w:pPr>
                              <w:pStyle w:val="ListParagraph"/>
                              <w:widowControl w:val="0"/>
                              <w:numPr>
                                <w:ilvl w:val="0"/>
                                <w:numId w:val="6"/>
                              </w:numPr>
                              <w:tabs>
                                <w:tab w:val="left" w:pos="2399"/>
                              </w:tabs>
                            </w:pPr>
                            <w:r w:rsidRPr="00D505F9">
                              <w:t>Performed round-trip scenario requests, validating results</w:t>
                            </w:r>
                            <w:r>
                              <w:t xml:space="preserve"> </w:t>
                            </w:r>
                            <w:r w:rsidRPr="00D505F9">
                              <w:t>from both shore-side and ship-side operations, and</w:t>
                            </w:r>
                            <w:r>
                              <w:t xml:space="preserve"> </w:t>
                            </w:r>
                            <w:r w:rsidRPr="00D505F9">
                              <w:t>shared findings with FRBB Tampa to support decision</w:t>
                            </w:r>
                            <w:r>
                              <w:t xml:space="preserve"> </w:t>
                            </w:r>
                            <w:r w:rsidRPr="00D505F9">
                              <w:t>making</w:t>
                            </w:r>
                            <w:r>
                              <w:t>.</w:t>
                            </w:r>
                          </w:p>
                          <w:p w14:paraId="28FF990E" w14:textId="7E6C50F8" w:rsidR="006A6C19" w:rsidRPr="006A6C19" w:rsidRDefault="006A6C19" w:rsidP="00B87E8D">
                            <w:pPr>
                              <w:pStyle w:val="ListParagraph"/>
                              <w:widowControl w:val="0"/>
                              <w:numPr>
                                <w:ilvl w:val="0"/>
                                <w:numId w:val="6"/>
                              </w:numPr>
                              <w:tabs>
                                <w:tab w:val="left" w:pos="2399"/>
                              </w:tabs>
                            </w:pPr>
                            <w:r w:rsidRPr="006A6C19">
                              <w:t>Tested and signed off on each module to ensure</w:t>
                            </w:r>
                            <w:r>
                              <w:t xml:space="preserve"> </w:t>
                            </w:r>
                            <w:r w:rsidRPr="006A6C19">
                              <w:t>readiness for production, maintaining quality standards</w:t>
                            </w:r>
                            <w:r>
                              <w:t xml:space="preserve"> </w:t>
                            </w:r>
                            <w:r w:rsidRPr="006A6C19">
                              <w:t>throughout the development cycle</w:t>
                            </w:r>
                            <w:r>
                              <w:t>.</w:t>
                            </w:r>
                          </w:p>
                          <w:p w14:paraId="431283EA" w14:textId="012DDFBD" w:rsidR="00E5265F" w:rsidRDefault="006A6C19" w:rsidP="00B87E8D">
                            <w:pPr>
                              <w:pStyle w:val="ListParagraph"/>
                              <w:widowControl w:val="0"/>
                              <w:numPr>
                                <w:ilvl w:val="0"/>
                                <w:numId w:val="6"/>
                              </w:numPr>
                              <w:tabs>
                                <w:tab w:val="left" w:pos="2399"/>
                              </w:tabs>
                            </w:pPr>
                            <w:r w:rsidRPr="006A6C19">
                              <w:t>Collaborated closely with the QA team during the final</w:t>
                            </w:r>
                            <w:r>
                              <w:t xml:space="preserve"> </w:t>
                            </w:r>
                            <w:r w:rsidRPr="006A6C19">
                              <w:t>cutover process to FRBB, ensuring a seamless transition</w:t>
                            </w:r>
                            <w:r>
                              <w:t xml:space="preserve"> </w:t>
                            </w:r>
                            <w:r w:rsidRPr="006A6C19">
                              <w:t>and addressing any last-minute issues</w:t>
                            </w:r>
                            <w:r>
                              <w:t>.</w:t>
                            </w:r>
                          </w:p>
                          <w:p w14:paraId="328DA449" w14:textId="77777777" w:rsidR="006A6C19" w:rsidRDefault="006A6C19" w:rsidP="00B87E8D">
                            <w:pPr>
                              <w:widowControl w:val="0"/>
                              <w:tabs>
                                <w:tab w:val="left" w:pos="2399"/>
                              </w:tabs>
                            </w:pPr>
                          </w:p>
                          <w:p w14:paraId="144D68FC" w14:textId="6F446B74" w:rsidR="006A6C19" w:rsidRPr="0039641B" w:rsidRDefault="00B839A7" w:rsidP="00B87E8D">
                            <w:pPr>
                              <w:rPr>
                                <w:b/>
                              </w:rPr>
                            </w:pPr>
                            <w:r w:rsidRPr="0039641B">
                              <w:rPr>
                                <w:b/>
                              </w:rPr>
                              <w:t>Cognizant Technology Solution</w:t>
                            </w:r>
                            <w:r w:rsidR="006A6C19" w:rsidRPr="0039641B">
                              <w:rPr>
                                <w:b/>
                              </w:rPr>
                              <w:t xml:space="preserve">, </w:t>
                            </w:r>
                            <w:r w:rsidRPr="0039641B">
                              <w:rPr>
                                <w:b/>
                              </w:rPr>
                              <w:t xml:space="preserve">Hyderabad, India      </w:t>
                            </w:r>
                            <w:r w:rsidR="006A6C19" w:rsidRPr="0039641B">
                              <w:rPr>
                                <w:b/>
                              </w:rPr>
                              <w:tab/>
                            </w:r>
                            <w:r w:rsidRPr="0039641B">
                              <w:rPr>
                                <w:b/>
                              </w:rPr>
                              <w:t xml:space="preserve">         </w:t>
                            </w:r>
                            <w:r w:rsidR="0099476C" w:rsidRPr="0039641B">
                              <w:rPr>
                                <w:b/>
                              </w:rPr>
                              <w:t xml:space="preserve">                      </w:t>
                            </w:r>
                            <w:r w:rsidR="002A00CF">
                              <w:rPr>
                                <w:b/>
                              </w:rPr>
                              <w:tab/>
                            </w:r>
                            <w:r w:rsidR="002A00CF">
                              <w:rPr>
                                <w:b/>
                              </w:rPr>
                              <w:tab/>
                            </w:r>
                            <w:r w:rsidR="006A6C19" w:rsidRPr="0039641B">
                              <w:rPr>
                                <w:b/>
                              </w:rPr>
                              <w:t xml:space="preserve">Duration: </w:t>
                            </w:r>
                            <w:r w:rsidRPr="0039641B">
                              <w:rPr>
                                <w:b/>
                              </w:rPr>
                              <w:t>Feb</w:t>
                            </w:r>
                            <w:r w:rsidR="006A6C19" w:rsidRPr="0039641B">
                              <w:rPr>
                                <w:b/>
                              </w:rPr>
                              <w:t xml:space="preserve"> </w:t>
                            </w:r>
                            <w:r w:rsidRPr="0039641B">
                              <w:rPr>
                                <w:b/>
                              </w:rPr>
                              <w:t xml:space="preserve">2007 – Dec </w:t>
                            </w:r>
                            <w:r w:rsidR="006A6C19" w:rsidRPr="0039641B">
                              <w:rPr>
                                <w:b/>
                              </w:rPr>
                              <w:t>2014</w:t>
                            </w:r>
                          </w:p>
                          <w:p w14:paraId="121827B7" w14:textId="5FD0F23C" w:rsidR="006A6C19" w:rsidRDefault="006A6C19" w:rsidP="00B87E8D">
                            <w:r>
                              <w:t xml:space="preserve">Role: </w:t>
                            </w:r>
                            <w:r w:rsidR="00B839A7">
                              <w:t>Senior Associate</w:t>
                            </w:r>
                          </w:p>
                          <w:p w14:paraId="2EDB3176" w14:textId="77777777" w:rsidR="002A00CF" w:rsidRDefault="002A00CF" w:rsidP="00B87E8D"/>
                          <w:p w14:paraId="33D8F4F4" w14:textId="2EE284EF" w:rsidR="0042184C" w:rsidRPr="000A5134" w:rsidRDefault="0042184C" w:rsidP="0039641B">
                            <w:pPr>
                              <w:pStyle w:val="ListParagraph"/>
                              <w:widowControl w:val="0"/>
                              <w:numPr>
                                <w:ilvl w:val="0"/>
                                <w:numId w:val="6"/>
                              </w:numPr>
                              <w:tabs>
                                <w:tab w:val="left" w:pos="2399"/>
                              </w:tabs>
                            </w:pPr>
                            <w:r w:rsidRPr="000A5134">
                              <w:t>Evaluated various open-source test management tools,</w:t>
                            </w:r>
                            <w:r>
                              <w:t xml:space="preserve"> </w:t>
                            </w:r>
                            <w:r w:rsidRPr="000A5134">
                              <w:t>including HP-ALM, QMetry, Test Track, Test Link, Silk</w:t>
                            </w:r>
                            <w:r>
                              <w:t xml:space="preserve"> </w:t>
                            </w:r>
                            <w:r w:rsidRPr="000A5134">
                              <w:t>Central, Oracle Test Manager, and RQM, to determine</w:t>
                            </w:r>
                            <w:r>
                              <w:t xml:space="preserve"> </w:t>
                            </w:r>
                            <w:r w:rsidRPr="000A5134">
                              <w:t>the best fit for project needs</w:t>
                            </w:r>
                            <w:r>
                              <w:t>.</w:t>
                            </w:r>
                          </w:p>
                          <w:p w14:paraId="253A0A23" w14:textId="77777777" w:rsidR="0042184C" w:rsidRDefault="0042184C" w:rsidP="0039641B">
                            <w:pPr>
                              <w:pStyle w:val="ListParagraph"/>
                              <w:widowControl w:val="0"/>
                              <w:numPr>
                                <w:ilvl w:val="0"/>
                                <w:numId w:val="6"/>
                              </w:numPr>
                              <w:tabs>
                                <w:tab w:val="left" w:pos="2399"/>
                              </w:tabs>
                            </w:pPr>
                            <w:r w:rsidRPr="000A5134">
                              <w:t>Led a project delivery team of 19 members, ensuring</w:t>
                            </w:r>
                            <w:r>
                              <w:t xml:space="preserve"> </w:t>
                            </w:r>
                            <w:r w:rsidRPr="000A5134">
                              <w:t>effective collaboration and timely delivery of automation</w:t>
                            </w:r>
                            <w:r>
                              <w:t xml:space="preserve"> </w:t>
                            </w:r>
                            <w:r w:rsidRPr="000A5134">
                              <w:t>projects</w:t>
                            </w:r>
                            <w:r>
                              <w:t>.</w:t>
                            </w:r>
                          </w:p>
                          <w:p w14:paraId="3EA39DDB" w14:textId="77777777" w:rsidR="0042184C" w:rsidRDefault="0042184C" w:rsidP="0039641B">
                            <w:pPr>
                              <w:pStyle w:val="ListParagraph"/>
                              <w:widowControl w:val="0"/>
                              <w:numPr>
                                <w:ilvl w:val="0"/>
                                <w:numId w:val="6"/>
                              </w:numPr>
                              <w:tabs>
                                <w:tab w:val="left" w:pos="2399"/>
                              </w:tabs>
                            </w:pPr>
                            <w:r w:rsidRPr="000A5134">
                              <w:t>Implemented Selenium with the C# CRAFT framework,</w:t>
                            </w:r>
                            <w:r>
                              <w:t xml:space="preserve"> </w:t>
                            </w:r>
                            <w:r w:rsidRPr="000A5134">
                              <w:t>developing automation scripts in C# for various</w:t>
                            </w:r>
                            <w:r>
                              <w:t xml:space="preserve"> </w:t>
                            </w:r>
                            <w:r w:rsidRPr="000A5134">
                              <w:t>applications, including Smoke Suite, IAC (International</w:t>
                            </w:r>
                            <w:r>
                              <w:t xml:space="preserve"> </w:t>
                            </w:r>
                            <w:r w:rsidRPr="000A5134">
                              <w:t>Student Single Course), Campus Regression, Finance</w:t>
                            </w:r>
                            <w:r>
                              <w:t xml:space="preserve"> </w:t>
                            </w:r>
                            <w:r w:rsidRPr="000A5134">
                              <w:t>Regression, and Agent Portal</w:t>
                            </w:r>
                            <w:r>
                              <w:t>.</w:t>
                            </w:r>
                          </w:p>
                          <w:p w14:paraId="25EBBCCB" w14:textId="77777777" w:rsidR="0042184C" w:rsidRDefault="0042184C" w:rsidP="0039641B">
                            <w:pPr>
                              <w:pStyle w:val="ListParagraph"/>
                              <w:widowControl w:val="0"/>
                              <w:numPr>
                                <w:ilvl w:val="0"/>
                                <w:numId w:val="6"/>
                              </w:numPr>
                              <w:tabs>
                                <w:tab w:val="left" w:pos="2399"/>
                              </w:tabs>
                            </w:pPr>
                            <w:r w:rsidRPr="000A5134">
                              <w:t>Enhanced script robustness through dynamic wait</w:t>
                            </w:r>
                            <w:r>
                              <w:t xml:space="preserve"> </w:t>
                            </w:r>
                            <w:r w:rsidRPr="000A5134">
                              <w:t>implementations, ensuring reliability across different</w:t>
                            </w:r>
                            <w:r>
                              <w:t xml:space="preserve"> </w:t>
                            </w:r>
                            <w:r w:rsidRPr="000A5134">
                              <w:t>testing scenarios</w:t>
                            </w:r>
                            <w:r>
                              <w:t xml:space="preserve">. </w:t>
                            </w:r>
                          </w:p>
                          <w:p w14:paraId="5FB6703E" w14:textId="4D7C5DE4" w:rsidR="0042184C" w:rsidRDefault="0042184C" w:rsidP="0039641B">
                            <w:pPr>
                              <w:pStyle w:val="ListParagraph"/>
                              <w:widowControl w:val="0"/>
                              <w:numPr>
                                <w:ilvl w:val="0"/>
                                <w:numId w:val="6"/>
                              </w:numPr>
                              <w:tabs>
                                <w:tab w:val="left" w:pos="2399"/>
                              </w:tabs>
                            </w:pPr>
                            <w:r w:rsidRPr="00740729">
                              <w:t>Presented comprehensive demos of all modules to</w:t>
                            </w:r>
                            <w:r>
                              <w:t xml:space="preserve"> </w:t>
                            </w:r>
                            <w:r w:rsidRPr="00740729">
                              <w:t>clients, showcasing functionality and addressing</w:t>
                            </w:r>
                            <w:r>
                              <w:t xml:space="preserve"> </w:t>
                            </w:r>
                            <w:r w:rsidRPr="00740729">
                              <w:t>feedback</w:t>
                            </w:r>
                            <w:r w:rsidR="009F00F4">
                              <w:t>.</w:t>
                            </w:r>
                          </w:p>
                          <w:p w14:paraId="74FCD2B6" w14:textId="372AE4F9" w:rsidR="0042184C" w:rsidRDefault="0042184C" w:rsidP="0039641B">
                            <w:pPr>
                              <w:pStyle w:val="ListParagraph"/>
                              <w:widowControl w:val="0"/>
                              <w:numPr>
                                <w:ilvl w:val="0"/>
                                <w:numId w:val="6"/>
                              </w:numPr>
                              <w:tabs>
                                <w:tab w:val="left" w:pos="2399"/>
                              </w:tabs>
                            </w:pPr>
                            <w:r w:rsidRPr="00080CEF">
                              <w:t>Analyzed automation test results and fine-tuned scripts</w:t>
                            </w:r>
                            <w:r>
                              <w:t xml:space="preserve"> </w:t>
                            </w:r>
                            <w:r w:rsidRPr="00080CEF">
                              <w:t>as necessary to improve accuracy and efficiency</w:t>
                            </w:r>
                            <w:r w:rsidR="009F00F4">
                              <w:t>.</w:t>
                            </w:r>
                          </w:p>
                          <w:p w14:paraId="222C884E" w14:textId="77777777" w:rsidR="0042184C" w:rsidRDefault="0042184C" w:rsidP="0039641B">
                            <w:pPr>
                              <w:pStyle w:val="ListParagraph"/>
                              <w:widowControl w:val="0"/>
                              <w:numPr>
                                <w:ilvl w:val="0"/>
                                <w:numId w:val="6"/>
                              </w:numPr>
                              <w:tabs>
                                <w:tab w:val="left" w:pos="2399"/>
                              </w:tabs>
                            </w:pPr>
                            <w:r w:rsidRPr="00ED5071">
                              <w:t>Prepared test summaries and ensured accountability for</w:t>
                            </w:r>
                            <w:r>
                              <w:t xml:space="preserve"> </w:t>
                            </w:r>
                            <w:r w:rsidRPr="00ED5071">
                              <w:t>deliverables at the end of projects, maintaining</w:t>
                            </w:r>
                            <w:r>
                              <w:t xml:space="preserve"> </w:t>
                            </w:r>
                            <w:r w:rsidRPr="00ED5071">
                              <w:t>high-quality standards.</w:t>
                            </w:r>
                            <w:r>
                              <w:t xml:space="preserve"> </w:t>
                            </w:r>
                          </w:p>
                          <w:p w14:paraId="3140D7DF" w14:textId="34EDFAC9" w:rsidR="009E3AAE" w:rsidRPr="009E3AAE" w:rsidRDefault="009E3AAE" w:rsidP="0039641B">
                            <w:pPr>
                              <w:pStyle w:val="ListParagraph"/>
                              <w:widowControl w:val="0"/>
                              <w:numPr>
                                <w:ilvl w:val="0"/>
                                <w:numId w:val="6"/>
                              </w:numPr>
                              <w:tabs>
                                <w:tab w:val="left" w:pos="2399"/>
                              </w:tabs>
                            </w:pPr>
                            <w:r w:rsidRPr="009E3AAE">
                              <w:t>Facilitated cross-skills training for project team members</w:t>
                            </w:r>
                            <w:r>
                              <w:t xml:space="preserve"> </w:t>
                            </w:r>
                            <w:r w:rsidRPr="009E3AAE">
                              <w:t>and mentored second level leads to enhance them</w:t>
                            </w:r>
                          </w:p>
                          <w:p w14:paraId="05C70EAE" w14:textId="77777777" w:rsidR="00336677" w:rsidRDefault="009E3AAE" w:rsidP="002A00CF">
                            <w:pPr>
                              <w:pStyle w:val="ListParagraph"/>
                              <w:widowControl w:val="0"/>
                              <w:numPr>
                                <w:ilvl w:val="0"/>
                                <w:numId w:val="6"/>
                              </w:numPr>
                              <w:tabs>
                                <w:tab w:val="left" w:pos="2399"/>
                              </w:tabs>
                            </w:pPr>
                            <w:r w:rsidRPr="009E3AAE">
                              <w:t>delivery ownership and leadership capabilities</w:t>
                            </w:r>
                            <w:r>
                              <w:t>.</w:t>
                            </w:r>
                          </w:p>
                          <w:p w14:paraId="6E8C3907" w14:textId="7B5A74AB" w:rsidR="00336677" w:rsidRDefault="00336677" w:rsidP="0039641B">
                            <w:pPr>
                              <w:pStyle w:val="ListParagraph"/>
                              <w:widowControl w:val="0"/>
                              <w:numPr>
                                <w:ilvl w:val="0"/>
                                <w:numId w:val="6"/>
                              </w:numPr>
                              <w:tabs>
                                <w:tab w:val="left" w:pos="2399"/>
                              </w:tabs>
                            </w:pPr>
                            <w:r w:rsidRPr="00336677">
                              <w:t>Conducted regular meetings, participated in audits,</w:t>
                            </w:r>
                            <w:r w:rsidR="00A42806">
                              <w:t xml:space="preserve"> </w:t>
                            </w:r>
                            <w:r w:rsidRPr="00336677">
                              <w:t>managed performance appraisals, and maintained project</w:t>
                            </w:r>
                            <w:r w:rsidR="00A42806">
                              <w:t xml:space="preserve"> </w:t>
                            </w:r>
                            <w:r w:rsidRPr="00336677">
                              <w:t>metrics to track progress and improve processes</w:t>
                            </w:r>
                            <w:r w:rsidR="00A42806">
                              <w:t>.</w:t>
                            </w:r>
                          </w:p>
                          <w:p w14:paraId="206512DB" w14:textId="15998DD0" w:rsidR="001C696A" w:rsidRDefault="001C696A" w:rsidP="0039641B">
                            <w:pPr>
                              <w:pStyle w:val="ListParagraph"/>
                              <w:widowControl w:val="0"/>
                              <w:numPr>
                                <w:ilvl w:val="0"/>
                                <w:numId w:val="6"/>
                              </w:numPr>
                              <w:tabs>
                                <w:tab w:val="left" w:pos="2399"/>
                              </w:tabs>
                            </w:pPr>
                            <w:r w:rsidRPr="001C696A">
                              <w:t>Planned project scope and staffing to ensure effective</w:t>
                            </w:r>
                            <w:r>
                              <w:t xml:space="preserve"> </w:t>
                            </w:r>
                            <w:r w:rsidRPr="001C696A">
                              <w:t>coordination between manual testing teams, technical</w:t>
                            </w:r>
                            <w:r>
                              <w:t xml:space="preserve"> </w:t>
                            </w:r>
                            <w:r w:rsidRPr="001C696A">
                              <w:t>teams, and onsite automation leads</w:t>
                            </w:r>
                            <w:r>
                              <w:t>.</w:t>
                            </w:r>
                          </w:p>
                          <w:p w14:paraId="7654FD27" w14:textId="72B9D385" w:rsidR="00B80CF8" w:rsidRDefault="00B80CF8" w:rsidP="0039641B">
                            <w:pPr>
                              <w:pStyle w:val="ListParagraph"/>
                              <w:widowControl w:val="0"/>
                              <w:numPr>
                                <w:ilvl w:val="0"/>
                                <w:numId w:val="6"/>
                              </w:numPr>
                              <w:tabs>
                                <w:tab w:val="left" w:pos="2399"/>
                              </w:tabs>
                            </w:pPr>
                            <w:r w:rsidRPr="00B80CF8">
                              <w:t>Ability to effectively convey information to technical and</w:t>
                            </w:r>
                            <w:r>
                              <w:t xml:space="preserve"> </w:t>
                            </w:r>
                            <w:r w:rsidRPr="00B80CF8">
                              <w:t>non-technical stakeholders, ensuring clear understanding</w:t>
                            </w:r>
                            <w:r>
                              <w:t xml:space="preserve"> </w:t>
                            </w:r>
                            <w:r w:rsidRPr="00B80CF8">
                              <w:t>and collaboration throughout the testing process</w:t>
                            </w:r>
                            <w:r>
                              <w:t>.</w:t>
                            </w:r>
                          </w:p>
                          <w:p w14:paraId="2175D94D" w14:textId="77777777" w:rsidR="0042184C" w:rsidRDefault="0042184C" w:rsidP="0039641B">
                            <w:pPr>
                              <w:pStyle w:val="ListParagraph"/>
                              <w:widowControl w:val="0"/>
                              <w:numPr>
                                <w:ilvl w:val="0"/>
                                <w:numId w:val="6"/>
                              </w:numPr>
                              <w:tabs>
                                <w:tab w:val="left" w:pos="2399"/>
                              </w:tabs>
                            </w:pPr>
                            <w:r w:rsidRPr="0023295A">
                              <w:t>Developed and implemented an automated testing suite</w:t>
                            </w:r>
                            <w:r>
                              <w:t xml:space="preserve"> </w:t>
                            </w:r>
                            <w:r w:rsidRPr="0023295A">
                              <w:t>using Selenium, reducing manual testing efforts by 40%</w:t>
                            </w:r>
                            <w:r>
                              <w:t xml:space="preserve"> </w:t>
                            </w:r>
                            <w:r w:rsidRPr="0023295A">
                              <w:t>and accelerating the release cycle by 20%.</w:t>
                            </w:r>
                            <w:r>
                              <w:t xml:space="preserve"> </w:t>
                            </w:r>
                            <w:r w:rsidRPr="0023295A">
                              <w:t>Identified and resolved critical bottlenecks in</w:t>
                            </w:r>
                          </w:p>
                          <w:p w14:paraId="411E24F5" w14:textId="77777777" w:rsidR="0042184C" w:rsidRDefault="0042184C" w:rsidP="0039641B">
                            <w:pPr>
                              <w:pStyle w:val="ListParagraph"/>
                              <w:widowControl w:val="0"/>
                              <w:numPr>
                                <w:ilvl w:val="0"/>
                                <w:numId w:val="6"/>
                              </w:numPr>
                              <w:tabs>
                                <w:tab w:val="left" w:pos="2399"/>
                              </w:tabs>
                            </w:pPr>
                            <w:r w:rsidRPr="0023295A">
                              <w:t>Identified and resolved critical bottlenecks in the testing</w:t>
                            </w:r>
                            <w:r>
                              <w:t xml:space="preserve"> </w:t>
                            </w:r>
                            <w:r w:rsidRPr="0023295A">
                              <w:t>process, improving overall test execution time by 30%</w:t>
                            </w:r>
                            <w:r>
                              <w:t xml:space="preserve"> </w:t>
                            </w:r>
                            <w:r w:rsidRPr="0023295A">
                              <w:t>and enhancing team productivity.</w:t>
                            </w:r>
                          </w:p>
                          <w:p w14:paraId="3C7C9782" w14:textId="77777777" w:rsidR="0042184C" w:rsidRDefault="0042184C" w:rsidP="0039641B">
                            <w:pPr>
                              <w:pStyle w:val="ListParagraph"/>
                              <w:widowControl w:val="0"/>
                              <w:numPr>
                                <w:ilvl w:val="0"/>
                                <w:numId w:val="6"/>
                              </w:numPr>
                              <w:tabs>
                                <w:tab w:val="left" w:pos="2399"/>
                              </w:tabs>
                            </w:pPr>
                            <w:r w:rsidRPr="0023295A">
                              <w:t>Collaborated with development teams to integrate</w:t>
                            </w:r>
                            <w:r>
                              <w:t xml:space="preserve"> </w:t>
                            </w:r>
                            <w:r w:rsidRPr="0023295A">
                              <w:t>continuous testing practices, resulting in a 25% reduction</w:t>
                            </w:r>
                            <w:r>
                              <w:t xml:space="preserve"> </w:t>
                            </w:r>
                            <w:r w:rsidRPr="0023295A">
                              <w:t>in post-release defects and improved product reliability.</w:t>
                            </w:r>
                          </w:p>
                          <w:p w14:paraId="12CD1B2A" w14:textId="57E427BF" w:rsidR="0042184C" w:rsidRPr="00D3463B" w:rsidRDefault="0042184C" w:rsidP="00B87E8D">
                            <w:pPr>
                              <w:pStyle w:val="ListParagraph"/>
                              <w:widowControl w:val="0"/>
                              <w:tabs>
                                <w:tab w:val="left" w:pos="2399"/>
                              </w:tabs>
                              <w:ind w:left="3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1B3B01" id="Text Box 140546644" o:spid="_x0000_s1040" type="#_x0000_t202" style="position:absolute;left:0;text-align:left;margin-left:560.05pt;margin-top:8.25pt;width:611.25pt;height:762.75pt;z-index:251718656;visibility:visible;mso-wrap-style:square;mso-width-percent:0;mso-height-percent:0;mso-wrap-distance-left:9pt;mso-wrap-distance-top:3.6pt;mso-wrap-distance-right:9pt;mso-wrap-distance-bottom:3.6pt;mso-position-horizontal:right;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" filled="f" stroked="f">
                <v:textbox>
                  <w:txbxContent>
                    <w:p w14:paraId="277B5DF4" w14:textId="1246FCF3" w:rsidR="00E5265F" w:rsidRDefault="00E5265F" w:rsidP="00B87E8D">
                      <w:pPr>
                        <w:pStyle w:val="ListParagraph"/>
                        <w:widowControl w:val="0"/>
                        <w:numPr>
                          <w:ilvl w:val="0"/>
                          <w:numId w:val="6"/>
                        </w:numPr>
                        <w:tabs>
                          <w:tab w:val="left" w:pos="2399"/>
                        </w:tabs>
                      </w:pPr>
                      <w:r w:rsidRPr="00E5265F">
                        <w:t>Created and managed various new ship environments in</w:t>
                      </w:r>
                      <w:r>
                        <w:t xml:space="preserve"> </w:t>
                      </w:r>
                      <w:r w:rsidRPr="00E5265F">
                        <w:t>response to requests from FRBB Tampa, ensuring proper</w:t>
                      </w:r>
                      <w:r>
                        <w:t xml:space="preserve"> </w:t>
                      </w:r>
                      <w:r w:rsidRPr="00E5265F">
                        <w:t>setup for comprehensive testing</w:t>
                      </w:r>
                      <w:r>
                        <w:t>.</w:t>
                      </w:r>
                    </w:p>
                    <w:p w14:paraId="2B44E2BF" w14:textId="567B7613" w:rsidR="00E5265F" w:rsidRDefault="00E5265F" w:rsidP="00B87E8D">
                      <w:pPr>
                        <w:pStyle w:val="ListParagraph"/>
                        <w:widowControl w:val="0"/>
                        <w:numPr>
                          <w:ilvl w:val="0"/>
                          <w:numId w:val="6"/>
                        </w:numPr>
                        <w:tabs>
                          <w:tab w:val="left" w:pos="2399"/>
                        </w:tabs>
                      </w:pPr>
                      <w:r w:rsidRPr="00E5265F">
                        <w:t>Conducted testing on diverse devices onboard, including</w:t>
                      </w:r>
                      <w:r>
                        <w:t xml:space="preserve"> </w:t>
                      </w:r>
                      <w:r w:rsidRPr="00E5265F">
                        <w:t>POS devices, ATMs, vending machines, and</w:t>
                      </w:r>
                      <w:r>
                        <w:t xml:space="preserve"> </w:t>
                      </w:r>
                      <w:r w:rsidRPr="00E5265F">
                        <w:t>laptops/workstations across multiple operating systems</w:t>
                      </w:r>
                      <w:r>
                        <w:t xml:space="preserve"> </w:t>
                      </w:r>
                      <w:r w:rsidRPr="00E5265F">
                        <w:t>and browsers, ensuring compatibility and functionality</w:t>
                      </w:r>
                      <w:r>
                        <w:t>.</w:t>
                      </w:r>
                    </w:p>
                    <w:p w14:paraId="454E8A25" w14:textId="6CAECF13" w:rsidR="00E5265F" w:rsidRDefault="00D505F9" w:rsidP="00B87E8D">
                      <w:pPr>
                        <w:pStyle w:val="ListParagraph"/>
                        <w:widowControl w:val="0"/>
                        <w:numPr>
                          <w:ilvl w:val="0"/>
                          <w:numId w:val="6"/>
                        </w:numPr>
                        <w:tabs>
                          <w:tab w:val="left" w:pos="2399"/>
                        </w:tabs>
                      </w:pPr>
                      <w:r w:rsidRPr="00D505F9">
                        <w:t>Executed batch jobs on UNIX servers and validated</w:t>
                      </w:r>
                      <w:r>
                        <w:t xml:space="preserve"> </w:t>
                      </w:r>
                      <w:r w:rsidRPr="00D505F9">
                        <w:t>results in SQL Server, ensuring data integrity and</w:t>
                      </w:r>
                      <w:r>
                        <w:t xml:space="preserve"> </w:t>
                      </w:r>
                      <w:r w:rsidRPr="00D505F9">
                        <w:t>performance accuracy</w:t>
                      </w:r>
                      <w:r>
                        <w:t>.</w:t>
                      </w:r>
                    </w:p>
                    <w:p w14:paraId="07A70E76" w14:textId="2D20CC8E" w:rsidR="00E5265F" w:rsidRDefault="00D505F9" w:rsidP="00B87E8D">
                      <w:pPr>
                        <w:pStyle w:val="ListParagraph"/>
                        <w:widowControl w:val="0"/>
                        <w:numPr>
                          <w:ilvl w:val="0"/>
                          <w:numId w:val="6"/>
                        </w:numPr>
                        <w:tabs>
                          <w:tab w:val="left" w:pos="2399"/>
                        </w:tabs>
                      </w:pPr>
                      <w:r w:rsidRPr="00D505F9">
                        <w:t>Performed round-trip scenario requests, validating results</w:t>
                      </w:r>
                      <w:r>
                        <w:t xml:space="preserve"> </w:t>
                      </w:r>
                      <w:r w:rsidRPr="00D505F9">
                        <w:t>from both shore-side and ship-side operations, and</w:t>
                      </w:r>
                      <w:r>
                        <w:t xml:space="preserve"> </w:t>
                      </w:r>
                      <w:r w:rsidRPr="00D505F9">
                        <w:t>shared findings with FRBB Tampa to support decision</w:t>
                      </w:r>
                      <w:r>
                        <w:t xml:space="preserve"> </w:t>
                      </w:r>
                      <w:r w:rsidRPr="00D505F9">
                        <w:t>making</w:t>
                      </w:r>
                      <w:r>
                        <w:t>.</w:t>
                      </w:r>
                    </w:p>
                    <w:p w14:paraId="28FF990E" w14:textId="7E6C50F8" w:rsidR="006A6C19" w:rsidRPr="006A6C19" w:rsidRDefault="006A6C19" w:rsidP="00B87E8D">
                      <w:pPr>
                        <w:pStyle w:val="ListParagraph"/>
                        <w:widowControl w:val="0"/>
                        <w:numPr>
                          <w:ilvl w:val="0"/>
                          <w:numId w:val="6"/>
                        </w:numPr>
                        <w:tabs>
                          <w:tab w:val="left" w:pos="2399"/>
                        </w:tabs>
                      </w:pPr>
                      <w:r w:rsidRPr="006A6C19">
                        <w:t>Tested and signed off on each module to ensure</w:t>
                      </w:r>
                      <w:r>
                        <w:t xml:space="preserve"> </w:t>
                      </w:r>
                      <w:r w:rsidRPr="006A6C19">
                        <w:t>readiness for production, maintaining quality standards</w:t>
                      </w:r>
                      <w:r>
                        <w:t xml:space="preserve"> </w:t>
                      </w:r>
                      <w:r w:rsidRPr="006A6C19">
                        <w:t>throughout the development cycle</w:t>
                      </w:r>
                      <w:r>
                        <w:t>.</w:t>
                      </w:r>
                    </w:p>
                    <w:p w14:paraId="431283EA" w14:textId="012DDFBD" w:rsidR="00E5265F" w:rsidRDefault="006A6C19" w:rsidP="00B87E8D">
                      <w:pPr>
                        <w:pStyle w:val="ListParagraph"/>
                        <w:widowControl w:val="0"/>
                        <w:numPr>
                          <w:ilvl w:val="0"/>
                          <w:numId w:val="6"/>
                        </w:numPr>
                        <w:tabs>
                          <w:tab w:val="left" w:pos="2399"/>
                        </w:tabs>
                      </w:pPr>
                      <w:r w:rsidRPr="006A6C19">
                        <w:t>Collaborated closely with the QA team during the final</w:t>
                      </w:r>
                      <w:r>
                        <w:t xml:space="preserve"> </w:t>
                      </w:r>
                      <w:r w:rsidRPr="006A6C19">
                        <w:t>cutover process to FRBB, ensuring a seamless transition</w:t>
                      </w:r>
                      <w:r>
                        <w:t xml:space="preserve"> </w:t>
                      </w:r>
                      <w:r w:rsidRPr="006A6C19">
                        <w:t>and addressing any last-minute issues</w:t>
                      </w:r>
                      <w:r>
                        <w:t>.</w:t>
                      </w:r>
                    </w:p>
                    <w:p w14:paraId="328DA449" w14:textId="77777777" w:rsidR="006A6C19" w:rsidRDefault="006A6C19" w:rsidP="00B87E8D">
                      <w:pPr>
                        <w:widowControl w:val="0"/>
                        <w:tabs>
                          <w:tab w:val="left" w:pos="2399"/>
                        </w:tabs>
                      </w:pPr>
                    </w:p>
                    <w:p w14:paraId="144D68FC" w14:textId="6F446B74" w:rsidR="006A6C19" w:rsidRPr="0039641B" w:rsidRDefault="00B839A7" w:rsidP="00B87E8D">
                      <w:pPr>
                        <w:rPr>
                          <w:b/>
                        </w:rPr>
                      </w:pPr>
                      <w:r w:rsidRPr="0039641B">
                        <w:rPr>
                          <w:b/>
                        </w:rPr>
                        <w:t>Cognizant Technology Solution</w:t>
                      </w:r>
                      <w:r w:rsidR="006A6C19" w:rsidRPr="0039641B">
                        <w:rPr>
                          <w:b/>
                        </w:rPr>
                        <w:t xml:space="preserve">, </w:t>
                      </w:r>
                      <w:r w:rsidRPr="0039641B">
                        <w:rPr>
                          <w:b/>
                        </w:rPr>
                        <w:t xml:space="preserve">Hyderabad, India      </w:t>
                      </w:r>
                      <w:r w:rsidR="006A6C19" w:rsidRPr="0039641B">
                        <w:rPr>
                          <w:b/>
                        </w:rPr>
                        <w:tab/>
                      </w:r>
                      <w:r w:rsidRPr="0039641B">
                        <w:rPr>
                          <w:b/>
                        </w:rPr>
                        <w:t xml:space="preserve">         </w:t>
                      </w:r>
                      <w:r w:rsidR="0099476C" w:rsidRPr="0039641B">
                        <w:rPr>
                          <w:b/>
                        </w:rPr>
                        <w:t xml:space="preserve">                      </w:t>
                      </w:r>
                      <w:r w:rsidR="002A00CF">
                        <w:rPr>
                          <w:b/>
                        </w:rPr>
                        <w:tab/>
                      </w:r>
                      <w:r w:rsidR="002A00CF">
                        <w:rPr>
                          <w:b/>
                        </w:rPr>
                        <w:tab/>
                      </w:r>
                      <w:r w:rsidR="006A6C19" w:rsidRPr="0039641B">
                        <w:rPr>
                          <w:b/>
                        </w:rPr>
                        <w:t xml:space="preserve">Duration: </w:t>
                      </w:r>
                      <w:r w:rsidRPr="0039641B">
                        <w:rPr>
                          <w:b/>
                        </w:rPr>
                        <w:t>Feb</w:t>
                      </w:r>
                      <w:r w:rsidR="006A6C19" w:rsidRPr="0039641B">
                        <w:rPr>
                          <w:b/>
                        </w:rPr>
                        <w:t xml:space="preserve"> </w:t>
                      </w:r>
                      <w:r w:rsidRPr="0039641B">
                        <w:rPr>
                          <w:b/>
                        </w:rPr>
                        <w:t xml:space="preserve">2007 – Dec </w:t>
                      </w:r>
                      <w:r w:rsidR="006A6C19" w:rsidRPr="0039641B">
                        <w:rPr>
                          <w:b/>
                        </w:rPr>
                        <w:t>2014</w:t>
                      </w:r>
                    </w:p>
                    <w:p w14:paraId="121827B7" w14:textId="5FD0F23C" w:rsidR="006A6C19" w:rsidRDefault="006A6C19" w:rsidP="00B87E8D">
                      <w:r>
                        <w:t xml:space="preserve">Role: </w:t>
                      </w:r>
                      <w:r w:rsidR="00B839A7">
                        <w:t>Senior Associate</w:t>
                      </w:r>
                    </w:p>
                    <w:p w14:paraId="2EDB3176" w14:textId="77777777" w:rsidR="002A00CF" w:rsidRDefault="002A00CF" w:rsidP="00B87E8D"/>
                    <w:p w14:paraId="33D8F4F4" w14:textId="2EE284EF" w:rsidR="0042184C" w:rsidRPr="000A5134" w:rsidRDefault="0042184C" w:rsidP="0039641B">
                      <w:pPr>
                        <w:pStyle w:val="ListParagraph"/>
                        <w:widowControl w:val="0"/>
                        <w:numPr>
                          <w:ilvl w:val="0"/>
                          <w:numId w:val="6"/>
                        </w:numPr>
                        <w:tabs>
                          <w:tab w:val="left" w:pos="2399"/>
                        </w:tabs>
                      </w:pPr>
                      <w:r w:rsidRPr="000A5134">
                        <w:t>Evaluated various open-source test management tools,</w:t>
                      </w:r>
                      <w:r>
                        <w:t xml:space="preserve"> </w:t>
                      </w:r>
                      <w:r w:rsidRPr="000A5134">
                        <w:t>including HP-ALM, QMetry, Test Track, Test Link, Silk</w:t>
                      </w:r>
                      <w:r>
                        <w:t xml:space="preserve"> </w:t>
                      </w:r>
                      <w:r w:rsidRPr="000A5134">
                        <w:t>Central, Oracle Test Manager, and RQM, to determine</w:t>
                      </w:r>
                      <w:r>
                        <w:t xml:space="preserve"> </w:t>
                      </w:r>
                      <w:r w:rsidRPr="000A5134">
                        <w:t>the best fit for project needs</w:t>
                      </w:r>
                      <w:r>
                        <w:t>.</w:t>
                      </w:r>
                    </w:p>
                    <w:p w14:paraId="253A0A23" w14:textId="77777777" w:rsidR="0042184C" w:rsidRDefault="0042184C" w:rsidP="0039641B">
                      <w:pPr>
                        <w:pStyle w:val="ListParagraph"/>
                        <w:widowControl w:val="0"/>
                        <w:numPr>
                          <w:ilvl w:val="0"/>
                          <w:numId w:val="6"/>
                        </w:numPr>
                        <w:tabs>
                          <w:tab w:val="left" w:pos="2399"/>
                        </w:tabs>
                      </w:pPr>
                      <w:r w:rsidRPr="000A5134">
                        <w:t>Led a project delivery team of 19 members, ensuring</w:t>
                      </w:r>
                      <w:r>
                        <w:t xml:space="preserve"> </w:t>
                      </w:r>
                      <w:r w:rsidRPr="000A5134">
                        <w:t>effective collaboration and timely delivery of automation</w:t>
                      </w:r>
                      <w:r>
                        <w:t xml:space="preserve"> </w:t>
                      </w:r>
                      <w:r w:rsidRPr="000A5134">
                        <w:t>projects</w:t>
                      </w:r>
                      <w:r>
                        <w:t>.</w:t>
                      </w:r>
                    </w:p>
                    <w:p w14:paraId="3EA39DDB" w14:textId="77777777" w:rsidR="0042184C" w:rsidRDefault="0042184C" w:rsidP="0039641B">
                      <w:pPr>
                        <w:pStyle w:val="ListParagraph"/>
                        <w:widowControl w:val="0"/>
                        <w:numPr>
                          <w:ilvl w:val="0"/>
                          <w:numId w:val="6"/>
                        </w:numPr>
                        <w:tabs>
                          <w:tab w:val="left" w:pos="2399"/>
                        </w:tabs>
                      </w:pPr>
                      <w:r w:rsidRPr="000A5134">
                        <w:t>Implemented Selenium with the C# CRAFT framework,</w:t>
                      </w:r>
                      <w:r>
                        <w:t xml:space="preserve"> </w:t>
                      </w:r>
                      <w:r w:rsidRPr="000A5134">
                        <w:t>developing automation scripts in C# for various</w:t>
                      </w:r>
                      <w:r>
                        <w:t xml:space="preserve"> </w:t>
                      </w:r>
                      <w:r w:rsidRPr="000A5134">
                        <w:t>applications, including Smoke Suite, IAC (International</w:t>
                      </w:r>
                      <w:r>
                        <w:t xml:space="preserve"> </w:t>
                      </w:r>
                      <w:r w:rsidRPr="000A5134">
                        <w:t>Student Single Course), Campus Regression, Finance</w:t>
                      </w:r>
                      <w:r>
                        <w:t xml:space="preserve"> </w:t>
                      </w:r>
                      <w:r w:rsidRPr="000A5134">
                        <w:t>Regression, and Agent Portal</w:t>
                      </w:r>
                      <w:r>
                        <w:t>.</w:t>
                      </w:r>
                    </w:p>
                    <w:p w14:paraId="25EBBCCB" w14:textId="77777777" w:rsidR="0042184C" w:rsidRDefault="0042184C" w:rsidP="0039641B">
                      <w:pPr>
                        <w:pStyle w:val="ListParagraph"/>
                        <w:widowControl w:val="0"/>
                        <w:numPr>
                          <w:ilvl w:val="0"/>
                          <w:numId w:val="6"/>
                        </w:numPr>
                        <w:tabs>
                          <w:tab w:val="left" w:pos="2399"/>
                        </w:tabs>
                      </w:pPr>
                      <w:r w:rsidRPr="000A5134">
                        <w:t>Enhanced script robustness through dynamic wait</w:t>
                      </w:r>
                      <w:r>
                        <w:t xml:space="preserve"> </w:t>
                      </w:r>
                      <w:r w:rsidRPr="000A5134">
                        <w:t>implementations, ensuring reliability across different</w:t>
                      </w:r>
                      <w:r>
                        <w:t xml:space="preserve"> </w:t>
                      </w:r>
                      <w:r w:rsidRPr="000A5134">
                        <w:t>testing scenarios</w:t>
                      </w:r>
                      <w:r>
                        <w:t xml:space="preserve">. </w:t>
                      </w:r>
                    </w:p>
                    <w:p w14:paraId="5FB6703E" w14:textId="4D7C5DE4" w:rsidR="0042184C" w:rsidRDefault="0042184C" w:rsidP="0039641B">
                      <w:pPr>
                        <w:pStyle w:val="ListParagraph"/>
                        <w:widowControl w:val="0"/>
                        <w:numPr>
                          <w:ilvl w:val="0"/>
                          <w:numId w:val="6"/>
                        </w:numPr>
                        <w:tabs>
                          <w:tab w:val="left" w:pos="2399"/>
                        </w:tabs>
                      </w:pPr>
                      <w:r w:rsidRPr="00740729">
                        <w:t>Presented comprehensive demos of all modules to</w:t>
                      </w:r>
                      <w:r>
                        <w:t xml:space="preserve"> </w:t>
                      </w:r>
                      <w:r w:rsidRPr="00740729">
                        <w:t>clients, showcasing functionality and addressing</w:t>
                      </w:r>
                      <w:r>
                        <w:t xml:space="preserve"> </w:t>
                      </w:r>
                      <w:r w:rsidRPr="00740729">
                        <w:t>feedback</w:t>
                      </w:r>
                      <w:r w:rsidR="009F00F4">
                        <w:t>.</w:t>
                      </w:r>
                    </w:p>
                    <w:p w14:paraId="74FCD2B6" w14:textId="372AE4F9" w:rsidR="0042184C" w:rsidRDefault="0042184C" w:rsidP="0039641B">
                      <w:pPr>
                        <w:pStyle w:val="ListParagraph"/>
                        <w:widowControl w:val="0"/>
                        <w:numPr>
                          <w:ilvl w:val="0"/>
                          <w:numId w:val="6"/>
                        </w:numPr>
                        <w:tabs>
                          <w:tab w:val="left" w:pos="2399"/>
                        </w:tabs>
                      </w:pPr>
                      <w:r w:rsidRPr="00080CEF">
                        <w:t>Analyzed automation test results and fine-tuned scripts</w:t>
                      </w:r>
                      <w:r>
                        <w:t xml:space="preserve"> </w:t>
                      </w:r>
                      <w:r w:rsidRPr="00080CEF">
                        <w:t>as necessary to improve accuracy and efficiency</w:t>
                      </w:r>
                      <w:r w:rsidR="009F00F4">
                        <w:t>.</w:t>
                      </w:r>
                    </w:p>
                    <w:p w14:paraId="222C884E" w14:textId="77777777" w:rsidR="0042184C" w:rsidRDefault="0042184C" w:rsidP="0039641B">
                      <w:pPr>
                        <w:pStyle w:val="ListParagraph"/>
                        <w:widowControl w:val="0"/>
                        <w:numPr>
                          <w:ilvl w:val="0"/>
                          <w:numId w:val="6"/>
                        </w:numPr>
                        <w:tabs>
                          <w:tab w:val="left" w:pos="2399"/>
                        </w:tabs>
                      </w:pPr>
                      <w:r w:rsidRPr="00ED5071">
                        <w:t>Prepared test summaries and ensured accountability for</w:t>
                      </w:r>
                      <w:r>
                        <w:t xml:space="preserve"> </w:t>
                      </w:r>
                      <w:r w:rsidRPr="00ED5071">
                        <w:t>deliverables at the end of projects, maintaining</w:t>
                      </w:r>
                      <w:r>
                        <w:t xml:space="preserve"> </w:t>
                      </w:r>
                      <w:r w:rsidRPr="00ED5071">
                        <w:t>high-quality standards.</w:t>
                      </w:r>
                      <w:r>
                        <w:t xml:space="preserve"> </w:t>
                      </w:r>
                    </w:p>
                    <w:p w14:paraId="3140D7DF" w14:textId="34EDFAC9" w:rsidR="009E3AAE" w:rsidRPr="009E3AAE" w:rsidRDefault="009E3AAE" w:rsidP="0039641B">
                      <w:pPr>
                        <w:pStyle w:val="ListParagraph"/>
                        <w:widowControl w:val="0"/>
                        <w:numPr>
                          <w:ilvl w:val="0"/>
                          <w:numId w:val="6"/>
                        </w:numPr>
                        <w:tabs>
                          <w:tab w:val="left" w:pos="2399"/>
                        </w:tabs>
                      </w:pPr>
                      <w:r w:rsidRPr="009E3AAE">
                        <w:t>Facilitated cross-skills training for project team members</w:t>
                      </w:r>
                      <w:r>
                        <w:t xml:space="preserve"> </w:t>
                      </w:r>
                      <w:r w:rsidRPr="009E3AAE">
                        <w:t>and mentored second level leads to enhance them</w:t>
                      </w:r>
                    </w:p>
                    <w:p w14:paraId="05C70EAE" w14:textId="77777777" w:rsidR="00336677" w:rsidRDefault="009E3AAE" w:rsidP="002A00CF">
                      <w:pPr>
                        <w:pStyle w:val="ListParagraph"/>
                        <w:widowControl w:val="0"/>
                        <w:numPr>
                          <w:ilvl w:val="0"/>
                          <w:numId w:val="6"/>
                        </w:numPr>
                        <w:tabs>
                          <w:tab w:val="left" w:pos="2399"/>
                        </w:tabs>
                      </w:pPr>
                      <w:r w:rsidRPr="009E3AAE">
                        <w:t>delivery ownership and leadership capabilities</w:t>
                      </w:r>
                      <w:r>
                        <w:t>.</w:t>
                      </w:r>
                    </w:p>
                    <w:p w14:paraId="6E8C3907" w14:textId="7B5A74AB" w:rsidR="00336677" w:rsidRDefault="00336677" w:rsidP="0039641B">
                      <w:pPr>
                        <w:pStyle w:val="ListParagraph"/>
                        <w:widowControl w:val="0"/>
                        <w:numPr>
                          <w:ilvl w:val="0"/>
                          <w:numId w:val="6"/>
                        </w:numPr>
                        <w:tabs>
                          <w:tab w:val="left" w:pos="2399"/>
                        </w:tabs>
                      </w:pPr>
                      <w:r w:rsidRPr="00336677">
                        <w:t>Conducted regular meetings, participated in audits,</w:t>
                      </w:r>
                      <w:r w:rsidR="00A42806">
                        <w:t xml:space="preserve"> </w:t>
                      </w:r>
                      <w:r w:rsidRPr="00336677">
                        <w:t>managed performance appraisals, and maintained project</w:t>
                      </w:r>
                      <w:r w:rsidR="00A42806">
                        <w:t xml:space="preserve"> </w:t>
                      </w:r>
                      <w:r w:rsidRPr="00336677">
                        <w:t>metrics to track progress and improve processes</w:t>
                      </w:r>
                      <w:r w:rsidR="00A42806">
                        <w:t>.</w:t>
                      </w:r>
                    </w:p>
                    <w:p w14:paraId="206512DB" w14:textId="15998DD0" w:rsidR="001C696A" w:rsidRDefault="001C696A" w:rsidP="0039641B">
                      <w:pPr>
                        <w:pStyle w:val="ListParagraph"/>
                        <w:widowControl w:val="0"/>
                        <w:numPr>
                          <w:ilvl w:val="0"/>
                          <w:numId w:val="6"/>
                        </w:numPr>
                        <w:tabs>
                          <w:tab w:val="left" w:pos="2399"/>
                        </w:tabs>
                      </w:pPr>
                      <w:r w:rsidRPr="001C696A">
                        <w:t>Planned project scope and staffing to ensure effective</w:t>
                      </w:r>
                      <w:r>
                        <w:t xml:space="preserve"> </w:t>
                      </w:r>
                      <w:r w:rsidRPr="001C696A">
                        <w:t>coordination between manual testing teams, technical</w:t>
                      </w:r>
                      <w:r>
                        <w:t xml:space="preserve"> </w:t>
                      </w:r>
                      <w:r w:rsidRPr="001C696A">
                        <w:t>teams, and onsite automation leads</w:t>
                      </w:r>
                      <w:r>
                        <w:t>.</w:t>
                      </w:r>
                    </w:p>
                    <w:p w14:paraId="7654FD27" w14:textId="72B9D385" w:rsidR="00B80CF8" w:rsidRDefault="00B80CF8" w:rsidP="0039641B">
                      <w:pPr>
                        <w:pStyle w:val="ListParagraph"/>
                        <w:widowControl w:val="0"/>
                        <w:numPr>
                          <w:ilvl w:val="0"/>
                          <w:numId w:val="6"/>
                        </w:numPr>
                        <w:tabs>
                          <w:tab w:val="left" w:pos="2399"/>
                        </w:tabs>
                      </w:pPr>
                      <w:r w:rsidRPr="00B80CF8">
                        <w:t>Ability to effectively convey information to technical and</w:t>
                      </w:r>
                      <w:r>
                        <w:t xml:space="preserve"> </w:t>
                      </w:r>
                      <w:r w:rsidRPr="00B80CF8">
                        <w:t>non-technical stakeholders, ensuring clear understanding</w:t>
                      </w:r>
                      <w:r>
                        <w:t xml:space="preserve"> </w:t>
                      </w:r>
                      <w:r w:rsidRPr="00B80CF8">
                        <w:t>and collaboration throughout the testing process</w:t>
                      </w:r>
                      <w:r>
                        <w:t>.</w:t>
                      </w:r>
                    </w:p>
                    <w:p w14:paraId="2175D94D" w14:textId="77777777" w:rsidR="0042184C" w:rsidRDefault="0042184C" w:rsidP="0039641B">
                      <w:pPr>
                        <w:pStyle w:val="ListParagraph"/>
                        <w:widowControl w:val="0"/>
                        <w:numPr>
                          <w:ilvl w:val="0"/>
                          <w:numId w:val="6"/>
                        </w:numPr>
                        <w:tabs>
                          <w:tab w:val="left" w:pos="2399"/>
                        </w:tabs>
                      </w:pPr>
                      <w:r w:rsidRPr="0023295A">
                        <w:t>Developed and implemented an automated testing suite</w:t>
                      </w:r>
                      <w:r>
                        <w:t xml:space="preserve"> </w:t>
                      </w:r>
                      <w:r w:rsidRPr="0023295A">
                        <w:t>using Selenium, reducing manual testing efforts by 40%</w:t>
                      </w:r>
                      <w:r>
                        <w:t xml:space="preserve"> </w:t>
                      </w:r>
                      <w:r w:rsidRPr="0023295A">
                        <w:t>and accelerating the release cycle by 20%.</w:t>
                      </w:r>
                      <w:r>
                        <w:t xml:space="preserve"> </w:t>
                      </w:r>
                      <w:r w:rsidRPr="0023295A">
                        <w:t>Identified and resolved critical bottlenecks in</w:t>
                      </w:r>
                    </w:p>
                    <w:p w14:paraId="411E24F5" w14:textId="77777777" w:rsidR="0042184C" w:rsidRDefault="0042184C" w:rsidP="0039641B">
                      <w:pPr>
                        <w:pStyle w:val="ListParagraph"/>
                        <w:widowControl w:val="0"/>
                        <w:numPr>
                          <w:ilvl w:val="0"/>
                          <w:numId w:val="6"/>
                        </w:numPr>
                        <w:tabs>
                          <w:tab w:val="left" w:pos="2399"/>
                        </w:tabs>
                      </w:pPr>
                      <w:r w:rsidRPr="0023295A">
                        <w:t>Identified and resolved critical bottlenecks in the testing</w:t>
                      </w:r>
                      <w:r>
                        <w:t xml:space="preserve"> </w:t>
                      </w:r>
                      <w:r w:rsidRPr="0023295A">
                        <w:t>process, improving overall test execution time by 30%</w:t>
                      </w:r>
                      <w:r>
                        <w:t xml:space="preserve"> </w:t>
                      </w:r>
                      <w:r w:rsidRPr="0023295A">
                        <w:t>and enhancing team productivity.</w:t>
                      </w:r>
                    </w:p>
                    <w:p w14:paraId="3C7C9782" w14:textId="77777777" w:rsidR="0042184C" w:rsidRDefault="0042184C" w:rsidP="0039641B">
                      <w:pPr>
                        <w:pStyle w:val="ListParagraph"/>
                        <w:widowControl w:val="0"/>
                        <w:numPr>
                          <w:ilvl w:val="0"/>
                          <w:numId w:val="6"/>
                        </w:numPr>
                        <w:tabs>
                          <w:tab w:val="left" w:pos="2399"/>
                        </w:tabs>
                      </w:pPr>
                      <w:r w:rsidRPr="0023295A">
                        <w:t>Collaborated with development teams to integrate</w:t>
                      </w:r>
                      <w:r>
                        <w:t xml:space="preserve"> </w:t>
                      </w:r>
                      <w:r w:rsidRPr="0023295A">
                        <w:t>continuous testing practices, resulting in a 25% reduction</w:t>
                      </w:r>
                      <w:r>
                        <w:t xml:space="preserve"> </w:t>
                      </w:r>
                      <w:r w:rsidRPr="0023295A">
                        <w:t>in post-release defects and improved product reliability.</w:t>
                      </w:r>
                    </w:p>
                    <w:p w14:paraId="12CD1B2A" w14:textId="57E427BF" w:rsidR="0042184C" w:rsidRPr="00D3463B" w:rsidRDefault="0042184C" w:rsidP="00B87E8D">
                      <w:pPr>
                        <w:pStyle w:val="ListParagraph"/>
                        <w:widowControl w:val="0"/>
                        <w:tabs>
                          <w:tab w:val="left" w:pos="2399"/>
                        </w:tabs>
                        <w:ind w:left="320"/>
                      </w:pPr>
                    </w:p>
                  </w:txbxContent>
                </v:textbox>
                <w10:wrap anchorx="page" anchory="margin"/>
                <w10:anchorlock/>
              </v:shape>
            </w:pict>
          </mc:Fallback>
        </mc:AlternateContent>
      </w:r>
      <w:r w:rsidRPr="00E41601">
        <w:rPr>
          <w:noProof/>
          <w:lang w:val="en-IN" w:eastAsia="en-IN"/>
        </w:rPr>
        <mc:AlternateContent>
          <mc:Choice Requires="wps">
            <w:drawing>
              <wp:anchor distT="45720" distB="45720" distL="114300" distR="114300" simplePos="0" relativeHeight="251719680" behindDoc="0" locked="1" layoutInCell="1" allowOverlap="1" wp14:anchorId="3C49EFC0" wp14:editId="7B7F768F">
                <wp:simplePos x="0" y="0"/>
                <wp:positionH relativeFrom="page">
                  <wp:posOffset>1152525</wp:posOffset>
                </wp:positionH>
                <wp:positionV relativeFrom="page">
                  <wp:posOffset>14056995</wp:posOffset>
                </wp:positionV>
                <wp:extent cx="1929384" cy="1911096"/>
                <wp:effectExtent l="0" t="0" r="0" b="0"/>
                <wp:wrapNone/>
                <wp:docPr id="1001726518" name="Text Box 1001726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384" cy="1911096"/>
                        </a:xfrm>
                        <a:prstGeom prst="rect">
                          <a:avLst/>
                        </a:prstGeom>
                        <a:noFill/>
                        <a:ln w="9525">
                          <a:noFill/>
                          <a:miter lim="800000"/>
                          <a:headEnd/>
                          <a:tailEnd/>
                        </a:ln>
                      </wps:spPr>
                      <wps:txbx>
                        <w:txbxContent>
                          <w:p w14:paraId="6197D1EE" w14:textId="77777777" w:rsidR="0042184C" w:rsidRPr="00E823FC" w:rsidRDefault="0042184C" w:rsidP="0042184C">
                            <w:pPr>
                              <w:pStyle w:val="Heading1"/>
                            </w:pPr>
                            <w:r w:rsidRPr="00E823FC">
                              <w:t>Achievements</w:t>
                            </w:r>
                          </w:p>
                          <w:p w14:paraId="185D6FBB" w14:textId="77777777" w:rsidR="0042184C" w:rsidRPr="00F41D0F" w:rsidRDefault="0042184C" w:rsidP="0042184C">
                            <w:pPr>
                              <w:pStyle w:val="Leftpanelinfo"/>
                              <w:rPr>
                                <w:rStyle w:val="Emphasis"/>
                              </w:rPr>
                            </w:pPr>
                            <w:r w:rsidRPr="00F41D0F">
                              <w:rPr>
                                <w:rStyle w:val="Emphasis"/>
                              </w:rPr>
                              <w:t>Award/Achievements</w:t>
                            </w:r>
                          </w:p>
                          <w:p w14:paraId="53940B5C" w14:textId="77777777" w:rsidR="0042184C" w:rsidRPr="00E823FC" w:rsidRDefault="0042184C" w:rsidP="0042184C">
                            <w:pPr>
                              <w:pStyle w:val="Leftpanelinfo"/>
                            </w:pPr>
                            <w:r w:rsidRPr="00E823FC">
                              <w:t>Organization</w:t>
                            </w:r>
                          </w:p>
                          <w:p w14:paraId="7184ABA0" w14:textId="77777777" w:rsidR="0042184C" w:rsidRPr="00E823FC" w:rsidRDefault="0042184C" w:rsidP="0042184C">
                            <w:pPr>
                              <w:pStyle w:val="Leftpanelinfo"/>
                            </w:pPr>
                            <w:r w:rsidRPr="00B06ADD">
                              <w:t>20XX</w:t>
                            </w:r>
                          </w:p>
                          <w:p w14:paraId="09B905D9" w14:textId="77777777" w:rsidR="0042184C" w:rsidRPr="00E823FC" w:rsidRDefault="0042184C" w:rsidP="0042184C">
                            <w:pPr>
                              <w:pStyle w:val="Leftpanelinfo"/>
                            </w:pPr>
                          </w:p>
                          <w:p w14:paraId="1A221EE4" w14:textId="77777777" w:rsidR="0042184C" w:rsidRPr="00F41D0F" w:rsidRDefault="0042184C" w:rsidP="0042184C">
                            <w:pPr>
                              <w:pStyle w:val="Leftpanelinfo"/>
                              <w:rPr>
                                <w:rStyle w:val="Emphasis"/>
                              </w:rPr>
                            </w:pPr>
                            <w:r w:rsidRPr="00F41D0F">
                              <w:rPr>
                                <w:rStyle w:val="Emphasis"/>
                              </w:rPr>
                              <w:t>Award/Achievements</w:t>
                            </w:r>
                          </w:p>
                          <w:p w14:paraId="2A07C820" w14:textId="77777777" w:rsidR="0042184C" w:rsidRPr="00E823FC" w:rsidRDefault="0042184C" w:rsidP="0042184C">
                            <w:pPr>
                              <w:pStyle w:val="Leftpanelinfo"/>
                            </w:pPr>
                            <w:r w:rsidRPr="00E823FC">
                              <w:t>Organization</w:t>
                            </w:r>
                          </w:p>
                          <w:p w14:paraId="07954F6A" w14:textId="77777777" w:rsidR="0042184C" w:rsidRPr="00E823FC" w:rsidRDefault="0042184C" w:rsidP="0042184C">
                            <w:pPr>
                              <w:pStyle w:val="Leftpanelinfo"/>
                            </w:pPr>
                            <w:r w:rsidRPr="00B06ADD">
                              <w:t>20XX</w:t>
                            </w:r>
                          </w:p>
                          <w:p w14:paraId="06145C8B" w14:textId="77777777" w:rsidR="0042184C" w:rsidRPr="00E823FC" w:rsidRDefault="0042184C" w:rsidP="0042184C">
                            <w:pPr>
                              <w:pStyle w:val="Leftpanelinf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9EFC0" id="Text Box 1001726518" o:spid="_x0000_s1041" type="#_x0000_t202" style="position:absolute;left:0;text-align:left;margin-left:90.75pt;margin-top:1106.85pt;width:151.9pt;height:150.5pt;z-index:25171968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" filled="f" stroked="f">
                <v:textbox>
                  <w:txbxContent>
                    <w:p w14:paraId="6197D1EE" w14:textId="77777777" w:rsidR="0042184C" w:rsidRPr="00E823FC" w:rsidRDefault="0042184C" w:rsidP="0042184C">
                      <w:pPr>
                        <w:pStyle w:val="Heading1"/>
                      </w:pPr>
                      <w:r w:rsidRPr="00E823FC">
                        <w:t>Achievements</w:t>
                      </w:r>
                    </w:p>
                    <w:p w14:paraId="185D6FBB" w14:textId="77777777" w:rsidR="0042184C" w:rsidRPr="00F41D0F" w:rsidRDefault="0042184C" w:rsidP="0042184C">
                      <w:pPr>
                        <w:pStyle w:val="Leftpanelinfo"/>
                        <w:rPr>
                          <w:rStyle w:val="Emphasis"/>
                        </w:rPr>
                      </w:pPr>
                      <w:r w:rsidRPr="00F41D0F">
                        <w:rPr>
                          <w:rStyle w:val="Emphasis"/>
                        </w:rPr>
                        <w:t>Award/Achievements</w:t>
                      </w:r>
                    </w:p>
                    <w:p w14:paraId="53940B5C" w14:textId="77777777" w:rsidR="0042184C" w:rsidRPr="00E823FC" w:rsidRDefault="0042184C" w:rsidP="0042184C">
                      <w:pPr>
                        <w:pStyle w:val="Leftpanelinfo"/>
                      </w:pPr>
                      <w:r w:rsidRPr="00E823FC">
                        <w:t>Organization</w:t>
                      </w:r>
                    </w:p>
                    <w:p w14:paraId="7184ABA0" w14:textId="77777777" w:rsidR="0042184C" w:rsidRPr="00E823FC" w:rsidRDefault="0042184C" w:rsidP="0042184C">
                      <w:pPr>
                        <w:pStyle w:val="Leftpanelinfo"/>
                      </w:pPr>
                      <w:r w:rsidRPr="00B06ADD">
                        <w:t>20XX</w:t>
                      </w:r>
                    </w:p>
                    <w:p w14:paraId="09B905D9" w14:textId="77777777" w:rsidR="0042184C" w:rsidRPr="00E823FC" w:rsidRDefault="0042184C" w:rsidP="0042184C">
                      <w:pPr>
                        <w:pStyle w:val="Leftpanelinfo"/>
                      </w:pPr>
                    </w:p>
                    <w:p w14:paraId="1A221EE4" w14:textId="77777777" w:rsidR="0042184C" w:rsidRPr="00F41D0F" w:rsidRDefault="0042184C" w:rsidP="0042184C">
                      <w:pPr>
                        <w:pStyle w:val="Leftpanelinfo"/>
                        <w:rPr>
                          <w:rStyle w:val="Emphasis"/>
                        </w:rPr>
                      </w:pPr>
                      <w:r w:rsidRPr="00F41D0F">
                        <w:rPr>
                          <w:rStyle w:val="Emphasis"/>
                        </w:rPr>
                        <w:t>Award/Achievements</w:t>
                      </w:r>
                    </w:p>
                    <w:p w14:paraId="2A07C820" w14:textId="77777777" w:rsidR="0042184C" w:rsidRPr="00E823FC" w:rsidRDefault="0042184C" w:rsidP="0042184C">
                      <w:pPr>
                        <w:pStyle w:val="Leftpanelinfo"/>
                      </w:pPr>
                      <w:r w:rsidRPr="00E823FC">
                        <w:t>Organization</w:t>
                      </w:r>
                    </w:p>
                    <w:p w14:paraId="07954F6A" w14:textId="77777777" w:rsidR="0042184C" w:rsidRPr="00E823FC" w:rsidRDefault="0042184C" w:rsidP="0042184C">
                      <w:pPr>
                        <w:pStyle w:val="Leftpanelinfo"/>
                      </w:pPr>
                      <w:r w:rsidRPr="00B06ADD">
                        <w:t>20XX</w:t>
                      </w:r>
                    </w:p>
                    <w:p w14:paraId="06145C8B" w14:textId="77777777" w:rsidR="0042184C" w:rsidRPr="00E823FC" w:rsidRDefault="0042184C" w:rsidP="0042184C">
                      <w:pPr>
                        <w:pStyle w:val="Leftpanelinfo"/>
                      </w:pPr>
                    </w:p>
                  </w:txbxContent>
                </v:textbox>
                <w10:wrap anchorx="page" anchory="page"/>
                <w10:anchorlock/>
              </v:shape>
            </w:pict>
          </mc:Fallback>
        </mc:AlternateContent>
      </w:r>
    </w:p>
    <w:p w14:paraId="66FBCCC0" w14:textId="39DC9FFC" w:rsidR="00720693" w:rsidRPr="00720693" w:rsidRDefault="00EA7C78" w:rsidP="001F2A84">
      <w:pPr>
        <w:spacing w:after="160" w:line="259" w:lineRule="auto"/>
        <w:jc w:val="left"/>
      </w:pPr>
      <w:r w:rsidRPr="00E41601">
        <w:rPr>
          <w:noProof/>
          <w:lang w:val="en-IN" w:eastAsia="en-IN"/>
        </w:rPr>
        <mc:AlternateContent>
          <mc:Choice Requires="wps">
            <w:drawing>
              <wp:anchor distT="45720" distB="45720" distL="114300" distR="114300" simplePos="0" relativeHeight="251701248" behindDoc="0" locked="1" layoutInCell="1" allowOverlap="1" wp14:anchorId="3A8FC949" wp14:editId="5FF2670E">
                <wp:simplePos x="0" y="0"/>
                <wp:positionH relativeFrom="page">
                  <wp:posOffset>1152525</wp:posOffset>
                </wp:positionH>
                <wp:positionV relativeFrom="page">
                  <wp:posOffset>14056995</wp:posOffset>
                </wp:positionV>
                <wp:extent cx="1929384" cy="1911096"/>
                <wp:effectExtent l="0" t="0" r="0" b="0"/>
                <wp:wrapNone/>
                <wp:docPr id="456466432" name="Text Box 456466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384" cy="1911096"/>
                        </a:xfrm>
                        <a:prstGeom prst="rect">
                          <a:avLst/>
                        </a:prstGeom>
                        <a:noFill/>
                        <a:ln w="9525">
                          <a:noFill/>
                          <a:miter lim="800000"/>
                          <a:headEnd/>
                          <a:tailEnd/>
                        </a:ln>
                      </wps:spPr>
                      <wps:txbx>
                        <w:txbxContent>
                          <w:p w14:paraId="46FC258E" w14:textId="77777777" w:rsidR="00EA7C78" w:rsidRPr="00E823FC" w:rsidRDefault="00EA7C78" w:rsidP="00EA7C78">
                            <w:pPr>
                              <w:pStyle w:val="Heading1"/>
                            </w:pPr>
                            <w:r w:rsidRPr="00E823FC">
                              <w:t>Achievements</w:t>
                            </w:r>
                          </w:p>
                          <w:p w14:paraId="5239A472" w14:textId="77777777" w:rsidR="00EA7C78" w:rsidRPr="00F41D0F" w:rsidRDefault="00EA7C78" w:rsidP="00EA7C78">
                            <w:pPr>
                              <w:pStyle w:val="Leftpanelinfo"/>
                              <w:rPr>
                                <w:rStyle w:val="Emphasis"/>
                              </w:rPr>
                            </w:pPr>
                            <w:r w:rsidRPr="00F41D0F">
                              <w:rPr>
                                <w:rStyle w:val="Emphasis"/>
                              </w:rPr>
                              <w:t>Award/Achievements</w:t>
                            </w:r>
                          </w:p>
                          <w:p w14:paraId="08669923" w14:textId="77777777" w:rsidR="00EA7C78" w:rsidRPr="00E823FC" w:rsidRDefault="00EA7C78" w:rsidP="00EA7C78">
                            <w:pPr>
                              <w:pStyle w:val="Leftpanelinfo"/>
                            </w:pPr>
                            <w:r w:rsidRPr="00E823FC">
                              <w:t>Organization</w:t>
                            </w:r>
                          </w:p>
                          <w:p w14:paraId="630D8085" w14:textId="77777777" w:rsidR="00EA7C78" w:rsidRPr="00E823FC" w:rsidRDefault="00EA7C78" w:rsidP="00EA7C78">
                            <w:pPr>
                              <w:pStyle w:val="Leftpanelinfo"/>
                            </w:pPr>
                            <w:r w:rsidRPr="00B06ADD">
                              <w:t>20XX</w:t>
                            </w:r>
                          </w:p>
                          <w:p w14:paraId="18085FFC" w14:textId="77777777" w:rsidR="00EA7C78" w:rsidRPr="00E823FC" w:rsidRDefault="00EA7C78" w:rsidP="00EA7C78">
                            <w:pPr>
                              <w:pStyle w:val="Leftpanelinfo"/>
                            </w:pPr>
                          </w:p>
                          <w:p w14:paraId="14570F15" w14:textId="77777777" w:rsidR="00EA7C78" w:rsidRPr="00F41D0F" w:rsidRDefault="00EA7C78" w:rsidP="00EA7C78">
                            <w:pPr>
                              <w:pStyle w:val="Leftpanelinfo"/>
                              <w:rPr>
                                <w:rStyle w:val="Emphasis"/>
                              </w:rPr>
                            </w:pPr>
                            <w:r w:rsidRPr="00F41D0F">
                              <w:rPr>
                                <w:rStyle w:val="Emphasis"/>
                              </w:rPr>
                              <w:t>Award/Achievements</w:t>
                            </w:r>
                          </w:p>
                          <w:p w14:paraId="6AEA4582" w14:textId="77777777" w:rsidR="00EA7C78" w:rsidRPr="00E823FC" w:rsidRDefault="00EA7C78" w:rsidP="00EA7C78">
                            <w:pPr>
                              <w:pStyle w:val="Leftpanelinfo"/>
                            </w:pPr>
                            <w:r w:rsidRPr="00E823FC">
                              <w:t>Organization</w:t>
                            </w:r>
                          </w:p>
                          <w:p w14:paraId="387984DD" w14:textId="77777777" w:rsidR="00EA7C78" w:rsidRPr="00E823FC" w:rsidRDefault="00EA7C78" w:rsidP="00EA7C78">
                            <w:pPr>
                              <w:pStyle w:val="Leftpanelinfo"/>
                            </w:pPr>
                            <w:r w:rsidRPr="00B06ADD">
                              <w:t>20XX</w:t>
                            </w:r>
                          </w:p>
                          <w:p w14:paraId="28EAD6D9" w14:textId="77777777" w:rsidR="00EA7C78" w:rsidRPr="00E823FC" w:rsidRDefault="00EA7C78" w:rsidP="00EA7C78">
                            <w:pPr>
                              <w:pStyle w:val="Leftpanelinf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8FC949" id="Text Box 456466432" o:spid="_x0000_s1042" type="#_x0000_t202" style="position:absolute;margin-left:90.75pt;margin-top:1106.85pt;width:151.9pt;height:150.5pt;z-index:25170124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" filled="f" stroked="f">
                <v:textbox>
                  <w:txbxContent>
                    <w:p w14:paraId="46FC258E" w14:textId="77777777" w:rsidR="00EA7C78" w:rsidRPr="00E823FC" w:rsidRDefault="00EA7C78" w:rsidP="00EA7C78">
                      <w:pPr>
                        <w:pStyle w:val="Heading1"/>
                      </w:pPr>
                      <w:r w:rsidRPr="00E823FC">
                        <w:t>Achievements</w:t>
                      </w:r>
                    </w:p>
                    <w:p w14:paraId="5239A472" w14:textId="77777777" w:rsidR="00EA7C78" w:rsidRPr="00F41D0F" w:rsidRDefault="00EA7C78" w:rsidP="00EA7C78">
                      <w:pPr>
                        <w:pStyle w:val="Leftpanelinfo"/>
                        <w:rPr>
                          <w:rStyle w:val="Emphasis"/>
                        </w:rPr>
                      </w:pPr>
                      <w:r w:rsidRPr="00F41D0F">
                        <w:rPr>
                          <w:rStyle w:val="Emphasis"/>
                        </w:rPr>
                        <w:t>Award/Achievements</w:t>
                      </w:r>
                    </w:p>
                    <w:p w14:paraId="08669923" w14:textId="77777777" w:rsidR="00EA7C78" w:rsidRPr="00E823FC" w:rsidRDefault="00EA7C78" w:rsidP="00EA7C78">
                      <w:pPr>
                        <w:pStyle w:val="Leftpanelinfo"/>
                      </w:pPr>
                      <w:r w:rsidRPr="00E823FC">
                        <w:t>Organization</w:t>
                      </w:r>
                    </w:p>
                    <w:p w14:paraId="630D8085" w14:textId="77777777" w:rsidR="00EA7C78" w:rsidRPr="00E823FC" w:rsidRDefault="00EA7C78" w:rsidP="00EA7C78">
                      <w:pPr>
                        <w:pStyle w:val="Leftpanelinfo"/>
                      </w:pPr>
                      <w:r w:rsidRPr="00B06ADD">
                        <w:t>20XX</w:t>
                      </w:r>
                    </w:p>
                    <w:p w14:paraId="18085FFC" w14:textId="77777777" w:rsidR="00EA7C78" w:rsidRPr="00E823FC" w:rsidRDefault="00EA7C78" w:rsidP="00EA7C78">
                      <w:pPr>
                        <w:pStyle w:val="Leftpanelinfo"/>
                      </w:pPr>
                    </w:p>
                    <w:p w14:paraId="14570F15" w14:textId="77777777" w:rsidR="00EA7C78" w:rsidRPr="00F41D0F" w:rsidRDefault="00EA7C78" w:rsidP="00EA7C78">
                      <w:pPr>
                        <w:pStyle w:val="Leftpanelinfo"/>
                        <w:rPr>
                          <w:rStyle w:val="Emphasis"/>
                        </w:rPr>
                      </w:pPr>
                      <w:r w:rsidRPr="00F41D0F">
                        <w:rPr>
                          <w:rStyle w:val="Emphasis"/>
                        </w:rPr>
                        <w:t>Award/Achievements</w:t>
                      </w:r>
                    </w:p>
                    <w:p w14:paraId="6AEA4582" w14:textId="77777777" w:rsidR="00EA7C78" w:rsidRPr="00E823FC" w:rsidRDefault="00EA7C78" w:rsidP="00EA7C78">
                      <w:pPr>
                        <w:pStyle w:val="Leftpanelinfo"/>
                      </w:pPr>
                      <w:r w:rsidRPr="00E823FC">
                        <w:t>Organization</w:t>
                      </w:r>
                    </w:p>
                    <w:p w14:paraId="387984DD" w14:textId="77777777" w:rsidR="00EA7C78" w:rsidRPr="00E823FC" w:rsidRDefault="00EA7C78" w:rsidP="00EA7C78">
                      <w:pPr>
                        <w:pStyle w:val="Leftpanelinfo"/>
                      </w:pPr>
                      <w:r w:rsidRPr="00B06ADD">
                        <w:t>20XX</w:t>
                      </w:r>
                    </w:p>
                    <w:p w14:paraId="28EAD6D9" w14:textId="77777777" w:rsidR="00EA7C78" w:rsidRPr="00E823FC" w:rsidRDefault="00EA7C78" w:rsidP="00EA7C78">
                      <w:pPr>
                        <w:pStyle w:val="Leftpanelinfo"/>
                      </w:pPr>
                    </w:p>
                  </w:txbxContent>
                </v:textbox>
                <w10:wrap anchorx="page" anchory="page"/>
                <w10:anchorlock/>
              </v:shape>
            </w:pict>
          </mc:Fallback>
        </mc:AlternateContent>
      </w:r>
    </w:p>
    <w:sectPr w:rsidR="00720693" w:rsidRPr="00720693" w:rsidSect="00D1354B">
      <w:pgSz w:w="12240" w:h="15840" w:code="1"/>
      <w:pgMar w:top="360" w:right="720" w:bottom="720" w:left="72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3BD239" w14:textId="77777777" w:rsidR="00634F7A" w:rsidRDefault="00634F7A" w:rsidP="00D1354B">
      <w:r>
        <w:separator/>
      </w:r>
    </w:p>
  </w:endnote>
  <w:endnote w:type="continuationSeparator" w:id="0">
    <w:p w14:paraId="1E93049A" w14:textId="77777777" w:rsidR="00634F7A" w:rsidRDefault="00634F7A" w:rsidP="00D1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Open Sans">
    <w:altName w:val="Arial"/>
    <w:charset w:val="00"/>
    <w:family w:val="swiss"/>
    <w:pitch w:val="variable"/>
    <w:sig w:usb0="00000001"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552AF3" w14:textId="77777777" w:rsidR="00634F7A" w:rsidRDefault="00634F7A" w:rsidP="00D1354B">
      <w:r>
        <w:separator/>
      </w:r>
    </w:p>
  </w:footnote>
  <w:footnote w:type="continuationSeparator" w:id="0">
    <w:p w14:paraId="5FD5A243" w14:textId="77777777" w:rsidR="00634F7A" w:rsidRDefault="00634F7A" w:rsidP="00D135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DCF2B2D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3C21D3C"/>
    <w:multiLevelType w:val="hybridMultilevel"/>
    <w:tmpl w:val="86F6EAAC"/>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
    <w:nsid w:val="1D452758"/>
    <w:multiLevelType w:val="multilevel"/>
    <w:tmpl w:val="118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1E5D67"/>
    <w:multiLevelType w:val="multilevel"/>
    <w:tmpl w:val="A9E8CB5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2F230E80"/>
    <w:multiLevelType w:val="hybridMultilevel"/>
    <w:tmpl w:val="EA985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FF33EBA"/>
    <w:multiLevelType w:val="hybridMultilevel"/>
    <w:tmpl w:val="8C960182"/>
    <w:lvl w:ilvl="0" w:tplc="BA0A818E">
      <w:numFmt w:val="bullet"/>
      <w:lvlText w:val=""/>
      <w:lvlJc w:val="left"/>
      <w:pPr>
        <w:ind w:left="720" w:hanging="360"/>
      </w:pPr>
      <w:rPr>
        <w:rFonts w:ascii="Symbol" w:eastAsiaTheme="minorHAnsi" w:hAnsi="Symbol" w:cs="Open Sa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34C295B"/>
    <w:multiLevelType w:val="hybridMultilevel"/>
    <w:tmpl w:val="CEB47CAA"/>
    <w:lvl w:ilvl="0" w:tplc="25663FB0">
      <w:start w:val="831"/>
      <w:numFmt w:val="bullet"/>
      <w:lvlText w:val="-"/>
      <w:lvlJc w:val="left"/>
      <w:pPr>
        <w:ind w:left="720" w:hanging="360"/>
      </w:pPr>
      <w:rPr>
        <w:rFonts w:ascii="Candara" w:eastAsiaTheme="minorHAnsi" w:hAnsi="Candara"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4B679F"/>
    <w:multiLevelType w:val="hybridMultilevel"/>
    <w:tmpl w:val="A93CF3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37A91B2A"/>
    <w:multiLevelType w:val="hybridMultilevel"/>
    <w:tmpl w:val="B7F6DD72"/>
    <w:lvl w:ilvl="0" w:tplc="F3106B06">
      <w:numFmt w:val="bullet"/>
      <w:lvlText w:val="•"/>
      <w:lvlJc w:val="left"/>
      <w:pPr>
        <w:ind w:left="320" w:hanging="320"/>
      </w:pPr>
      <w:rPr>
        <w:rFonts w:ascii="Arial" w:eastAsia="Arial" w:hAnsi="Arial" w:cs="Arial" w:hint="default"/>
        <w:spacing w:val="0"/>
        <w:w w:val="100"/>
        <w:lang w:val="en-US" w:eastAsia="en-US" w:bidi="ar-SA"/>
      </w:rPr>
    </w:lvl>
    <w:lvl w:ilvl="1" w:tplc="4C4A0F60">
      <w:numFmt w:val="bullet"/>
      <w:lvlText w:val="•"/>
      <w:lvlJc w:val="left"/>
      <w:pPr>
        <w:ind w:left="2140" w:hanging="320"/>
      </w:pPr>
      <w:rPr>
        <w:rFonts w:ascii="Arial" w:eastAsia="Arial" w:hAnsi="Arial" w:cs="Arial" w:hint="default"/>
        <w:b w:val="0"/>
        <w:bCs w:val="0"/>
        <w:i w:val="0"/>
        <w:iCs w:val="0"/>
        <w:color w:val="333333"/>
        <w:spacing w:val="0"/>
        <w:w w:val="100"/>
        <w:sz w:val="24"/>
        <w:szCs w:val="24"/>
        <w:lang w:val="en-US" w:eastAsia="en-US" w:bidi="ar-SA"/>
      </w:rPr>
    </w:lvl>
    <w:lvl w:ilvl="2" w:tplc="2AF42F1A">
      <w:numFmt w:val="bullet"/>
      <w:lvlText w:val="•"/>
      <w:lvlJc w:val="left"/>
      <w:pPr>
        <w:ind w:left="5841" w:hanging="320"/>
      </w:pPr>
      <w:rPr>
        <w:rFonts w:hint="default"/>
        <w:lang w:val="en-US" w:eastAsia="en-US" w:bidi="ar-SA"/>
      </w:rPr>
    </w:lvl>
    <w:lvl w:ilvl="3" w:tplc="4F6A20E0">
      <w:numFmt w:val="bullet"/>
      <w:lvlText w:val="•"/>
      <w:lvlJc w:val="left"/>
      <w:pPr>
        <w:ind w:left="5043" w:hanging="320"/>
      </w:pPr>
      <w:rPr>
        <w:rFonts w:hint="default"/>
        <w:lang w:val="en-US" w:eastAsia="en-US" w:bidi="ar-SA"/>
      </w:rPr>
    </w:lvl>
    <w:lvl w:ilvl="4" w:tplc="88A6C97C">
      <w:numFmt w:val="bullet"/>
      <w:lvlText w:val="•"/>
      <w:lvlJc w:val="left"/>
      <w:pPr>
        <w:ind w:left="4246" w:hanging="320"/>
      </w:pPr>
      <w:rPr>
        <w:rFonts w:hint="default"/>
        <w:lang w:val="en-US" w:eastAsia="en-US" w:bidi="ar-SA"/>
      </w:rPr>
    </w:lvl>
    <w:lvl w:ilvl="5" w:tplc="245E7598">
      <w:numFmt w:val="bullet"/>
      <w:lvlText w:val="•"/>
      <w:lvlJc w:val="left"/>
      <w:pPr>
        <w:ind w:left="3448" w:hanging="320"/>
      </w:pPr>
      <w:rPr>
        <w:rFonts w:hint="default"/>
        <w:lang w:val="en-US" w:eastAsia="en-US" w:bidi="ar-SA"/>
      </w:rPr>
    </w:lvl>
    <w:lvl w:ilvl="6" w:tplc="E9F4FD4A">
      <w:numFmt w:val="bullet"/>
      <w:lvlText w:val="•"/>
      <w:lvlJc w:val="left"/>
      <w:pPr>
        <w:ind w:left="2651" w:hanging="320"/>
      </w:pPr>
      <w:rPr>
        <w:rFonts w:hint="default"/>
        <w:lang w:val="en-US" w:eastAsia="en-US" w:bidi="ar-SA"/>
      </w:rPr>
    </w:lvl>
    <w:lvl w:ilvl="7" w:tplc="ACFA9D64">
      <w:numFmt w:val="bullet"/>
      <w:lvlText w:val="•"/>
      <w:lvlJc w:val="left"/>
      <w:pPr>
        <w:ind w:left="1853" w:hanging="320"/>
      </w:pPr>
      <w:rPr>
        <w:rFonts w:hint="default"/>
        <w:lang w:val="en-US" w:eastAsia="en-US" w:bidi="ar-SA"/>
      </w:rPr>
    </w:lvl>
    <w:lvl w:ilvl="8" w:tplc="A3A2310A">
      <w:numFmt w:val="bullet"/>
      <w:lvlText w:val="•"/>
      <w:lvlJc w:val="left"/>
      <w:pPr>
        <w:ind w:left="1056" w:hanging="320"/>
      </w:pPr>
      <w:rPr>
        <w:rFonts w:hint="default"/>
        <w:lang w:val="en-US" w:eastAsia="en-US" w:bidi="ar-SA"/>
      </w:rPr>
    </w:lvl>
  </w:abstractNum>
  <w:abstractNum w:abstractNumId="10">
    <w:nsid w:val="5F8F4AC1"/>
    <w:multiLevelType w:val="hybridMultilevel"/>
    <w:tmpl w:val="9C40B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13A0BB6"/>
    <w:multiLevelType w:val="hybridMultilevel"/>
    <w:tmpl w:val="04580788"/>
    <w:lvl w:ilvl="0" w:tplc="2AF42F1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10"/>
  </w:num>
  <w:num w:numId="4">
    <w:abstractNumId w:val="5"/>
  </w:num>
  <w:num w:numId="5">
    <w:abstractNumId w:val="0"/>
  </w:num>
  <w:num w:numId="6">
    <w:abstractNumId w:val="9"/>
  </w:num>
  <w:num w:numId="7">
    <w:abstractNumId w:val="2"/>
  </w:num>
  <w:num w:numId="8">
    <w:abstractNumId w:val="4"/>
  </w:num>
  <w:num w:numId="9">
    <w:abstractNumId w:val="7"/>
  </w:num>
  <w:num w:numId="10">
    <w:abstractNumId w:val="3"/>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6D3"/>
    <w:rsid w:val="00007F3D"/>
    <w:rsid w:val="00020F1A"/>
    <w:rsid w:val="0003579F"/>
    <w:rsid w:val="00046B5F"/>
    <w:rsid w:val="00047B82"/>
    <w:rsid w:val="0006442E"/>
    <w:rsid w:val="00071850"/>
    <w:rsid w:val="0007746F"/>
    <w:rsid w:val="00080CEF"/>
    <w:rsid w:val="0008190F"/>
    <w:rsid w:val="000A246F"/>
    <w:rsid w:val="000A5134"/>
    <w:rsid w:val="000A576C"/>
    <w:rsid w:val="000B2E1E"/>
    <w:rsid w:val="000B3F0B"/>
    <w:rsid w:val="000B7CE8"/>
    <w:rsid w:val="000B7FA4"/>
    <w:rsid w:val="000C419D"/>
    <w:rsid w:val="000C796A"/>
    <w:rsid w:val="0010485D"/>
    <w:rsid w:val="00110DCD"/>
    <w:rsid w:val="00111FB3"/>
    <w:rsid w:val="001137A8"/>
    <w:rsid w:val="00116725"/>
    <w:rsid w:val="0012230E"/>
    <w:rsid w:val="001229B9"/>
    <w:rsid w:val="00136C5C"/>
    <w:rsid w:val="00140224"/>
    <w:rsid w:val="001546D4"/>
    <w:rsid w:val="001747DB"/>
    <w:rsid w:val="00182925"/>
    <w:rsid w:val="00196147"/>
    <w:rsid w:val="001A0F92"/>
    <w:rsid w:val="001A572F"/>
    <w:rsid w:val="001C5926"/>
    <w:rsid w:val="001C696A"/>
    <w:rsid w:val="001E0FB2"/>
    <w:rsid w:val="001E2C17"/>
    <w:rsid w:val="001F2A84"/>
    <w:rsid w:val="002056E8"/>
    <w:rsid w:val="00210649"/>
    <w:rsid w:val="00213C66"/>
    <w:rsid w:val="00231652"/>
    <w:rsid w:val="0023295A"/>
    <w:rsid w:val="00233315"/>
    <w:rsid w:val="00244376"/>
    <w:rsid w:val="002456A1"/>
    <w:rsid w:val="00257458"/>
    <w:rsid w:val="00280F3E"/>
    <w:rsid w:val="00286410"/>
    <w:rsid w:val="002A00CF"/>
    <w:rsid w:val="002A2B94"/>
    <w:rsid w:val="002A55AD"/>
    <w:rsid w:val="002B0223"/>
    <w:rsid w:val="002C4767"/>
    <w:rsid w:val="002E21BD"/>
    <w:rsid w:val="00306630"/>
    <w:rsid w:val="0031380C"/>
    <w:rsid w:val="0032226E"/>
    <w:rsid w:val="00336624"/>
    <w:rsid w:val="00336677"/>
    <w:rsid w:val="003458A0"/>
    <w:rsid w:val="003506D3"/>
    <w:rsid w:val="0036014C"/>
    <w:rsid w:val="00370313"/>
    <w:rsid w:val="00371639"/>
    <w:rsid w:val="003751F6"/>
    <w:rsid w:val="0037583F"/>
    <w:rsid w:val="00384BEC"/>
    <w:rsid w:val="003905CF"/>
    <w:rsid w:val="0039641B"/>
    <w:rsid w:val="003A0A68"/>
    <w:rsid w:val="003A276B"/>
    <w:rsid w:val="003B33FB"/>
    <w:rsid w:val="003B3951"/>
    <w:rsid w:val="003B6258"/>
    <w:rsid w:val="003C07EC"/>
    <w:rsid w:val="003D0957"/>
    <w:rsid w:val="003D152C"/>
    <w:rsid w:val="003F24CC"/>
    <w:rsid w:val="003F6510"/>
    <w:rsid w:val="003F7C2D"/>
    <w:rsid w:val="00404409"/>
    <w:rsid w:val="00416CAD"/>
    <w:rsid w:val="0042158C"/>
    <w:rsid w:val="0042184C"/>
    <w:rsid w:val="004234D3"/>
    <w:rsid w:val="004261DC"/>
    <w:rsid w:val="0042625C"/>
    <w:rsid w:val="004315F0"/>
    <w:rsid w:val="00443F0C"/>
    <w:rsid w:val="00444F90"/>
    <w:rsid w:val="004459B0"/>
    <w:rsid w:val="00453A70"/>
    <w:rsid w:val="00455062"/>
    <w:rsid w:val="0046288F"/>
    <w:rsid w:val="004650A1"/>
    <w:rsid w:val="00477EE5"/>
    <w:rsid w:val="004850ED"/>
    <w:rsid w:val="00485AF8"/>
    <w:rsid w:val="004A0CA2"/>
    <w:rsid w:val="004A0E52"/>
    <w:rsid w:val="004A1E7E"/>
    <w:rsid w:val="004B1CBD"/>
    <w:rsid w:val="004B4F7A"/>
    <w:rsid w:val="004D306E"/>
    <w:rsid w:val="004D4E17"/>
    <w:rsid w:val="004D62BC"/>
    <w:rsid w:val="004E384B"/>
    <w:rsid w:val="004F1B78"/>
    <w:rsid w:val="004F56BA"/>
    <w:rsid w:val="0051213B"/>
    <w:rsid w:val="00520794"/>
    <w:rsid w:val="00522E17"/>
    <w:rsid w:val="0052585D"/>
    <w:rsid w:val="00530BA3"/>
    <w:rsid w:val="00533946"/>
    <w:rsid w:val="0054365E"/>
    <w:rsid w:val="00551EA7"/>
    <w:rsid w:val="005616AC"/>
    <w:rsid w:val="00567229"/>
    <w:rsid w:val="005727DB"/>
    <w:rsid w:val="00586E92"/>
    <w:rsid w:val="00591503"/>
    <w:rsid w:val="005933EA"/>
    <w:rsid w:val="00597F3A"/>
    <w:rsid w:val="005D239C"/>
    <w:rsid w:val="005D2C49"/>
    <w:rsid w:val="005D65AC"/>
    <w:rsid w:val="005D73A7"/>
    <w:rsid w:val="005E6BFB"/>
    <w:rsid w:val="005F13D6"/>
    <w:rsid w:val="005F2437"/>
    <w:rsid w:val="005F7605"/>
    <w:rsid w:val="006069F1"/>
    <w:rsid w:val="00620C09"/>
    <w:rsid w:val="00634F7A"/>
    <w:rsid w:val="00650EB6"/>
    <w:rsid w:val="0066025D"/>
    <w:rsid w:val="006602EC"/>
    <w:rsid w:val="00660B8E"/>
    <w:rsid w:val="00663982"/>
    <w:rsid w:val="0067266C"/>
    <w:rsid w:val="00684877"/>
    <w:rsid w:val="00685076"/>
    <w:rsid w:val="00692CEC"/>
    <w:rsid w:val="006A3EF5"/>
    <w:rsid w:val="006A6C19"/>
    <w:rsid w:val="006B29A0"/>
    <w:rsid w:val="006D62DF"/>
    <w:rsid w:val="006E5DAB"/>
    <w:rsid w:val="006E6163"/>
    <w:rsid w:val="006F1F65"/>
    <w:rsid w:val="006F609F"/>
    <w:rsid w:val="006F71FC"/>
    <w:rsid w:val="00711909"/>
    <w:rsid w:val="00712F39"/>
    <w:rsid w:val="00714E8D"/>
    <w:rsid w:val="00716E5A"/>
    <w:rsid w:val="00720693"/>
    <w:rsid w:val="00722B5F"/>
    <w:rsid w:val="0073059E"/>
    <w:rsid w:val="00733701"/>
    <w:rsid w:val="0073673E"/>
    <w:rsid w:val="00740729"/>
    <w:rsid w:val="007501A1"/>
    <w:rsid w:val="00757443"/>
    <w:rsid w:val="007614CA"/>
    <w:rsid w:val="00767510"/>
    <w:rsid w:val="007916BC"/>
    <w:rsid w:val="00793300"/>
    <w:rsid w:val="007A6E81"/>
    <w:rsid w:val="007B0BFB"/>
    <w:rsid w:val="007B0EEC"/>
    <w:rsid w:val="007D46DB"/>
    <w:rsid w:val="007E112A"/>
    <w:rsid w:val="007E277C"/>
    <w:rsid w:val="007E3141"/>
    <w:rsid w:val="007E62E4"/>
    <w:rsid w:val="007F418C"/>
    <w:rsid w:val="007F679F"/>
    <w:rsid w:val="007F6E0B"/>
    <w:rsid w:val="00810A98"/>
    <w:rsid w:val="00820B1F"/>
    <w:rsid w:val="00821E07"/>
    <w:rsid w:val="008350DD"/>
    <w:rsid w:val="00835CEC"/>
    <w:rsid w:val="00850034"/>
    <w:rsid w:val="00851932"/>
    <w:rsid w:val="00864466"/>
    <w:rsid w:val="00864853"/>
    <w:rsid w:val="0086648A"/>
    <w:rsid w:val="0086774C"/>
    <w:rsid w:val="00870F56"/>
    <w:rsid w:val="00873731"/>
    <w:rsid w:val="008738E7"/>
    <w:rsid w:val="00893F31"/>
    <w:rsid w:val="008A00D1"/>
    <w:rsid w:val="008B5108"/>
    <w:rsid w:val="008C57C3"/>
    <w:rsid w:val="00906475"/>
    <w:rsid w:val="0091180A"/>
    <w:rsid w:val="00917E46"/>
    <w:rsid w:val="009256DC"/>
    <w:rsid w:val="00930B81"/>
    <w:rsid w:val="00931DD9"/>
    <w:rsid w:val="00933FE5"/>
    <w:rsid w:val="00943F9D"/>
    <w:rsid w:val="009465C9"/>
    <w:rsid w:val="00946B37"/>
    <w:rsid w:val="00973820"/>
    <w:rsid w:val="00977384"/>
    <w:rsid w:val="0098307F"/>
    <w:rsid w:val="0099476C"/>
    <w:rsid w:val="009B3D61"/>
    <w:rsid w:val="009C13BF"/>
    <w:rsid w:val="009C4BEF"/>
    <w:rsid w:val="009C699A"/>
    <w:rsid w:val="009C74D7"/>
    <w:rsid w:val="009D407B"/>
    <w:rsid w:val="009D68F5"/>
    <w:rsid w:val="009D716C"/>
    <w:rsid w:val="009D7BA4"/>
    <w:rsid w:val="009E3AAE"/>
    <w:rsid w:val="009F00F4"/>
    <w:rsid w:val="009F1B31"/>
    <w:rsid w:val="009F27AC"/>
    <w:rsid w:val="00A13365"/>
    <w:rsid w:val="00A213AC"/>
    <w:rsid w:val="00A246EC"/>
    <w:rsid w:val="00A3362D"/>
    <w:rsid w:val="00A34B40"/>
    <w:rsid w:val="00A36C22"/>
    <w:rsid w:val="00A42806"/>
    <w:rsid w:val="00A43AD0"/>
    <w:rsid w:val="00A631E3"/>
    <w:rsid w:val="00A64417"/>
    <w:rsid w:val="00A70DC8"/>
    <w:rsid w:val="00A76BB6"/>
    <w:rsid w:val="00A83898"/>
    <w:rsid w:val="00A85277"/>
    <w:rsid w:val="00A8535F"/>
    <w:rsid w:val="00A8582A"/>
    <w:rsid w:val="00AA151F"/>
    <w:rsid w:val="00AA4137"/>
    <w:rsid w:val="00AB5FC5"/>
    <w:rsid w:val="00AE06F1"/>
    <w:rsid w:val="00AE2BF2"/>
    <w:rsid w:val="00B034DB"/>
    <w:rsid w:val="00B06ADD"/>
    <w:rsid w:val="00B0793F"/>
    <w:rsid w:val="00B07DFA"/>
    <w:rsid w:val="00B10275"/>
    <w:rsid w:val="00B23EBB"/>
    <w:rsid w:val="00B41010"/>
    <w:rsid w:val="00B41418"/>
    <w:rsid w:val="00B469F8"/>
    <w:rsid w:val="00B55AD3"/>
    <w:rsid w:val="00B61E8B"/>
    <w:rsid w:val="00B7410D"/>
    <w:rsid w:val="00B77373"/>
    <w:rsid w:val="00B80CF8"/>
    <w:rsid w:val="00B817AB"/>
    <w:rsid w:val="00B839A7"/>
    <w:rsid w:val="00B87E8D"/>
    <w:rsid w:val="00BA1836"/>
    <w:rsid w:val="00BB527C"/>
    <w:rsid w:val="00BC32F1"/>
    <w:rsid w:val="00BD45AF"/>
    <w:rsid w:val="00BD484E"/>
    <w:rsid w:val="00BF3A64"/>
    <w:rsid w:val="00BF4DC2"/>
    <w:rsid w:val="00C0042C"/>
    <w:rsid w:val="00C02A25"/>
    <w:rsid w:val="00C030BE"/>
    <w:rsid w:val="00C03558"/>
    <w:rsid w:val="00C03A71"/>
    <w:rsid w:val="00C22541"/>
    <w:rsid w:val="00C40A22"/>
    <w:rsid w:val="00C41411"/>
    <w:rsid w:val="00C77A62"/>
    <w:rsid w:val="00CA5B37"/>
    <w:rsid w:val="00CA6B9B"/>
    <w:rsid w:val="00CB4A89"/>
    <w:rsid w:val="00CC42B0"/>
    <w:rsid w:val="00CC46F8"/>
    <w:rsid w:val="00CD7353"/>
    <w:rsid w:val="00CE342F"/>
    <w:rsid w:val="00CF1D3D"/>
    <w:rsid w:val="00CF7D78"/>
    <w:rsid w:val="00D04C25"/>
    <w:rsid w:val="00D05145"/>
    <w:rsid w:val="00D10234"/>
    <w:rsid w:val="00D131E2"/>
    <w:rsid w:val="00D1354B"/>
    <w:rsid w:val="00D263F9"/>
    <w:rsid w:val="00D3463B"/>
    <w:rsid w:val="00D42E13"/>
    <w:rsid w:val="00D4324E"/>
    <w:rsid w:val="00D505F9"/>
    <w:rsid w:val="00D543AA"/>
    <w:rsid w:val="00D55A5C"/>
    <w:rsid w:val="00D56A50"/>
    <w:rsid w:val="00D60149"/>
    <w:rsid w:val="00D8342C"/>
    <w:rsid w:val="00D840FD"/>
    <w:rsid w:val="00D84263"/>
    <w:rsid w:val="00D863E7"/>
    <w:rsid w:val="00D9158A"/>
    <w:rsid w:val="00D920AB"/>
    <w:rsid w:val="00DB398C"/>
    <w:rsid w:val="00DC0494"/>
    <w:rsid w:val="00DC066A"/>
    <w:rsid w:val="00DC50ED"/>
    <w:rsid w:val="00DE4A00"/>
    <w:rsid w:val="00DE63D8"/>
    <w:rsid w:val="00E033AD"/>
    <w:rsid w:val="00E052EE"/>
    <w:rsid w:val="00E05C4C"/>
    <w:rsid w:val="00E12E68"/>
    <w:rsid w:val="00E17E6E"/>
    <w:rsid w:val="00E40590"/>
    <w:rsid w:val="00E41601"/>
    <w:rsid w:val="00E5265F"/>
    <w:rsid w:val="00E64466"/>
    <w:rsid w:val="00E664AF"/>
    <w:rsid w:val="00E724A0"/>
    <w:rsid w:val="00E75ED9"/>
    <w:rsid w:val="00E823FC"/>
    <w:rsid w:val="00E82633"/>
    <w:rsid w:val="00EA1214"/>
    <w:rsid w:val="00EA7C78"/>
    <w:rsid w:val="00EB7B9D"/>
    <w:rsid w:val="00ED5071"/>
    <w:rsid w:val="00EE22B8"/>
    <w:rsid w:val="00EE2DF6"/>
    <w:rsid w:val="00F02F3A"/>
    <w:rsid w:val="00F100AF"/>
    <w:rsid w:val="00F16E9A"/>
    <w:rsid w:val="00F30B77"/>
    <w:rsid w:val="00F31CDC"/>
    <w:rsid w:val="00F35397"/>
    <w:rsid w:val="00F41D0F"/>
    <w:rsid w:val="00F50EAF"/>
    <w:rsid w:val="00F516FD"/>
    <w:rsid w:val="00FC3DCB"/>
    <w:rsid w:val="00FC40B4"/>
    <w:rsid w:val="00FC59CB"/>
    <w:rsid w:val="00FD11F7"/>
    <w:rsid w:val="00FD6823"/>
    <w:rsid w:val="00FD6886"/>
    <w:rsid w:val="00FD6CF2"/>
    <w:rsid w:val="00FE0784"/>
    <w:rsid w:val="00FF6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CC5E"/>
  <w15:chartTrackingRefBased/>
  <w15:docId w15:val="{4F226767-08FA-4E53-B507-F1BE6285C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Signature" w:semiHidden="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1D0F"/>
    <w:pPr>
      <w:spacing w:after="0" w:line="240" w:lineRule="auto"/>
      <w:jc w:val="both"/>
    </w:pPr>
    <w:rPr>
      <w:rFonts w:cs="Open Sans"/>
      <w:color w:val="767171" w:themeColor="background2" w:themeShade="80"/>
      <w:position w:val="9"/>
      <w:sz w:val="24"/>
      <w:szCs w:val="24"/>
      <w:lang w:val="en-US"/>
    </w:rPr>
  </w:style>
  <w:style w:type="paragraph" w:styleId="Heading1">
    <w:name w:val="heading 1"/>
    <w:basedOn w:val="Normal"/>
    <w:next w:val="Normal"/>
    <w:link w:val="Heading1Char"/>
    <w:uiPriority w:val="9"/>
    <w:qFormat/>
    <w:rsid w:val="00F41D0F"/>
    <w:pPr>
      <w:spacing w:after="240" w:line="4" w:lineRule="atLeast"/>
      <w:jc w:val="right"/>
      <w:outlineLvl w:val="0"/>
    </w:pPr>
    <w:rPr>
      <w:b/>
      <w:caps/>
      <w:color w:val="7F7F7F" w:themeColor="text1" w:themeTint="80"/>
      <w:spacing w:val="20"/>
      <w:kern w:val="48"/>
      <w:sz w:val="32"/>
      <w:szCs w:val="32"/>
    </w:rPr>
  </w:style>
  <w:style w:type="paragraph" w:styleId="Heading2">
    <w:name w:val="heading 2"/>
    <w:basedOn w:val="Normal"/>
    <w:next w:val="Normal"/>
    <w:link w:val="Heading2Char"/>
    <w:uiPriority w:val="9"/>
    <w:qFormat/>
    <w:rsid w:val="00F41D0F"/>
    <w:pPr>
      <w:spacing w:after="240"/>
      <w:outlineLvl w:val="1"/>
    </w:pPr>
    <w:rPr>
      <w:b/>
      <w:caps/>
      <w:position w:val="8"/>
      <w:sz w:val="32"/>
      <w:szCs w:val="32"/>
    </w:rPr>
  </w:style>
  <w:style w:type="paragraph" w:styleId="Heading3">
    <w:name w:val="heading 3"/>
    <w:basedOn w:val="Normal"/>
    <w:next w:val="Normal"/>
    <w:link w:val="Heading3Char"/>
    <w:uiPriority w:val="9"/>
    <w:qFormat/>
    <w:rsid w:val="00F41D0F"/>
    <w:pPr>
      <w:spacing w:after="80"/>
      <w:outlineLvl w:val="2"/>
    </w:pPr>
    <w:rPr>
      <w:b/>
      <w:sz w:val="28"/>
      <w:szCs w:val="28"/>
    </w:rPr>
  </w:style>
  <w:style w:type="paragraph" w:styleId="Heading4">
    <w:name w:val="heading 4"/>
    <w:basedOn w:val="Normal"/>
    <w:next w:val="Normal"/>
    <w:link w:val="Heading4Char"/>
    <w:uiPriority w:val="9"/>
    <w:qFormat/>
    <w:rsid w:val="00F41D0F"/>
    <w:pPr>
      <w:spacing w:after="8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A6E81"/>
    <w:pPr>
      <w:ind w:left="720"/>
      <w:contextualSpacing/>
    </w:pPr>
  </w:style>
  <w:style w:type="character" w:styleId="Hyperlink">
    <w:name w:val="Hyperlink"/>
    <w:basedOn w:val="DefaultParagraphFont"/>
    <w:uiPriority w:val="99"/>
    <w:unhideWhenUsed/>
    <w:rsid w:val="00BA1836"/>
    <w:rPr>
      <w:color w:val="0563C1" w:themeColor="hyperlink"/>
      <w:u w:val="single"/>
    </w:rPr>
  </w:style>
  <w:style w:type="character" w:customStyle="1" w:styleId="UnresolvedMention">
    <w:name w:val="Unresolved Mention"/>
    <w:basedOn w:val="DefaultParagraphFont"/>
    <w:uiPriority w:val="99"/>
    <w:semiHidden/>
    <w:unhideWhenUsed/>
    <w:rsid w:val="00BA1836"/>
    <w:rPr>
      <w:color w:val="605E5C"/>
      <w:shd w:val="clear" w:color="auto" w:fill="E1DFDD"/>
    </w:rPr>
  </w:style>
  <w:style w:type="paragraph" w:styleId="Header">
    <w:name w:val="header"/>
    <w:basedOn w:val="Normal"/>
    <w:link w:val="HeaderChar"/>
    <w:uiPriority w:val="99"/>
    <w:semiHidden/>
    <w:rsid w:val="00B55AD3"/>
    <w:pPr>
      <w:tabs>
        <w:tab w:val="center" w:pos="4680"/>
        <w:tab w:val="right" w:pos="9360"/>
      </w:tabs>
    </w:pPr>
  </w:style>
  <w:style w:type="character" w:customStyle="1" w:styleId="HeaderChar">
    <w:name w:val="Header Char"/>
    <w:basedOn w:val="DefaultParagraphFont"/>
    <w:link w:val="Header"/>
    <w:uiPriority w:val="99"/>
    <w:semiHidden/>
    <w:rsid w:val="00D1354B"/>
  </w:style>
  <w:style w:type="paragraph" w:styleId="Footer">
    <w:name w:val="footer"/>
    <w:basedOn w:val="Normal"/>
    <w:link w:val="FooterChar"/>
    <w:uiPriority w:val="99"/>
    <w:semiHidden/>
    <w:rsid w:val="00B55AD3"/>
    <w:pPr>
      <w:tabs>
        <w:tab w:val="center" w:pos="4680"/>
        <w:tab w:val="right" w:pos="9360"/>
      </w:tabs>
    </w:pPr>
  </w:style>
  <w:style w:type="character" w:customStyle="1" w:styleId="FooterChar">
    <w:name w:val="Footer Char"/>
    <w:basedOn w:val="DefaultParagraphFont"/>
    <w:link w:val="Footer"/>
    <w:uiPriority w:val="99"/>
    <w:semiHidden/>
    <w:rsid w:val="00D1354B"/>
  </w:style>
  <w:style w:type="paragraph" w:styleId="Title">
    <w:name w:val="Title"/>
    <w:basedOn w:val="Normal"/>
    <w:next w:val="Normal"/>
    <w:link w:val="TitleChar"/>
    <w:uiPriority w:val="10"/>
    <w:qFormat/>
    <w:rsid w:val="00B06ADD"/>
    <w:pPr>
      <w:jc w:val="left"/>
    </w:pPr>
    <w:rPr>
      <w:rFonts w:asciiTheme="majorHAnsi" w:hAnsiTheme="majorHAnsi"/>
      <w:b/>
      <w:caps/>
      <w:color w:val="595959" w:themeColor="text1" w:themeTint="A6"/>
      <w:spacing w:val="60"/>
      <w:kern w:val="200"/>
      <w:position w:val="0"/>
      <w:sz w:val="60"/>
      <w:szCs w:val="70"/>
      <w14:numSpacing w14:val="proportional"/>
    </w:rPr>
  </w:style>
  <w:style w:type="character" w:customStyle="1" w:styleId="TitleChar">
    <w:name w:val="Title Char"/>
    <w:basedOn w:val="DefaultParagraphFont"/>
    <w:link w:val="Title"/>
    <w:uiPriority w:val="10"/>
    <w:rsid w:val="00B06ADD"/>
    <w:rPr>
      <w:rFonts w:asciiTheme="majorHAnsi" w:hAnsiTheme="majorHAnsi" w:cs="Open Sans"/>
      <w:b/>
      <w:caps/>
      <w:color w:val="595959" w:themeColor="text1" w:themeTint="A6"/>
      <w:spacing w:val="60"/>
      <w:kern w:val="200"/>
      <w:sz w:val="60"/>
      <w:szCs w:val="70"/>
      <w:lang w:val="en-US"/>
      <w14:numSpacing w14:val="proportional"/>
    </w:rPr>
  </w:style>
  <w:style w:type="paragraph" w:styleId="Subtitle">
    <w:name w:val="Subtitle"/>
    <w:basedOn w:val="Normal"/>
    <w:next w:val="Normal"/>
    <w:link w:val="SubtitleChar"/>
    <w:uiPriority w:val="11"/>
    <w:qFormat/>
    <w:rsid w:val="00D1354B"/>
    <w:pPr>
      <w:spacing w:after="160"/>
      <w:jc w:val="left"/>
    </w:pPr>
    <w:rPr>
      <w:caps/>
      <w:color w:val="3B3838" w:themeColor="background2" w:themeShade="40"/>
      <w:spacing w:val="80"/>
      <w:kern w:val="144"/>
      <w:position w:val="0"/>
      <w:sz w:val="28"/>
      <w:szCs w:val="28"/>
    </w:rPr>
  </w:style>
  <w:style w:type="character" w:customStyle="1" w:styleId="SubtitleChar">
    <w:name w:val="Subtitle Char"/>
    <w:basedOn w:val="DefaultParagraphFont"/>
    <w:link w:val="Subtitle"/>
    <w:uiPriority w:val="11"/>
    <w:rsid w:val="00D1354B"/>
    <w:rPr>
      <w:rFonts w:cs="Open Sans"/>
      <w:caps/>
      <w:color w:val="3B3838" w:themeColor="background2" w:themeShade="40"/>
      <w:spacing w:val="80"/>
      <w:kern w:val="144"/>
      <w:sz w:val="28"/>
      <w:szCs w:val="28"/>
      <w:lang w:val="en-GB"/>
    </w:rPr>
  </w:style>
  <w:style w:type="paragraph" w:customStyle="1" w:styleId="Graphicsanchor">
    <w:name w:val="Graphics anchor"/>
    <w:basedOn w:val="Normal"/>
    <w:qFormat/>
    <w:rsid w:val="00D1354B"/>
    <w:rPr>
      <w:vertAlign w:val="subscript"/>
    </w:rPr>
  </w:style>
  <w:style w:type="character" w:customStyle="1" w:styleId="Heading1Char">
    <w:name w:val="Heading 1 Char"/>
    <w:basedOn w:val="DefaultParagraphFont"/>
    <w:link w:val="Heading1"/>
    <w:uiPriority w:val="9"/>
    <w:rsid w:val="00F41D0F"/>
    <w:rPr>
      <w:rFonts w:cs="Open Sans"/>
      <w:b/>
      <w:caps/>
      <w:color w:val="7F7F7F" w:themeColor="text1" w:themeTint="80"/>
      <w:spacing w:val="20"/>
      <w:kern w:val="48"/>
      <w:position w:val="9"/>
      <w:sz w:val="32"/>
      <w:szCs w:val="32"/>
      <w:lang w:val="en-US"/>
    </w:rPr>
  </w:style>
  <w:style w:type="paragraph" w:customStyle="1" w:styleId="ContactInfo">
    <w:name w:val="Contact Info"/>
    <w:basedOn w:val="Normal"/>
    <w:qFormat/>
    <w:rsid w:val="00E823FC"/>
    <w:pPr>
      <w:spacing w:line="276" w:lineRule="auto"/>
      <w:contextualSpacing/>
      <w:jc w:val="right"/>
    </w:pPr>
    <w:rPr>
      <w:position w:val="0"/>
    </w:rPr>
  </w:style>
  <w:style w:type="character" w:customStyle="1" w:styleId="Heading2Char">
    <w:name w:val="Heading 2 Char"/>
    <w:basedOn w:val="DefaultParagraphFont"/>
    <w:link w:val="Heading2"/>
    <w:uiPriority w:val="9"/>
    <w:rsid w:val="00F41D0F"/>
    <w:rPr>
      <w:rFonts w:cs="Open Sans"/>
      <w:b/>
      <w:caps/>
      <w:color w:val="767171" w:themeColor="background2" w:themeShade="80"/>
      <w:position w:val="8"/>
      <w:sz w:val="32"/>
      <w:szCs w:val="32"/>
      <w:lang w:val="en-US"/>
    </w:rPr>
  </w:style>
  <w:style w:type="paragraph" w:styleId="Closing">
    <w:name w:val="Closing"/>
    <w:basedOn w:val="Normal"/>
    <w:link w:val="ClosingChar"/>
    <w:uiPriority w:val="99"/>
    <w:semiHidden/>
    <w:rsid w:val="00D1354B"/>
  </w:style>
  <w:style w:type="character" w:customStyle="1" w:styleId="ClosingChar">
    <w:name w:val="Closing Char"/>
    <w:basedOn w:val="DefaultParagraphFont"/>
    <w:link w:val="Closing"/>
    <w:uiPriority w:val="99"/>
    <w:semiHidden/>
    <w:rsid w:val="00821E07"/>
    <w:rPr>
      <w:rFonts w:cs="Open Sans"/>
      <w:color w:val="767171" w:themeColor="background2" w:themeShade="80"/>
      <w:position w:val="9"/>
      <w:sz w:val="24"/>
      <w:szCs w:val="24"/>
      <w:lang w:val="en-GB"/>
    </w:rPr>
  </w:style>
  <w:style w:type="paragraph" w:styleId="Date">
    <w:name w:val="Date"/>
    <w:basedOn w:val="Normal"/>
    <w:next w:val="Normal"/>
    <w:link w:val="DateChar"/>
    <w:uiPriority w:val="99"/>
    <w:rsid w:val="00EA1214"/>
  </w:style>
  <w:style w:type="character" w:customStyle="1" w:styleId="DateChar">
    <w:name w:val="Date Char"/>
    <w:basedOn w:val="DefaultParagraphFont"/>
    <w:link w:val="Date"/>
    <w:uiPriority w:val="99"/>
    <w:rsid w:val="00EA1214"/>
    <w:rPr>
      <w:rFonts w:cs="Open Sans"/>
      <w:color w:val="767171" w:themeColor="background2" w:themeShade="80"/>
      <w:position w:val="9"/>
      <w:sz w:val="24"/>
      <w:szCs w:val="24"/>
      <w:lang w:val="en-GB"/>
    </w:rPr>
  </w:style>
  <w:style w:type="paragraph" w:customStyle="1" w:styleId="Leftpanelinfo">
    <w:name w:val="Left panel info"/>
    <w:basedOn w:val="Normal"/>
    <w:qFormat/>
    <w:rsid w:val="00F41D0F"/>
    <w:pPr>
      <w:jc w:val="right"/>
    </w:pPr>
  </w:style>
  <w:style w:type="character" w:styleId="Emphasis">
    <w:name w:val="Emphasis"/>
    <w:basedOn w:val="DefaultParagraphFont"/>
    <w:uiPriority w:val="20"/>
    <w:qFormat/>
    <w:rsid w:val="00F41D0F"/>
    <w:rPr>
      <w:b/>
      <w:i w:val="0"/>
      <w:iCs/>
    </w:rPr>
  </w:style>
  <w:style w:type="character" w:customStyle="1" w:styleId="Heading3Char">
    <w:name w:val="Heading 3 Char"/>
    <w:basedOn w:val="DefaultParagraphFont"/>
    <w:link w:val="Heading3"/>
    <w:uiPriority w:val="9"/>
    <w:rsid w:val="00F41D0F"/>
    <w:rPr>
      <w:rFonts w:cs="Open Sans"/>
      <w:b/>
      <w:color w:val="767171" w:themeColor="background2" w:themeShade="80"/>
      <w:position w:val="9"/>
      <w:sz w:val="28"/>
      <w:szCs w:val="28"/>
      <w:lang w:val="en-US"/>
    </w:rPr>
  </w:style>
  <w:style w:type="character" w:customStyle="1" w:styleId="Heading4Char">
    <w:name w:val="Heading 4 Char"/>
    <w:basedOn w:val="DefaultParagraphFont"/>
    <w:link w:val="Heading4"/>
    <w:uiPriority w:val="9"/>
    <w:rsid w:val="00F41D0F"/>
    <w:rPr>
      <w:rFonts w:cs="Open Sans"/>
      <w:color w:val="767171" w:themeColor="background2" w:themeShade="80"/>
      <w:position w:val="9"/>
      <w:sz w:val="24"/>
      <w:szCs w:val="24"/>
      <w:lang w:val="en-US"/>
    </w:rPr>
  </w:style>
  <w:style w:type="paragraph" w:styleId="ListBullet">
    <w:name w:val="List Bullet"/>
    <w:basedOn w:val="Normal"/>
    <w:uiPriority w:val="99"/>
    <w:rsid w:val="00F41D0F"/>
    <w:pPr>
      <w:numPr>
        <w:numId w:val="5"/>
      </w:numPr>
      <w:spacing w:before="80"/>
      <w:ind w:left="720"/>
      <w:contextualSpacing/>
    </w:pPr>
  </w:style>
  <w:style w:type="paragraph" w:styleId="List">
    <w:name w:val="List"/>
    <w:basedOn w:val="Normal"/>
    <w:uiPriority w:val="99"/>
    <w:rsid w:val="00F41D0F"/>
    <w:pPr>
      <w:spacing w:after="80" w:line="312" w:lineRule="auto"/>
      <w:ind w:left="360" w:hanging="360"/>
      <w:jc w:val="right"/>
    </w:pPr>
  </w:style>
  <w:style w:type="paragraph" w:styleId="BodyText">
    <w:name w:val="Body Text"/>
    <w:basedOn w:val="Normal"/>
    <w:link w:val="BodyTextChar"/>
    <w:uiPriority w:val="1"/>
    <w:qFormat/>
    <w:rsid w:val="003506D3"/>
    <w:pPr>
      <w:widowControl w:val="0"/>
      <w:autoSpaceDE w:val="0"/>
      <w:autoSpaceDN w:val="0"/>
      <w:jc w:val="left"/>
    </w:pPr>
    <w:rPr>
      <w:rFonts w:ascii="Arial" w:eastAsia="Arial" w:hAnsi="Arial" w:cs="Arial"/>
      <w:color w:val="auto"/>
      <w:position w:val="0"/>
      <w:sz w:val="22"/>
      <w:szCs w:val="22"/>
    </w:rPr>
  </w:style>
  <w:style w:type="character" w:customStyle="1" w:styleId="BodyTextChar">
    <w:name w:val="Body Text Char"/>
    <w:basedOn w:val="DefaultParagraphFont"/>
    <w:link w:val="BodyText"/>
    <w:uiPriority w:val="1"/>
    <w:rsid w:val="003506D3"/>
    <w:rPr>
      <w:rFonts w:ascii="Arial" w:eastAsia="Arial" w:hAnsi="Arial" w:cs="Arial"/>
      <w:lang w:val="en-US"/>
    </w:rPr>
  </w:style>
  <w:style w:type="character" w:styleId="Strong">
    <w:name w:val="Strong"/>
    <w:basedOn w:val="DefaultParagraphFont"/>
    <w:uiPriority w:val="22"/>
    <w:qFormat/>
    <w:rsid w:val="002B0223"/>
    <w:rPr>
      <w:b/>
      <w:bCs/>
    </w:rPr>
  </w:style>
  <w:style w:type="character" w:customStyle="1" w:styleId="tooltip-moduletooltiptitlex5dii">
    <w:name w:val="tooltip-module__tooltip__title___x5dii"/>
    <w:basedOn w:val="DefaultParagraphFont"/>
    <w:rsid w:val="002B0223"/>
  </w:style>
  <w:style w:type="paragraph" w:styleId="z-TopofForm">
    <w:name w:val="HTML Top of Form"/>
    <w:basedOn w:val="Normal"/>
    <w:next w:val="Normal"/>
    <w:link w:val="z-TopofFormChar"/>
    <w:hidden/>
    <w:uiPriority w:val="99"/>
    <w:semiHidden/>
    <w:unhideWhenUsed/>
    <w:rsid w:val="002B0223"/>
    <w:pPr>
      <w:pBdr>
        <w:bottom w:val="single" w:sz="6" w:space="1" w:color="auto"/>
      </w:pBdr>
      <w:jc w:val="center"/>
    </w:pPr>
    <w:rPr>
      <w:rFonts w:ascii="Arial" w:eastAsia="Times New Roman" w:hAnsi="Arial" w:cs="Arial"/>
      <w:vanish/>
      <w:color w:val="auto"/>
      <w:position w:val="0"/>
      <w:sz w:val="16"/>
      <w:szCs w:val="16"/>
    </w:rPr>
  </w:style>
  <w:style w:type="character" w:customStyle="1" w:styleId="z-TopofFormChar">
    <w:name w:val="z-Top of Form Char"/>
    <w:basedOn w:val="DefaultParagraphFont"/>
    <w:link w:val="z-TopofForm"/>
    <w:uiPriority w:val="99"/>
    <w:semiHidden/>
    <w:rsid w:val="002B0223"/>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979150">
      <w:bodyDiv w:val="1"/>
      <w:marLeft w:val="0"/>
      <w:marRight w:val="0"/>
      <w:marTop w:val="0"/>
      <w:marBottom w:val="0"/>
      <w:divBdr>
        <w:top w:val="none" w:sz="0" w:space="0" w:color="auto"/>
        <w:left w:val="none" w:sz="0" w:space="0" w:color="auto"/>
        <w:bottom w:val="none" w:sz="0" w:space="0" w:color="auto"/>
        <w:right w:val="none" w:sz="0" w:space="0" w:color="auto"/>
      </w:divBdr>
      <w:divsChild>
        <w:div w:id="1459644923">
          <w:marLeft w:val="0"/>
          <w:marRight w:val="0"/>
          <w:marTop w:val="0"/>
          <w:marBottom w:val="0"/>
          <w:divBdr>
            <w:top w:val="none" w:sz="0" w:space="0" w:color="auto"/>
            <w:left w:val="none" w:sz="0" w:space="0" w:color="auto"/>
            <w:bottom w:val="none" w:sz="0" w:space="0" w:color="auto"/>
            <w:right w:val="none" w:sz="0" w:space="0" w:color="auto"/>
          </w:divBdr>
          <w:divsChild>
            <w:div w:id="391739129">
              <w:marLeft w:val="0"/>
              <w:marRight w:val="0"/>
              <w:marTop w:val="0"/>
              <w:marBottom w:val="0"/>
              <w:divBdr>
                <w:top w:val="none" w:sz="0" w:space="0" w:color="auto"/>
                <w:left w:val="none" w:sz="0" w:space="0" w:color="auto"/>
                <w:bottom w:val="none" w:sz="0" w:space="0" w:color="auto"/>
                <w:right w:val="none" w:sz="0" w:space="0" w:color="auto"/>
              </w:divBdr>
              <w:divsChild>
                <w:div w:id="1406100257">
                  <w:marLeft w:val="0"/>
                  <w:marRight w:val="0"/>
                  <w:marTop w:val="0"/>
                  <w:marBottom w:val="0"/>
                  <w:divBdr>
                    <w:top w:val="none" w:sz="0" w:space="0" w:color="auto"/>
                    <w:left w:val="none" w:sz="0" w:space="0" w:color="auto"/>
                    <w:bottom w:val="none" w:sz="0" w:space="0" w:color="auto"/>
                    <w:right w:val="none" w:sz="0" w:space="0" w:color="auto"/>
                  </w:divBdr>
                  <w:divsChild>
                    <w:div w:id="290521450">
                      <w:marLeft w:val="0"/>
                      <w:marRight w:val="0"/>
                      <w:marTop w:val="0"/>
                      <w:marBottom w:val="0"/>
                      <w:divBdr>
                        <w:top w:val="none" w:sz="0" w:space="0" w:color="auto"/>
                        <w:left w:val="none" w:sz="0" w:space="0" w:color="auto"/>
                        <w:bottom w:val="none" w:sz="0" w:space="0" w:color="auto"/>
                        <w:right w:val="none" w:sz="0" w:space="0" w:color="auto"/>
                      </w:divBdr>
                      <w:divsChild>
                        <w:div w:id="174733833">
                          <w:marLeft w:val="0"/>
                          <w:marRight w:val="0"/>
                          <w:marTop w:val="0"/>
                          <w:marBottom w:val="0"/>
                          <w:divBdr>
                            <w:top w:val="none" w:sz="0" w:space="0" w:color="auto"/>
                            <w:left w:val="none" w:sz="0" w:space="0" w:color="auto"/>
                            <w:bottom w:val="none" w:sz="0" w:space="0" w:color="auto"/>
                            <w:right w:val="none" w:sz="0" w:space="0" w:color="auto"/>
                          </w:divBdr>
                          <w:divsChild>
                            <w:div w:id="259798784">
                              <w:marLeft w:val="0"/>
                              <w:marRight w:val="0"/>
                              <w:marTop w:val="0"/>
                              <w:marBottom w:val="0"/>
                              <w:divBdr>
                                <w:top w:val="none" w:sz="0" w:space="0" w:color="auto"/>
                                <w:left w:val="none" w:sz="0" w:space="0" w:color="auto"/>
                                <w:bottom w:val="none" w:sz="0" w:space="0" w:color="auto"/>
                                <w:right w:val="none" w:sz="0" w:space="0" w:color="auto"/>
                              </w:divBdr>
                              <w:divsChild>
                                <w:div w:id="1257445084">
                                  <w:marLeft w:val="0"/>
                                  <w:marRight w:val="0"/>
                                  <w:marTop w:val="0"/>
                                  <w:marBottom w:val="0"/>
                                  <w:divBdr>
                                    <w:top w:val="none" w:sz="0" w:space="0" w:color="auto"/>
                                    <w:left w:val="none" w:sz="0" w:space="0" w:color="auto"/>
                                    <w:bottom w:val="none" w:sz="0" w:space="0" w:color="auto"/>
                                    <w:right w:val="none" w:sz="0" w:space="0" w:color="auto"/>
                                  </w:divBdr>
                                  <w:divsChild>
                                    <w:div w:id="1545944143">
                                      <w:marLeft w:val="0"/>
                                      <w:marRight w:val="0"/>
                                      <w:marTop w:val="0"/>
                                      <w:marBottom w:val="0"/>
                                      <w:divBdr>
                                        <w:top w:val="none" w:sz="0" w:space="0" w:color="auto"/>
                                        <w:left w:val="none" w:sz="0" w:space="0" w:color="auto"/>
                                        <w:bottom w:val="none" w:sz="0" w:space="0" w:color="auto"/>
                                        <w:right w:val="none" w:sz="0" w:space="0" w:color="auto"/>
                                      </w:divBdr>
                                      <w:divsChild>
                                        <w:div w:id="734158970">
                                          <w:marLeft w:val="0"/>
                                          <w:marRight w:val="0"/>
                                          <w:marTop w:val="0"/>
                                          <w:marBottom w:val="0"/>
                                          <w:divBdr>
                                            <w:top w:val="none" w:sz="0" w:space="0" w:color="auto"/>
                                            <w:left w:val="none" w:sz="0" w:space="0" w:color="auto"/>
                                            <w:bottom w:val="none" w:sz="0" w:space="0" w:color="auto"/>
                                            <w:right w:val="none" w:sz="0" w:space="0" w:color="auto"/>
                                          </w:divBdr>
                                          <w:divsChild>
                                            <w:div w:id="348068386">
                                              <w:marLeft w:val="0"/>
                                              <w:marRight w:val="0"/>
                                              <w:marTop w:val="0"/>
                                              <w:marBottom w:val="0"/>
                                              <w:divBdr>
                                                <w:top w:val="none" w:sz="0" w:space="0" w:color="auto"/>
                                                <w:left w:val="none" w:sz="0" w:space="0" w:color="auto"/>
                                                <w:bottom w:val="none" w:sz="0" w:space="0" w:color="auto"/>
                                                <w:right w:val="none" w:sz="0" w:space="0" w:color="auto"/>
                                              </w:divBdr>
                                              <w:divsChild>
                                                <w:div w:id="897284840">
                                                  <w:marLeft w:val="0"/>
                                                  <w:marRight w:val="0"/>
                                                  <w:marTop w:val="0"/>
                                                  <w:marBottom w:val="0"/>
                                                  <w:divBdr>
                                                    <w:top w:val="none" w:sz="0" w:space="0" w:color="auto"/>
                                                    <w:left w:val="none" w:sz="0" w:space="0" w:color="auto"/>
                                                    <w:bottom w:val="none" w:sz="0" w:space="0" w:color="auto"/>
                                                    <w:right w:val="none" w:sz="0" w:space="0" w:color="auto"/>
                                                  </w:divBdr>
                                                </w:div>
                                                <w:div w:id="1142113228">
                                                  <w:marLeft w:val="0"/>
                                                  <w:marRight w:val="0"/>
                                                  <w:marTop w:val="0"/>
                                                  <w:marBottom w:val="0"/>
                                                  <w:divBdr>
                                                    <w:top w:val="none" w:sz="0" w:space="0" w:color="auto"/>
                                                    <w:left w:val="none" w:sz="0" w:space="0" w:color="auto"/>
                                                    <w:bottom w:val="none" w:sz="0" w:space="0" w:color="auto"/>
                                                    <w:right w:val="none" w:sz="0" w:space="0" w:color="auto"/>
                                                  </w:divBdr>
                                                  <w:divsChild>
                                                    <w:div w:id="102581264">
                                                      <w:marLeft w:val="0"/>
                                                      <w:marRight w:val="0"/>
                                                      <w:marTop w:val="0"/>
                                                      <w:marBottom w:val="0"/>
                                                      <w:divBdr>
                                                        <w:top w:val="none" w:sz="0" w:space="0" w:color="auto"/>
                                                        <w:left w:val="none" w:sz="0" w:space="0" w:color="auto"/>
                                                        <w:bottom w:val="none" w:sz="0" w:space="0" w:color="auto"/>
                                                        <w:right w:val="none" w:sz="0" w:space="0" w:color="auto"/>
                                                      </w:divBdr>
                                                      <w:divsChild>
                                                        <w:div w:id="1344359706">
                                                          <w:marLeft w:val="0"/>
                                                          <w:marRight w:val="0"/>
                                                          <w:marTop w:val="0"/>
                                                          <w:marBottom w:val="0"/>
                                                          <w:divBdr>
                                                            <w:top w:val="none" w:sz="0" w:space="0" w:color="auto"/>
                                                            <w:left w:val="none" w:sz="0" w:space="0" w:color="auto"/>
                                                            <w:bottom w:val="none" w:sz="0" w:space="0" w:color="auto"/>
                                                            <w:right w:val="none" w:sz="0" w:space="0" w:color="auto"/>
                                                          </w:divBdr>
                                                        </w:div>
                                                      </w:divsChild>
                                                    </w:div>
                                                    <w:div w:id="10296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6987014">
          <w:marLeft w:val="0"/>
          <w:marRight w:val="0"/>
          <w:marTop w:val="0"/>
          <w:marBottom w:val="0"/>
          <w:divBdr>
            <w:top w:val="none" w:sz="0" w:space="0" w:color="auto"/>
            <w:left w:val="none" w:sz="0" w:space="0" w:color="auto"/>
            <w:bottom w:val="none" w:sz="0" w:space="0" w:color="auto"/>
            <w:right w:val="none" w:sz="0" w:space="0" w:color="auto"/>
          </w:divBdr>
          <w:divsChild>
            <w:div w:id="9950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1915">
      <w:bodyDiv w:val="1"/>
      <w:marLeft w:val="0"/>
      <w:marRight w:val="0"/>
      <w:marTop w:val="0"/>
      <w:marBottom w:val="0"/>
      <w:divBdr>
        <w:top w:val="none" w:sz="0" w:space="0" w:color="auto"/>
        <w:left w:val="none" w:sz="0" w:space="0" w:color="auto"/>
        <w:bottom w:val="none" w:sz="0" w:space="0" w:color="auto"/>
        <w:right w:val="none" w:sz="0" w:space="0" w:color="auto"/>
      </w:divBdr>
      <w:divsChild>
        <w:div w:id="126702785">
          <w:marLeft w:val="0"/>
          <w:marRight w:val="0"/>
          <w:marTop w:val="0"/>
          <w:marBottom w:val="0"/>
          <w:divBdr>
            <w:top w:val="none" w:sz="0" w:space="0" w:color="auto"/>
            <w:left w:val="none" w:sz="0" w:space="0" w:color="auto"/>
            <w:bottom w:val="none" w:sz="0" w:space="0" w:color="auto"/>
            <w:right w:val="none" w:sz="0" w:space="0" w:color="auto"/>
          </w:divBdr>
          <w:divsChild>
            <w:div w:id="1663195886">
              <w:marLeft w:val="0"/>
              <w:marRight w:val="0"/>
              <w:marTop w:val="0"/>
              <w:marBottom w:val="0"/>
              <w:divBdr>
                <w:top w:val="none" w:sz="0" w:space="0" w:color="auto"/>
                <w:left w:val="none" w:sz="0" w:space="0" w:color="auto"/>
                <w:bottom w:val="none" w:sz="0" w:space="0" w:color="auto"/>
                <w:right w:val="none" w:sz="0" w:space="0" w:color="auto"/>
              </w:divBdr>
              <w:divsChild>
                <w:div w:id="1612665447">
                  <w:marLeft w:val="0"/>
                  <w:marRight w:val="0"/>
                  <w:marTop w:val="0"/>
                  <w:marBottom w:val="0"/>
                  <w:divBdr>
                    <w:top w:val="none" w:sz="0" w:space="0" w:color="auto"/>
                    <w:left w:val="none" w:sz="0" w:space="0" w:color="auto"/>
                    <w:bottom w:val="none" w:sz="0" w:space="0" w:color="auto"/>
                    <w:right w:val="none" w:sz="0" w:space="0" w:color="auto"/>
                  </w:divBdr>
                  <w:divsChild>
                    <w:div w:id="260375485">
                      <w:marLeft w:val="0"/>
                      <w:marRight w:val="0"/>
                      <w:marTop w:val="0"/>
                      <w:marBottom w:val="0"/>
                      <w:divBdr>
                        <w:top w:val="none" w:sz="0" w:space="0" w:color="auto"/>
                        <w:left w:val="none" w:sz="0" w:space="0" w:color="auto"/>
                        <w:bottom w:val="none" w:sz="0" w:space="0" w:color="auto"/>
                        <w:right w:val="none" w:sz="0" w:space="0" w:color="auto"/>
                      </w:divBdr>
                      <w:divsChild>
                        <w:div w:id="1535196345">
                          <w:marLeft w:val="0"/>
                          <w:marRight w:val="0"/>
                          <w:marTop w:val="0"/>
                          <w:marBottom w:val="0"/>
                          <w:divBdr>
                            <w:top w:val="none" w:sz="0" w:space="0" w:color="auto"/>
                            <w:left w:val="none" w:sz="0" w:space="0" w:color="auto"/>
                            <w:bottom w:val="none" w:sz="0" w:space="0" w:color="auto"/>
                            <w:right w:val="none" w:sz="0" w:space="0" w:color="auto"/>
                          </w:divBdr>
                          <w:divsChild>
                            <w:div w:id="334696415">
                              <w:marLeft w:val="0"/>
                              <w:marRight w:val="0"/>
                              <w:marTop w:val="0"/>
                              <w:marBottom w:val="0"/>
                              <w:divBdr>
                                <w:top w:val="none" w:sz="0" w:space="0" w:color="auto"/>
                                <w:left w:val="none" w:sz="0" w:space="0" w:color="auto"/>
                                <w:bottom w:val="none" w:sz="0" w:space="0" w:color="auto"/>
                                <w:right w:val="none" w:sz="0" w:space="0" w:color="auto"/>
                              </w:divBdr>
                              <w:divsChild>
                                <w:div w:id="709231470">
                                  <w:marLeft w:val="0"/>
                                  <w:marRight w:val="0"/>
                                  <w:marTop w:val="0"/>
                                  <w:marBottom w:val="0"/>
                                  <w:divBdr>
                                    <w:top w:val="none" w:sz="0" w:space="0" w:color="auto"/>
                                    <w:left w:val="none" w:sz="0" w:space="0" w:color="auto"/>
                                    <w:bottom w:val="none" w:sz="0" w:space="0" w:color="auto"/>
                                    <w:right w:val="none" w:sz="0" w:space="0" w:color="auto"/>
                                  </w:divBdr>
                                  <w:divsChild>
                                    <w:div w:id="1695302545">
                                      <w:marLeft w:val="0"/>
                                      <w:marRight w:val="0"/>
                                      <w:marTop w:val="0"/>
                                      <w:marBottom w:val="0"/>
                                      <w:divBdr>
                                        <w:top w:val="none" w:sz="0" w:space="0" w:color="auto"/>
                                        <w:left w:val="none" w:sz="0" w:space="0" w:color="auto"/>
                                        <w:bottom w:val="none" w:sz="0" w:space="0" w:color="auto"/>
                                        <w:right w:val="none" w:sz="0" w:space="0" w:color="auto"/>
                                      </w:divBdr>
                                      <w:divsChild>
                                        <w:div w:id="40634194">
                                          <w:marLeft w:val="0"/>
                                          <w:marRight w:val="0"/>
                                          <w:marTop w:val="0"/>
                                          <w:marBottom w:val="0"/>
                                          <w:divBdr>
                                            <w:top w:val="none" w:sz="0" w:space="0" w:color="auto"/>
                                            <w:left w:val="none" w:sz="0" w:space="0" w:color="auto"/>
                                            <w:bottom w:val="none" w:sz="0" w:space="0" w:color="auto"/>
                                            <w:right w:val="none" w:sz="0" w:space="0" w:color="auto"/>
                                          </w:divBdr>
                                          <w:divsChild>
                                            <w:div w:id="2087803160">
                                              <w:marLeft w:val="0"/>
                                              <w:marRight w:val="0"/>
                                              <w:marTop w:val="0"/>
                                              <w:marBottom w:val="0"/>
                                              <w:divBdr>
                                                <w:top w:val="none" w:sz="0" w:space="0" w:color="auto"/>
                                                <w:left w:val="none" w:sz="0" w:space="0" w:color="auto"/>
                                                <w:bottom w:val="none" w:sz="0" w:space="0" w:color="auto"/>
                                                <w:right w:val="none" w:sz="0" w:space="0" w:color="auto"/>
                                              </w:divBdr>
                                              <w:divsChild>
                                                <w:div w:id="1190803804">
                                                  <w:marLeft w:val="0"/>
                                                  <w:marRight w:val="0"/>
                                                  <w:marTop w:val="0"/>
                                                  <w:marBottom w:val="0"/>
                                                  <w:divBdr>
                                                    <w:top w:val="none" w:sz="0" w:space="0" w:color="auto"/>
                                                    <w:left w:val="none" w:sz="0" w:space="0" w:color="auto"/>
                                                    <w:bottom w:val="none" w:sz="0" w:space="0" w:color="auto"/>
                                                    <w:right w:val="none" w:sz="0" w:space="0" w:color="auto"/>
                                                  </w:divBdr>
                                                </w:div>
                                                <w:div w:id="473450524">
                                                  <w:marLeft w:val="0"/>
                                                  <w:marRight w:val="0"/>
                                                  <w:marTop w:val="0"/>
                                                  <w:marBottom w:val="0"/>
                                                  <w:divBdr>
                                                    <w:top w:val="none" w:sz="0" w:space="0" w:color="auto"/>
                                                    <w:left w:val="none" w:sz="0" w:space="0" w:color="auto"/>
                                                    <w:bottom w:val="none" w:sz="0" w:space="0" w:color="auto"/>
                                                    <w:right w:val="none" w:sz="0" w:space="0" w:color="auto"/>
                                                  </w:divBdr>
                                                  <w:divsChild>
                                                    <w:div w:id="257032274">
                                                      <w:marLeft w:val="0"/>
                                                      <w:marRight w:val="0"/>
                                                      <w:marTop w:val="0"/>
                                                      <w:marBottom w:val="0"/>
                                                      <w:divBdr>
                                                        <w:top w:val="none" w:sz="0" w:space="0" w:color="auto"/>
                                                        <w:left w:val="none" w:sz="0" w:space="0" w:color="auto"/>
                                                        <w:bottom w:val="none" w:sz="0" w:space="0" w:color="auto"/>
                                                        <w:right w:val="none" w:sz="0" w:space="0" w:color="auto"/>
                                                      </w:divBdr>
                                                      <w:divsChild>
                                                        <w:div w:id="84765340">
                                                          <w:marLeft w:val="0"/>
                                                          <w:marRight w:val="0"/>
                                                          <w:marTop w:val="0"/>
                                                          <w:marBottom w:val="0"/>
                                                          <w:divBdr>
                                                            <w:top w:val="none" w:sz="0" w:space="0" w:color="auto"/>
                                                            <w:left w:val="none" w:sz="0" w:space="0" w:color="auto"/>
                                                            <w:bottom w:val="none" w:sz="0" w:space="0" w:color="auto"/>
                                                            <w:right w:val="none" w:sz="0" w:space="0" w:color="auto"/>
                                                          </w:divBdr>
                                                        </w:div>
                                                      </w:divsChild>
                                                    </w:div>
                                                    <w:div w:id="156803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697616">
          <w:marLeft w:val="0"/>
          <w:marRight w:val="0"/>
          <w:marTop w:val="0"/>
          <w:marBottom w:val="0"/>
          <w:divBdr>
            <w:top w:val="none" w:sz="0" w:space="0" w:color="auto"/>
            <w:left w:val="none" w:sz="0" w:space="0" w:color="auto"/>
            <w:bottom w:val="none" w:sz="0" w:space="0" w:color="auto"/>
            <w:right w:val="none" w:sz="0" w:space="0" w:color="auto"/>
          </w:divBdr>
          <w:divsChild>
            <w:div w:id="6841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tushar-ranjan-j/"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tushar-ranjan-j/"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trj\AppData\Roaming\Microsoft\Templates\Simple%20professional%20resume%20with%20phot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5">
      <a:majorFont>
        <a:latin typeface="Century Schoolbook"/>
        <a:ea typeface=""/>
        <a:cs typeface=""/>
      </a:majorFont>
      <a:minorFont>
        <a:latin typeface="Candar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58AF9-25B2-4F6B-A422-626FD6F364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DD8767-FDC7-4265-A80A-4A058DDFF65B}">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DE5BF623-0A8D-4E47-BF09-27C1CEAC54C6}">
  <ds:schemaRefs>
    <ds:schemaRef ds:uri="http://schemas.microsoft.com/sharepoint/v3/contenttype/forms"/>
  </ds:schemaRefs>
</ds:datastoreItem>
</file>

<file path=customXml/itemProps4.xml><?xml version="1.0" encoding="utf-8"?>
<ds:datastoreItem xmlns:ds="http://schemas.openxmlformats.org/officeDocument/2006/customXml" ds:itemID="{0E7255E0-418C-438C-83C3-0EF58E5EAB9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professional resume with photo</Template>
  <TotalTime>354</TotalTime>
  <Pages>4</Pages>
  <Words>8</Words>
  <Characters>48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Jena</dc:creator>
  <cp:keywords/>
  <dc:description/>
  <cp:lastModifiedBy>ADMIN</cp:lastModifiedBy>
  <cp:revision>213</cp:revision>
  <dcterms:created xsi:type="dcterms:W3CDTF">2025-02-02T23:35:00Z</dcterms:created>
  <dcterms:modified xsi:type="dcterms:W3CDTF">2025-02-03T16:21:00Z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5357700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TemplateUrl">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