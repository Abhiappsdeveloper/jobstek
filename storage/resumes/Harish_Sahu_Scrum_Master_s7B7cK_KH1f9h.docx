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3641" w:rsidRPr="00B04860" w:rsidRDefault="002201C2" w:rsidP="00D50B0B">
      <w:pPr>
        <w:pStyle w:val="ListBullet"/>
      </w:pPr>
      <w:r w:rsidRPr="00B04860">
        <w:t>HARISH</w:t>
      </w:r>
      <w:r w:rsidR="003F3641" w:rsidRPr="00B04860">
        <w:t xml:space="preserve"> SAHU</w:t>
      </w:r>
    </w:p>
    <w:p w:rsidR="003F3641" w:rsidRDefault="002201C2" w:rsidP="001F526A">
      <w:pPr>
        <w:pStyle w:val="ListParagraph"/>
        <w:tabs>
          <w:tab w:val="left" w:pos="360"/>
        </w:tabs>
        <w:spacing w:before="37" w:after="0"/>
        <w:ind w:left="-180" w:right="-310"/>
        <w:rPr>
          <w:rFonts w:ascii="Arial" w:hAnsi="Arial" w:cs="Arial"/>
          <w:b/>
          <w:bCs/>
          <w:color w:val="0070C0"/>
          <w:w w:val="60"/>
          <w:sz w:val="21"/>
          <w:szCs w:val="21"/>
        </w:rPr>
      </w:pPr>
      <w:r w:rsidRPr="006B5878">
        <w:rPr>
          <w:rFonts w:ascii="Arial" w:hAnsi="Arial" w:cs="Arial"/>
        </w:rPr>
        <w:t xml:space="preserve">   </w:t>
      </w:r>
      <w:r w:rsidR="00C016E6" w:rsidRPr="0031190D">
        <w:rPr>
          <w:rFonts w:ascii="Arial" w:hAnsi="Arial" w:cs="Arial"/>
          <w:noProof/>
          <w:sz w:val="21"/>
          <w:szCs w:val="21"/>
          <w:u w:val="single"/>
          <w:lang w:val="en-US"/>
        </w:rPr>
        <w:drawing>
          <wp:inline distT="0" distB="0" distL="0" distR="0">
            <wp:extent cx="76200" cy="106680"/>
            <wp:effectExtent l="19050" t="0" r="0" b="0"/>
            <wp:docPr id="239" name="Picture 239" descr="Free: Best Hd Old Telephone Clip Art At Vector Clipartix - Phone Icon -  nohat.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Free: Best Hd Old Telephone Clip Art At Vector Clipartix - Phone Icon -  nohat.cc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06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8721B" w:rsidRPr="0031190D">
        <w:rPr>
          <w:rFonts w:ascii="Arial" w:hAnsi="Arial" w:cs="Arial"/>
          <w:sz w:val="21"/>
          <w:szCs w:val="21"/>
          <w:u w:val="single"/>
        </w:rPr>
        <w:t xml:space="preserve"> </w:t>
      </w:r>
      <w:r w:rsidRPr="0031190D">
        <w:rPr>
          <w:rFonts w:ascii="Arial" w:hAnsi="Arial" w:cs="Arial"/>
          <w:b/>
          <w:bCs/>
          <w:color w:val="0070C0"/>
          <w:w w:val="95"/>
          <w:sz w:val="21"/>
          <w:szCs w:val="21"/>
          <w:u w:val="single"/>
        </w:rPr>
        <w:t>+1 201 349 0701</w:t>
      </w:r>
      <w:r w:rsidR="006B5878" w:rsidRPr="00FE27A6">
        <w:rPr>
          <w:rFonts w:ascii="Arial" w:hAnsi="Arial" w:cs="Arial"/>
          <w:b/>
          <w:bCs/>
          <w:color w:val="141414"/>
          <w:w w:val="95"/>
          <w:sz w:val="21"/>
          <w:szCs w:val="21"/>
        </w:rPr>
        <w:t xml:space="preserve"> </w:t>
      </w:r>
      <w:r w:rsidRPr="00FE27A6">
        <w:rPr>
          <w:rFonts w:ascii="Verdana" w:hAnsi="Verdana" w:cstheme="minorHAnsi"/>
          <w:b/>
          <w:bCs/>
          <w:i/>
          <w:color w:val="0070C0"/>
          <w:w w:val="95"/>
          <w:sz w:val="21"/>
          <w:szCs w:val="21"/>
        </w:rPr>
        <w:t>|</w:t>
      </w:r>
      <w:r w:rsidRPr="00FE27A6">
        <w:rPr>
          <w:rFonts w:ascii="Arial" w:hAnsi="Arial" w:cs="Arial"/>
          <w:b/>
          <w:bCs/>
          <w:i/>
          <w:color w:val="141414"/>
          <w:w w:val="95"/>
          <w:sz w:val="21"/>
          <w:szCs w:val="21"/>
        </w:rPr>
        <w:t xml:space="preserve"> </w:t>
      </w:r>
      <w:r w:rsidR="003F3641" w:rsidRPr="00FE27A6">
        <w:rPr>
          <w:rFonts w:ascii="Arial" w:hAnsi="Segoe UI Symbol" w:cs="Arial"/>
          <w:b/>
          <w:color w:val="141414"/>
          <w:w w:val="95"/>
        </w:rPr>
        <w:t>✉</w:t>
      </w:r>
      <w:r w:rsidR="003F3641" w:rsidRPr="00FE27A6">
        <w:rPr>
          <w:rFonts w:ascii="Arial" w:hAnsi="Arial" w:cs="Arial"/>
          <w:b/>
          <w:color w:val="141414"/>
          <w:w w:val="95"/>
          <w:sz w:val="21"/>
          <w:szCs w:val="21"/>
        </w:rPr>
        <w:t xml:space="preserve"> </w:t>
      </w:r>
      <w:hyperlink r:id="rId9" w:history="1">
        <w:r w:rsidR="00FE27A6" w:rsidRPr="00FE27A6">
          <w:rPr>
            <w:rStyle w:val="Hyperlink"/>
            <w:rFonts w:ascii="Arial" w:hAnsi="Arial" w:cs="Arial"/>
            <w:color w:val="0070C0"/>
            <w:sz w:val="21"/>
            <w:szCs w:val="21"/>
          </w:rPr>
          <w:t>harishsahu7@gmail.com</w:t>
        </w:r>
      </w:hyperlink>
      <w:r w:rsidR="00FE27A6">
        <w:rPr>
          <w:rFonts w:ascii="Arial" w:hAnsi="Arial" w:cs="Arial"/>
          <w:color w:val="0070C0"/>
          <w:sz w:val="21"/>
          <w:szCs w:val="21"/>
        </w:rPr>
        <w:t xml:space="preserve"> </w:t>
      </w:r>
      <w:r w:rsidR="00FE27A6" w:rsidRPr="00FE27A6">
        <w:rPr>
          <w:rFonts w:ascii="Verdana" w:hAnsi="Verdana" w:cstheme="minorHAnsi"/>
          <w:b/>
          <w:bCs/>
          <w:i/>
          <w:color w:val="0070C0"/>
          <w:w w:val="95"/>
          <w:sz w:val="21"/>
          <w:szCs w:val="21"/>
        </w:rPr>
        <w:t>|</w:t>
      </w:r>
      <w:r w:rsidR="003F3641" w:rsidRPr="00FE27A6">
        <w:rPr>
          <w:rFonts w:ascii="Arial" w:hAnsi="Arial" w:cs="Arial"/>
          <w:b/>
          <w:bCs/>
          <w:i/>
          <w:color w:val="0070C0"/>
          <w:w w:val="95"/>
          <w:sz w:val="21"/>
          <w:szCs w:val="21"/>
        </w:rPr>
        <w:t xml:space="preserve"> </w:t>
      </w:r>
      <w:r w:rsidR="00C016E6">
        <w:rPr>
          <w:rFonts w:ascii="Arial" w:hAnsi="Arial" w:cs="Arial"/>
          <w:b/>
          <w:noProof/>
          <w:color w:val="141414"/>
          <w:w w:val="60"/>
          <w:sz w:val="21"/>
          <w:szCs w:val="21"/>
          <w:lang w:val="en-US"/>
        </w:rPr>
        <w:drawing>
          <wp:inline distT="0" distB="0" distL="0" distR="0">
            <wp:extent cx="137160" cy="137160"/>
            <wp:effectExtent l="19050" t="0" r="0" b="0"/>
            <wp:docPr id="2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8721B" w:rsidRPr="00FE27A6">
        <w:rPr>
          <w:rFonts w:ascii="Arial" w:hAnsi="Arial" w:cs="Arial"/>
          <w:b/>
          <w:noProof/>
          <w:color w:val="141414"/>
          <w:w w:val="60"/>
          <w:sz w:val="21"/>
          <w:szCs w:val="21"/>
        </w:rPr>
        <w:t xml:space="preserve"> </w:t>
      </w:r>
      <w:hyperlink r:id="rId11" w:history="1">
        <w:r w:rsidRPr="00FE27A6">
          <w:rPr>
            <w:rStyle w:val="Hyperlink"/>
            <w:rFonts w:ascii="Segoe UI" w:hAnsi="Segoe UI" w:cs="Segoe UI"/>
            <w:color w:val="0070C0"/>
            <w:sz w:val="18"/>
            <w:szCs w:val="18"/>
            <w:shd w:val="clear" w:color="auto" w:fill="FFFFFF"/>
          </w:rPr>
          <w:t>www.linkedin.com/in/harish-sahu-b55a2030</w:t>
        </w:r>
      </w:hyperlink>
      <w:r w:rsidR="00FE27A6">
        <w:rPr>
          <w:color w:val="0070C0"/>
          <w:sz w:val="18"/>
          <w:szCs w:val="18"/>
        </w:rPr>
        <w:t xml:space="preserve"> </w:t>
      </w:r>
      <w:r w:rsidRPr="00FE27A6">
        <w:rPr>
          <w:rFonts w:ascii="Verdana" w:hAnsi="Verdana" w:cstheme="minorHAnsi"/>
          <w:b/>
          <w:bCs/>
          <w:i/>
          <w:color w:val="0070C0"/>
          <w:w w:val="95"/>
          <w:sz w:val="21"/>
          <w:szCs w:val="21"/>
        </w:rPr>
        <w:t>|</w:t>
      </w:r>
      <w:r w:rsidR="00C016E6">
        <w:rPr>
          <w:rFonts w:ascii="Arial" w:hAnsi="Arial" w:cs="Arial"/>
          <w:b/>
          <w:i/>
          <w:noProof/>
          <w:color w:val="0070C0"/>
          <w:w w:val="95"/>
          <w:sz w:val="21"/>
          <w:szCs w:val="21"/>
          <w:lang w:val="en-US"/>
        </w:rPr>
        <w:drawing>
          <wp:inline distT="0" distB="0" distL="0" distR="0">
            <wp:extent cx="167640" cy="144780"/>
            <wp:effectExtent l="19050" t="0" r="3810" b="0"/>
            <wp:docPr id="238" name="Picture 5" descr="C:\Users\hp\Desktop\h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esktop\hom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F3641" w:rsidRPr="00FE27A6">
        <w:rPr>
          <w:rFonts w:ascii="Arial" w:hAnsi="Arial" w:cs="Arial"/>
          <w:b/>
          <w:bCs/>
          <w:i/>
          <w:color w:val="0070C0"/>
          <w:w w:val="95"/>
          <w:sz w:val="21"/>
          <w:szCs w:val="21"/>
        </w:rPr>
        <w:t xml:space="preserve"> </w:t>
      </w:r>
      <w:r w:rsidR="003F3641" w:rsidRPr="00FE27A6">
        <w:rPr>
          <w:rStyle w:val="Hyperlink"/>
          <w:rFonts w:ascii="Arial" w:hAnsi="Arial" w:cs="Arial"/>
          <w:color w:val="0070C0"/>
          <w:sz w:val="21"/>
          <w:szCs w:val="21"/>
        </w:rPr>
        <w:t>New Jersey</w:t>
      </w:r>
      <w:r w:rsidR="003F3641" w:rsidRPr="00FE27A6">
        <w:rPr>
          <w:rFonts w:ascii="Arial" w:hAnsi="Arial" w:cs="Arial"/>
          <w:b/>
          <w:bCs/>
          <w:color w:val="0070C0"/>
          <w:w w:val="60"/>
          <w:sz w:val="21"/>
          <w:szCs w:val="21"/>
        </w:rPr>
        <w:t xml:space="preserve"> </w:t>
      </w:r>
      <w:r w:rsidRPr="00FE27A6">
        <w:rPr>
          <w:rFonts w:ascii="Arial" w:hAnsi="Arial" w:cs="Arial"/>
          <w:b/>
          <w:bCs/>
          <w:color w:val="0070C0"/>
          <w:w w:val="60"/>
          <w:sz w:val="21"/>
          <w:szCs w:val="21"/>
        </w:rPr>
        <w:t xml:space="preserve"> </w:t>
      </w:r>
    </w:p>
    <w:p w:rsidR="0023500F" w:rsidRPr="00073394" w:rsidRDefault="0023500F" w:rsidP="00D50B0B">
      <w:pPr>
        <w:pStyle w:val="ListBullet"/>
      </w:pPr>
    </w:p>
    <w:p w:rsidR="0023500F" w:rsidRPr="00B04860" w:rsidRDefault="0023500F" w:rsidP="00D50B0B">
      <w:pPr>
        <w:pStyle w:val="ListBullet"/>
      </w:pPr>
      <w:r w:rsidRPr="00B04860">
        <w:t>PROF</w:t>
      </w:r>
      <w:r w:rsidR="001B3A64" w:rsidRPr="00B04860">
        <w:t>ES</w:t>
      </w:r>
      <w:r w:rsidRPr="00B04860">
        <w:t xml:space="preserve">SIONAL SUMMARY: </w:t>
      </w:r>
    </w:p>
    <w:p w:rsidR="0023500F" w:rsidRDefault="0023500F" w:rsidP="0023500F">
      <w:pPr>
        <w:widowControl w:val="0"/>
        <w:kinsoku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iCs/>
          <w:color w:val="0070C0"/>
          <w:sz w:val="21"/>
          <w:szCs w:val="21"/>
        </w:rPr>
      </w:pPr>
    </w:p>
    <w:p w:rsidR="002D76BA" w:rsidRDefault="00B70ABD" w:rsidP="00E14D0B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t>Results-oriented</w:t>
      </w:r>
      <w:r w:rsidR="00647DB5"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  <w:r w:rsidR="00132D6A">
        <w:rPr>
          <w:rFonts w:ascii="Arial" w:eastAsia="Arial" w:hAnsi="Arial" w:cs="Arial"/>
          <w:noProof/>
          <w:color w:val="000000"/>
          <w:sz w:val="20"/>
          <w:szCs w:val="20"/>
        </w:rPr>
        <w:t xml:space="preserve">SAFe </w:t>
      </w:r>
      <w:r w:rsidR="00931B97">
        <w:rPr>
          <w:rFonts w:ascii="Arial" w:eastAsia="Arial" w:hAnsi="Arial" w:cs="Arial"/>
          <w:noProof/>
          <w:color w:val="000000"/>
          <w:sz w:val="20"/>
          <w:szCs w:val="20"/>
        </w:rPr>
        <w:t xml:space="preserve">certified </w:t>
      </w:r>
      <w:r w:rsidR="00C41D2D">
        <w:rPr>
          <w:rFonts w:ascii="Arial" w:eastAsia="Arial" w:hAnsi="Arial" w:cs="Arial"/>
          <w:noProof/>
          <w:color w:val="000000"/>
          <w:sz w:val="20"/>
          <w:szCs w:val="20"/>
        </w:rPr>
        <w:t>Scrum Master</w:t>
      </w:r>
      <w:r w:rsidR="00B24553">
        <w:rPr>
          <w:rFonts w:ascii="Arial" w:eastAsia="Arial" w:hAnsi="Arial" w:cs="Arial"/>
          <w:noProof/>
          <w:color w:val="000000"/>
          <w:sz w:val="20"/>
          <w:szCs w:val="20"/>
        </w:rPr>
        <w:t xml:space="preserve"> with 13</w:t>
      </w:r>
      <w:r w:rsidR="00860FA8">
        <w:rPr>
          <w:rFonts w:ascii="Arial" w:eastAsia="Arial" w:hAnsi="Arial" w:cs="Arial"/>
          <w:noProof/>
          <w:color w:val="000000"/>
          <w:sz w:val="20"/>
          <w:szCs w:val="20"/>
        </w:rPr>
        <w:t>+</w:t>
      </w:r>
      <w:r w:rsidR="00647DB5" w:rsidRPr="00005AAE">
        <w:rPr>
          <w:rFonts w:ascii="Arial" w:eastAsia="Arial" w:hAnsi="Arial" w:cs="Arial"/>
          <w:noProof/>
          <w:color w:val="000000"/>
          <w:sz w:val="20"/>
          <w:szCs w:val="20"/>
        </w:rPr>
        <w:t xml:space="preserve"> years of experience in </w:t>
      </w:r>
      <w:r w:rsidR="00931B97">
        <w:rPr>
          <w:rFonts w:ascii="Arial" w:eastAsia="Arial" w:hAnsi="Arial" w:cs="Arial"/>
          <w:noProof/>
          <w:color w:val="000000"/>
          <w:sz w:val="20"/>
          <w:szCs w:val="20"/>
        </w:rPr>
        <w:t>Banking and Financial Services</w:t>
      </w:r>
      <w:r w:rsidR="00647DB5">
        <w:rPr>
          <w:rFonts w:ascii="Arial" w:eastAsia="Arial" w:hAnsi="Arial" w:cs="Arial"/>
          <w:noProof/>
          <w:color w:val="000000"/>
          <w:sz w:val="20"/>
          <w:szCs w:val="20"/>
        </w:rPr>
        <w:t>,</w:t>
      </w:r>
      <w:r w:rsidR="00DA1E85"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  <w:r w:rsidR="00C526B5">
        <w:rPr>
          <w:rFonts w:ascii="Arial" w:eastAsia="Arial" w:hAnsi="Arial" w:cs="Arial"/>
          <w:noProof/>
          <w:color w:val="000000"/>
          <w:sz w:val="20"/>
          <w:szCs w:val="20"/>
        </w:rPr>
        <w:t xml:space="preserve">Asset, </w:t>
      </w:r>
      <w:r w:rsidR="002D76BA">
        <w:rPr>
          <w:rFonts w:ascii="Arial" w:eastAsia="Arial" w:hAnsi="Arial" w:cs="Arial"/>
          <w:noProof/>
          <w:color w:val="000000"/>
          <w:sz w:val="20"/>
          <w:szCs w:val="20"/>
        </w:rPr>
        <w:t xml:space="preserve">Wealth, </w:t>
      </w:r>
      <w:r w:rsidR="00DA1E85">
        <w:rPr>
          <w:rFonts w:ascii="Arial" w:eastAsia="Arial" w:hAnsi="Arial" w:cs="Arial"/>
          <w:noProof/>
          <w:color w:val="000000"/>
          <w:sz w:val="20"/>
          <w:szCs w:val="20"/>
        </w:rPr>
        <w:t>Derivative and Equity,</w:t>
      </w:r>
      <w:r w:rsidR="00647DB5"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  <w:r w:rsidR="00370414">
        <w:rPr>
          <w:rFonts w:ascii="Arial" w:eastAsia="Arial" w:hAnsi="Arial" w:cs="Arial"/>
          <w:noProof/>
          <w:color w:val="000000"/>
          <w:sz w:val="20"/>
          <w:szCs w:val="20"/>
        </w:rPr>
        <w:t>Lending &amp; Mortgage</w:t>
      </w:r>
      <w:r w:rsidR="00C32559">
        <w:rPr>
          <w:rFonts w:ascii="Arial" w:eastAsia="Arial" w:hAnsi="Arial" w:cs="Arial"/>
          <w:noProof/>
          <w:color w:val="000000"/>
          <w:sz w:val="20"/>
          <w:szCs w:val="20"/>
        </w:rPr>
        <w:t>,</w:t>
      </w:r>
      <w:r w:rsidR="00566685">
        <w:rPr>
          <w:rFonts w:ascii="Arial" w:eastAsia="Arial" w:hAnsi="Arial" w:cs="Arial"/>
          <w:noProof/>
          <w:color w:val="000000"/>
          <w:sz w:val="20"/>
          <w:szCs w:val="20"/>
        </w:rPr>
        <w:t xml:space="preserve"> Insurance,</w:t>
      </w:r>
      <w:r w:rsidR="0085522C"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  <w:r w:rsidR="00647DB5">
        <w:rPr>
          <w:rFonts w:ascii="Arial" w:eastAsia="Arial" w:hAnsi="Arial" w:cs="Arial"/>
          <w:noProof/>
          <w:color w:val="000000"/>
          <w:sz w:val="20"/>
          <w:szCs w:val="20"/>
        </w:rPr>
        <w:t>Card and Payment</w:t>
      </w:r>
      <w:r w:rsidR="00370414">
        <w:rPr>
          <w:rFonts w:ascii="Arial" w:eastAsia="Arial" w:hAnsi="Arial" w:cs="Arial"/>
          <w:noProof/>
          <w:color w:val="000000"/>
          <w:sz w:val="20"/>
          <w:szCs w:val="20"/>
        </w:rPr>
        <w:t>s.</w:t>
      </w:r>
    </w:p>
    <w:p w:rsidR="00647DB5" w:rsidRDefault="002D76BA" w:rsidP="00E14D0B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2D76BA">
        <w:rPr>
          <w:rFonts w:ascii="Arial" w:eastAsia="Arial" w:hAnsi="Arial" w:cs="Arial"/>
          <w:noProof/>
          <w:color w:val="000000"/>
          <w:sz w:val="20"/>
          <w:szCs w:val="20"/>
        </w:rPr>
        <w:t>Successfully implemented and adapted Agile frameworks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like Scrum and </w:t>
      </w:r>
      <w:r w:rsidRPr="002D76BA">
        <w:rPr>
          <w:rFonts w:ascii="Arial" w:eastAsia="Arial" w:hAnsi="Arial" w:cs="Arial"/>
          <w:noProof/>
          <w:color w:val="000000"/>
          <w:sz w:val="20"/>
          <w:szCs w:val="20"/>
        </w:rPr>
        <w:t>hybrid methodologies to suit the unique needs of asset and wealth management teams.</w:t>
      </w:r>
      <w:r w:rsidR="00647DB5" w:rsidRPr="00005AAE"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</w:p>
    <w:p w:rsidR="00331765" w:rsidRPr="00331765" w:rsidRDefault="00331765" w:rsidP="00331765">
      <w:pPr>
        <w:pStyle w:val="ListParagraph"/>
        <w:widowControl w:val="0"/>
        <w:numPr>
          <w:ilvl w:val="0"/>
          <w:numId w:val="4"/>
        </w:numPr>
        <w:kinsoku w:val="0"/>
        <w:spacing w:after="0" w:line="276" w:lineRule="auto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331765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Coached and trained teams on Agile techniques and Agile / Scrum Values and Provided coaching on Agile principles and Scrum practices, resulting in improved team understanding and adherence</w:t>
      </w:r>
    </w:p>
    <w:p w:rsidR="002D76BA" w:rsidRDefault="002D76BA" w:rsidP="00C41D2D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2D76BA">
        <w:rPr>
          <w:rFonts w:ascii="Arial" w:eastAsia="Arial" w:hAnsi="Arial" w:cs="Arial"/>
          <w:noProof/>
          <w:color w:val="000000"/>
          <w:sz w:val="20"/>
          <w:szCs w:val="20"/>
        </w:rPr>
        <w:t>Provided regular updates on project status and outcomes, ensuring transparency and accountability.</w:t>
      </w:r>
    </w:p>
    <w:p w:rsidR="00E46919" w:rsidRPr="00E46919" w:rsidRDefault="00E46919" w:rsidP="00E46919">
      <w:pPr>
        <w:pStyle w:val="ListParagraph"/>
        <w:widowControl w:val="0"/>
        <w:numPr>
          <w:ilvl w:val="0"/>
          <w:numId w:val="4"/>
        </w:numPr>
        <w:kinsoku w:val="0"/>
        <w:spacing w:line="276" w:lineRule="auto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E73BAE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Ensure</w:t>
      </w: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d</w:t>
      </w:r>
      <w:r w:rsidRPr="00E73BAE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 xml:space="preserve"> that the cross-functional team (POD) collaborates effectively across various roles like developers, product owners, designers, and testers.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</w:p>
    <w:p w:rsidR="00C5637A" w:rsidRDefault="00896AE2" w:rsidP="00C5637A">
      <w:pPr>
        <w:pStyle w:val="ListParagraph"/>
        <w:widowControl w:val="0"/>
        <w:numPr>
          <w:ilvl w:val="0"/>
          <w:numId w:val="4"/>
        </w:numPr>
        <w:kinsoku w:val="0"/>
        <w:spacing w:after="0" w:line="276" w:lineRule="auto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331765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Experience in</w:t>
      </w:r>
      <w:r w:rsidRPr="00896AE2">
        <w:rPr>
          <w:rFonts w:ascii="Arial" w:eastAsia="Arial" w:hAnsi="Arial" w:cs="Arial"/>
          <w:noProof/>
          <w:color w:val="000000"/>
          <w:sz w:val="20"/>
          <w:szCs w:val="20"/>
        </w:rPr>
        <w:t xml:space="preserve"> maintenance and enhancement project</w:t>
      </w:r>
      <w:r w:rsidR="00FB2C91">
        <w:rPr>
          <w:rFonts w:ascii="Arial" w:eastAsia="Arial" w:hAnsi="Arial" w:cs="Arial"/>
          <w:noProof/>
          <w:color w:val="000000"/>
          <w:sz w:val="20"/>
          <w:szCs w:val="20"/>
        </w:rPr>
        <w:t>s</w:t>
      </w:r>
      <w:r w:rsidRPr="00896AE2">
        <w:rPr>
          <w:rFonts w:ascii="Arial" w:eastAsia="Arial" w:hAnsi="Arial" w:cs="Arial"/>
          <w:noProof/>
          <w:color w:val="000000"/>
          <w:sz w:val="20"/>
          <w:szCs w:val="20"/>
        </w:rPr>
        <w:t xml:space="preserve"> involving all phases of SDLC which includes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Business Requirements Gathering, documenting, </w:t>
      </w:r>
      <w:r w:rsidRPr="00896AE2">
        <w:rPr>
          <w:rFonts w:ascii="Arial" w:eastAsia="Arial" w:hAnsi="Arial" w:cs="Arial"/>
          <w:noProof/>
          <w:color w:val="000000"/>
          <w:sz w:val="20"/>
          <w:szCs w:val="20"/>
        </w:rPr>
        <w:t>System Analysis,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Conducti</w:t>
      </w:r>
      <w:r w:rsidR="00FB2C91">
        <w:rPr>
          <w:rFonts w:ascii="Arial" w:eastAsia="Arial" w:hAnsi="Arial" w:cs="Arial"/>
          <w:noProof/>
          <w:color w:val="000000"/>
          <w:sz w:val="20"/>
          <w:szCs w:val="20"/>
        </w:rPr>
        <w:t>n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g </w:t>
      </w:r>
      <w:r w:rsidR="00671C6F">
        <w:rPr>
          <w:rFonts w:ascii="Arial" w:eastAsia="Arial" w:hAnsi="Arial" w:cs="Arial"/>
          <w:noProof/>
          <w:color w:val="000000"/>
          <w:sz w:val="20"/>
          <w:szCs w:val="20"/>
        </w:rPr>
        <w:t xml:space="preserve">SIT and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User Acceptance</w:t>
      </w:r>
      <w:r w:rsidR="00331765">
        <w:rPr>
          <w:rFonts w:ascii="Arial" w:eastAsia="Arial" w:hAnsi="Arial" w:cs="Arial"/>
          <w:noProof/>
          <w:color w:val="000000"/>
          <w:sz w:val="20"/>
          <w:szCs w:val="20"/>
        </w:rPr>
        <w:t xml:space="preserve"> Testing</w:t>
      </w:r>
      <w:r w:rsidR="00566685">
        <w:rPr>
          <w:rFonts w:ascii="Arial" w:eastAsia="Arial" w:hAnsi="Arial" w:cs="Arial"/>
          <w:noProof/>
          <w:color w:val="000000"/>
          <w:sz w:val="20"/>
          <w:szCs w:val="20"/>
        </w:rPr>
        <w:t xml:space="preserve"> (UAT)</w:t>
      </w:r>
      <w:r w:rsidR="00331765">
        <w:rPr>
          <w:rFonts w:ascii="Arial" w:eastAsia="Arial" w:hAnsi="Arial" w:cs="Arial"/>
          <w:noProof/>
          <w:color w:val="000000"/>
          <w:sz w:val="20"/>
          <w:szCs w:val="20"/>
        </w:rPr>
        <w:t xml:space="preserve">, </w:t>
      </w:r>
      <w:r w:rsidRPr="00896AE2">
        <w:rPr>
          <w:rFonts w:ascii="Arial" w:eastAsia="Arial" w:hAnsi="Arial" w:cs="Arial"/>
          <w:noProof/>
          <w:color w:val="000000"/>
          <w:sz w:val="20"/>
          <w:szCs w:val="20"/>
        </w:rPr>
        <w:t>Implementat</w:t>
      </w:r>
      <w:r w:rsidR="00331765">
        <w:rPr>
          <w:rFonts w:ascii="Arial" w:eastAsia="Arial" w:hAnsi="Arial" w:cs="Arial"/>
          <w:noProof/>
          <w:color w:val="000000"/>
          <w:sz w:val="20"/>
          <w:szCs w:val="20"/>
        </w:rPr>
        <w:t>ion and Production support</w:t>
      </w:r>
      <w:r w:rsidRPr="00896AE2">
        <w:rPr>
          <w:rFonts w:ascii="Arial" w:eastAsia="Arial" w:hAnsi="Arial" w:cs="Arial"/>
          <w:noProof/>
          <w:color w:val="000000"/>
          <w:sz w:val="20"/>
          <w:szCs w:val="20"/>
        </w:rPr>
        <w:t xml:space="preserve"> under Agile and </w:t>
      </w:r>
      <w:r w:rsidR="00331765">
        <w:rPr>
          <w:rFonts w:ascii="Arial" w:eastAsia="Arial" w:hAnsi="Arial" w:cs="Arial"/>
          <w:noProof/>
          <w:color w:val="000000"/>
          <w:sz w:val="20"/>
          <w:szCs w:val="20"/>
        </w:rPr>
        <w:t>Hybrid Agile methodologies</w:t>
      </w:r>
      <w:r w:rsidRPr="00896AE2">
        <w:rPr>
          <w:rFonts w:ascii="Arial" w:eastAsia="Arial" w:hAnsi="Arial" w:cs="Arial"/>
          <w:noProof/>
          <w:color w:val="000000"/>
          <w:sz w:val="20"/>
          <w:szCs w:val="20"/>
        </w:rPr>
        <w:t>.</w:t>
      </w:r>
    </w:p>
    <w:p w:rsidR="00331765" w:rsidRDefault="00331765" w:rsidP="00C5637A">
      <w:pPr>
        <w:pStyle w:val="ListParagraph"/>
        <w:widowControl w:val="0"/>
        <w:numPr>
          <w:ilvl w:val="0"/>
          <w:numId w:val="4"/>
        </w:numPr>
        <w:kinsoku w:val="0"/>
        <w:spacing w:after="0" w:line="276" w:lineRule="auto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331765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Provided guidance, support, and mentorship to team members, helping them develop their Agile skills and mindset.</w:t>
      </w:r>
    </w:p>
    <w:p w:rsidR="002553DD" w:rsidRDefault="002553DD" w:rsidP="00C41D2D">
      <w:pPr>
        <w:pStyle w:val="ListParagraph"/>
        <w:widowControl w:val="0"/>
        <w:numPr>
          <w:ilvl w:val="0"/>
          <w:numId w:val="4"/>
        </w:numPr>
        <w:kinsoku w:val="0"/>
        <w:spacing w:line="276" w:lineRule="auto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2553DD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Collaborate with the</w:t>
      </w:r>
      <w:r w:rsidR="00FB2C91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 xml:space="preserve"> Product Owners, </w:t>
      </w:r>
      <w:r w:rsidR="00FB2C91">
        <w:rPr>
          <w:rFonts w:ascii="Arial" w:hAnsi="Arial" w:cs="Arial"/>
          <w:color w:val="000000"/>
          <w:sz w:val="20"/>
          <w:szCs w:val="20"/>
          <w:shd w:val="clear" w:color="auto" w:fill="FFFFFF"/>
        </w:rPr>
        <w:t>Stakeholders</w:t>
      </w:r>
      <w:r w:rsidRPr="002553DD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 xml:space="preserve"> and teams to support short and long-term planning and maintain a healthy backlog that is prepared for execution.</w:t>
      </w:r>
    </w:p>
    <w:p w:rsidR="00331765" w:rsidRDefault="00C41D2D" w:rsidP="00331765">
      <w:pPr>
        <w:pStyle w:val="ListParagraph"/>
        <w:widowControl w:val="0"/>
        <w:numPr>
          <w:ilvl w:val="0"/>
          <w:numId w:val="4"/>
        </w:numPr>
        <w:kinsoku w:val="0"/>
        <w:spacing w:line="276" w:lineRule="auto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331765">
        <w:rPr>
          <w:rFonts w:ascii="Arial" w:eastAsia="Arial" w:hAnsi="Arial" w:cs="Arial"/>
          <w:noProof/>
          <w:color w:val="000000"/>
          <w:sz w:val="20"/>
          <w:szCs w:val="20"/>
        </w:rPr>
        <w:t>Established multiple scrum/agile teams, capable of handling multiple scrum teams - leading and coaching the teams</w:t>
      </w:r>
      <w:r w:rsidR="00A710BA" w:rsidRPr="00331765">
        <w:rPr>
          <w:rFonts w:ascii="Arial" w:eastAsia="Arial" w:hAnsi="Arial" w:cs="Arial"/>
          <w:noProof/>
          <w:color w:val="000000"/>
          <w:sz w:val="20"/>
          <w:szCs w:val="20"/>
        </w:rPr>
        <w:t>.</w:t>
      </w:r>
    </w:p>
    <w:p w:rsidR="00A710BA" w:rsidRPr="00331765" w:rsidRDefault="00A710BA" w:rsidP="00331765">
      <w:pPr>
        <w:pStyle w:val="ListParagraph"/>
        <w:widowControl w:val="0"/>
        <w:numPr>
          <w:ilvl w:val="0"/>
          <w:numId w:val="4"/>
        </w:numPr>
        <w:kinsoku w:val="0"/>
        <w:spacing w:line="276" w:lineRule="auto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331765">
        <w:rPr>
          <w:rFonts w:ascii="Arial" w:eastAsia="Arial" w:hAnsi="Arial" w:cs="Arial"/>
          <w:noProof/>
          <w:color w:val="000000"/>
          <w:sz w:val="20"/>
          <w:szCs w:val="20"/>
        </w:rPr>
        <w:t>Removed blockers or impediments and ensured the team had the necessary resources to succeed.</w:t>
      </w:r>
    </w:p>
    <w:p w:rsidR="00A710BA" w:rsidRPr="00C41D2D" w:rsidRDefault="00A710BA" w:rsidP="00331765">
      <w:pPr>
        <w:pStyle w:val="ListParagraph"/>
        <w:widowControl w:val="0"/>
        <w:numPr>
          <w:ilvl w:val="0"/>
          <w:numId w:val="4"/>
        </w:numPr>
        <w:kinsoku w:val="0"/>
        <w:spacing w:line="276" w:lineRule="auto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A710BA">
        <w:rPr>
          <w:rFonts w:ascii="Arial" w:eastAsia="Arial" w:hAnsi="Arial" w:cs="Arial"/>
          <w:noProof/>
          <w:color w:val="000000"/>
          <w:sz w:val="20"/>
          <w:szCs w:val="20"/>
        </w:rPr>
        <w:t>Guided the team in self-organization and problem-solving</w:t>
      </w:r>
    </w:p>
    <w:p w:rsidR="00C5637A" w:rsidRPr="00C5637A" w:rsidRDefault="00C5637A" w:rsidP="00331765">
      <w:pPr>
        <w:pStyle w:val="ListParagraph"/>
        <w:widowControl w:val="0"/>
        <w:numPr>
          <w:ilvl w:val="0"/>
          <w:numId w:val="4"/>
        </w:numPr>
        <w:kinsoku w:val="0"/>
        <w:spacing w:line="276" w:lineRule="auto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Experience in </w:t>
      </w:r>
      <w:r w:rsidRPr="004C25D6">
        <w:rPr>
          <w:rFonts w:ascii="Arial" w:eastAsia="Arial" w:hAnsi="Arial" w:cs="Arial"/>
          <w:noProof/>
          <w:color w:val="000000"/>
          <w:sz w:val="20"/>
          <w:szCs w:val="20"/>
        </w:rPr>
        <w:t>Project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Management</w:t>
      </w:r>
      <w:r w:rsidRPr="004C25D6">
        <w:rPr>
          <w:rFonts w:ascii="Arial" w:eastAsia="Arial" w:hAnsi="Arial" w:cs="Arial"/>
          <w:noProof/>
          <w:color w:val="000000"/>
          <w:sz w:val="20"/>
          <w:szCs w:val="20"/>
        </w:rPr>
        <w:t>, Probl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em Management, Risk Management</w:t>
      </w:r>
      <w:r w:rsidRPr="004C25D6">
        <w:rPr>
          <w:rFonts w:ascii="Arial" w:eastAsia="Arial" w:hAnsi="Arial" w:cs="Arial"/>
          <w:noProof/>
          <w:color w:val="000000"/>
          <w:sz w:val="20"/>
          <w:szCs w:val="20"/>
        </w:rPr>
        <w:t xml:space="preserve">, Document Management, Business Integration, Agile, Dashboards, Business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Processes, GAP Analysis</w:t>
      </w:r>
      <w:r w:rsidRPr="004C25D6">
        <w:rPr>
          <w:rFonts w:ascii="Arial" w:eastAsia="Arial" w:hAnsi="Arial" w:cs="Arial"/>
          <w:noProof/>
          <w:color w:val="000000"/>
          <w:sz w:val="20"/>
          <w:szCs w:val="20"/>
        </w:rPr>
        <w:t xml:space="preserve"> and extensive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knowledge in Agile and Waterfall Methodologies. </w:t>
      </w:r>
    </w:p>
    <w:p w:rsidR="00C41D2D" w:rsidRDefault="00C41D2D" w:rsidP="00331765">
      <w:pPr>
        <w:pStyle w:val="ListParagraph"/>
        <w:widowControl w:val="0"/>
        <w:numPr>
          <w:ilvl w:val="0"/>
          <w:numId w:val="4"/>
        </w:numPr>
        <w:kinsoku w:val="0"/>
        <w:spacing w:line="276" w:lineRule="auto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900DFA">
        <w:rPr>
          <w:rFonts w:ascii="Arial" w:eastAsia="Arial" w:hAnsi="Arial" w:cs="Arial"/>
          <w:noProof/>
          <w:color w:val="000000"/>
          <w:sz w:val="20"/>
          <w:szCs w:val="20"/>
        </w:rPr>
        <w:t>Hands on experience with the Release Train Engineer (RTE) to help and facilitate Release Planning Events, Scrum of Scrums, System Demos, Team status reports and Gather and maintain team metrics</w:t>
      </w:r>
    </w:p>
    <w:p w:rsidR="00C41D2D" w:rsidRDefault="00C41D2D" w:rsidP="00331765">
      <w:pPr>
        <w:pStyle w:val="ListParagraph"/>
        <w:widowControl w:val="0"/>
        <w:numPr>
          <w:ilvl w:val="0"/>
          <w:numId w:val="4"/>
        </w:numPr>
        <w:kinsoku w:val="0"/>
        <w:spacing w:line="276" w:lineRule="auto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E907E3">
        <w:rPr>
          <w:rFonts w:ascii="Arial" w:eastAsia="Arial" w:hAnsi="Arial" w:cs="Arial"/>
          <w:noProof/>
          <w:color w:val="000000"/>
          <w:sz w:val="20"/>
          <w:szCs w:val="20"/>
        </w:rPr>
        <w:t xml:space="preserve">Well </w:t>
      </w:r>
      <w:r w:rsidR="007C5BDC">
        <w:rPr>
          <w:rFonts w:ascii="Arial" w:eastAsia="Arial" w:hAnsi="Arial" w:cs="Arial"/>
          <w:noProof/>
          <w:color w:val="000000"/>
          <w:sz w:val="20"/>
          <w:szCs w:val="20"/>
        </w:rPr>
        <w:t xml:space="preserve">versed with Scrum </w:t>
      </w:r>
      <w:r w:rsidRPr="00E907E3">
        <w:rPr>
          <w:rFonts w:ascii="Arial" w:eastAsia="Arial" w:hAnsi="Arial" w:cs="Arial"/>
          <w:noProof/>
          <w:color w:val="000000"/>
          <w:sz w:val="20"/>
          <w:szCs w:val="20"/>
        </w:rPr>
        <w:t>and BDD, FDD, TDD Frameworks.</w:t>
      </w:r>
    </w:p>
    <w:p w:rsidR="00B004C9" w:rsidRDefault="00B004C9" w:rsidP="00331765">
      <w:pPr>
        <w:pStyle w:val="ListParagraph"/>
        <w:widowControl w:val="0"/>
        <w:numPr>
          <w:ilvl w:val="0"/>
          <w:numId w:val="4"/>
        </w:numPr>
        <w:kinsoku w:val="0"/>
        <w:spacing w:line="276" w:lineRule="auto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B004C9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Promote a culture of collaboration where product-oriented goals are clear to all team members.</w:t>
      </w:r>
    </w:p>
    <w:p w:rsidR="00C41D2D" w:rsidRDefault="00C41D2D" w:rsidP="00331765">
      <w:pPr>
        <w:pStyle w:val="ListParagraph"/>
        <w:widowControl w:val="0"/>
        <w:numPr>
          <w:ilvl w:val="0"/>
          <w:numId w:val="4"/>
        </w:numPr>
        <w:kinsoku w:val="0"/>
        <w:spacing w:line="276" w:lineRule="auto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EE5F69">
        <w:rPr>
          <w:rFonts w:ascii="Arial" w:eastAsia="Arial" w:hAnsi="Arial" w:cs="Arial"/>
          <w:noProof/>
          <w:color w:val="000000"/>
          <w:sz w:val="20"/>
          <w:szCs w:val="20"/>
        </w:rPr>
        <w:t>Tracking team pe</w:t>
      </w:r>
      <w:r w:rsidR="002553DD">
        <w:rPr>
          <w:rFonts w:ascii="Arial" w:eastAsia="Arial" w:hAnsi="Arial" w:cs="Arial"/>
          <w:noProof/>
          <w:color w:val="000000"/>
          <w:sz w:val="20"/>
          <w:szCs w:val="20"/>
        </w:rPr>
        <w:t>rformance using Agile metrics (Burndown Charts, Velocity, C</w:t>
      </w:r>
      <w:r w:rsidRPr="00EE5F69">
        <w:rPr>
          <w:rFonts w:ascii="Arial" w:eastAsia="Arial" w:hAnsi="Arial" w:cs="Arial"/>
          <w:noProof/>
          <w:color w:val="000000"/>
          <w:sz w:val="20"/>
          <w:szCs w:val="20"/>
        </w:rPr>
        <w:t>ycle time).</w:t>
      </w:r>
    </w:p>
    <w:p w:rsidR="00A71D90" w:rsidRPr="00A71D90" w:rsidRDefault="00FB2C91" w:rsidP="00331765">
      <w:pPr>
        <w:pStyle w:val="ListParagraph"/>
        <w:widowControl w:val="0"/>
        <w:numPr>
          <w:ilvl w:val="0"/>
          <w:numId w:val="4"/>
        </w:numPr>
        <w:kinsoku w:val="0"/>
        <w:spacing w:line="276" w:lineRule="auto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t>Hands-</w:t>
      </w:r>
      <w:r w:rsidR="00D341BF">
        <w:rPr>
          <w:rFonts w:ascii="Arial" w:eastAsia="Arial" w:hAnsi="Arial" w:cs="Arial"/>
          <w:noProof/>
          <w:color w:val="000000"/>
          <w:sz w:val="20"/>
          <w:szCs w:val="20"/>
        </w:rPr>
        <w:t xml:space="preserve">on experience </w:t>
      </w:r>
      <w:r w:rsidR="00A71D90" w:rsidRPr="00D24A60">
        <w:rPr>
          <w:rFonts w:ascii="Arial" w:eastAsia="Arial" w:hAnsi="Arial" w:cs="Arial"/>
          <w:noProof/>
          <w:color w:val="000000"/>
          <w:sz w:val="20"/>
          <w:szCs w:val="20"/>
        </w:rPr>
        <w:t>on SDLC and various meth</w:t>
      </w:r>
      <w:r w:rsidR="00331765">
        <w:rPr>
          <w:rFonts w:ascii="Arial" w:eastAsia="Arial" w:hAnsi="Arial" w:cs="Arial"/>
          <w:noProof/>
          <w:color w:val="000000"/>
          <w:sz w:val="20"/>
          <w:szCs w:val="20"/>
        </w:rPr>
        <w:t>odologies such as Agile (Scrum) and</w:t>
      </w:r>
      <w:r w:rsidR="00A71D90" w:rsidRPr="00D24A60">
        <w:rPr>
          <w:rFonts w:ascii="Arial" w:eastAsia="Arial" w:hAnsi="Arial" w:cs="Arial"/>
          <w:noProof/>
          <w:color w:val="000000"/>
          <w:sz w:val="20"/>
          <w:szCs w:val="20"/>
        </w:rPr>
        <w:t xml:space="preserve"> Waterfall.</w:t>
      </w:r>
    </w:p>
    <w:p w:rsidR="000224B1" w:rsidRPr="00D50B0B" w:rsidRDefault="000224B1" w:rsidP="00D50B0B">
      <w:pPr>
        <w:widowControl w:val="0"/>
        <w:tabs>
          <w:tab w:val="left" w:pos="360"/>
        </w:tabs>
        <w:kinsoku w:val="0"/>
        <w:autoSpaceDE w:val="0"/>
        <w:autoSpaceDN w:val="0"/>
        <w:adjustRightInd w:val="0"/>
        <w:spacing w:line="276" w:lineRule="auto"/>
        <w:rPr>
          <w:rFonts w:ascii="Arial" w:eastAsia="Arial" w:hAnsi="Arial" w:cs="Arial"/>
          <w:b/>
          <w:noProof/>
          <w:sz w:val="20"/>
          <w:szCs w:val="20"/>
        </w:rPr>
      </w:pPr>
    </w:p>
    <w:p w:rsidR="003132C3" w:rsidRPr="00073394" w:rsidRDefault="003132C3" w:rsidP="003132C3">
      <w:pPr>
        <w:pStyle w:val="ListBullet"/>
      </w:pPr>
      <w:r w:rsidRPr="00073394">
        <w:t>CERTIFICATIONS:</w:t>
      </w:r>
    </w:p>
    <w:p w:rsidR="003132C3" w:rsidRPr="00C86FFA" w:rsidRDefault="003132C3" w:rsidP="003132C3">
      <w:pPr>
        <w:rPr>
          <w:rFonts w:ascii="Arial" w:hAnsi="Arial" w:cs="Arial"/>
          <w:b/>
          <w:sz w:val="20"/>
          <w:szCs w:val="20"/>
        </w:rPr>
      </w:pPr>
    </w:p>
    <w:p w:rsidR="003132C3" w:rsidRPr="00CF5701" w:rsidRDefault="003132C3" w:rsidP="003132C3">
      <w:pPr>
        <w:pStyle w:val="ListParagraph"/>
        <w:numPr>
          <w:ilvl w:val="0"/>
          <w:numId w:val="16"/>
        </w:numPr>
        <w:spacing w:after="0" w:line="276" w:lineRule="auto"/>
        <w:rPr>
          <w:rFonts w:ascii="Arial" w:hAnsi="Arial" w:cs="Arial"/>
          <w:b/>
          <w:sz w:val="20"/>
          <w:szCs w:val="20"/>
          <w:lang w:val="en-US"/>
        </w:rPr>
      </w:pPr>
      <w:r w:rsidRPr="00C86FFA">
        <w:rPr>
          <w:rFonts w:ascii="Arial" w:hAnsi="Arial" w:cs="Arial"/>
          <w:sz w:val="20"/>
          <w:szCs w:val="20"/>
          <w:lang w:val="en-US"/>
        </w:rPr>
        <w:t>Certification in</w:t>
      </w:r>
      <w:r>
        <w:rPr>
          <w:rFonts w:ascii="Arial" w:hAnsi="Arial" w:cs="Arial"/>
          <w:b/>
          <w:sz w:val="20"/>
          <w:szCs w:val="20"/>
          <w:lang w:val="en-US"/>
        </w:rPr>
        <w:t xml:space="preserve"> SAFe 6.0 Scrum Master</w:t>
      </w:r>
    </w:p>
    <w:p w:rsidR="003132C3" w:rsidRPr="00D87C8D" w:rsidRDefault="003132C3" w:rsidP="003132C3">
      <w:pPr>
        <w:pStyle w:val="ListParagraph"/>
        <w:widowControl w:val="0"/>
        <w:numPr>
          <w:ilvl w:val="0"/>
          <w:numId w:val="16"/>
        </w:numPr>
        <w:tabs>
          <w:tab w:val="left" w:pos="360"/>
        </w:tabs>
        <w:kinsoku w:val="0"/>
        <w:autoSpaceDE w:val="0"/>
        <w:autoSpaceDN w:val="0"/>
        <w:adjustRightInd w:val="0"/>
        <w:spacing w:after="0"/>
        <w:rPr>
          <w:rFonts w:ascii="Arial" w:hAnsi="Arial" w:cs="Arial"/>
          <w:b/>
          <w:sz w:val="20"/>
          <w:szCs w:val="20"/>
          <w:lang w:val="en-US"/>
        </w:rPr>
      </w:pPr>
      <w:r w:rsidRPr="00D50B0B">
        <w:rPr>
          <w:rFonts w:ascii="Arial" w:hAnsi="Arial" w:cs="Arial"/>
          <w:sz w:val="20"/>
          <w:szCs w:val="20"/>
        </w:rPr>
        <w:t>Certif</w:t>
      </w:r>
      <w:r w:rsidR="002D76BA">
        <w:rPr>
          <w:rFonts w:ascii="Arial" w:hAnsi="Arial" w:cs="Arial"/>
          <w:sz w:val="20"/>
          <w:szCs w:val="20"/>
        </w:rPr>
        <w:t>ication in</w:t>
      </w:r>
      <w:r w:rsidRPr="00D50B0B">
        <w:rPr>
          <w:rFonts w:ascii="Arial" w:hAnsi="Arial" w:cs="Arial"/>
          <w:b/>
          <w:sz w:val="20"/>
          <w:szCs w:val="20"/>
        </w:rPr>
        <w:t xml:space="preserve"> Business Analysis Professional (CBAP®)</w:t>
      </w:r>
    </w:p>
    <w:p w:rsidR="003132C3" w:rsidRPr="00D50B0B" w:rsidRDefault="003132C3" w:rsidP="003132C3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b/>
          <w:sz w:val="20"/>
          <w:szCs w:val="20"/>
        </w:rPr>
      </w:pPr>
      <w:r w:rsidRPr="00D50B0B">
        <w:rPr>
          <w:rFonts w:ascii="Arial" w:eastAsia="Times New Roman" w:hAnsi="Arial" w:cs="Arial"/>
          <w:sz w:val="20"/>
          <w:szCs w:val="20"/>
        </w:rPr>
        <w:t xml:space="preserve">Certification </w:t>
      </w:r>
      <w:r>
        <w:rPr>
          <w:rFonts w:ascii="Arial" w:eastAsia="Times New Roman" w:hAnsi="Arial" w:cs="Arial"/>
          <w:sz w:val="20"/>
          <w:szCs w:val="20"/>
        </w:rPr>
        <w:t>in</w:t>
      </w:r>
      <w:r w:rsidRPr="00D50B0B">
        <w:rPr>
          <w:rFonts w:ascii="Arial" w:eastAsia="Times New Roman" w:hAnsi="Arial" w:cs="Arial"/>
          <w:b/>
          <w:sz w:val="20"/>
          <w:szCs w:val="20"/>
        </w:rPr>
        <w:t xml:space="preserve"> Data visualization </w:t>
      </w:r>
      <w:r w:rsidRPr="00D50B0B">
        <w:rPr>
          <w:rFonts w:ascii="Arial" w:eastAsia="Times New Roman" w:hAnsi="Arial" w:cs="Arial"/>
          <w:sz w:val="20"/>
          <w:szCs w:val="20"/>
        </w:rPr>
        <w:t>with</w:t>
      </w:r>
      <w:r w:rsidRPr="00D50B0B">
        <w:rPr>
          <w:rFonts w:ascii="Arial" w:eastAsia="Times New Roman" w:hAnsi="Arial" w:cs="Arial"/>
          <w:b/>
          <w:sz w:val="20"/>
          <w:szCs w:val="20"/>
        </w:rPr>
        <w:t xml:space="preserve"> Power BI</w:t>
      </w:r>
    </w:p>
    <w:p w:rsidR="003132C3" w:rsidRDefault="003132C3" w:rsidP="00D50B0B">
      <w:pPr>
        <w:pStyle w:val="ListParagraph"/>
        <w:numPr>
          <w:ilvl w:val="0"/>
          <w:numId w:val="16"/>
        </w:numPr>
        <w:spacing w:line="276" w:lineRule="auto"/>
        <w:rPr>
          <w:rFonts w:ascii="Arial" w:eastAsia="Times New Roman" w:hAnsi="Arial" w:cs="Arial"/>
          <w:b/>
          <w:sz w:val="20"/>
          <w:szCs w:val="20"/>
        </w:rPr>
      </w:pPr>
      <w:r w:rsidRPr="00D50B0B">
        <w:rPr>
          <w:rFonts w:ascii="Arial" w:eastAsia="Times New Roman" w:hAnsi="Arial" w:cs="Arial"/>
          <w:sz w:val="20"/>
          <w:szCs w:val="20"/>
        </w:rPr>
        <w:t xml:space="preserve">Certification </w:t>
      </w:r>
      <w:r>
        <w:rPr>
          <w:rFonts w:ascii="Arial" w:eastAsia="Times New Roman" w:hAnsi="Arial" w:cs="Arial"/>
          <w:sz w:val="20"/>
          <w:szCs w:val="20"/>
        </w:rPr>
        <w:t xml:space="preserve">in </w:t>
      </w:r>
      <w:r w:rsidRPr="00D50B0B">
        <w:rPr>
          <w:rFonts w:ascii="Arial" w:eastAsia="Times New Roman" w:hAnsi="Arial" w:cs="Arial"/>
          <w:b/>
          <w:sz w:val="20"/>
          <w:szCs w:val="20"/>
        </w:rPr>
        <w:t xml:space="preserve">Generative AI Overview </w:t>
      </w:r>
      <w:r w:rsidRPr="00D50B0B">
        <w:rPr>
          <w:rFonts w:ascii="Arial" w:eastAsia="Times New Roman" w:hAnsi="Arial" w:cs="Arial"/>
          <w:sz w:val="20"/>
          <w:szCs w:val="20"/>
        </w:rPr>
        <w:t>from</w:t>
      </w:r>
      <w:r w:rsidRPr="00D50B0B">
        <w:rPr>
          <w:rFonts w:ascii="Arial" w:eastAsia="Times New Roman" w:hAnsi="Arial" w:cs="Arial"/>
          <w:b/>
          <w:sz w:val="20"/>
          <w:szCs w:val="20"/>
        </w:rPr>
        <w:t xml:space="preserve"> PMI.</w:t>
      </w:r>
    </w:p>
    <w:p w:rsidR="004E08D4" w:rsidRPr="004E08D4" w:rsidRDefault="008A09A4" w:rsidP="004E08D4">
      <w:pPr>
        <w:pStyle w:val="ListParagraph"/>
        <w:widowControl w:val="0"/>
        <w:numPr>
          <w:ilvl w:val="0"/>
          <w:numId w:val="16"/>
        </w:numPr>
        <w:tabs>
          <w:tab w:val="left" w:pos="360"/>
        </w:tabs>
        <w:kinsoku w:val="0"/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D50B0B">
        <w:rPr>
          <w:rFonts w:ascii="Arial" w:hAnsi="Arial" w:cs="Arial"/>
          <w:sz w:val="20"/>
          <w:szCs w:val="20"/>
          <w:lang w:val="en-US"/>
        </w:rPr>
        <w:t xml:space="preserve">Certification in </w:t>
      </w:r>
      <w:r w:rsidRPr="00D50B0B">
        <w:rPr>
          <w:rFonts w:ascii="Arial" w:hAnsi="Arial" w:cs="Arial"/>
          <w:b/>
          <w:sz w:val="20"/>
          <w:szCs w:val="20"/>
          <w:lang w:val="en-US"/>
        </w:rPr>
        <w:t>Project Management</w:t>
      </w:r>
    </w:p>
    <w:p w:rsidR="004E08D4" w:rsidRPr="004E08D4" w:rsidRDefault="004E08D4" w:rsidP="004E08D4">
      <w:pPr>
        <w:pStyle w:val="ListParagraph"/>
        <w:widowControl w:val="0"/>
        <w:numPr>
          <w:ilvl w:val="0"/>
          <w:numId w:val="16"/>
        </w:numPr>
        <w:tabs>
          <w:tab w:val="left" w:pos="360"/>
        </w:tabs>
        <w:kinsoku w:val="0"/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  <w:r w:rsidRPr="004E08D4">
        <w:rPr>
          <w:rFonts w:ascii="Arial" w:hAnsi="Arial" w:cs="Arial"/>
          <w:sz w:val="20"/>
          <w:szCs w:val="20"/>
        </w:rPr>
        <w:t xml:space="preserve">Certification in </w:t>
      </w:r>
      <w:r w:rsidRPr="004E08D4">
        <w:rPr>
          <w:rFonts w:ascii="Arial" w:hAnsi="Arial" w:cs="Arial"/>
          <w:b/>
          <w:sz w:val="20"/>
          <w:szCs w:val="20"/>
        </w:rPr>
        <w:t xml:space="preserve">SAP Business one – ERP </w:t>
      </w:r>
      <w:r w:rsidRPr="004E08D4">
        <w:rPr>
          <w:rFonts w:ascii="Arial" w:hAnsi="Arial" w:cs="Arial"/>
          <w:sz w:val="20"/>
          <w:szCs w:val="20"/>
        </w:rPr>
        <w:t>(TB1000 SAP BUSINESS ONE—LOGISTICS AND ACCOUNTING)</w:t>
      </w:r>
    </w:p>
    <w:p w:rsidR="004E08D4" w:rsidRPr="008A09A4" w:rsidRDefault="004E08D4" w:rsidP="004E08D4">
      <w:pPr>
        <w:pStyle w:val="ListParagraph"/>
        <w:widowControl w:val="0"/>
        <w:tabs>
          <w:tab w:val="left" w:pos="360"/>
        </w:tabs>
        <w:kinsoku w:val="0"/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:rsidR="003132C3" w:rsidRDefault="003132C3" w:rsidP="00D50B0B">
      <w:pPr>
        <w:pStyle w:val="ListBullet"/>
      </w:pPr>
    </w:p>
    <w:p w:rsidR="0023500F" w:rsidRPr="00DE2C52" w:rsidRDefault="0024747A" w:rsidP="00D50B0B">
      <w:pPr>
        <w:pStyle w:val="ListBullet"/>
      </w:pPr>
      <w:r w:rsidRPr="00DE2C52">
        <w:t>TECHNOLOGIES/ TOOLS:</w:t>
      </w:r>
      <w:r w:rsidR="0023500F" w:rsidRPr="00DE2C52">
        <w:t xml:space="preserve"> </w:t>
      </w:r>
    </w:p>
    <w:p w:rsidR="00C26DAA" w:rsidRPr="00B82987" w:rsidRDefault="00C26DAA" w:rsidP="0023500F">
      <w:pPr>
        <w:pStyle w:val="ResumeBodyChar"/>
      </w:pPr>
    </w:p>
    <w:p w:rsidR="006C1FDA" w:rsidRPr="00B72732" w:rsidRDefault="006C1FDA" w:rsidP="0023500F">
      <w:pPr>
        <w:pStyle w:val="ListParagraph"/>
        <w:widowControl w:val="0"/>
        <w:kinsoku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eastAsia="Arial" w:cs="Calibri"/>
          <w:noProof/>
          <w:color w:val="000000"/>
          <w:sz w:val="21"/>
          <w:szCs w:val="21"/>
        </w:rPr>
        <w:sectPr w:rsidR="006C1FDA" w:rsidRPr="00B72732" w:rsidSect="006751CF">
          <w:type w:val="continuous"/>
          <w:pgSz w:w="11906" w:h="16838"/>
          <w:pgMar w:top="720" w:right="1133" w:bottom="720" w:left="720" w:header="708" w:footer="708" w:gutter="0"/>
          <w:pgBorders w:offsetFrom="page">
            <w:top w:val="single" w:sz="8" w:space="24" w:color="0070C0"/>
            <w:left w:val="single" w:sz="8" w:space="24" w:color="0070C0"/>
            <w:bottom w:val="single" w:sz="8" w:space="24" w:color="0070C0"/>
            <w:right w:val="single" w:sz="8" w:space="24" w:color="0070C0"/>
          </w:pgBorders>
          <w:cols w:space="708"/>
          <w:docGrid w:linePitch="360"/>
        </w:sectPr>
      </w:pPr>
    </w:p>
    <w:p w:rsidR="006C1FDA" w:rsidRPr="008471A2" w:rsidRDefault="006C1FDA" w:rsidP="00EF363A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8471A2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 xml:space="preserve">Agile &amp; Scrum  </w:t>
      </w:r>
      <w:r w:rsidRPr="008471A2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ab/>
      </w:r>
      <w:r w:rsidRPr="008471A2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ab/>
      </w:r>
    </w:p>
    <w:p w:rsidR="006C1FDA" w:rsidRDefault="006C1FDA" w:rsidP="00EF363A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8471A2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JIRA</w:t>
      </w:r>
      <w:r w:rsidR="00422860" w:rsidRPr="008471A2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 xml:space="preserve"> &amp; CONFLUENCE</w:t>
      </w:r>
    </w:p>
    <w:p w:rsidR="000224B1" w:rsidRPr="00D07C1C" w:rsidRDefault="000224B1" w:rsidP="000224B1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Auto Lending, CRE Lending</w:t>
      </w:r>
    </w:p>
    <w:p w:rsidR="000224B1" w:rsidRPr="000224B1" w:rsidRDefault="000224B1" w:rsidP="000224B1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Ca</w:t>
      </w:r>
      <w:r w:rsidRPr="00D07C1C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r</w:t>
      </w: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ds and Payments</w:t>
      </w:r>
    </w:p>
    <w:p w:rsidR="006C1FDA" w:rsidRPr="008471A2" w:rsidRDefault="006C1FDA" w:rsidP="00EF363A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8471A2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Power BI</w:t>
      </w:r>
      <w:r w:rsidR="00422860" w:rsidRPr="008471A2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 xml:space="preserve"> &amp; </w:t>
      </w:r>
      <w:r w:rsidRPr="008471A2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Tableau</w:t>
      </w:r>
    </w:p>
    <w:p w:rsidR="00422860" w:rsidRPr="0078023E" w:rsidRDefault="00422860" w:rsidP="00EF363A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8471A2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Bitbucket</w:t>
      </w:r>
      <w:r w:rsidR="0078023E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, Je</w:t>
      </w:r>
      <w:r w:rsidR="0078023E" w:rsidRPr="008471A2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nkins &amp; Splunk</w:t>
      </w:r>
      <w:r w:rsidRPr="0078023E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 xml:space="preserve"> </w:t>
      </w:r>
    </w:p>
    <w:p w:rsidR="00326BBE" w:rsidRDefault="00326BBE" w:rsidP="00EF363A">
      <w:pPr>
        <w:pStyle w:val="ListParagraph"/>
        <w:numPr>
          <w:ilvl w:val="0"/>
          <w:numId w:val="7"/>
        </w:numPr>
        <w:spacing w:line="276" w:lineRule="auto"/>
        <w:ind w:left="284" w:hanging="284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ServiceNow</w:t>
      </w:r>
    </w:p>
    <w:p w:rsidR="00283073" w:rsidRPr="008471A2" w:rsidRDefault="00E47CB7" w:rsidP="00EF363A">
      <w:pPr>
        <w:pStyle w:val="ListParagraph"/>
        <w:numPr>
          <w:ilvl w:val="0"/>
          <w:numId w:val="7"/>
        </w:numPr>
        <w:spacing w:line="276" w:lineRule="auto"/>
        <w:ind w:left="284" w:hanging="284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Derivative and Equity</w:t>
      </w:r>
    </w:p>
    <w:p w:rsidR="00283073" w:rsidRPr="008471A2" w:rsidRDefault="00C5637A" w:rsidP="00EF363A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326BBE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McCracken system</w:t>
      </w:r>
    </w:p>
    <w:p w:rsidR="00422860" w:rsidRPr="008471A2" w:rsidRDefault="00E47CB7" w:rsidP="00EF363A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SMART</w:t>
      </w:r>
    </w:p>
    <w:p w:rsidR="00972F1F" w:rsidRDefault="0078023E" w:rsidP="00EF363A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8471A2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MS Office Suite</w:t>
      </w:r>
    </w:p>
    <w:p w:rsidR="0078023E" w:rsidRDefault="0078023E" w:rsidP="00EF363A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Netsuite ERP</w:t>
      </w:r>
    </w:p>
    <w:p w:rsidR="000224B1" w:rsidRPr="000224B1" w:rsidRDefault="000224B1" w:rsidP="000224B1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SQL, TOAD</w:t>
      </w:r>
      <w:r w:rsidR="00E47CB7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, Sharepoint</w:t>
      </w:r>
    </w:p>
    <w:p w:rsidR="0078023E" w:rsidRPr="000224B1" w:rsidRDefault="000224B1" w:rsidP="000224B1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8471A2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MS Visio &amp; Lucidchart</w:t>
      </w:r>
    </w:p>
    <w:p w:rsidR="00104587" w:rsidRDefault="00104587" w:rsidP="00EF363A">
      <w:pPr>
        <w:pStyle w:val="ListParagraph"/>
        <w:widowControl w:val="0"/>
        <w:numPr>
          <w:ilvl w:val="0"/>
          <w:numId w:val="7"/>
        </w:numPr>
        <w:tabs>
          <w:tab w:val="left" w:pos="284"/>
        </w:tabs>
        <w:kinsoku w:val="0"/>
        <w:autoSpaceDE w:val="0"/>
        <w:autoSpaceDN w:val="0"/>
        <w:adjustRightInd w:val="0"/>
        <w:spacing w:after="0" w:line="276" w:lineRule="auto"/>
        <w:ind w:left="0" w:firstLine="0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 xml:space="preserve">UML Modeling </w:t>
      </w:r>
    </w:p>
    <w:p w:rsidR="00104587" w:rsidRPr="0078023E" w:rsidRDefault="00104587" w:rsidP="00EF363A">
      <w:pPr>
        <w:pStyle w:val="ListParagraph"/>
        <w:widowControl w:val="0"/>
        <w:numPr>
          <w:ilvl w:val="0"/>
          <w:numId w:val="7"/>
        </w:numPr>
        <w:tabs>
          <w:tab w:val="left" w:pos="284"/>
        </w:tabs>
        <w:kinsoku w:val="0"/>
        <w:autoSpaceDE w:val="0"/>
        <w:autoSpaceDN w:val="0"/>
        <w:adjustRightInd w:val="0"/>
        <w:spacing w:after="0" w:line="276" w:lineRule="auto"/>
        <w:ind w:left="0" w:firstLine="0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78023E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lastRenderedPageBreak/>
        <w:t xml:space="preserve">Waterfall &amp; Agile Methodologies </w:t>
      </w:r>
    </w:p>
    <w:p w:rsidR="00104587" w:rsidRPr="008471A2" w:rsidRDefault="00FB2C91" w:rsidP="00EF363A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API Inte</w:t>
      </w:r>
      <w:r w:rsidR="00FA300C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gration</w:t>
      </w:r>
    </w:p>
    <w:p w:rsidR="00104587" w:rsidRPr="008471A2" w:rsidRDefault="00104587" w:rsidP="00EF363A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8471A2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Data</w:t>
      </w: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 xml:space="preserve"> Analytics &amp; Visualizations. </w:t>
      </w:r>
    </w:p>
    <w:p w:rsidR="00D50B0B" w:rsidRPr="00D50B0B" w:rsidRDefault="00FA300C" w:rsidP="00D87C8D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OFAC,</w:t>
      </w:r>
      <w:r w:rsidR="00104587" w:rsidRPr="008471A2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 xml:space="preserve"> BASEL</w:t>
      </w: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, KYC, Audit &amp; Risk.</w:t>
      </w:r>
    </w:p>
    <w:p w:rsidR="00D50B0B" w:rsidRPr="005F5DB7" w:rsidRDefault="00D50B0B" w:rsidP="00D87C8D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D87C8D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(PI) Planning</w:t>
      </w:r>
      <w:r w:rsidR="00B004C9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 xml:space="preserve"> and POD</w:t>
      </w:r>
    </w:p>
    <w:p w:rsidR="00D50B0B" w:rsidRPr="00D50B0B" w:rsidRDefault="00D50B0B" w:rsidP="00D87C8D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D87C8D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 xml:space="preserve">Version One </w:t>
      </w:r>
    </w:p>
    <w:p w:rsidR="00D50B0B" w:rsidRPr="00D50B0B" w:rsidRDefault="00D50B0B" w:rsidP="00D87C8D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D87C8D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BDD &amp; TDD</w:t>
      </w:r>
    </w:p>
    <w:p w:rsidR="00DE24B8" w:rsidRPr="00C86FFA" w:rsidRDefault="00D50B0B" w:rsidP="00D50B0B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sectPr w:rsidR="00DE24B8" w:rsidRPr="00C86FFA" w:rsidSect="006751CF">
          <w:type w:val="continuous"/>
          <w:pgSz w:w="11906" w:h="16838"/>
          <w:pgMar w:top="993" w:right="1133" w:bottom="709" w:left="1134" w:header="708" w:footer="708" w:gutter="0"/>
          <w:pgBorders w:offsetFrom="page">
            <w:top w:val="single" w:sz="8" w:space="24" w:color="0070C0"/>
            <w:left w:val="single" w:sz="8" w:space="24" w:color="0070C0"/>
            <w:bottom w:val="single" w:sz="8" w:space="24" w:color="0070C0"/>
            <w:right w:val="single" w:sz="8" w:space="24" w:color="0070C0"/>
          </w:pgBorders>
          <w:cols w:num="3" w:space="141"/>
          <w:docGrid w:linePitch="360"/>
        </w:sectPr>
      </w:pPr>
      <w:r w:rsidRPr="00D87C8D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SWIFT</w:t>
      </w:r>
    </w:p>
    <w:p w:rsidR="003132C3" w:rsidRDefault="003132C3" w:rsidP="00D50B0B">
      <w:pPr>
        <w:widowControl w:val="0"/>
        <w:kinsoku w:val="0"/>
        <w:autoSpaceDE w:val="0"/>
        <w:autoSpaceDN w:val="0"/>
        <w:adjustRightInd w:val="0"/>
        <w:spacing w:line="276" w:lineRule="auto"/>
        <w:rPr>
          <w:rFonts w:ascii="Arial" w:eastAsia="Arial" w:hAnsi="Arial" w:cs="Arial"/>
          <w:noProof/>
          <w:color w:val="000000"/>
          <w:sz w:val="20"/>
          <w:szCs w:val="20"/>
        </w:rPr>
        <w:sectPr w:rsidR="003132C3" w:rsidSect="006751CF">
          <w:type w:val="continuous"/>
          <w:pgSz w:w="11906" w:h="16838"/>
          <w:pgMar w:top="993" w:right="1133" w:bottom="709" w:left="1134" w:header="708" w:footer="708" w:gutter="0"/>
          <w:pgBorders w:offsetFrom="page">
            <w:top w:val="single" w:sz="8" w:space="24" w:color="0070C0"/>
            <w:left w:val="single" w:sz="8" w:space="24" w:color="0070C0"/>
            <w:bottom w:val="single" w:sz="8" w:space="24" w:color="0070C0"/>
            <w:right w:val="single" w:sz="8" w:space="24" w:color="0070C0"/>
          </w:pgBorders>
          <w:cols w:num="3" w:space="40"/>
          <w:docGrid w:linePitch="360"/>
        </w:sectPr>
      </w:pPr>
    </w:p>
    <w:p w:rsidR="00DE24B8" w:rsidRPr="00DE2C52" w:rsidRDefault="00DE24B8" w:rsidP="00DE24B8">
      <w:pPr>
        <w:pStyle w:val="ListBullet"/>
      </w:pPr>
      <w:r>
        <w:lastRenderedPageBreak/>
        <w:t>PROFESSIO</w:t>
      </w:r>
      <w:r w:rsidRPr="00DE2C52">
        <w:t>NAL EXPERIENCE (IN REVERSE CHRONOLOGICAL SEQUENCE):</w:t>
      </w:r>
    </w:p>
    <w:p w:rsidR="0062725F" w:rsidRDefault="0062725F" w:rsidP="0062725F">
      <w:pPr>
        <w:jc w:val="both"/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</w:pPr>
      <w:bookmarkStart w:id="1" w:name="_Hlk172640654"/>
    </w:p>
    <w:p w:rsidR="0062725F" w:rsidRPr="0062725F" w:rsidRDefault="0062725F" w:rsidP="0062725F">
      <w:pPr>
        <w:jc w:val="both"/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</w:pPr>
      <w:r w:rsidRPr="0062725F"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  <w:t>CLIENT: WELLS FARGO BANK, U</w:t>
      </w:r>
      <w:r w:rsidR="003132C3"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  <w:t xml:space="preserve">SA                  </w:t>
      </w:r>
      <w:r w:rsidR="00E914CC"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  <w:t xml:space="preserve"> (OCT 2023 – TILL NOW</w:t>
      </w:r>
      <w:r w:rsidRPr="0062725F"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  <w:t xml:space="preserve">)                           </w:t>
      </w:r>
    </w:p>
    <w:p w:rsidR="0062725F" w:rsidRPr="0062725F" w:rsidRDefault="0062725F" w:rsidP="0062725F">
      <w:pPr>
        <w:jc w:val="both"/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</w:pPr>
      <w:r w:rsidRPr="0062725F"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  <w:t>INDUSTRY: BANKING AND FINANCE (LENDING, MORTGAGE AND CDF)</w:t>
      </w:r>
    </w:p>
    <w:p w:rsidR="0062725F" w:rsidRPr="0062725F" w:rsidRDefault="001D7E87" w:rsidP="0062725F">
      <w:pPr>
        <w:spacing w:line="360" w:lineRule="auto"/>
        <w:jc w:val="both"/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</w:pPr>
      <w:r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  <w:t>ROLE: SR.</w:t>
      </w:r>
      <w:r w:rsidR="0062725F" w:rsidRPr="0062725F"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  <w:t xml:space="preserve"> </w:t>
      </w:r>
      <w:r w:rsidR="008B3204"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  <w:t>SCRUM MASTER</w:t>
      </w:r>
    </w:p>
    <w:bookmarkEnd w:id="1"/>
    <w:p w:rsidR="00DE24B8" w:rsidRPr="005F6510" w:rsidRDefault="00DE24B8" w:rsidP="009D7109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Arial" w:hAnsi="Arial" w:cs="Arial"/>
          <w:noProof/>
          <w:color w:val="000000"/>
          <w:sz w:val="20"/>
          <w:szCs w:val="20"/>
          <w:lang w:val="en-US"/>
        </w:rPr>
      </w:pPr>
      <w:r w:rsidRPr="005F6510">
        <w:rPr>
          <w:rFonts w:ascii="Arial" w:hAnsi="Arial" w:cs="Arial"/>
          <w:noProof/>
          <w:color w:val="000000"/>
          <w:sz w:val="20"/>
          <w:szCs w:val="20"/>
          <w:lang w:val="en-US"/>
        </w:rPr>
        <w:t>Promote and support Agile practices, principles, and values within the team and across the organization, helping stakeholders understand the benefits of an Agile approach in a financial context.</w:t>
      </w:r>
    </w:p>
    <w:p w:rsidR="00DE24B8" w:rsidRDefault="00DE24B8" w:rsidP="009D7109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Arial" w:eastAsia="Times New Roman" w:hAnsi="Arial" w:cs="Arial"/>
          <w:noProof/>
          <w:color w:val="000000"/>
          <w:sz w:val="20"/>
          <w:szCs w:val="20"/>
        </w:rPr>
      </w:pPr>
      <w:r w:rsidRPr="00880764">
        <w:rPr>
          <w:rFonts w:ascii="Arial" w:eastAsia="Times New Roman" w:hAnsi="Arial" w:cs="Arial"/>
          <w:noProof/>
          <w:color w:val="000000"/>
          <w:sz w:val="20"/>
          <w:szCs w:val="20"/>
        </w:rPr>
        <w:t>Facilitating Agile ceremonies (Sprint Planning, Daily Standups, Sprint Reviews, Retrospectives).</w:t>
      </w:r>
    </w:p>
    <w:p w:rsidR="002D76BA" w:rsidRDefault="002D76BA" w:rsidP="00B004C9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2D76BA">
        <w:rPr>
          <w:rFonts w:ascii="Arial" w:eastAsia="Times New Roman" w:hAnsi="Arial" w:cs="Arial"/>
          <w:noProof/>
          <w:color w:val="000000"/>
          <w:sz w:val="20"/>
          <w:szCs w:val="20"/>
          <w:lang w:val="en-US"/>
        </w:rPr>
        <w:t>Collaborate</w:t>
      </w:r>
      <w:r w:rsidRPr="00B004C9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d with product owners to prioritize and refine the product backlog, ensuring alignment with business objectives and stakeholder needs.</w:t>
      </w:r>
    </w:p>
    <w:p w:rsidR="00B004C9" w:rsidRPr="00B004C9" w:rsidRDefault="00B004C9" w:rsidP="00B004C9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C</w:t>
      </w:r>
      <w:r w:rsidRPr="00B004C9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oordinate</w:t>
      </w: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 xml:space="preserve">d with multiple PODs </w:t>
      </w:r>
      <w:r w:rsidRPr="00B004C9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teams to ensure that Agile practices are consistent, and inter-team dependencies are managed.</w:t>
      </w:r>
    </w:p>
    <w:p w:rsidR="00B004C9" w:rsidRPr="00B004C9" w:rsidRDefault="00B004C9" w:rsidP="00B004C9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B004C9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Monitor the team’s progress toward sprint goals and ensure that commitments are met.</w:t>
      </w:r>
    </w:p>
    <w:p w:rsidR="00B004C9" w:rsidRPr="00B004C9" w:rsidRDefault="00B004C9" w:rsidP="00B004C9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B004C9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Ensure that definition of done (DoD) and quality standards are met for every product increment.</w:t>
      </w:r>
    </w:p>
    <w:p w:rsidR="002E15CB" w:rsidRPr="002E15CB" w:rsidRDefault="002E15CB" w:rsidP="009D7109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5373C1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Managed projects using</w:t>
      </w: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 xml:space="preserve"> Jira, Confluence </w:t>
      </w:r>
      <w:r w:rsidRPr="005373C1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and MS Office Suite.</w:t>
      </w:r>
    </w:p>
    <w:p w:rsidR="009D7109" w:rsidRDefault="003132C3" w:rsidP="009D7109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09583B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 xml:space="preserve">Conducted comprehensive analysis of business requirements for the </w:t>
      </w: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Mainframe modernization project for Wells Fargo Commercial Distributi</w:t>
      </w:r>
      <w:r w:rsidR="00FB2C91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 xml:space="preserve">on Finance/ Auto lending </w:t>
      </w:r>
      <w:r w:rsidR="00FB2C91">
        <w:rPr>
          <w:rFonts w:ascii="Arial" w:hAnsi="Arial" w:cs="Arial"/>
          <w:color w:val="000000"/>
          <w:sz w:val="20"/>
          <w:szCs w:val="20"/>
          <w:shd w:val="clear" w:color="auto" w:fill="FFFFFF"/>
        </w:rPr>
        <w:t>division.</w:t>
      </w:r>
    </w:p>
    <w:p w:rsidR="009D7109" w:rsidRPr="00B004C9" w:rsidRDefault="009D7109" w:rsidP="009D7109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B004C9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Supporting the Product Owner in managing the product backlog.</w:t>
      </w:r>
    </w:p>
    <w:p w:rsidR="009D7109" w:rsidRPr="009D7109" w:rsidRDefault="009D7109" w:rsidP="00B004C9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B004C9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 xml:space="preserve">Monitor burndown </w:t>
      </w:r>
      <w:r w:rsidRPr="00376630">
        <w:rPr>
          <w:rFonts w:ascii="Arial" w:eastAsia="Arial" w:hAnsi="Arial" w:cs="Arial"/>
          <w:noProof/>
          <w:color w:val="000000"/>
          <w:sz w:val="20"/>
          <w:szCs w:val="20"/>
        </w:rPr>
        <w:t xml:space="preserve">charts, track progress and maintain velocity statistics using Jira. </w:t>
      </w:r>
    </w:p>
    <w:p w:rsidR="00B32EF0" w:rsidRDefault="00B32EF0" w:rsidP="009D7109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B32EF0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Identified and addressed potential risks and challenges within the Agile process, ensuring compliance with regulatory requirements and industry standards.</w:t>
      </w:r>
    </w:p>
    <w:p w:rsidR="00B32EF0" w:rsidRPr="003132C3" w:rsidRDefault="00B32EF0" w:rsidP="009D7109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B32EF0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Managed changes to project scope or requirements, ensuring that stakeholders are informed and aligned.</w:t>
      </w:r>
    </w:p>
    <w:p w:rsidR="00DE24B8" w:rsidRPr="0009583B" w:rsidRDefault="00DE24B8" w:rsidP="009D7109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09583B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Mapped existing Mainframe processes and workflows to identify areas for improvement.</w:t>
      </w:r>
    </w:p>
    <w:p w:rsidR="00DE24B8" w:rsidRPr="005373C1" w:rsidRDefault="002D76BA" w:rsidP="009D7109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>
        <w:rPr>
          <w:rFonts w:ascii="Arial" w:hAnsi="Arial" w:cs="Arial"/>
          <w:noProof/>
          <w:color w:val="000000"/>
          <w:sz w:val="20"/>
          <w:szCs w:val="20"/>
          <w:lang w:val="en-US"/>
        </w:rPr>
        <w:t>Drive</w:t>
      </w:r>
      <w:r w:rsidR="00DE24B8" w:rsidRPr="00E503DD">
        <w:rPr>
          <w:rFonts w:ascii="Arial" w:hAnsi="Arial" w:cs="Arial"/>
          <w:noProof/>
          <w:color w:val="000000"/>
          <w:sz w:val="20"/>
          <w:szCs w:val="20"/>
          <w:lang w:val="en-US"/>
        </w:rPr>
        <w:t xml:space="preserve"> A</w:t>
      </w:r>
      <w:r>
        <w:rPr>
          <w:rFonts w:ascii="Arial" w:hAnsi="Arial" w:cs="Arial"/>
          <w:noProof/>
          <w:color w:val="000000"/>
          <w:sz w:val="20"/>
          <w:szCs w:val="20"/>
          <w:lang w:val="en-US"/>
        </w:rPr>
        <w:t>gile Release Train (ART),</w:t>
      </w:r>
      <w:r w:rsidR="00DE24B8" w:rsidRPr="00E503DD">
        <w:rPr>
          <w:rFonts w:ascii="Arial" w:hAnsi="Arial" w:cs="Arial"/>
          <w:noProof/>
          <w:color w:val="000000"/>
          <w:sz w:val="20"/>
          <w:szCs w:val="20"/>
          <w:lang w:val="en-US"/>
        </w:rPr>
        <w:t xml:space="preserve"> PI Planning, Scrum of Scrums, and System Demos, by helping my teams identify dependencies and risks, resulting in all teams understanding the PI goals and planning Features </w:t>
      </w:r>
      <w:r w:rsidR="00DE24B8" w:rsidRPr="005373C1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and stories for the next quarter.</w:t>
      </w:r>
    </w:p>
    <w:p w:rsidR="00DE24B8" w:rsidRPr="005373C1" w:rsidRDefault="00DE24B8" w:rsidP="009D7109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5373C1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Lead multiple Agile teams on SAFe methodologies with knowledge of embedded SDLC process</w:t>
      </w:r>
    </w:p>
    <w:p w:rsidR="00DE24B8" w:rsidRPr="0009583B" w:rsidRDefault="00DE24B8" w:rsidP="009D7109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09583B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Identified and resolved defects and issues during the testing phase.</w:t>
      </w:r>
    </w:p>
    <w:p w:rsidR="00DE24B8" w:rsidRPr="005F6510" w:rsidRDefault="00DE24B8" w:rsidP="009D7109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Arial" w:hAnsi="Arial" w:cs="Arial"/>
          <w:noProof/>
          <w:color w:val="000000"/>
          <w:sz w:val="20"/>
          <w:szCs w:val="20"/>
          <w:lang w:val="en-US"/>
        </w:rPr>
      </w:pPr>
      <w:r w:rsidRPr="005F6510">
        <w:rPr>
          <w:rFonts w:ascii="Arial" w:hAnsi="Arial" w:cs="Arial"/>
          <w:noProof/>
          <w:color w:val="000000"/>
          <w:sz w:val="20"/>
          <w:szCs w:val="20"/>
          <w:lang w:val="en-US"/>
        </w:rPr>
        <w:t>Regularly update all stakeholders on project status, sprint achievements, and potential roadblocks, keeping everyone aligned with the project’s goals and timelines.</w:t>
      </w:r>
    </w:p>
    <w:p w:rsidR="00DE24B8" w:rsidRPr="00961F12" w:rsidRDefault="00DE24B8" w:rsidP="009D7109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Arial" w:hAnsi="Arial" w:cs="Arial"/>
          <w:noProof/>
          <w:color w:val="000000"/>
          <w:sz w:val="20"/>
          <w:szCs w:val="20"/>
          <w:lang w:val="en-US"/>
        </w:rPr>
      </w:pPr>
      <w:r w:rsidRPr="0074620C">
        <w:rPr>
          <w:rFonts w:ascii="Arial" w:hAnsi="Arial" w:cs="Arial"/>
          <w:noProof/>
          <w:color w:val="000000"/>
          <w:sz w:val="20"/>
          <w:szCs w:val="20"/>
          <w:lang w:val="en-US"/>
        </w:rPr>
        <w:t>Led retrospective meetings to reflect on sprints and identify areas for improvement, implementing changes that continuously enhanced team performance and product quality.</w:t>
      </w:r>
    </w:p>
    <w:p w:rsidR="00DE24B8" w:rsidRDefault="00DE24B8" w:rsidP="009D7109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005AAE">
        <w:rPr>
          <w:rFonts w:ascii="Arial" w:eastAsia="Arial" w:hAnsi="Arial" w:cs="Arial"/>
          <w:noProof/>
          <w:color w:val="000000"/>
          <w:sz w:val="20"/>
          <w:szCs w:val="20"/>
        </w:rPr>
        <w:t>Facilitating seamless collaboration between business and technical teams throughout the Software Development Life Cycle (SDLC)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.</w:t>
      </w:r>
    </w:p>
    <w:p w:rsidR="00DE24B8" w:rsidRDefault="00DE24B8" w:rsidP="00DE24B8">
      <w:pPr>
        <w:widowControl w:val="0"/>
        <w:kinsoku w:val="0"/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</w:p>
    <w:p w:rsidR="00DE24B8" w:rsidRPr="00961F12" w:rsidRDefault="00DE24B8" w:rsidP="00DE24B8">
      <w:pPr>
        <w:spacing w:line="276" w:lineRule="auto"/>
        <w:jc w:val="both"/>
        <w:rPr>
          <w:rFonts w:ascii="Arial" w:hAnsi="Arial" w:cs="Arial"/>
          <w:noProof/>
          <w:color w:val="000000"/>
          <w:sz w:val="20"/>
          <w:szCs w:val="20"/>
        </w:rPr>
      </w:pPr>
      <w:r w:rsidRPr="00F10B6F">
        <w:rPr>
          <w:rFonts w:ascii="Arial" w:hAnsi="Arial" w:cs="Arial"/>
          <w:b/>
          <w:noProof/>
          <w:color w:val="000000"/>
          <w:sz w:val="20"/>
          <w:szCs w:val="20"/>
        </w:rPr>
        <w:t xml:space="preserve">Environment: </w:t>
      </w:r>
      <w:r w:rsidRPr="00E503DD">
        <w:rPr>
          <w:rFonts w:ascii="Arial" w:hAnsi="Arial" w:cs="Arial"/>
          <w:noProof/>
          <w:color w:val="000000"/>
          <w:sz w:val="20"/>
          <w:szCs w:val="20"/>
        </w:rPr>
        <w:t>Scaled Agile Framework, Daily Standup,</w:t>
      </w:r>
      <w:r w:rsidR="005F5DB7">
        <w:rPr>
          <w:rFonts w:ascii="Arial" w:hAnsi="Arial" w:cs="Arial"/>
          <w:noProof/>
          <w:color w:val="000000"/>
          <w:sz w:val="20"/>
          <w:szCs w:val="20"/>
        </w:rPr>
        <w:t xml:space="preserve"> UAT,</w:t>
      </w:r>
      <w:r w:rsidRPr="00E503DD">
        <w:rPr>
          <w:rFonts w:ascii="Arial" w:hAnsi="Arial" w:cs="Arial"/>
          <w:noProof/>
          <w:color w:val="000000"/>
          <w:sz w:val="20"/>
          <w:szCs w:val="20"/>
        </w:rPr>
        <w:t xml:space="preserve"> TFS</w:t>
      </w:r>
      <w:r>
        <w:rPr>
          <w:rFonts w:ascii="Arial" w:hAnsi="Arial" w:cs="Arial"/>
          <w:noProof/>
          <w:color w:val="000000"/>
          <w:sz w:val="20"/>
          <w:szCs w:val="20"/>
        </w:rPr>
        <w:t>,</w:t>
      </w:r>
      <w:r w:rsidRPr="006E7CD1">
        <w:rPr>
          <w:rFonts w:asciiTheme="minorHAnsi" w:eastAsiaTheme="minorHAnsi" w:hAnsiTheme="minorHAnsi" w:cstheme="minorBidi"/>
          <w:kern w:val="2"/>
          <w:sz w:val="22"/>
          <w:szCs w:val="22"/>
          <w:lang w:val="en-IN"/>
          <w14:ligatures w14:val="standardContextual"/>
        </w:rPr>
        <w:t xml:space="preserve"> </w:t>
      </w:r>
      <w:r w:rsidRPr="006E7CD1">
        <w:rPr>
          <w:rFonts w:ascii="Arial" w:hAnsi="Arial" w:cs="Arial"/>
          <w:noProof/>
          <w:color w:val="000000"/>
          <w:sz w:val="20"/>
          <w:szCs w:val="20"/>
          <w:lang w:val="en-IN"/>
        </w:rPr>
        <w:t>CI/CD</w:t>
      </w:r>
      <w:r>
        <w:rPr>
          <w:rFonts w:ascii="Arial" w:hAnsi="Arial" w:cs="Arial"/>
          <w:noProof/>
          <w:color w:val="000000"/>
          <w:sz w:val="20"/>
          <w:szCs w:val="20"/>
          <w:lang w:val="en-IN"/>
        </w:rPr>
        <w:t>,</w:t>
      </w:r>
      <w:r>
        <w:rPr>
          <w:rFonts w:ascii="Arial" w:hAnsi="Arial" w:cs="Arial"/>
          <w:noProof/>
          <w:color w:val="000000"/>
          <w:sz w:val="20"/>
          <w:szCs w:val="20"/>
        </w:rPr>
        <w:t xml:space="preserve"> </w:t>
      </w:r>
      <w:r w:rsidRPr="006E7CD1">
        <w:rPr>
          <w:rFonts w:ascii="Arial" w:hAnsi="Arial" w:cs="Arial"/>
          <w:noProof/>
          <w:color w:val="000000"/>
          <w:sz w:val="20"/>
          <w:szCs w:val="20"/>
          <w:lang w:val="en-IN"/>
        </w:rPr>
        <w:t>UAT</w:t>
      </w:r>
      <w:r>
        <w:rPr>
          <w:rFonts w:ascii="Arial" w:hAnsi="Arial" w:cs="Arial"/>
          <w:noProof/>
          <w:color w:val="000000"/>
          <w:sz w:val="20"/>
          <w:szCs w:val="20"/>
        </w:rPr>
        <w:t>,</w:t>
      </w:r>
      <w:r w:rsidR="005F5DB7" w:rsidRPr="005F5DB7"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  <w:r w:rsidR="005F5DB7" w:rsidRPr="005F5DB7">
        <w:rPr>
          <w:rFonts w:ascii="Arial" w:hAnsi="Arial" w:cs="Arial"/>
          <w:noProof/>
          <w:color w:val="000000"/>
          <w:sz w:val="20"/>
          <w:szCs w:val="20"/>
        </w:rPr>
        <w:t>SMART</w:t>
      </w:r>
      <w:r w:rsidR="005F5DB7">
        <w:rPr>
          <w:rFonts w:ascii="Arial" w:hAnsi="Arial" w:cs="Arial"/>
          <w:noProof/>
          <w:color w:val="000000"/>
          <w:sz w:val="20"/>
          <w:szCs w:val="20"/>
        </w:rPr>
        <w:t xml:space="preserve">, </w:t>
      </w:r>
      <w:r>
        <w:rPr>
          <w:rFonts w:ascii="Arial" w:hAnsi="Arial" w:cs="Arial"/>
          <w:noProof/>
          <w:color w:val="000000"/>
          <w:sz w:val="20"/>
          <w:szCs w:val="20"/>
        </w:rPr>
        <w:t>Confluence, JAD, Mainframe</w:t>
      </w:r>
      <w:r w:rsidR="00162D15">
        <w:rPr>
          <w:rFonts w:ascii="Arial" w:hAnsi="Arial" w:cs="Arial"/>
          <w:noProof/>
          <w:color w:val="000000"/>
          <w:sz w:val="20"/>
          <w:szCs w:val="20"/>
        </w:rPr>
        <w:t>, Java</w:t>
      </w:r>
      <w:r>
        <w:rPr>
          <w:rFonts w:ascii="Arial" w:hAnsi="Arial" w:cs="Arial"/>
          <w:noProof/>
          <w:color w:val="000000"/>
          <w:sz w:val="20"/>
          <w:szCs w:val="20"/>
        </w:rPr>
        <w:t>.</w:t>
      </w:r>
    </w:p>
    <w:p w:rsidR="00DE24B8" w:rsidRPr="008D2437" w:rsidRDefault="00DE24B8" w:rsidP="00DE24B8">
      <w:pPr>
        <w:widowControl w:val="0"/>
        <w:kinsoku w:val="0"/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</w:p>
    <w:p w:rsidR="00DE24B8" w:rsidRPr="002160CB" w:rsidRDefault="003132C3" w:rsidP="00DE24B8">
      <w:pPr>
        <w:jc w:val="both"/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</w:pPr>
      <w:r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  <w:t xml:space="preserve">CLIENT: INTRAFI NETWORK, USA </w:t>
      </w:r>
      <w:r w:rsidR="00DE24B8"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  <w:t>(</w:t>
      </w:r>
      <w:r w:rsidR="005343EA"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  <w:t>APR</w:t>
      </w:r>
      <w:r w:rsidR="00DE24B8"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  <w:t xml:space="preserve"> 2022 – </w:t>
      </w:r>
      <w:r w:rsidR="008A3584"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  <w:t>SEP</w:t>
      </w:r>
      <w:r w:rsidR="00DE24B8" w:rsidRPr="00D976BA"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  <w:t xml:space="preserve"> 2023</w:t>
      </w:r>
      <w:r w:rsidR="00DE24B8"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  <w:t>)</w:t>
      </w:r>
      <w:r w:rsidR="00DE24B8" w:rsidRPr="002160CB"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  <w:t xml:space="preserve">                           </w:t>
      </w:r>
    </w:p>
    <w:p w:rsidR="00DE24B8" w:rsidRPr="002160CB" w:rsidRDefault="00DE24B8" w:rsidP="00DE24B8">
      <w:pPr>
        <w:jc w:val="both"/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</w:pPr>
      <w:r w:rsidRPr="002160CB"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  <w:t>INDUSTRY: INSURANCE</w:t>
      </w:r>
    </w:p>
    <w:p w:rsidR="00DE24B8" w:rsidRPr="002160CB" w:rsidRDefault="001D7E87" w:rsidP="00DE24B8">
      <w:pPr>
        <w:spacing w:line="360" w:lineRule="auto"/>
        <w:jc w:val="both"/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</w:pPr>
      <w:r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  <w:t>ROLE: SR.</w:t>
      </w:r>
      <w:r w:rsidR="00DE24B8" w:rsidRPr="002160CB"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  <w:t xml:space="preserve"> </w:t>
      </w:r>
      <w:r w:rsidR="00E77539">
        <w:rPr>
          <w:rFonts w:ascii="Arial" w:eastAsia="Cambria" w:hAnsi="Arial" w:cs="Arial"/>
          <w:b/>
          <w:bCs/>
          <w:color w:val="0070C0"/>
          <w:sz w:val="21"/>
          <w:szCs w:val="21"/>
          <w:lang w:eastAsia="ja-JP"/>
        </w:rPr>
        <w:t>SCRUM MASTER</w:t>
      </w:r>
    </w:p>
    <w:p w:rsidR="005373C1" w:rsidRDefault="002D76BA" w:rsidP="005373C1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Facilited </w:t>
      </w:r>
      <w:r w:rsidRPr="002D76BA">
        <w:rPr>
          <w:rFonts w:ascii="Arial" w:eastAsia="Arial" w:hAnsi="Arial" w:cs="Arial"/>
          <w:noProof/>
          <w:color w:val="000000"/>
          <w:sz w:val="20"/>
          <w:szCs w:val="20"/>
        </w:rPr>
        <w:t>effective daily stand-ups, sprint planning, sprint reviews, and retrospectives to ensure team alignment and progress.</w:t>
      </w:r>
    </w:p>
    <w:p w:rsidR="001F0096" w:rsidRPr="005373C1" w:rsidRDefault="001F0096" w:rsidP="005373C1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1F0096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Participate in Scrum of Scrums (if applicable) to align POD efforts on larger product initiatives.</w:t>
      </w:r>
    </w:p>
    <w:p w:rsidR="009D7109" w:rsidRPr="009D7109" w:rsidRDefault="009D7109" w:rsidP="009D7109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Times New Roman" w:hAnsi="Arial" w:cs="Arial"/>
          <w:noProof/>
          <w:color w:val="000000"/>
          <w:sz w:val="20"/>
          <w:szCs w:val="20"/>
        </w:rPr>
      </w:pPr>
      <w:r w:rsidRPr="00E503DD">
        <w:rPr>
          <w:rFonts w:ascii="Arial" w:eastAsia="Times New Roman" w:hAnsi="Arial" w:cs="Arial"/>
          <w:noProof/>
          <w:color w:val="000000"/>
          <w:sz w:val="20"/>
          <w:szCs w:val="20"/>
        </w:rPr>
        <w:t>Coached, mentored and facilitated fellow scrum masters, scrum teams and product owner prioritize backlog including features, create / split / groom stories, develop acceptance criteria, implement BDD &amp; TDD approach for continuous testing / integration helped develop PI / Release Plans</w:t>
      </w:r>
    </w:p>
    <w:p w:rsidR="009D7109" w:rsidRPr="009D7109" w:rsidRDefault="009D7109" w:rsidP="009D7109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E907E3">
        <w:rPr>
          <w:rFonts w:ascii="Arial" w:eastAsia="Arial" w:hAnsi="Arial" w:cs="Arial"/>
          <w:noProof/>
          <w:color w:val="000000"/>
          <w:sz w:val="20"/>
          <w:szCs w:val="20"/>
        </w:rPr>
        <w:t>Setting the standard building and m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anaging agile teams from 8 - 13</w:t>
      </w:r>
      <w:r w:rsidRPr="00E907E3">
        <w:rPr>
          <w:rFonts w:ascii="Arial" w:eastAsia="Arial" w:hAnsi="Arial" w:cs="Arial"/>
          <w:noProof/>
          <w:color w:val="000000"/>
          <w:sz w:val="20"/>
          <w:szCs w:val="20"/>
        </w:rPr>
        <w:t xml:space="preserve"> staff using SCRUM and SAFe methodologies.</w:t>
      </w:r>
    </w:p>
    <w:p w:rsidR="009D7109" w:rsidRDefault="009D7109" w:rsidP="009D7109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E503DD">
        <w:rPr>
          <w:rFonts w:ascii="Arial" w:eastAsia="Arial" w:hAnsi="Arial" w:cs="Arial"/>
          <w:noProof/>
          <w:color w:val="000000"/>
          <w:sz w:val="20"/>
          <w:szCs w:val="20"/>
        </w:rPr>
        <w:t>Actively participated in PI planning including PI objectives creation, program board maintenance with dependencies marked, Rally updates etc</w:t>
      </w:r>
    </w:p>
    <w:p w:rsidR="005373C1" w:rsidRPr="005373C1" w:rsidRDefault="005373C1" w:rsidP="005373C1">
      <w:pPr>
        <w:pStyle w:val="ListParagraph"/>
        <w:widowControl w:val="0"/>
        <w:numPr>
          <w:ilvl w:val="0"/>
          <w:numId w:val="6"/>
        </w:numPr>
        <w:kinsoku w:val="0"/>
        <w:spacing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CE6347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Facilitate resource planning with project stakeholders at corporate level</w:t>
      </w: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.</w:t>
      </w:r>
    </w:p>
    <w:p w:rsidR="00DE24B8" w:rsidRPr="00B004C9" w:rsidRDefault="00DE24B8" w:rsidP="00DE24B8">
      <w:pPr>
        <w:pStyle w:val="ListParagraph"/>
        <w:numPr>
          <w:ilvl w:val="0"/>
          <w:numId w:val="6"/>
        </w:numPr>
        <w:spacing w:line="276" w:lineRule="auto"/>
        <w:ind w:left="284" w:hanging="284"/>
        <w:jc w:val="both"/>
        <w:rPr>
          <w:rFonts w:ascii="Arial" w:eastAsia="Times New Roman" w:hAnsi="Arial" w:cs="Arial"/>
          <w:noProof/>
          <w:color w:val="000000"/>
          <w:sz w:val="20"/>
          <w:szCs w:val="20"/>
        </w:rPr>
      </w:pPr>
      <w:r w:rsidRPr="000C6D74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 xml:space="preserve">Coach team </w:t>
      </w:r>
      <w:r w:rsidRPr="00AA5D86">
        <w:rPr>
          <w:rFonts w:ascii="Arial" w:eastAsia="Times New Roman" w:hAnsi="Arial" w:cs="Arial"/>
          <w:noProof/>
          <w:color w:val="000000"/>
          <w:sz w:val="20"/>
          <w:szCs w:val="20"/>
        </w:rPr>
        <w:t>members</w:t>
      </w:r>
      <w:r w:rsidRPr="000C6D74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 xml:space="preserve"> and stakeholders on Agile principles, Scrum processes, and best practices</w:t>
      </w:r>
    </w:p>
    <w:p w:rsidR="00B004C9" w:rsidRPr="00B004C9" w:rsidRDefault="00B004C9" w:rsidP="00B004C9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E503DD">
        <w:rPr>
          <w:rFonts w:ascii="Arial" w:eastAsia="Arial" w:hAnsi="Arial" w:cs="Arial"/>
          <w:noProof/>
          <w:color w:val="000000"/>
          <w:sz w:val="20"/>
          <w:szCs w:val="20"/>
        </w:rPr>
        <w:t>Impeccable work ethics and outstanding organization skills for Strategic Planning, Prioritization and Execution.</w:t>
      </w:r>
    </w:p>
    <w:p w:rsidR="009D7109" w:rsidRDefault="009D7109" w:rsidP="009D7109">
      <w:pPr>
        <w:pStyle w:val="ListParagraph"/>
        <w:widowControl w:val="0"/>
        <w:numPr>
          <w:ilvl w:val="0"/>
          <w:numId w:val="6"/>
        </w:numPr>
        <w:kinsoku w:val="0"/>
        <w:spacing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825E92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lastRenderedPageBreak/>
        <w:t>Facilitate Program level Project Dashboards and prepare daily / weekly status reports, Make project presentations to senior management, prepare enterprise level red yellow green status heat maps with corrective action plans for application and release wise status</w:t>
      </w:r>
    </w:p>
    <w:p w:rsidR="009D7109" w:rsidRPr="009D7109" w:rsidRDefault="009D7109" w:rsidP="009D7109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bookmarkStart w:id="2" w:name="_Hlk171082612"/>
      <w:r w:rsidRPr="00EE1EA9">
        <w:rPr>
          <w:rFonts w:ascii="Arial" w:eastAsia="Arial" w:hAnsi="Arial" w:cs="Arial"/>
          <w:noProof/>
          <w:color w:val="000000"/>
          <w:sz w:val="20"/>
          <w:szCs w:val="20"/>
        </w:rPr>
        <w:t>Mentor,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coach teaching Scrum</w:t>
      </w:r>
      <w:r w:rsidRPr="00EE1EA9">
        <w:rPr>
          <w:rFonts w:ascii="Arial" w:eastAsia="Arial" w:hAnsi="Arial" w:cs="Arial"/>
          <w:noProof/>
          <w:color w:val="000000"/>
          <w:sz w:val="20"/>
          <w:szCs w:val="20"/>
        </w:rPr>
        <w:t xml:space="preserve"> and leading workshops in training management on Agile methodologies and Scaled Agile framework (SAFe) to help in the transformation process.</w:t>
      </w:r>
      <w:bookmarkEnd w:id="2"/>
    </w:p>
    <w:p w:rsidR="00DE24B8" w:rsidRDefault="00DE24B8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0C6D74">
        <w:rPr>
          <w:rFonts w:ascii="Arial" w:eastAsia="Arial" w:hAnsi="Arial" w:cs="Arial"/>
          <w:noProof/>
          <w:color w:val="000000"/>
          <w:sz w:val="20"/>
          <w:szCs w:val="20"/>
        </w:rPr>
        <w:t>Lead and facilitate Scrum ceremonies, including Sprint Planning, Daily Stand-ups, Sprint Review, and Sprint Retrospective.</w:t>
      </w:r>
    </w:p>
    <w:p w:rsidR="00DE24B8" w:rsidRDefault="00DE24B8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E503DD">
        <w:rPr>
          <w:rFonts w:ascii="Arial" w:eastAsia="Arial" w:hAnsi="Arial" w:cs="Arial"/>
          <w:noProof/>
          <w:color w:val="000000"/>
          <w:sz w:val="20"/>
          <w:szCs w:val="20"/>
        </w:rPr>
        <w:t>Facilitated all testing phases i.e unit testing, integration testing and user acceptance testing.</w:t>
      </w:r>
    </w:p>
    <w:p w:rsidR="00DE24B8" w:rsidRPr="009D7109" w:rsidRDefault="009D7109" w:rsidP="009D7109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bookmarkStart w:id="3" w:name="_Hlk171082622"/>
      <w:r w:rsidRPr="007C5BDC">
        <w:rPr>
          <w:rFonts w:ascii="Arial" w:eastAsia="Arial" w:hAnsi="Arial" w:cs="Arial"/>
          <w:noProof/>
          <w:color w:val="000000"/>
          <w:sz w:val="20"/>
          <w:szCs w:val="20"/>
        </w:rPr>
        <w:t xml:space="preserve">Working on the Federal </w:t>
      </w:r>
      <w:r w:rsidR="00FB2C91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Deposit Insurance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Corporation (FDIC) norms.</w:t>
      </w:r>
    </w:p>
    <w:p w:rsidR="009D7109" w:rsidRPr="009D7109" w:rsidRDefault="009D7109" w:rsidP="009D7109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9D7109">
        <w:rPr>
          <w:rFonts w:ascii="Arial" w:eastAsia="Arial" w:hAnsi="Arial" w:cs="Arial"/>
          <w:noProof/>
          <w:color w:val="000000"/>
          <w:sz w:val="20"/>
          <w:szCs w:val="20"/>
        </w:rPr>
        <w:t>Experienced in evolving broker portal in</w:t>
      </w:r>
      <w:r w:rsidR="00FB2C91">
        <w:rPr>
          <w:rFonts w:ascii="Arial" w:eastAsia="Arial" w:hAnsi="Arial" w:cs="Arial"/>
          <w:noProof/>
          <w:color w:val="000000"/>
          <w:sz w:val="20"/>
          <w:szCs w:val="20"/>
        </w:rPr>
        <w:t xml:space="preserve"> run Match engine and ensured </w:t>
      </w:r>
      <w:r w:rsidR="00FB2C91">
        <w:rPr>
          <w:rFonts w:ascii="Arial" w:hAnsi="Arial" w:cs="Arial"/>
          <w:color w:val="000000"/>
          <w:sz w:val="20"/>
          <w:szCs w:val="20"/>
          <w:shd w:val="clear" w:color="auto" w:fill="FFFFFF"/>
        </w:rPr>
        <w:t>compliance </w:t>
      </w:r>
      <w:r w:rsidRPr="009D7109">
        <w:rPr>
          <w:rFonts w:ascii="Arial" w:eastAsia="Arial" w:hAnsi="Arial" w:cs="Arial"/>
          <w:noProof/>
          <w:color w:val="000000"/>
          <w:sz w:val="20"/>
          <w:szCs w:val="20"/>
        </w:rPr>
        <w:t>with relevant regulatory requirements and industry standards, working closely with legal and compliance teams.</w:t>
      </w:r>
    </w:p>
    <w:bookmarkEnd w:id="3"/>
    <w:p w:rsidR="00FB2C91" w:rsidRPr="00FB2C91" w:rsidRDefault="00DE24B8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hAnsi="Arial" w:cs="Arial"/>
          <w:noProof/>
          <w:color w:val="000000"/>
          <w:sz w:val="20"/>
          <w:szCs w:val="20"/>
        </w:rPr>
      </w:pPr>
      <w:r w:rsidRPr="00FB2C91">
        <w:rPr>
          <w:rFonts w:ascii="Arial" w:eastAsia="Arial" w:hAnsi="Arial" w:cs="Arial"/>
          <w:noProof/>
          <w:color w:val="000000"/>
          <w:sz w:val="20"/>
          <w:szCs w:val="20"/>
        </w:rPr>
        <w:t>Conducting daily team status meeting and communicating daily goals and instructions to the team and individuals.</w:t>
      </w:r>
    </w:p>
    <w:p w:rsidR="00DE24B8" w:rsidRPr="00FB2C91" w:rsidRDefault="00DE24B8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hAnsi="Arial" w:cs="Arial"/>
          <w:noProof/>
          <w:color w:val="000000"/>
          <w:sz w:val="20"/>
          <w:szCs w:val="20"/>
        </w:rPr>
      </w:pPr>
      <w:r w:rsidRPr="00FB2C91">
        <w:rPr>
          <w:rFonts w:ascii="Arial" w:hAnsi="Arial" w:cs="Arial"/>
          <w:noProof/>
          <w:color w:val="000000"/>
          <w:sz w:val="20"/>
          <w:szCs w:val="20"/>
        </w:rPr>
        <w:t xml:space="preserve">Environment: BDD &amp; TDD, BRD, PI / Release Plans, </w:t>
      </w:r>
      <w:r w:rsidR="00B004C9" w:rsidRPr="00FB2C91">
        <w:rPr>
          <w:rFonts w:ascii="Arial" w:hAnsi="Arial" w:cs="Arial"/>
          <w:noProof/>
          <w:color w:val="000000"/>
          <w:sz w:val="20"/>
          <w:szCs w:val="20"/>
        </w:rPr>
        <w:t>POD</w:t>
      </w:r>
      <w:r w:rsidRPr="00FB2C91">
        <w:rPr>
          <w:rFonts w:ascii="Arial" w:hAnsi="Arial" w:cs="Arial"/>
          <w:noProof/>
          <w:color w:val="000000"/>
          <w:sz w:val="20"/>
          <w:szCs w:val="20"/>
        </w:rPr>
        <w:t>, Agile, SAFe, FDIC, Finance.</w:t>
      </w:r>
    </w:p>
    <w:p w:rsidR="00DE24B8" w:rsidRPr="00AC62A2" w:rsidRDefault="00DE24B8" w:rsidP="00DE24B8">
      <w:pPr>
        <w:pBdr>
          <w:bottom w:val="single" w:sz="4" w:space="1" w:color="auto"/>
        </w:pBdr>
        <w:jc w:val="both"/>
        <w:rPr>
          <w:rFonts w:ascii="Arial" w:eastAsia="Calibri" w:hAnsi="Arial" w:cs="Arial"/>
          <w:color w:val="000000"/>
          <w:sz w:val="20"/>
          <w:szCs w:val="20"/>
        </w:rPr>
      </w:pPr>
    </w:p>
    <w:p w:rsidR="00DE24B8" w:rsidRPr="00046145" w:rsidRDefault="00DE24B8" w:rsidP="00DE24B8">
      <w:pPr>
        <w:pStyle w:val="ResumeBullet2"/>
        <w:numPr>
          <w:ilvl w:val="0"/>
          <w:numId w:val="0"/>
        </w:numPr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</w:pPr>
      <w:r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ab/>
        <w:t xml:space="preserve">                           </w:t>
      </w:r>
    </w:p>
    <w:p w:rsidR="00DE24B8" w:rsidRPr="00D976BA" w:rsidRDefault="003132C3" w:rsidP="00DE24B8">
      <w:pPr>
        <w:pStyle w:val="ResumeBullet2"/>
        <w:numPr>
          <w:ilvl w:val="0"/>
          <w:numId w:val="0"/>
        </w:numPr>
        <w:spacing w:line="276" w:lineRule="auto"/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</w:pPr>
      <w:r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 xml:space="preserve">CLIENT: UNITY BANK, USA </w:t>
      </w:r>
      <w:r w:rsidR="00DE24B8" w:rsidRPr="00D976BA"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>(JAN 2021 – MAR 2022)</w:t>
      </w:r>
    </w:p>
    <w:p w:rsidR="00DE24B8" w:rsidRPr="00D976BA" w:rsidRDefault="00DE24B8" w:rsidP="00DE24B8">
      <w:pPr>
        <w:pStyle w:val="ResumeBullet2"/>
        <w:numPr>
          <w:ilvl w:val="0"/>
          <w:numId w:val="0"/>
        </w:numPr>
        <w:spacing w:line="276" w:lineRule="auto"/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</w:pPr>
      <w:r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 xml:space="preserve">INDUSTRY: LENDING </w:t>
      </w:r>
      <w:r w:rsidRPr="00D976BA"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>(BANKING &amp; FINANCIAL SERVICES)</w:t>
      </w:r>
    </w:p>
    <w:p w:rsidR="00DE24B8" w:rsidRPr="00BF3FD9" w:rsidRDefault="008C2927" w:rsidP="00DE24B8">
      <w:pPr>
        <w:pStyle w:val="ResumeBullet2"/>
        <w:numPr>
          <w:ilvl w:val="0"/>
          <w:numId w:val="0"/>
        </w:numPr>
        <w:spacing w:line="360" w:lineRule="auto"/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</w:pPr>
      <w:r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>ROLE:</w:t>
      </w:r>
      <w:r w:rsidR="00DE24B8" w:rsidRPr="00D976BA"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 xml:space="preserve"> </w:t>
      </w:r>
      <w:r w:rsidR="00E77539"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>SCRUM MASTER</w:t>
      </w:r>
    </w:p>
    <w:p w:rsidR="007C5BDC" w:rsidRDefault="007C5BDC" w:rsidP="007C5BDC">
      <w:pPr>
        <w:pStyle w:val="ListParagraph"/>
        <w:numPr>
          <w:ilvl w:val="0"/>
          <w:numId w:val="6"/>
        </w:numPr>
        <w:spacing w:line="276" w:lineRule="auto"/>
        <w:ind w:left="284" w:hanging="284"/>
        <w:jc w:val="both"/>
        <w:rPr>
          <w:rFonts w:ascii="Arial" w:hAnsi="Arial" w:cs="Arial"/>
          <w:noProof/>
          <w:color w:val="000000"/>
          <w:sz w:val="20"/>
          <w:szCs w:val="20"/>
          <w:lang w:val="en-US"/>
        </w:rPr>
      </w:pPr>
      <w:r w:rsidRPr="005F6510">
        <w:rPr>
          <w:rFonts w:ascii="Arial" w:hAnsi="Arial" w:cs="Arial"/>
          <w:noProof/>
          <w:color w:val="000000"/>
          <w:sz w:val="20"/>
          <w:szCs w:val="20"/>
          <w:lang w:val="en-US"/>
        </w:rPr>
        <w:t>Promote and support Agile practices, principles, and values within the team and across the organization, helping stakeholders understand the benefits of an Agile approach in a financial context.</w:t>
      </w:r>
    </w:p>
    <w:p w:rsidR="00331765" w:rsidRPr="005373C1" w:rsidRDefault="00331765" w:rsidP="00331765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C</w:t>
      </w:r>
      <w:r w:rsidRPr="00477901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oached a new team on Scrum and helped them deliver their firs</w:t>
      </w: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t working product in two weeks.</w:t>
      </w:r>
    </w:p>
    <w:p w:rsidR="00331765" w:rsidRDefault="007C5BDC" w:rsidP="00331765">
      <w:pPr>
        <w:pStyle w:val="ListParagraph"/>
        <w:numPr>
          <w:ilvl w:val="0"/>
          <w:numId w:val="6"/>
        </w:numPr>
        <w:spacing w:line="276" w:lineRule="auto"/>
        <w:ind w:left="284" w:hanging="284"/>
        <w:jc w:val="both"/>
        <w:rPr>
          <w:rFonts w:ascii="Arial" w:hAnsi="Arial" w:cs="Arial"/>
          <w:noProof/>
          <w:color w:val="000000"/>
          <w:sz w:val="20"/>
          <w:szCs w:val="20"/>
          <w:lang w:val="en-US"/>
        </w:rPr>
      </w:pPr>
      <w:r w:rsidRPr="005F6510">
        <w:rPr>
          <w:rFonts w:ascii="Arial" w:hAnsi="Arial" w:cs="Arial"/>
          <w:noProof/>
          <w:color w:val="000000"/>
          <w:sz w:val="20"/>
          <w:szCs w:val="20"/>
          <w:lang w:val="en-US"/>
        </w:rPr>
        <w:t>Encourage and lead the team in retrospectives, fostering a culture of continuous improvement. This includes refining processes to better handle the complexities of financial data migration and ensuring compliance with banking regulations.</w:t>
      </w:r>
    </w:p>
    <w:p w:rsidR="001F0096" w:rsidRDefault="001F0096" w:rsidP="00331765">
      <w:pPr>
        <w:pStyle w:val="ListParagraph"/>
        <w:numPr>
          <w:ilvl w:val="0"/>
          <w:numId w:val="6"/>
        </w:numPr>
        <w:spacing w:line="276" w:lineRule="auto"/>
        <w:ind w:left="284" w:hanging="284"/>
        <w:jc w:val="both"/>
        <w:rPr>
          <w:rFonts w:ascii="Arial" w:hAnsi="Arial" w:cs="Arial"/>
          <w:noProof/>
          <w:color w:val="000000"/>
          <w:sz w:val="20"/>
          <w:szCs w:val="20"/>
          <w:lang w:val="en-US"/>
        </w:rPr>
      </w:pPr>
      <w:r w:rsidRPr="001F0096">
        <w:rPr>
          <w:rFonts w:ascii="Arial" w:hAnsi="Arial" w:cs="Arial"/>
          <w:noProof/>
          <w:color w:val="000000"/>
          <w:sz w:val="20"/>
          <w:szCs w:val="20"/>
          <w:lang w:val="en-US"/>
        </w:rPr>
        <w:t>Facilitate cross-POD communication and synchronization.</w:t>
      </w:r>
    </w:p>
    <w:p w:rsidR="00331765" w:rsidRPr="009D7109" w:rsidRDefault="00331765" w:rsidP="00331765">
      <w:pPr>
        <w:pStyle w:val="ListParagraph"/>
        <w:numPr>
          <w:ilvl w:val="0"/>
          <w:numId w:val="6"/>
        </w:numPr>
        <w:spacing w:line="276" w:lineRule="auto"/>
        <w:ind w:left="284" w:hanging="284"/>
        <w:jc w:val="both"/>
        <w:rPr>
          <w:rFonts w:ascii="Arial" w:hAnsi="Arial" w:cs="Arial"/>
          <w:noProof/>
          <w:color w:val="000000"/>
          <w:sz w:val="20"/>
          <w:szCs w:val="20"/>
          <w:lang w:val="en-US"/>
        </w:rPr>
      </w:pPr>
      <w:r w:rsidRPr="00331765">
        <w:rPr>
          <w:rFonts w:ascii="Arial" w:eastAsia="Arial" w:hAnsi="Arial" w:cs="Arial"/>
          <w:noProof/>
          <w:color w:val="000000"/>
          <w:sz w:val="20"/>
          <w:szCs w:val="20"/>
        </w:rPr>
        <w:t>Proficient in all Scrum related activities, including sprint planning, daily scrum, sprint retrospective, backlog grooming and review, and sprint demo meetings while following the agile methodology.</w:t>
      </w:r>
    </w:p>
    <w:p w:rsidR="007C5BDC" w:rsidRPr="005373C1" w:rsidRDefault="007C5BDC" w:rsidP="007C5BDC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0B7C60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Analyze current financial processes within the distribution or dealership finance operations to identify inefficiencies, bottlenecks, and areas for improvement.</w:t>
      </w:r>
    </w:p>
    <w:p w:rsidR="00DE24B8" w:rsidRPr="009D7109" w:rsidRDefault="005373C1" w:rsidP="009D7109">
      <w:pPr>
        <w:pStyle w:val="NoSpacing"/>
        <w:numPr>
          <w:ilvl w:val="0"/>
          <w:numId w:val="6"/>
        </w:numPr>
        <w:ind w:left="284" w:hanging="284"/>
        <w:jc w:val="both"/>
        <w:rPr>
          <w:rFonts w:ascii="Arial" w:hAnsi="Arial" w:cs="Arial"/>
          <w:color w:val="auto"/>
          <w:sz w:val="20"/>
        </w:rPr>
      </w:pPr>
      <w:r w:rsidRPr="00955714">
        <w:rPr>
          <w:rFonts w:ascii="Arial" w:hAnsi="Arial" w:cs="Arial"/>
          <w:color w:val="auto"/>
          <w:sz w:val="20"/>
        </w:rPr>
        <w:t>Ensure milestones are reached and deadlines are met throughout</w:t>
      </w:r>
      <w:r w:rsidR="006A3029">
        <w:rPr>
          <w:rFonts w:ascii="Arial" w:hAnsi="Arial" w:cs="Arial"/>
          <w:color w:val="auto"/>
          <w:sz w:val="20"/>
        </w:rPr>
        <w:t xml:space="preserve"> the</w:t>
      </w:r>
      <w:r w:rsidRPr="00955714">
        <w:rPr>
          <w:rFonts w:ascii="Arial" w:hAnsi="Arial" w:cs="Arial"/>
          <w:color w:val="auto"/>
          <w:sz w:val="20"/>
        </w:rPr>
        <w:t xml:space="preserve"> project </w:t>
      </w:r>
      <w:r w:rsidR="009D7109" w:rsidRPr="00955714">
        <w:rPr>
          <w:rFonts w:ascii="Arial" w:hAnsi="Arial" w:cs="Arial"/>
          <w:color w:val="auto"/>
          <w:sz w:val="20"/>
        </w:rPr>
        <w:t>lifecycle. Build</w:t>
      </w:r>
      <w:r w:rsidRPr="00955714">
        <w:rPr>
          <w:rFonts w:ascii="Arial" w:hAnsi="Arial" w:cs="Arial"/>
          <w:color w:val="auto"/>
          <w:sz w:val="20"/>
        </w:rPr>
        <w:t xml:space="preserve"> strong relationships with product owners and scrum teams. Document progress and communicate to management and stakeholders.</w:t>
      </w:r>
    </w:p>
    <w:p w:rsidR="00DE24B8" w:rsidRDefault="00DE24B8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076067">
        <w:rPr>
          <w:rFonts w:ascii="Arial" w:eastAsia="Arial" w:hAnsi="Arial" w:cs="Arial"/>
          <w:noProof/>
          <w:color w:val="000000"/>
          <w:sz w:val="20"/>
          <w:szCs w:val="20"/>
        </w:rPr>
        <w:t>Create detailed reports and presentations for senior management, highlighting key findings and strategic recommendations based on equity analysis.</w:t>
      </w:r>
    </w:p>
    <w:p w:rsidR="00DE24B8" w:rsidRDefault="00DE24B8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054455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Managed offshore teams across different geographies</w:t>
      </w:r>
      <w:r w:rsidR="00331765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.</w:t>
      </w:r>
    </w:p>
    <w:p w:rsidR="00DE24B8" w:rsidRDefault="00DE24B8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054455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Facilitating Mid Sprint checkup to re review the acceptance criteria of committed Product backlog items</w:t>
      </w:r>
    </w:p>
    <w:p w:rsidR="00DE24B8" w:rsidRDefault="00DE24B8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376630">
        <w:rPr>
          <w:rFonts w:ascii="Arial" w:eastAsia="Arial" w:hAnsi="Arial" w:cs="Arial"/>
          <w:noProof/>
          <w:color w:val="000000"/>
          <w:sz w:val="20"/>
          <w:szCs w:val="20"/>
        </w:rPr>
        <w:t xml:space="preserve">Monitor burndown charts, track progress and maintain velocity statistics using Jira. </w:t>
      </w:r>
    </w:p>
    <w:p w:rsidR="00DE24B8" w:rsidRDefault="00DE24B8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923464">
        <w:rPr>
          <w:rFonts w:ascii="Arial" w:eastAsia="Arial" w:hAnsi="Arial" w:cs="Arial"/>
          <w:noProof/>
          <w:color w:val="000000"/>
          <w:sz w:val="20"/>
          <w:szCs w:val="20"/>
        </w:rPr>
        <w:t>Efficient processing of secured loans, rep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ayments and collateral </w:t>
      </w:r>
      <w:r w:rsidRPr="00923464">
        <w:rPr>
          <w:rFonts w:ascii="Arial" w:eastAsia="Arial" w:hAnsi="Arial" w:cs="Arial"/>
          <w:noProof/>
          <w:color w:val="000000"/>
          <w:sz w:val="20"/>
          <w:szCs w:val="20"/>
        </w:rPr>
        <w:t>as part of the Security Lending and Collateral Management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.</w:t>
      </w:r>
    </w:p>
    <w:p w:rsidR="00DE24B8" w:rsidRPr="00FC241F" w:rsidRDefault="00DE24B8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054455">
        <w:rPr>
          <w:rFonts w:ascii="Arial" w:eastAsia="Arial" w:hAnsi="Arial" w:cs="Arial"/>
          <w:noProof/>
          <w:color w:val="000000"/>
          <w:sz w:val="20"/>
          <w:szCs w:val="20"/>
        </w:rPr>
        <w:t>Resolving internal team conflicts and Keeping the team motivated to ensure successful sprints.</w:t>
      </w:r>
    </w:p>
    <w:p w:rsidR="00DE24B8" w:rsidRDefault="00DE24B8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772BE4">
        <w:rPr>
          <w:rFonts w:ascii="Arial" w:eastAsia="Arial" w:hAnsi="Arial" w:cs="Arial"/>
          <w:noProof/>
          <w:color w:val="000000"/>
          <w:sz w:val="20"/>
          <w:szCs w:val="20"/>
        </w:rPr>
        <w:t>Demonstrate an understanding of banking environment to bridge business requirements and IT solutions.</w:t>
      </w:r>
    </w:p>
    <w:p w:rsidR="005373C1" w:rsidRPr="005373C1" w:rsidRDefault="005373C1" w:rsidP="005373C1">
      <w:pPr>
        <w:pStyle w:val="ListParagraph"/>
        <w:widowControl w:val="0"/>
        <w:kinsoku w:val="0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</w:p>
    <w:p w:rsidR="00DE24B8" w:rsidRPr="005F5DB7" w:rsidRDefault="00DE24B8" w:rsidP="005F5DB7">
      <w:pPr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054455">
        <w:rPr>
          <w:rFonts w:ascii="Arial" w:eastAsia="Arial" w:hAnsi="Arial" w:cs="Arial"/>
          <w:b/>
          <w:noProof/>
          <w:color w:val="000000"/>
          <w:sz w:val="20"/>
          <w:szCs w:val="20"/>
        </w:rPr>
        <w:t xml:space="preserve">Environment: </w:t>
      </w:r>
      <w:r w:rsidRPr="00054455">
        <w:rPr>
          <w:rFonts w:ascii="Arial" w:eastAsia="Arial" w:hAnsi="Arial" w:cs="Arial"/>
          <w:noProof/>
          <w:color w:val="000000"/>
          <w:sz w:val="20"/>
          <w:szCs w:val="20"/>
        </w:rPr>
        <w:t>SQL, KYC, GIT, REST, TOAD,</w:t>
      </w:r>
      <w:r w:rsidR="005F5DB7" w:rsidRPr="005F5DB7">
        <w:rPr>
          <w:rFonts w:eastAsia="Arial" w:cs="Calibri"/>
          <w:noProof/>
          <w:color w:val="000000"/>
          <w:sz w:val="21"/>
          <w:szCs w:val="21"/>
        </w:rPr>
        <w:t xml:space="preserve"> </w:t>
      </w:r>
      <w:r w:rsidR="005F5DB7" w:rsidRPr="005F5DB7">
        <w:rPr>
          <w:rFonts w:ascii="Arial" w:eastAsia="Arial" w:hAnsi="Arial" w:cs="Arial"/>
          <w:noProof/>
          <w:color w:val="000000"/>
          <w:sz w:val="20"/>
          <w:szCs w:val="20"/>
          <w:lang w:val="en-IN"/>
        </w:rPr>
        <w:t>Sharepoint</w:t>
      </w:r>
      <w:r w:rsidR="005F5DB7">
        <w:rPr>
          <w:rFonts w:ascii="Arial" w:eastAsia="Arial" w:hAnsi="Arial" w:cs="Arial"/>
          <w:noProof/>
          <w:color w:val="000000"/>
          <w:sz w:val="20"/>
          <w:szCs w:val="20"/>
          <w:lang w:val="en-IN"/>
        </w:rPr>
        <w:t>,</w:t>
      </w:r>
      <w:r w:rsidRPr="005F5DB7">
        <w:rPr>
          <w:rFonts w:ascii="Arial" w:eastAsia="Arial" w:hAnsi="Arial" w:cs="Arial"/>
          <w:noProof/>
          <w:color w:val="000000"/>
          <w:sz w:val="20"/>
          <w:szCs w:val="20"/>
        </w:rPr>
        <w:t xml:space="preserve"> MS Visio, Credit Risk.</w:t>
      </w:r>
    </w:p>
    <w:p w:rsidR="00DE24B8" w:rsidRPr="00AC62A2" w:rsidRDefault="00DE24B8" w:rsidP="00DE24B8">
      <w:pPr>
        <w:pBdr>
          <w:bottom w:val="single" w:sz="4" w:space="1" w:color="auto"/>
        </w:pBdr>
        <w:jc w:val="both"/>
        <w:rPr>
          <w:rFonts w:ascii="Arial" w:eastAsia="Calibri" w:hAnsi="Arial" w:cs="Arial"/>
          <w:color w:val="000000"/>
          <w:sz w:val="20"/>
          <w:szCs w:val="20"/>
        </w:rPr>
      </w:pPr>
    </w:p>
    <w:p w:rsidR="00DE24B8" w:rsidRPr="004768E2" w:rsidRDefault="00DE24B8" w:rsidP="00DE24B8">
      <w:pPr>
        <w:pStyle w:val="ResumeBullet2"/>
        <w:numPr>
          <w:ilvl w:val="0"/>
          <w:numId w:val="0"/>
        </w:numPr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</w:pPr>
      <w:r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ab/>
        <w:t xml:space="preserve">                           </w:t>
      </w:r>
    </w:p>
    <w:p w:rsidR="00DE24B8" w:rsidRPr="00FE27A6" w:rsidRDefault="00DE24B8" w:rsidP="00DE24B8">
      <w:pPr>
        <w:pStyle w:val="ResumeBullet2"/>
        <w:numPr>
          <w:ilvl w:val="0"/>
          <w:numId w:val="0"/>
        </w:numPr>
        <w:spacing w:line="276" w:lineRule="auto"/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</w:pPr>
      <w:r w:rsidRPr="00FE27A6"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>THOMAS COOK</w:t>
      </w:r>
      <w:r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 xml:space="preserve"> (I) LIMITED</w:t>
      </w:r>
      <w:r w:rsidR="003132C3"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 xml:space="preserve"> </w:t>
      </w:r>
      <w:r w:rsidRPr="00FE27A6"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>(JAN 2014 – DEC 2020)</w:t>
      </w:r>
    </w:p>
    <w:p w:rsidR="00DE24B8" w:rsidRPr="00FE27A6" w:rsidRDefault="00DE24B8" w:rsidP="00DE24B8">
      <w:pPr>
        <w:pStyle w:val="ResumeBullet2"/>
        <w:numPr>
          <w:ilvl w:val="0"/>
          <w:numId w:val="0"/>
        </w:numPr>
        <w:spacing w:line="276" w:lineRule="auto"/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</w:pPr>
      <w:r w:rsidRPr="00FE27A6"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>INDUSTRY: CARD &amp; PAYMENTS (BANKING &amp; FINANCIAL SERVICES)</w:t>
      </w:r>
    </w:p>
    <w:p w:rsidR="00DE24B8" w:rsidRPr="00FE27A6" w:rsidRDefault="00DE24B8" w:rsidP="00DE24B8">
      <w:pPr>
        <w:pStyle w:val="ResumeBullet2"/>
        <w:numPr>
          <w:ilvl w:val="0"/>
          <w:numId w:val="0"/>
        </w:numPr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</w:pPr>
      <w:r w:rsidRPr="00FE27A6"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 xml:space="preserve">ROLE: BUSINESS SYSTEMS ANALYST </w:t>
      </w:r>
      <w:r w:rsidR="00E77539"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>/ SCRUM MASTER</w:t>
      </w:r>
    </w:p>
    <w:p w:rsidR="00DE24B8" w:rsidRPr="00AC62A2" w:rsidRDefault="00DE24B8" w:rsidP="00DE24B8">
      <w:pPr>
        <w:pStyle w:val="NoSpacing"/>
        <w:spacing w:line="276" w:lineRule="auto"/>
        <w:jc w:val="both"/>
        <w:rPr>
          <w:rFonts w:ascii="Arial" w:hAnsi="Arial" w:cs="Arial"/>
          <w:color w:val="auto"/>
          <w:sz w:val="20"/>
        </w:rPr>
      </w:pPr>
    </w:p>
    <w:p w:rsidR="00477901" w:rsidRPr="00477901" w:rsidRDefault="00477901" w:rsidP="00477901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F</w:t>
      </w:r>
      <w:r w:rsidRPr="00477901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acilitated Scrum events (e.g., Sprint Planning, Daily Scrum, Sprint Review, Sprint Retrospective).</w:t>
      </w:r>
    </w:p>
    <w:p w:rsidR="00477901" w:rsidRDefault="00477901" w:rsidP="00477901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477901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Removed impediments and ensured the team had the necessary resources to succeed.</w:t>
      </w:r>
    </w:p>
    <w:p w:rsidR="009D7109" w:rsidRPr="009D7109" w:rsidRDefault="009D7109" w:rsidP="009D7109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477901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Assisted the Product Owner in maintaining and p</w:t>
      </w: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rioritizing the Product Backlog.</w:t>
      </w:r>
    </w:p>
    <w:p w:rsidR="005373C1" w:rsidRDefault="005373C1" w:rsidP="00477901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5575CE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Collaborated with the corporate office to seamlessly execute transitional B2B projects,</w:t>
      </w: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 xml:space="preserve"> </w:t>
      </w:r>
      <w:r w:rsidRPr="005575CE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aligning them with organizational goals and client expectations</w:t>
      </w:r>
      <w:r w:rsidR="00B004C9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.</w:t>
      </w:r>
    </w:p>
    <w:p w:rsidR="00477901" w:rsidRPr="00477901" w:rsidRDefault="00477901" w:rsidP="00477901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477901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Ensured the Product Backlog was clear, detailed, and estimated.</w:t>
      </w:r>
    </w:p>
    <w:p w:rsidR="00477901" w:rsidRPr="00477901" w:rsidRDefault="00477901" w:rsidP="00477901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477901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lastRenderedPageBreak/>
        <w:t>Facilitated backlog refinement and prioritization sessions.</w:t>
      </w:r>
    </w:p>
    <w:p w:rsidR="005373C1" w:rsidRPr="005373C1" w:rsidRDefault="005373C1" w:rsidP="005373C1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Coordinated with stakeholders </w:t>
      </w:r>
      <w:r w:rsidRPr="00CE6347">
        <w:rPr>
          <w:rFonts w:ascii="Arial" w:eastAsia="Arial" w:hAnsi="Arial" w:cs="Arial"/>
          <w:noProof/>
          <w:color w:val="000000"/>
          <w:sz w:val="20"/>
          <w:szCs w:val="20"/>
        </w:rPr>
        <w:t>to ensure requirements and functional designs were</w:t>
      </w:r>
      <w:r w:rsidR="008367B6">
        <w:rPr>
          <w:rFonts w:ascii="Arial" w:eastAsia="Arial" w:hAnsi="Arial" w:cs="Arial"/>
          <w:noProof/>
          <w:color w:val="000000"/>
          <w:sz w:val="20"/>
          <w:szCs w:val="20"/>
        </w:rPr>
        <w:t xml:space="preserve"> translated properly and provide frequent updates</w:t>
      </w:r>
      <w:r w:rsidRPr="00CE6347">
        <w:rPr>
          <w:rFonts w:ascii="Arial" w:eastAsia="Arial" w:hAnsi="Arial" w:cs="Arial"/>
          <w:noProof/>
          <w:color w:val="000000"/>
          <w:sz w:val="20"/>
          <w:szCs w:val="20"/>
        </w:rPr>
        <w:t xml:space="preserve"> to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cross-functional project teams.</w:t>
      </w:r>
    </w:p>
    <w:p w:rsidR="0096229C" w:rsidRPr="0096229C" w:rsidRDefault="0096229C" w:rsidP="0096229C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E503DD">
        <w:rPr>
          <w:rFonts w:ascii="Arial" w:eastAsia="Arial" w:hAnsi="Arial" w:cs="Arial"/>
          <w:noProof/>
          <w:color w:val="000000"/>
          <w:sz w:val="20"/>
          <w:szCs w:val="20"/>
        </w:rPr>
        <w:t>U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sing Agile tracking system Jira</w:t>
      </w:r>
      <w:r w:rsidRPr="00E503DD">
        <w:rPr>
          <w:rFonts w:ascii="Arial" w:eastAsia="Arial" w:hAnsi="Arial" w:cs="Arial"/>
          <w:noProof/>
          <w:color w:val="000000"/>
          <w:sz w:val="20"/>
          <w:szCs w:val="20"/>
        </w:rPr>
        <w:t xml:space="preserve"> to provide transparency on product and sprint backlogs.</w:t>
      </w:r>
    </w:p>
    <w:p w:rsidR="005373C1" w:rsidRDefault="005373C1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5575CE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Collaborated with the corporate office to seamlessly execute transitional B2B projects,</w:t>
      </w: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 xml:space="preserve"> </w:t>
      </w:r>
      <w:r w:rsidRPr="005575CE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aligning them with organizational goals and client expectations</w:t>
      </w:r>
    </w:p>
    <w:p w:rsidR="0096229C" w:rsidRDefault="0096229C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96229C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Provided regular reports to stakeholders on team progress and achievements.</w:t>
      </w:r>
    </w:p>
    <w:p w:rsidR="00DE24B8" w:rsidRPr="00EE1EA9" w:rsidRDefault="00DE24B8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E503DD">
        <w:rPr>
          <w:rFonts w:ascii="Arial" w:eastAsia="Arial" w:hAnsi="Arial" w:cs="Arial"/>
          <w:noProof/>
          <w:color w:val="000000"/>
          <w:sz w:val="20"/>
          <w:szCs w:val="20"/>
        </w:rPr>
        <w:t>Tracked the stories status during the sprints to estimate the sprint velocity.</w:t>
      </w:r>
    </w:p>
    <w:p w:rsidR="00DE24B8" w:rsidRDefault="00DE24B8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E503DD">
        <w:rPr>
          <w:rFonts w:ascii="Arial" w:eastAsia="Arial" w:hAnsi="Arial" w:cs="Arial"/>
          <w:noProof/>
          <w:color w:val="000000"/>
          <w:sz w:val="20"/>
          <w:szCs w:val="20"/>
        </w:rPr>
        <w:t>Involved in</w:t>
      </w:r>
      <w:r w:rsidR="00FB2C91">
        <w:rPr>
          <w:rFonts w:ascii="Arial" w:eastAsia="Arial" w:hAnsi="Arial" w:cs="Arial"/>
          <w:noProof/>
          <w:color w:val="000000"/>
          <w:sz w:val="20"/>
          <w:szCs w:val="20"/>
        </w:rPr>
        <w:t xml:space="preserve"> the entire </w:t>
      </w:r>
      <w:r w:rsidRPr="00E503DD">
        <w:rPr>
          <w:rFonts w:ascii="Arial" w:eastAsia="Arial" w:hAnsi="Arial" w:cs="Arial"/>
          <w:noProof/>
          <w:color w:val="000000"/>
          <w:sz w:val="20"/>
          <w:szCs w:val="20"/>
        </w:rPr>
        <w:t>Testing Life Cycle, which includes Designing, Developing and Execution of the entire Test Process. Documentation of Test plans, Test Cases, Test Procedures and Test Scripts for the database.</w:t>
      </w:r>
    </w:p>
    <w:p w:rsidR="0096229C" w:rsidRPr="0096229C" w:rsidRDefault="0096229C" w:rsidP="0096229C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DA1E85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Perform market analysis to identify trends, risks, and o</w:t>
      </w: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 xml:space="preserve">pportunities in the forex </w:t>
      </w:r>
      <w:r w:rsidRPr="00DA1E85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market.</w:t>
      </w:r>
    </w:p>
    <w:p w:rsidR="005373C1" w:rsidRPr="005373C1" w:rsidRDefault="00DE24B8" w:rsidP="005373C1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</w:pPr>
      <w:r w:rsidRPr="00E47CB7"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Identified and implemented cost-saving measures in the procurement process, reducing procurement cost</w:t>
      </w: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t>s by using SMART technique.</w:t>
      </w:r>
    </w:p>
    <w:p w:rsidR="00DE24B8" w:rsidRDefault="00DE24B8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EE1EA9">
        <w:rPr>
          <w:rFonts w:ascii="Arial" w:eastAsia="Arial" w:hAnsi="Arial" w:cs="Arial"/>
          <w:noProof/>
          <w:color w:val="000000"/>
          <w:sz w:val="20"/>
          <w:szCs w:val="20"/>
        </w:rPr>
        <w:t>Coordinate with delivery managers, subject matter expert</w:t>
      </w:r>
      <w:r w:rsidR="00FB2C91">
        <w:rPr>
          <w:rFonts w:ascii="Arial" w:eastAsia="Arial" w:hAnsi="Arial" w:cs="Arial"/>
          <w:noProof/>
          <w:color w:val="000000"/>
          <w:sz w:val="20"/>
          <w:szCs w:val="20"/>
        </w:rPr>
        <w:t xml:space="preserve">s </w:t>
      </w:r>
      <w:r w:rsidRPr="00EE1EA9">
        <w:rPr>
          <w:rFonts w:ascii="Arial" w:eastAsia="Arial" w:hAnsi="Arial" w:cs="Arial"/>
          <w:noProof/>
          <w:color w:val="000000"/>
          <w:sz w:val="20"/>
          <w:szCs w:val="20"/>
        </w:rPr>
        <w:t>(SME),Technical and business product owners and the Release Train Engineers(RTE) in putting together an effective PI event.</w:t>
      </w:r>
    </w:p>
    <w:p w:rsidR="00DE24B8" w:rsidRPr="001F526A" w:rsidRDefault="00DE24B8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1F526A">
        <w:rPr>
          <w:rFonts w:ascii="Arial" w:eastAsia="Arial" w:hAnsi="Arial" w:cs="Arial"/>
          <w:noProof/>
          <w:color w:val="000000"/>
          <w:sz w:val="20"/>
          <w:szCs w:val="20"/>
        </w:rPr>
        <w:t>Collaborated with UX/UI design teams to create an intuitive and user-f</w:t>
      </w:r>
      <w:r w:rsidR="00FB2C91">
        <w:rPr>
          <w:rFonts w:ascii="Arial" w:eastAsia="Arial" w:hAnsi="Arial" w:cs="Arial"/>
          <w:noProof/>
          <w:color w:val="000000"/>
          <w:sz w:val="20"/>
          <w:szCs w:val="20"/>
        </w:rPr>
        <w:t>riendly interface and optimize</w:t>
      </w:r>
      <w:r w:rsidRPr="001F526A">
        <w:rPr>
          <w:rFonts w:ascii="Arial" w:eastAsia="Arial" w:hAnsi="Arial" w:cs="Arial"/>
          <w:noProof/>
          <w:color w:val="000000"/>
          <w:sz w:val="20"/>
          <w:szCs w:val="20"/>
        </w:rPr>
        <w:t xml:space="preserve"> the user experience.</w:t>
      </w:r>
    </w:p>
    <w:p w:rsidR="00D87C8D" w:rsidRPr="00D87C8D" w:rsidRDefault="00D87C8D" w:rsidP="00D87C8D">
      <w:pPr>
        <w:pStyle w:val="ListParagraph"/>
        <w:widowControl w:val="0"/>
        <w:kinsoku w:val="0"/>
        <w:autoSpaceDE w:val="0"/>
        <w:autoSpaceDN w:val="0"/>
        <w:adjustRightInd w:val="0"/>
        <w:spacing w:after="0" w:line="276" w:lineRule="auto"/>
        <w:ind w:left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</w:p>
    <w:p w:rsidR="00DE24B8" w:rsidRPr="00961F12" w:rsidRDefault="00DE24B8" w:rsidP="00DE24B8">
      <w:pPr>
        <w:widowControl w:val="0"/>
        <w:kinsoku w:val="0"/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b/>
          <w:noProof/>
          <w:color w:val="000000"/>
          <w:sz w:val="20"/>
          <w:szCs w:val="20"/>
        </w:rPr>
      </w:pPr>
      <w:r w:rsidRPr="00E503DD">
        <w:rPr>
          <w:rFonts w:ascii="Arial" w:eastAsia="Arial" w:hAnsi="Arial" w:cs="Arial"/>
          <w:b/>
          <w:noProof/>
          <w:color w:val="000000"/>
          <w:sz w:val="20"/>
          <w:szCs w:val="20"/>
        </w:rPr>
        <w:t xml:space="preserve">Environment: </w:t>
      </w:r>
      <w:r w:rsidRPr="006E7CD1">
        <w:rPr>
          <w:rFonts w:ascii="Arial" w:eastAsia="Arial" w:hAnsi="Arial" w:cs="Arial"/>
          <w:noProof/>
          <w:color w:val="000000"/>
          <w:sz w:val="20"/>
          <w:szCs w:val="20"/>
        </w:rPr>
        <w:t>ServiceNow, JIRA, Po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r</w:t>
      </w:r>
      <w:r w:rsidRPr="006E7CD1">
        <w:rPr>
          <w:rFonts w:ascii="Arial" w:eastAsia="Arial" w:hAnsi="Arial" w:cs="Arial"/>
          <w:noProof/>
          <w:color w:val="000000"/>
          <w:sz w:val="20"/>
          <w:szCs w:val="20"/>
        </w:rPr>
        <w:t xml:space="preserve">tfolio, </w:t>
      </w:r>
      <w:r w:rsidR="007A5585">
        <w:rPr>
          <w:rFonts w:ascii="Arial" w:eastAsia="Arial" w:hAnsi="Arial" w:cs="Arial"/>
          <w:noProof/>
          <w:color w:val="000000"/>
          <w:sz w:val="20"/>
          <w:szCs w:val="20"/>
        </w:rPr>
        <w:t>P</w:t>
      </w:r>
      <w:r w:rsidRPr="006E7CD1">
        <w:rPr>
          <w:rFonts w:ascii="Arial" w:eastAsia="Arial" w:hAnsi="Arial" w:cs="Arial"/>
          <w:noProof/>
          <w:color w:val="000000"/>
          <w:sz w:val="20"/>
          <w:szCs w:val="20"/>
        </w:rPr>
        <w:t xml:space="preserve">Confluence, Netsuite, </w:t>
      </w:r>
      <w:r w:rsidRPr="006E7CD1">
        <w:rPr>
          <w:rFonts w:ascii="Arial" w:eastAsia="Arial" w:hAnsi="Arial" w:cs="Arial"/>
          <w:noProof/>
          <w:color w:val="000000"/>
          <w:sz w:val="20"/>
          <w:szCs w:val="20"/>
          <w:lang w:val="en-IN"/>
        </w:rPr>
        <w:t>UAT</w:t>
      </w:r>
      <w:r w:rsidR="007A5585">
        <w:rPr>
          <w:rFonts w:ascii="Arial" w:eastAsia="Arial" w:hAnsi="Arial" w:cs="Arial"/>
          <w:noProof/>
          <w:color w:val="000000"/>
          <w:sz w:val="20"/>
          <w:szCs w:val="20"/>
        </w:rPr>
        <w:t>, POD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, </w:t>
      </w:r>
      <w:r w:rsidR="00CD77CE">
        <w:rPr>
          <w:rFonts w:ascii="Arial" w:eastAsia="Arial" w:hAnsi="Arial" w:cs="Arial"/>
          <w:noProof/>
          <w:color w:val="000000"/>
          <w:sz w:val="20"/>
          <w:szCs w:val="20"/>
        </w:rPr>
        <w:t>API, SWIFT, UX/UI</w:t>
      </w:r>
      <w:r w:rsidRPr="006E7CD1"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</w:p>
    <w:p w:rsidR="00DE24B8" w:rsidRPr="00AC62A2" w:rsidRDefault="00DE24B8" w:rsidP="00DE24B8">
      <w:pPr>
        <w:pBdr>
          <w:bottom w:val="single" w:sz="4" w:space="1" w:color="auto"/>
        </w:pBdr>
        <w:jc w:val="both"/>
        <w:rPr>
          <w:rFonts w:ascii="Arial" w:eastAsia="Calibri" w:hAnsi="Arial" w:cs="Arial"/>
          <w:color w:val="000000"/>
          <w:sz w:val="20"/>
          <w:szCs w:val="20"/>
        </w:rPr>
      </w:pPr>
    </w:p>
    <w:p w:rsidR="00DE24B8" w:rsidRPr="00AC62A2" w:rsidRDefault="00DE24B8" w:rsidP="00DE24B8">
      <w:pPr>
        <w:pStyle w:val="ResumeBullet2"/>
        <w:numPr>
          <w:ilvl w:val="0"/>
          <w:numId w:val="0"/>
        </w:numPr>
        <w:rPr>
          <w:rFonts w:ascii="Arial" w:hAnsi="Arial" w:cs="Arial"/>
        </w:rPr>
      </w:pPr>
    </w:p>
    <w:p w:rsidR="00DE24B8" w:rsidRPr="00FE27A6" w:rsidRDefault="00DE24B8" w:rsidP="00DE24B8">
      <w:pPr>
        <w:pStyle w:val="ResumeBullet2"/>
        <w:numPr>
          <w:ilvl w:val="0"/>
          <w:numId w:val="0"/>
        </w:numPr>
        <w:spacing w:line="276" w:lineRule="auto"/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</w:pPr>
      <w:r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 xml:space="preserve">PROLITE </w:t>
      </w:r>
      <w:r w:rsidRPr="00FE27A6"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 xml:space="preserve">AUTOGLO </w:t>
      </w:r>
      <w:r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>LIMITED</w:t>
      </w:r>
      <w:r w:rsidRPr="00FE27A6"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 xml:space="preserve">           </w:t>
      </w:r>
      <w:r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 xml:space="preserve">                                                              </w:t>
      </w:r>
      <w:r w:rsidRPr="00FE27A6"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 xml:space="preserve"> (AUG 2011 – DEC 201</w:t>
      </w:r>
      <w:r w:rsidR="005343EA"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>2</w:t>
      </w:r>
      <w:r w:rsidRPr="00FE27A6"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>)</w:t>
      </w:r>
    </w:p>
    <w:p w:rsidR="00DE24B8" w:rsidRPr="00FE27A6" w:rsidRDefault="00DE24B8" w:rsidP="00DE24B8">
      <w:pPr>
        <w:pStyle w:val="ResumeBullet2"/>
        <w:numPr>
          <w:ilvl w:val="0"/>
          <w:numId w:val="0"/>
        </w:numPr>
        <w:spacing w:line="276" w:lineRule="auto"/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</w:pPr>
      <w:r w:rsidRPr="00FE27A6"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 xml:space="preserve">INDUSTRY: MANUFACTURING </w:t>
      </w:r>
    </w:p>
    <w:p w:rsidR="00DE24B8" w:rsidRPr="00D87C8D" w:rsidRDefault="00DE24B8" w:rsidP="00D87C8D">
      <w:pPr>
        <w:pStyle w:val="ResumeBullet2"/>
        <w:numPr>
          <w:ilvl w:val="0"/>
          <w:numId w:val="0"/>
        </w:numPr>
        <w:tabs>
          <w:tab w:val="left" w:pos="2760"/>
        </w:tabs>
        <w:spacing w:line="276" w:lineRule="auto"/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</w:pPr>
      <w:r w:rsidRPr="00FE27A6"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>ROLE: CONSULTANT</w:t>
      </w:r>
      <w:r>
        <w:rPr>
          <w:rFonts w:ascii="Arial" w:eastAsia="Cambria" w:hAnsi="Arial" w:cs="Arial"/>
          <w:b/>
          <w:bCs/>
          <w:noProof w:val="0"/>
          <w:color w:val="0070C0"/>
          <w:sz w:val="21"/>
          <w:szCs w:val="21"/>
          <w:lang w:eastAsia="ja-JP"/>
        </w:rPr>
        <w:tab/>
      </w:r>
    </w:p>
    <w:p w:rsidR="00DE24B8" w:rsidRPr="00005AAE" w:rsidRDefault="00DE24B8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005AAE">
        <w:rPr>
          <w:rFonts w:ascii="Arial" w:eastAsia="Arial" w:hAnsi="Arial" w:cs="Arial"/>
          <w:noProof/>
          <w:color w:val="000000"/>
          <w:sz w:val="20"/>
          <w:szCs w:val="20"/>
        </w:rPr>
        <w:t>Conducted comprehensive analysis of business needs, identifying areas for digital transformation within the lights manufacturing process.</w:t>
      </w:r>
    </w:p>
    <w:p w:rsidR="00DE24B8" w:rsidRPr="00005AAE" w:rsidRDefault="00DE24B8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005AAE">
        <w:rPr>
          <w:rFonts w:ascii="Arial" w:eastAsia="Arial" w:hAnsi="Arial" w:cs="Arial"/>
          <w:noProof/>
          <w:color w:val="000000"/>
          <w:sz w:val="20"/>
          <w:szCs w:val="20"/>
        </w:rPr>
        <w:t>Collaborated with stakeholders to create a technology roadmap aligning digital initiatives with business objectives and long-term strategies.</w:t>
      </w:r>
    </w:p>
    <w:p w:rsidR="00DE24B8" w:rsidRPr="00005AAE" w:rsidRDefault="00DE24B8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005AAE">
        <w:rPr>
          <w:rFonts w:ascii="Arial" w:eastAsia="Arial" w:hAnsi="Arial" w:cs="Arial"/>
          <w:noProof/>
          <w:color w:val="000000"/>
          <w:sz w:val="20"/>
          <w:szCs w:val="20"/>
        </w:rPr>
        <w:t>Facilitated workshops and interviews to elicit business requirements, documenting detailed specifications for digital solutions and ensuring alignment with manufacturing goals.</w:t>
      </w:r>
    </w:p>
    <w:p w:rsidR="00DE24B8" w:rsidRPr="00005AAE" w:rsidRDefault="00DE24B8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005AAE">
        <w:rPr>
          <w:rFonts w:ascii="Arial" w:eastAsia="Arial" w:hAnsi="Arial" w:cs="Arial"/>
          <w:noProof/>
          <w:color w:val="000000"/>
          <w:sz w:val="20"/>
          <w:szCs w:val="20"/>
        </w:rPr>
        <w:t>Continuously monitored the digital landscape for emerging technologies and recommended further enhancements to keep the manufacturing process technologically advanced.</w:t>
      </w:r>
    </w:p>
    <w:p w:rsidR="00DE24B8" w:rsidRPr="00005AAE" w:rsidRDefault="00DE24B8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005AAE">
        <w:rPr>
          <w:rFonts w:ascii="Arial" w:eastAsia="Arial" w:hAnsi="Arial" w:cs="Arial"/>
          <w:noProof/>
          <w:color w:val="000000"/>
          <w:sz w:val="20"/>
          <w:szCs w:val="20"/>
        </w:rPr>
        <w:t>Ensuring that business operations are efficient, streamlined, and effective, with a focus on improving productivity, reducing costs, and maximizing resources.</w:t>
      </w:r>
    </w:p>
    <w:p w:rsidR="00DE24B8" w:rsidRPr="00005AAE" w:rsidRDefault="00DE24B8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005AAE">
        <w:rPr>
          <w:rFonts w:ascii="Arial" w:eastAsia="Arial" w:hAnsi="Arial" w:cs="Arial"/>
          <w:noProof/>
          <w:color w:val="000000"/>
          <w:sz w:val="20"/>
          <w:szCs w:val="20"/>
        </w:rPr>
        <w:t>Support and manage several verticals:Financial management</w:t>
      </w:r>
    </w:p>
    <w:p w:rsidR="00DE24B8" w:rsidRPr="00005AAE" w:rsidRDefault="00DE24B8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005AAE">
        <w:rPr>
          <w:rFonts w:ascii="Arial" w:eastAsia="Arial" w:hAnsi="Arial" w:cs="Arial"/>
          <w:noProof/>
          <w:color w:val="000000"/>
          <w:sz w:val="20"/>
          <w:szCs w:val="20"/>
        </w:rPr>
        <w:t>Distribution Procurement (Purchase and payables)</w:t>
      </w:r>
    </w:p>
    <w:p w:rsidR="00DE24B8" w:rsidRPr="00005AAE" w:rsidRDefault="00DE24B8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005AAE">
        <w:rPr>
          <w:rFonts w:ascii="Arial" w:eastAsia="Arial" w:hAnsi="Arial" w:cs="Arial"/>
          <w:noProof/>
          <w:color w:val="000000"/>
          <w:sz w:val="20"/>
          <w:szCs w:val="20"/>
        </w:rPr>
        <w:t>Dispensing, Warehouse and Transport Management</w:t>
      </w:r>
    </w:p>
    <w:p w:rsidR="00DE24B8" w:rsidRPr="005373C1" w:rsidRDefault="00DE24B8" w:rsidP="00DE24B8">
      <w:pPr>
        <w:pStyle w:val="ListParagraph"/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 w:rsidRPr="00471F47">
        <w:rPr>
          <w:rFonts w:ascii="Arial" w:eastAsia="Arial" w:hAnsi="Arial" w:cs="Arial"/>
          <w:noProof/>
          <w:color w:val="000000"/>
          <w:sz w:val="20"/>
          <w:szCs w:val="20"/>
        </w:rPr>
        <w:t>Responsible for keeping existing clients satisfied and delivering exceptional client service on a day-to-day basis.</w:t>
      </w:r>
    </w:p>
    <w:p w:rsidR="00DE24B8" w:rsidRPr="009F0C35" w:rsidRDefault="00DE24B8" w:rsidP="00DE24B8">
      <w:pPr>
        <w:pStyle w:val="ListBullet"/>
      </w:pPr>
      <w:r w:rsidRPr="009F0C35">
        <w:t xml:space="preserve">EDUCATION: </w:t>
      </w:r>
    </w:p>
    <w:p w:rsidR="00DE24B8" w:rsidRPr="00613CE8" w:rsidRDefault="00DE24B8" w:rsidP="00DE24B8">
      <w:pPr>
        <w:pStyle w:val="ListParagraph"/>
        <w:spacing w:after="0" w:line="240" w:lineRule="auto"/>
        <w:ind w:left="0"/>
        <w:jc w:val="both"/>
        <w:rPr>
          <w:rFonts w:ascii="Arial" w:eastAsia="Cambria" w:hAnsi="Arial" w:cs="Arial"/>
          <w:b/>
          <w:bCs/>
          <w:color w:val="0070C0"/>
          <w:sz w:val="21"/>
          <w:szCs w:val="21"/>
          <w:lang w:val="en-US" w:eastAsia="ja-JP"/>
        </w:rPr>
      </w:pPr>
    </w:p>
    <w:p w:rsidR="00DE24B8" w:rsidRPr="00613CE8" w:rsidRDefault="00DE24B8" w:rsidP="00DE24B8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Arial" w:hAnsi="Arial" w:cs="Arial"/>
          <w:noProof/>
          <w:color w:val="000000"/>
          <w:sz w:val="20"/>
          <w:szCs w:val="20"/>
          <w:lang w:val="en-US"/>
        </w:rPr>
      </w:pPr>
      <w:r w:rsidRPr="00613CE8">
        <w:rPr>
          <w:rFonts w:ascii="Arial" w:hAnsi="Arial" w:cs="Arial"/>
          <w:noProof/>
          <w:color w:val="000000"/>
          <w:sz w:val="20"/>
          <w:szCs w:val="20"/>
          <w:lang w:val="en-US"/>
        </w:rPr>
        <w:t xml:space="preserve">Post Graduate Diploma in Management | Year 2011 </w:t>
      </w:r>
    </w:p>
    <w:p w:rsidR="00DE24B8" w:rsidRPr="00981195" w:rsidRDefault="00DE24B8" w:rsidP="00DE24B8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Arial" w:hAnsi="Arial" w:cs="Arial"/>
          <w:noProof/>
          <w:color w:val="000000"/>
          <w:sz w:val="20"/>
          <w:szCs w:val="20"/>
          <w:lang w:val="en-US"/>
        </w:rPr>
      </w:pPr>
      <w:r w:rsidRPr="00613CE8">
        <w:rPr>
          <w:rFonts w:ascii="Arial" w:hAnsi="Arial" w:cs="Arial"/>
          <w:noProof/>
          <w:color w:val="000000"/>
          <w:sz w:val="20"/>
          <w:szCs w:val="20"/>
          <w:lang w:val="en-US"/>
        </w:rPr>
        <w:t>B.Com</w:t>
      </w:r>
      <w:r>
        <w:rPr>
          <w:rFonts w:ascii="Arial" w:hAnsi="Arial" w:cs="Arial"/>
          <w:noProof/>
          <w:color w:val="000000"/>
          <w:sz w:val="20"/>
          <w:szCs w:val="20"/>
          <w:lang w:val="en-US"/>
        </w:rPr>
        <w:t xml:space="preserve"> with Computer Application | </w:t>
      </w:r>
      <w:r w:rsidRPr="00613CE8">
        <w:rPr>
          <w:rFonts w:ascii="Arial" w:hAnsi="Arial" w:cs="Arial"/>
          <w:noProof/>
          <w:color w:val="000000"/>
          <w:sz w:val="20"/>
          <w:szCs w:val="20"/>
          <w:lang w:val="en-US"/>
        </w:rPr>
        <w:t>Year 2009</w:t>
      </w:r>
    </w:p>
    <w:p w:rsidR="00DE24B8" w:rsidRDefault="00DE24B8" w:rsidP="00DE24B8">
      <w:pPr>
        <w:pStyle w:val="ListBullet2"/>
        <w:numPr>
          <w:ilvl w:val="0"/>
          <w:numId w:val="0"/>
        </w:numPr>
        <w:rPr>
          <w:rFonts w:ascii="Arial" w:hAnsi="Arial" w:cs="Arial"/>
          <w:b/>
          <w:bCs/>
          <w:i/>
          <w:iCs/>
          <w:sz w:val="20"/>
          <w:szCs w:val="20"/>
        </w:rPr>
      </w:pPr>
    </w:p>
    <w:p w:rsidR="00DE24B8" w:rsidRPr="005373C1" w:rsidRDefault="00DE24B8" w:rsidP="005373C1">
      <w:pPr>
        <w:pStyle w:val="ListBullet"/>
      </w:pPr>
      <w:r w:rsidRPr="00E222E4">
        <w:t xml:space="preserve">ADDRESS: </w:t>
      </w:r>
    </w:p>
    <w:p w:rsidR="00D50B0B" w:rsidRDefault="00DE24B8" w:rsidP="00552FF9">
      <w:pPr>
        <w:pStyle w:val="ListParagraph"/>
        <w:widowControl w:val="0"/>
        <w:kinsoku w:val="0"/>
        <w:autoSpaceDE w:val="0"/>
        <w:autoSpaceDN w:val="0"/>
        <w:adjustRightInd w:val="0"/>
        <w:spacing w:after="0" w:line="276" w:lineRule="auto"/>
        <w:ind w:left="0"/>
        <w:jc w:val="both"/>
        <w:rPr>
          <w:rFonts w:ascii="Arial" w:eastAsia="Arial" w:hAnsi="Arial" w:cs="Arial"/>
          <w:noProof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Piscataway, </w:t>
      </w:r>
      <w:r w:rsidRPr="00BF73C5">
        <w:rPr>
          <w:rFonts w:ascii="Arial" w:eastAsia="Arial" w:hAnsi="Arial" w:cs="Arial"/>
          <w:noProof/>
          <w:color w:val="000000"/>
          <w:sz w:val="20"/>
          <w:szCs w:val="20"/>
        </w:rPr>
        <w:t xml:space="preserve">New Jersey, USA. </w:t>
      </w:r>
    </w:p>
    <w:sectPr w:rsidR="00D50B0B" w:rsidSect="009D7109">
      <w:headerReference w:type="even" r:id="rId13"/>
      <w:headerReference w:type="default" r:id="rId14"/>
      <w:footerReference w:type="default" r:id="rId15"/>
      <w:headerReference w:type="first" r:id="rId16"/>
      <w:footerReference w:type="first" r:id="rId17"/>
      <w:type w:val="continuous"/>
      <w:pgSz w:w="11909" w:h="16834" w:code="9"/>
      <w:pgMar w:top="54" w:right="1080" w:bottom="450" w:left="1080" w:header="0" w:footer="0" w:gutter="0"/>
      <w:pgBorders w:offsetFrom="page">
        <w:top w:val="single" w:sz="8" w:space="24" w:color="0070C0"/>
        <w:left w:val="single" w:sz="8" w:space="24" w:color="0070C0"/>
        <w:bottom w:val="single" w:sz="8" w:space="24" w:color="0070C0"/>
        <w:right w:val="single" w:sz="8" w:space="24" w:color="0070C0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4E48" w:rsidRDefault="00F94E48">
      <w:r>
        <w:separator/>
      </w:r>
    </w:p>
  </w:endnote>
  <w:endnote w:type="continuationSeparator" w:id="0">
    <w:p w:rsidR="00F94E48" w:rsidRDefault="00F94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45">
    <w:altName w:val="Courier New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41D5" w:rsidRDefault="003441D5" w:rsidP="00555781">
    <w:pPr>
      <w:pStyle w:val="Footer"/>
      <w:rPr>
        <w:rFonts w:ascii="Avenir 45" w:hAnsi="Avenir 45"/>
        <w:sz w:val="20"/>
        <w:szCs w:val="20"/>
      </w:rPr>
    </w:pPr>
  </w:p>
  <w:p w:rsidR="003441D5" w:rsidRDefault="003441D5" w:rsidP="00B178EE">
    <w:pPr>
      <w:pStyle w:val="Footer"/>
      <w:jc w:val="right"/>
      <w:rPr>
        <w:rFonts w:ascii="Avenir 45" w:hAnsi="Avenir 45"/>
        <w:sz w:val="20"/>
        <w:szCs w:val="20"/>
      </w:rPr>
    </w:pPr>
  </w:p>
  <w:p w:rsidR="003441D5" w:rsidRPr="00B178EE" w:rsidRDefault="003441D5" w:rsidP="00922A8A">
    <w:pPr>
      <w:pStyle w:val="Footer"/>
      <w:tabs>
        <w:tab w:val="left" w:pos="6520"/>
        <w:tab w:val="left" w:pos="7280"/>
        <w:tab w:val="right" w:pos="9749"/>
      </w:tabs>
      <w:rPr>
        <w:rFonts w:ascii="Avenir 45" w:hAnsi="Avenir 45"/>
        <w:sz w:val="20"/>
        <w:szCs w:val="20"/>
      </w:rPr>
    </w:pPr>
    <w:r>
      <w:rPr>
        <w:rFonts w:ascii="Avenir 45" w:hAnsi="Avenir 45"/>
        <w:sz w:val="20"/>
        <w:szCs w:val="20"/>
      </w:rPr>
      <w:tab/>
    </w:r>
    <w:r>
      <w:rPr>
        <w:rFonts w:ascii="Avenir 45" w:hAnsi="Avenir 45"/>
        <w:sz w:val="20"/>
        <w:szCs w:val="20"/>
      </w:rPr>
      <w:tab/>
    </w:r>
    <w:r>
      <w:rPr>
        <w:rFonts w:ascii="Avenir 45" w:hAnsi="Avenir 45"/>
        <w:sz w:val="20"/>
        <w:szCs w:val="20"/>
      </w:rPr>
      <w:tab/>
    </w:r>
    <w:r>
      <w:rPr>
        <w:rFonts w:ascii="Avenir 45" w:hAnsi="Avenir 45"/>
        <w:sz w:val="20"/>
        <w:szCs w:val="20"/>
      </w:rPr>
      <w:tab/>
    </w:r>
  </w:p>
  <w:p w:rsidR="003441D5" w:rsidRDefault="003441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41D5" w:rsidRPr="00B178EE" w:rsidRDefault="003441D5" w:rsidP="001F5B7A">
    <w:pPr>
      <w:pStyle w:val="Footer"/>
      <w:jc w:val="right"/>
      <w:rPr>
        <w:rFonts w:ascii="Avenir 45" w:hAnsi="Avenir 45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4E48" w:rsidRDefault="00F94E48">
      <w:r>
        <w:separator/>
      </w:r>
    </w:p>
  </w:footnote>
  <w:footnote w:type="continuationSeparator" w:id="0">
    <w:p w:rsidR="00F94E48" w:rsidRDefault="00F94E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41D5" w:rsidRDefault="003441D5"/>
  <w:p w:rsidR="003441D5" w:rsidRDefault="003441D5"/>
  <w:p w:rsidR="003441D5" w:rsidRDefault="003441D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41D5" w:rsidRDefault="003441D5" w:rsidP="00AD1D6D">
    <w:pPr>
      <w:pStyle w:val="ResumeName"/>
    </w:pPr>
  </w:p>
  <w:p w:rsidR="003441D5" w:rsidRPr="00AD1D6D" w:rsidRDefault="003441D5" w:rsidP="00AD1D6D">
    <w:pPr>
      <w:pStyle w:val="ResumeName"/>
    </w:pPr>
  </w:p>
  <w:p w:rsidR="003441D5" w:rsidRPr="00C1416B" w:rsidRDefault="00C41D2D" w:rsidP="00AD1D6D">
    <w:pPr>
      <w:pStyle w:val="ResumeName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E9027EC" wp14:editId="1B5844FB">
              <wp:simplePos x="0" y="0"/>
              <wp:positionH relativeFrom="column">
                <wp:posOffset>485775</wp:posOffset>
              </wp:positionH>
              <wp:positionV relativeFrom="paragraph">
                <wp:posOffset>294640</wp:posOffset>
              </wp:positionV>
              <wp:extent cx="2524125" cy="382270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125" cy="382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441D5" w:rsidRDefault="003441D5" w:rsidP="00C1416B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9027E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38.25pt;margin-top:23.2pt;width:198.75pt;height:30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" filled="f" stroked="f">
              <v:textbox>
                <w:txbxContent>
                  <w:p w:rsidR="003441D5" w:rsidRDefault="003441D5" w:rsidP="00C1416B"/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41D5" w:rsidRDefault="003441D5">
    <w:pPr>
      <w:pStyle w:val="Header"/>
    </w:pPr>
  </w:p>
  <w:p w:rsidR="003441D5" w:rsidRDefault="003441D5">
    <w:pPr>
      <w:pStyle w:val="Header"/>
    </w:pPr>
  </w:p>
  <w:p w:rsidR="003441D5" w:rsidRDefault="003441D5" w:rsidP="003F3641">
    <w:pPr>
      <w:pStyle w:val="Header"/>
      <w:tabs>
        <w:tab w:val="clear" w:pos="4320"/>
        <w:tab w:val="clear" w:pos="8640"/>
        <w:tab w:val="left" w:pos="1300"/>
      </w:tabs>
    </w:pPr>
    <w:r>
      <w:tab/>
    </w:r>
  </w:p>
  <w:p w:rsidR="003441D5" w:rsidRDefault="003441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3"/>
    <w:multiLevelType w:val="singleLevel"/>
    <w:tmpl w:val="149629D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26921CA"/>
    <w:multiLevelType w:val="hybridMultilevel"/>
    <w:tmpl w:val="80FCC6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804D3"/>
    <w:multiLevelType w:val="multilevel"/>
    <w:tmpl w:val="8AD2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59247E"/>
    <w:multiLevelType w:val="hybridMultilevel"/>
    <w:tmpl w:val="42D8A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F4861"/>
    <w:multiLevelType w:val="multilevel"/>
    <w:tmpl w:val="C766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2112EB"/>
    <w:multiLevelType w:val="hybridMultilevel"/>
    <w:tmpl w:val="0F0C88B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E70100"/>
    <w:multiLevelType w:val="multilevel"/>
    <w:tmpl w:val="0A16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9E6958"/>
    <w:multiLevelType w:val="hybridMultilevel"/>
    <w:tmpl w:val="654804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15003"/>
    <w:multiLevelType w:val="hybridMultilevel"/>
    <w:tmpl w:val="9CD41A5E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435BB"/>
    <w:multiLevelType w:val="multilevel"/>
    <w:tmpl w:val="F33E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4A0977"/>
    <w:multiLevelType w:val="hybridMultilevel"/>
    <w:tmpl w:val="84FE9D16"/>
    <w:lvl w:ilvl="0" w:tplc="40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1" w15:restartNumberingAfterBreak="0">
    <w:nsid w:val="32180782"/>
    <w:multiLevelType w:val="hybridMultilevel"/>
    <w:tmpl w:val="C5C0CD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7F11A0"/>
    <w:multiLevelType w:val="hybridMultilevel"/>
    <w:tmpl w:val="AFDAE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D049E6"/>
    <w:multiLevelType w:val="multilevel"/>
    <w:tmpl w:val="6EF8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935D8"/>
    <w:multiLevelType w:val="multilevel"/>
    <w:tmpl w:val="A2FAF2E4"/>
    <w:lvl w:ilvl="0">
      <w:start w:val="1"/>
      <w:numFmt w:val="bullet"/>
      <w:pStyle w:val="Heading1"/>
      <w:lvlText w:val="•"/>
      <w:lvlJc w:val="left"/>
      <w:pPr>
        <w:tabs>
          <w:tab w:val="num" w:pos="432"/>
        </w:tabs>
        <w:ind w:left="432" w:hanging="432"/>
      </w:pPr>
      <w:rPr>
        <w:rFonts w:ascii="Book Antiqua" w:hAnsi="Book Antiqua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49852CCD"/>
    <w:multiLevelType w:val="multilevel"/>
    <w:tmpl w:val="0EAC52BE"/>
    <w:lvl w:ilvl="0">
      <w:start w:val="1"/>
      <w:numFmt w:val="bullet"/>
      <w:pStyle w:val="Resume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4B8E4FC5"/>
    <w:multiLevelType w:val="hybridMultilevel"/>
    <w:tmpl w:val="FBEC2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1E57A6"/>
    <w:multiLevelType w:val="hybridMultilevel"/>
    <w:tmpl w:val="EF3EDCE6"/>
    <w:lvl w:ilvl="0" w:tplc="40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C82201"/>
    <w:multiLevelType w:val="hybridMultilevel"/>
    <w:tmpl w:val="4DBED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8C019E"/>
    <w:multiLevelType w:val="multilevel"/>
    <w:tmpl w:val="9650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A676D5"/>
    <w:multiLevelType w:val="multilevel"/>
    <w:tmpl w:val="12E2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5"/>
  </w:num>
  <w:num w:numId="3">
    <w:abstractNumId w:val="14"/>
  </w:num>
  <w:num w:numId="4">
    <w:abstractNumId w:val="16"/>
  </w:num>
  <w:num w:numId="5">
    <w:abstractNumId w:val="10"/>
  </w:num>
  <w:num w:numId="6">
    <w:abstractNumId w:val="3"/>
  </w:num>
  <w:num w:numId="7">
    <w:abstractNumId w:val="8"/>
  </w:num>
  <w:num w:numId="8">
    <w:abstractNumId w:val="17"/>
  </w:num>
  <w:num w:numId="9">
    <w:abstractNumId w:val="19"/>
  </w:num>
  <w:num w:numId="10">
    <w:abstractNumId w:val="4"/>
  </w:num>
  <w:num w:numId="11">
    <w:abstractNumId w:val="6"/>
  </w:num>
  <w:num w:numId="12">
    <w:abstractNumId w:val="2"/>
  </w:num>
  <w:num w:numId="13">
    <w:abstractNumId w:val="9"/>
  </w:num>
  <w:num w:numId="14">
    <w:abstractNumId w:val="11"/>
  </w:num>
  <w:num w:numId="15">
    <w:abstractNumId w:val="20"/>
  </w:num>
  <w:num w:numId="16">
    <w:abstractNumId w:val="12"/>
  </w:num>
  <w:num w:numId="17">
    <w:abstractNumId w:val="18"/>
  </w:num>
  <w:num w:numId="18">
    <w:abstractNumId w:val="5"/>
  </w:num>
  <w:num w:numId="19">
    <w:abstractNumId w:val="7"/>
  </w:num>
  <w:num w:numId="20">
    <w:abstractNumId w:val="1"/>
  </w:num>
  <w:num w:numId="21">
    <w:abstractNumId w:val="12"/>
  </w:num>
  <w:num w:numId="22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IN" w:vendorID="64" w:dllVersion="6" w:nlCheck="1" w:checkStyle="1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fr-FR" w:vendorID="9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 fill="f" fillcolor="window" stroke="f">
      <v:fill color="window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5B7A"/>
    <w:rsid w:val="00000367"/>
    <w:rsid w:val="00001E8E"/>
    <w:rsid w:val="00021846"/>
    <w:rsid w:val="0002218C"/>
    <w:rsid w:val="000224B1"/>
    <w:rsid w:val="0002423B"/>
    <w:rsid w:val="00042C0E"/>
    <w:rsid w:val="00042EBA"/>
    <w:rsid w:val="00051B9B"/>
    <w:rsid w:val="00054455"/>
    <w:rsid w:val="00060F8B"/>
    <w:rsid w:val="0006484D"/>
    <w:rsid w:val="000709DF"/>
    <w:rsid w:val="0007249B"/>
    <w:rsid w:val="00073394"/>
    <w:rsid w:val="00076067"/>
    <w:rsid w:val="00076215"/>
    <w:rsid w:val="000876DB"/>
    <w:rsid w:val="00095484"/>
    <w:rsid w:val="0009583B"/>
    <w:rsid w:val="00097104"/>
    <w:rsid w:val="000A6045"/>
    <w:rsid w:val="000A6C0F"/>
    <w:rsid w:val="000A73CB"/>
    <w:rsid w:val="000B1E1D"/>
    <w:rsid w:val="000B7C60"/>
    <w:rsid w:val="000C3B87"/>
    <w:rsid w:val="000C4CDE"/>
    <w:rsid w:val="000C7D4A"/>
    <w:rsid w:val="000E15C4"/>
    <w:rsid w:val="000E7523"/>
    <w:rsid w:val="000F0603"/>
    <w:rsid w:val="000F063E"/>
    <w:rsid w:val="000F09FA"/>
    <w:rsid w:val="00100F51"/>
    <w:rsid w:val="001025B2"/>
    <w:rsid w:val="00104587"/>
    <w:rsid w:val="001074FB"/>
    <w:rsid w:val="00110C29"/>
    <w:rsid w:val="00117E19"/>
    <w:rsid w:val="001200C5"/>
    <w:rsid w:val="00120EC0"/>
    <w:rsid w:val="00123E05"/>
    <w:rsid w:val="00124386"/>
    <w:rsid w:val="00124E76"/>
    <w:rsid w:val="0012531A"/>
    <w:rsid w:val="00132D6A"/>
    <w:rsid w:val="00147506"/>
    <w:rsid w:val="00161327"/>
    <w:rsid w:val="00162D15"/>
    <w:rsid w:val="0017396E"/>
    <w:rsid w:val="001753C1"/>
    <w:rsid w:val="001766C3"/>
    <w:rsid w:val="001775C5"/>
    <w:rsid w:val="00177CE0"/>
    <w:rsid w:val="00181000"/>
    <w:rsid w:val="00183480"/>
    <w:rsid w:val="001A1F75"/>
    <w:rsid w:val="001A5030"/>
    <w:rsid w:val="001A54A0"/>
    <w:rsid w:val="001B3899"/>
    <w:rsid w:val="001B3A64"/>
    <w:rsid w:val="001B76C5"/>
    <w:rsid w:val="001D7E87"/>
    <w:rsid w:val="001E207B"/>
    <w:rsid w:val="001E4C49"/>
    <w:rsid w:val="001F0096"/>
    <w:rsid w:val="001F526A"/>
    <w:rsid w:val="001F5852"/>
    <w:rsid w:val="001F5B7A"/>
    <w:rsid w:val="00201FA3"/>
    <w:rsid w:val="00202B44"/>
    <w:rsid w:val="0020311C"/>
    <w:rsid w:val="0020385B"/>
    <w:rsid w:val="00204BCB"/>
    <w:rsid w:val="00211F19"/>
    <w:rsid w:val="00217851"/>
    <w:rsid w:val="002201C2"/>
    <w:rsid w:val="002227C5"/>
    <w:rsid w:val="0022292C"/>
    <w:rsid w:val="00226830"/>
    <w:rsid w:val="0023183F"/>
    <w:rsid w:val="00231CBC"/>
    <w:rsid w:val="0023458F"/>
    <w:rsid w:val="0023500F"/>
    <w:rsid w:val="002362F8"/>
    <w:rsid w:val="00240C8C"/>
    <w:rsid w:val="00242BEB"/>
    <w:rsid w:val="0024747A"/>
    <w:rsid w:val="002536B5"/>
    <w:rsid w:val="002553DD"/>
    <w:rsid w:val="00265E4B"/>
    <w:rsid w:val="0027267A"/>
    <w:rsid w:val="00281D9F"/>
    <w:rsid w:val="00282B0C"/>
    <w:rsid w:val="00282FE5"/>
    <w:rsid w:val="00283073"/>
    <w:rsid w:val="00290421"/>
    <w:rsid w:val="002907C9"/>
    <w:rsid w:val="002A3752"/>
    <w:rsid w:val="002B1653"/>
    <w:rsid w:val="002B46BD"/>
    <w:rsid w:val="002C1000"/>
    <w:rsid w:val="002C4FEE"/>
    <w:rsid w:val="002C7372"/>
    <w:rsid w:val="002D34FE"/>
    <w:rsid w:val="002D76BA"/>
    <w:rsid w:val="002E15CB"/>
    <w:rsid w:val="002E53CD"/>
    <w:rsid w:val="002F2A53"/>
    <w:rsid w:val="002F4BD3"/>
    <w:rsid w:val="002F6DE8"/>
    <w:rsid w:val="00305069"/>
    <w:rsid w:val="003105FD"/>
    <w:rsid w:val="0031190D"/>
    <w:rsid w:val="003120C8"/>
    <w:rsid w:val="003132C3"/>
    <w:rsid w:val="00316052"/>
    <w:rsid w:val="003201B1"/>
    <w:rsid w:val="00326BBE"/>
    <w:rsid w:val="00331765"/>
    <w:rsid w:val="00334025"/>
    <w:rsid w:val="003354D3"/>
    <w:rsid w:val="00343D5B"/>
    <w:rsid w:val="003441D5"/>
    <w:rsid w:val="00344A9E"/>
    <w:rsid w:val="00354EDB"/>
    <w:rsid w:val="00356234"/>
    <w:rsid w:val="00363CD2"/>
    <w:rsid w:val="00364EBA"/>
    <w:rsid w:val="00367B07"/>
    <w:rsid w:val="00370414"/>
    <w:rsid w:val="00371736"/>
    <w:rsid w:val="00375BD6"/>
    <w:rsid w:val="00376630"/>
    <w:rsid w:val="00385848"/>
    <w:rsid w:val="00385D8F"/>
    <w:rsid w:val="00397A7C"/>
    <w:rsid w:val="003B52C5"/>
    <w:rsid w:val="003B5C52"/>
    <w:rsid w:val="003D1BB4"/>
    <w:rsid w:val="003D2126"/>
    <w:rsid w:val="003E0D7D"/>
    <w:rsid w:val="003E33B3"/>
    <w:rsid w:val="003E40AC"/>
    <w:rsid w:val="003F3641"/>
    <w:rsid w:val="003F3E4D"/>
    <w:rsid w:val="004029C8"/>
    <w:rsid w:val="00413148"/>
    <w:rsid w:val="004132F3"/>
    <w:rsid w:val="004174F8"/>
    <w:rsid w:val="00421978"/>
    <w:rsid w:val="00422860"/>
    <w:rsid w:val="004328DE"/>
    <w:rsid w:val="004357DF"/>
    <w:rsid w:val="0043623A"/>
    <w:rsid w:val="004408BC"/>
    <w:rsid w:val="00440E73"/>
    <w:rsid w:val="0044426B"/>
    <w:rsid w:val="00450091"/>
    <w:rsid w:val="00450244"/>
    <w:rsid w:val="004544E1"/>
    <w:rsid w:val="00464396"/>
    <w:rsid w:val="00466DB3"/>
    <w:rsid w:val="00466F9D"/>
    <w:rsid w:val="00475411"/>
    <w:rsid w:val="004768E2"/>
    <w:rsid w:val="004770A1"/>
    <w:rsid w:val="00477901"/>
    <w:rsid w:val="0048452A"/>
    <w:rsid w:val="004907F2"/>
    <w:rsid w:val="00492FF7"/>
    <w:rsid w:val="004977D2"/>
    <w:rsid w:val="004B2DE7"/>
    <w:rsid w:val="004B3E91"/>
    <w:rsid w:val="004B5C31"/>
    <w:rsid w:val="004B7BB9"/>
    <w:rsid w:val="004C1C18"/>
    <w:rsid w:val="004C25D6"/>
    <w:rsid w:val="004C5F8B"/>
    <w:rsid w:val="004C6302"/>
    <w:rsid w:val="004C6AAD"/>
    <w:rsid w:val="004C78CC"/>
    <w:rsid w:val="004E08D4"/>
    <w:rsid w:val="004E2A62"/>
    <w:rsid w:val="004E3858"/>
    <w:rsid w:val="004F6F14"/>
    <w:rsid w:val="004F73AA"/>
    <w:rsid w:val="005222F3"/>
    <w:rsid w:val="005309D2"/>
    <w:rsid w:val="005343EA"/>
    <w:rsid w:val="00534DE1"/>
    <w:rsid w:val="005373C1"/>
    <w:rsid w:val="00546C2E"/>
    <w:rsid w:val="00552FF9"/>
    <w:rsid w:val="00554722"/>
    <w:rsid w:val="00555781"/>
    <w:rsid w:val="005578C4"/>
    <w:rsid w:val="0056201B"/>
    <w:rsid w:val="00566685"/>
    <w:rsid w:val="00570347"/>
    <w:rsid w:val="00577078"/>
    <w:rsid w:val="00583C98"/>
    <w:rsid w:val="00586EE6"/>
    <w:rsid w:val="00596DAE"/>
    <w:rsid w:val="005A1398"/>
    <w:rsid w:val="005A490E"/>
    <w:rsid w:val="005A5307"/>
    <w:rsid w:val="005A5CF1"/>
    <w:rsid w:val="005C27D9"/>
    <w:rsid w:val="005C4224"/>
    <w:rsid w:val="005D0AB3"/>
    <w:rsid w:val="005E19F3"/>
    <w:rsid w:val="005F294E"/>
    <w:rsid w:val="005F5DB7"/>
    <w:rsid w:val="00613CE8"/>
    <w:rsid w:val="0062095D"/>
    <w:rsid w:val="006247DD"/>
    <w:rsid w:val="00625538"/>
    <w:rsid w:val="00626823"/>
    <w:rsid w:val="0062725F"/>
    <w:rsid w:val="00633D15"/>
    <w:rsid w:val="00634016"/>
    <w:rsid w:val="006376FA"/>
    <w:rsid w:val="00647DB5"/>
    <w:rsid w:val="00652F52"/>
    <w:rsid w:val="006534FC"/>
    <w:rsid w:val="00654E63"/>
    <w:rsid w:val="00671C6F"/>
    <w:rsid w:val="006741AA"/>
    <w:rsid w:val="006751CF"/>
    <w:rsid w:val="00675806"/>
    <w:rsid w:val="006838C7"/>
    <w:rsid w:val="00691608"/>
    <w:rsid w:val="006A3029"/>
    <w:rsid w:val="006B19B0"/>
    <w:rsid w:val="006B5878"/>
    <w:rsid w:val="006C1FDA"/>
    <w:rsid w:val="006C2B9B"/>
    <w:rsid w:val="006C2DAB"/>
    <w:rsid w:val="006C33A3"/>
    <w:rsid w:val="006C38FA"/>
    <w:rsid w:val="006D53C1"/>
    <w:rsid w:val="006E0147"/>
    <w:rsid w:val="006E45EC"/>
    <w:rsid w:val="006E7693"/>
    <w:rsid w:val="006F0E01"/>
    <w:rsid w:val="006F2E70"/>
    <w:rsid w:val="00700DF4"/>
    <w:rsid w:val="007025A7"/>
    <w:rsid w:val="007037B4"/>
    <w:rsid w:val="007074C2"/>
    <w:rsid w:val="00713EA6"/>
    <w:rsid w:val="00715244"/>
    <w:rsid w:val="0072665C"/>
    <w:rsid w:val="00727230"/>
    <w:rsid w:val="00735AEA"/>
    <w:rsid w:val="007360A4"/>
    <w:rsid w:val="00737D50"/>
    <w:rsid w:val="00751223"/>
    <w:rsid w:val="00762D88"/>
    <w:rsid w:val="0077282C"/>
    <w:rsid w:val="0077357A"/>
    <w:rsid w:val="007744E4"/>
    <w:rsid w:val="0078023E"/>
    <w:rsid w:val="007830D5"/>
    <w:rsid w:val="007A07EB"/>
    <w:rsid w:val="007A5585"/>
    <w:rsid w:val="007A6C94"/>
    <w:rsid w:val="007A7AAF"/>
    <w:rsid w:val="007B45DF"/>
    <w:rsid w:val="007B51E9"/>
    <w:rsid w:val="007B5BE4"/>
    <w:rsid w:val="007B6B24"/>
    <w:rsid w:val="007C0A4B"/>
    <w:rsid w:val="007C2535"/>
    <w:rsid w:val="007C5BDC"/>
    <w:rsid w:val="007F0528"/>
    <w:rsid w:val="007F3B03"/>
    <w:rsid w:val="007F3BE9"/>
    <w:rsid w:val="007F4CF6"/>
    <w:rsid w:val="00814611"/>
    <w:rsid w:val="00821AB4"/>
    <w:rsid w:val="008249E0"/>
    <w:rsid w:val="00831390"/>
    <w:rsid w:val="00832E72"/>
    <w:rsid w:val="008367B6"/>
    <w:rsid w:val="00842F03"/>
    <w:rsid w:val="008471A2"/>
    <w:rsid w:val="00851645"/>
    <w:rsid w:val="00851BB2"/>
    <w:rsid w:val="0085522C"/>
    <w:rsid w:val="00855CDE"/>
    <w:rsid w:val="00860FA8"/>
    <w:rsid w:val="0086273E"/>
    <w:rsid w:val="0086351B"/>
    <w:rsid w:val="008649DE"/>
    <w:rsid w:val="008662F7"/>
    <w:rsid w:val="00870288"/>
    <w:rsid w:val="00874223"/>
    <w:rsid w:val="00882819"/>
    <w:rsid w:val="00882976"/>
    <w:rsid w:val="00887A5F"/>
    <w:rsid w:val="00896AE2"/>
    <w:rsid w:val="008A09A4"/>
    <w:rsid w:val="008A3584"/>
    <w:rsid w:val="008A3CAB"/>
    <w:rsid w:val="008B2952"/>
    <w:rsid w:val="008B3204"/>
    <w:rsid w:val="008C0606"/>
    <w:rsid w:val="008C2927"/>
    <w:rsid w:val="008D2437"/>
    <w:rsid w:val="008D3A8B"/>
    <w:rsid w:val="008D4033"/>
    <w:rsid w:val="008E43C5"/>
    <w:rsid w:val="008F0374"/>
    <w:rsid w:val="008F3CAF"/>
    <w:rsid w:val="00922A8A"/>
    <w:rsid w:val="00925FA7"/>
    <w:rsid w:val="00927E7A"/>
    <w:rsid w:val="009313B6"/>
    <w:rsid w:val="00931B97"/>
    <w:rsid w:val="00932469"/>
    <w:rsid w:val="00936787"/>
    <w:rsid w:val="009379A6"/>
    <w:rsid w:val="0094088C"/>
    <w:rsid w:val="00946256"/>
    <w:rsid w:val="009467EA"/>
    <w:rsid w:val="00951E62"/>
    <w:rsid w:val="00955B41"/>
    <w:rsid w:val="00956016"/>
    <w:rsid w:val="00961F12"/>
    <w:rsid w:val="0096229C"/>
    <w:rsid w:val="00972F1F"/>
    <w:rsid w:val="00981195"/>
    <w:rsid w:val="009865DA"/>
    <w:rsid w:val="009A0FE7"/>
    <w:rsid w:val="009A2D31"/>
    <w:rsid w:val="009A34F1"/>
    <w:rsid w:val="009A3608"/>
    <w:rsid w:val="009B1BA4"/>
    <w:rsid w:val="009B7527"/>
    <w:rsid w:val="009C1F6D"/>
    <w:rsid w:val="009C3DEF"/>
    <w:rsid w:val="009D0D06"/>
    <w:rsid w:val="009D269F"/>
    <w:rsid w:val="009D316C"/>
    <w:rsid w:val="009D7109"/>
    <w:rsid w:val="009E3BC0"/>
    <w:rsid w:val="009F0C35"/>
    <w:rsid w:val="009F7797"/>
    <w:rsid w:val="00A00748"/>
    <w:rsid w:val="00A10C19"/>
    <w:rsid w:val="00A11DB6"/>
    <w:rsid w:val="00A163A9"/>
    <w:rsid w:val="00A231FC"/>
    <w:rsid w:val="00A26223"/>
    <w:rsid w:val="00A30CE8"/>
    <w:rsid w:val="00A331CE"/>
    <w:rsid w:val="00A341FD"/>
    <w:rsid w:val="00A41C4C"/>
    <w:rsid w:val="00A43262"/>
    <w:rsid w:val="00A4632D"/>
    <w:rsid w:val="00A5075D"/>
    <w:rsid w:val="00A53906"/>
    <w:rsid w:val="00A5605C"/>
    <w:rsid w:val="00A60E95"/>
    <w:rsid w:val="00A63262"/>
    <w:rsid w:val="00A710BA"/>
    <w:rsid w:val="00A71D90"/>
    <w:rsid w:val="00A80E09"/>
    <w:rsid w:val="00A8275E"/>
    <w:rsid w:val="00A93FDC"/>
    <w:rsid w:val="00A97F6B"/>
    <w:rsid w:val="00AB501C"/>
    <w:rsid w:val="00AB5066"/>
    <w:rsid w:val="00AC05DC"/>
    <w:rsid w:val="00AC0B22"/>
    <w:rsid w:val="00AC4670"/>
    <w:rsid w:val="00AC510F"/>
    <w:rsid w:val="00AC62A2"/>
    <w:rsid w:val="00AD1D6D"/>
    <w:rsid w:val="00AE37F2"/>
    <w:rsid w:val="00AE6B62"/>
    <w:rsid w:val="00AF3684"/>
    <w:rsid w:val="00AF3C8E"/>
    <w:rsid w:val="00AF7A6F"/>
    <w:rsid w:val="00B004C9"/>
    <w:rsid w:val="00B04860"/>
    <w:rsid w:val="00B10913"/>
    <w:rsid w:val="00B1313D"/>
    <w:rsid w:val="00B178EE"/>
    <w:rsid w:val="00B237C1"/>
    <w:rsid w:val="00B24553"/>
    <w:rsid w:val="00B314A8"/>
    <w:rsid w:val="00B32EF0"/>
    <w:rsid w:val="00B37332"/>
    <w:rsid w:val="00B4173B"/>
    <w:rsid w:val="00B4693E"/>
    <w:rsid w:val="00B478A8"/>
    <w:rsid w:val="00B5428A"/>
    <w:rsid w:val="00B54407"/>
    <w:rsid w:val="00B66E2B"/>
    <w:rsid w:val="00B70ABD"/>
    <w:rsid w:val="00B7203B"/>
    <w:rsid w:val="00B722DE"/>
    <w:rsid w:val="00B80DA9"/>
    <w:rsid w:val="00B82987"/>
    <w:rsid w:val="00B8721B"/>
    <w:rsid w:val="00BA2E21"/>
    <w:rsid w:val="00BA5BA9"/>
    <w:rsid w:val="00BA5DA6"/>
    <w:rsid w:val="00BA7163"/>
    <w:rsid w:val="00BC3A77"/>
    <w:rsid w:val="00BC4D97"/>
    <w:rsid w:val="00BD2C95"/>
    <w:rsid w:val="00BD58BE"/>
    <w:rsid w:val="00BD5A9E"/>
    <w:rsid w:val="00BD6A47"/>
    <w:rsid w:val="00BD7A97"/>
    <w:rsid w:val="00BE399B"/>
    <w:rsid w:val="00BE55EA"/>
    <w:rsid w:val="00BE69D4"/>
    <w:rsid w:val="00BF3FD9"/>
    <w:rsid w:val="00BF73C5"/>
    <w:rsid w:val="00C016E6"/>
    <w:rsid w:val="00C11D6B"/>
    <w:rsid w:val="00C11FA8"/>
    <w:rsid w:val="00C120E3"/>
    <w:rsid w:val="00C1416B"/>
    <w:rsid w:val="00C16E7C"/>
    <w:rsid w:val="00C204F9"/>
    <w:rsid w:val="00C2565F"/>
    <w:rsid w:val="00C26DAA"/>
    <w:rsid w:val="00C26DEF"/>
    <w:rsid w:val="00C32033"/>
    <w:rsid w:val="00C32559"/>
    <w:rsid w:val="00C36136"/>
    <w:rsid w:val="00C41D2D"/>
    <w:rsid w:val="00C46914"/>
    <w:rsid w:val="00C526B5"/>
    <w:rsid w:val="00C558D4"/>
    <w:rsid w:val="00C5637A"/>
    <w:rsid w:val="00C658F0"/>
    <w:rsid w:val="00C73460"/>
    <w:rsid w:val="00C77947"/>
    <w:rsid w:val="00C83CDD"/>
    <w:rsid w:val="00C86FFA"/>
    <w:rsid w:val="00C94A7C"/>
    <w:rsid w:val="00CA1DEA"/>
    <w:rsid w:val="00CA3295"/>
    <w:rsid w:val="00CA7CB5"/>
    <w:rsid w:val="00CC0376"/>
    <w:rsid w:val="00CC14CA"/>
    <w:rsid w:val="00CC50BE"/>
    <w:rsid w:val="00CD501B"/>
    <w:rsid w:val="00CD5967"/>
    <w:rsid w:val="00CD77CE"/>
    <w:rsid w:val="00CE5E68"/>
    <w:rsid w:val="00CE65C4"/>
    <w:rsid w:val="00CE6664"/>
    <w:rsid w:val="00CE7E4C"/>
    <w:rsid w:val="00CF5701"/>
    <w:rsid w:val="00CF603A"/>
    <w:rsid w:val="00CF76B1"/>
    <w:rsid w:val="00D01D79"/>
    <w:rsid w:val="00D10E5A"/>
    <w:rsid w:val="00D204FF"/>
    <w:rsid w:val="00D21202"/>
    <w:rsid w:val="00D225D0"/>
    <w:rsid w:val="00D252A0"/>
    <w:rsid w:val="00D33ECC"/>
    <w:rsid w:val="00D341BF"/>
    <w:rsid w:val="00D3425C"/>
    <w:rsid w:val="00D3514F"/>
    <w:rsid w:val="00D36C2C"/>
    <w:rsid w:val="00D42323"/>
    <w:rsid w:val="00D454FE"/>
    <w:rsid w:val="00D50B0B"/>
    <w:rsid w:val="00D56DEF"/>
    <w:rsid w:val="00D663CC"/>
    <w:rsid w:val="00D66F09"/>
    <w:rsid w:val="00D74B48"/>
    <w:rsid w:val="00D751B1"/>
    <w:rsid w:val="00D772C7"/>
    <w:rsid w:val="00D836C0"/>
    <w:rsid w:val="00D86B59"/>
    <w:rsid w:val="00D87C8D"/>
    <w:rsid w:val="00D931B2"/>
    <w:rsid w:val="00D976BA"/>
    <w:rsid w:val="00DA1E85"/>
    <w:rsid w:val="00DA79F3"/>
    <w:rsid w:val="00DB64E1"/>
    <w:rsid w:val="00DC3384"/>
    <w:rsid w:val="00DC4833"/>
    <w:rsid w:val="00DC505A"/>
    <w:rsid w:val="00DC5319"/>
    <w:rsid w:val="00DD4EAE"/>
    <w:rsid w:val="00DE24B8"/>
    <w:rsid w:val="00DE2C52"/>
    <w:rsid w:val="00DE5141"/>
    <w:rsid w:val="00DE636D"/>
    <w:rsid w:val="00DF718B"/>
    <w:rsid w:val="00E01E90"/>
    <w:rsid w:val="00E07CFD"/>
    <w:rsid w:val="00E11531"/>
    <w:rsid w:val="00E11D56"/>
    <w:rsid w:val="00E12DC9"/>
    <w:rsid w:val="00E14197"/>
    <w:rsid w:val="00E14D0B"/>
    <w:rsid w:val="00E222E4"/>
    <w:rsid w:val="00E35867"/>
    <w:rsid w:val="00E35E62"/>
    <w:rsid w:val="00E37196"/>
    <w:rsid w:val="00E41908"/>
    <w:rsid w:val="00E46919"/>
    <w:rsid w:val="00E47469"/>
    <w:rsid w:val="00E47CB7"/>
    <w:rsid w:val="00E56E33"/>
    <w:rsid w:val="00E62E48"/>
    <w:rsid w:val="00E66D13"/>
    <w:rsid w:val="00E73098"/>
    <w:rsid w:val="00E73BAE"/>
    <w:rsid w:val="00E760A3"/>
    <w:rsid w:val="00E77539"/>
    <w:rsid w:val="00E83D8F"/>
    <w:rsid w:val="00E84D5B"/>
    <w:rsid w:val="00E914CC"/>
    <w:rsid w:val="00EA16C6"/>
    <w:rsid w:val="00EA1A71"/>
    <w:rsid w:val="00EA49E8"/>
    <w:rsid w:val="00EC08FD"/>
    <w:rsid w:val="00EC47EB"/>
    <w:rsid w:val="00EC6E25"/>
    <w:rsid w:val="00ED04FD"/>
    <w:rsid w:val="00ED2C7E"/>
    <w:rsid w:val="00EE1EB1"/>
    <w:rsid w:val="00EE2374"/>
    <w:rsid w:val="00EF363A"/>
    <w:rsid w:val="00F05633"/>
    <w:rsid w:val="00F05C7A"/>
    <w:rsid w:val="00F14A85"/>
    <w:rsid w:val="00F16379"/>
    <w:rsid w:val="00F306BE"/>
    <w:rsid w:val="00F35972"/>
    <w:rsid w:val="00F3799B"/>
    <w:rsid w:val="00F42AFF"/>
    <w:rsid w:val="00F43D2C"/>
    <w:rsid w:val="00F45C0D"/>
    <w:rsid w:val="00F523C6"/>
    <w:rsid w:val="00F52AC4"/>
    <w:rsid w:val="00F53921"/>
    <w:rsid w:val="00F6603B"/>
    <w:rsid w:val="00F8212A"/>
    <w:rsid w:val="00F82AA2"/>
    <w:rsid w:val="00F9410B"/>
    <w:rsid w:val="00F94E48"/>
    <w:rsid w:val="00FA29A5"/>
    <w:rsid w:val="00FA300C"/>
    <w:rsid w:val="00FA4465"/>
    <w:rsid w:val="00FA460E"/>
    <w:rsid w:val="00FA71F2"/>
    <w:rsid w:val="00FB25A3"/>
    <w:rsid w:val="00FB2C91"/>
    <w:rsid w:val="00FC241F"/>
    <w:rsid w:val="00FE0D23"/>
    <w:rsid w:val="00FE252E"/>
    <w:rsid w:val="00FE27A6"/>
    <w:rsid w:val="00FF487B"/>
    <w:rsid w:val="00FF5CE9"/>
    <w:rsid w:val="00FF627B"/>
    <w:rsid w:val="00FF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indow" stroke="f">
      <v:fill color="window" on="f"/>
      <v:stroke on="f"/>
    </o:shapedefaults>
    <o:shapelayout v:ext="edit">
      <o:idmap v:ext="edit" data="1"/>
    </o:shapelayout>
  </w:shapeDefaults>
  <w:decimalSymbol w:val="."/>
  <w:listSeparator w:val=","/>
  <w14:docId w14:val="4D76692C"/>
  <w15:docId w15:val="{2AC1A876-2BE8-46E4-9EBE-E69308CD5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D316C"/>
    <w:rPr>
      <w:rFonts w:ascii="Palatino Linotype" w:hAnsi="Palatino Linotype"/>
      <w:sz w:val="24"/>
      <w:szCs w:val="24"/>
    </w:rPr>
  </w:style>
  <w:style w:type="paragraph" w:styleId="Heading1">
    <w:name w:val="heading 1"/>
    <w:basedOn w:val="Normal"/>
    <w:next w:val="Normal"/>
    <w:qFormat/>
    <w:rsid w:val="006E0147"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E0147"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D04FD"/>
    <w:pPr>
      <w:keepNext/>
      <w:numPr>
        <w:ilvl w:val="2"/>
        <w:numId w:val="3"/>
      </w:numPr>
      <w:tabs>
        <w:tab w:val="left" w:pos="270"/>
        <w:tab w:val="left" w:pos="2160"/>
      </w:tabs>
      <w:outlineLvl w:val="2"/>
    </w:pPr>
    <w:rPr>
      <w:rFonts w:ascii="Times New Roman" w:hAnsi="Times New Roman"/>
      <w:b/>
      <w:sz w:val="22"/>
      <w:szCs w:val="20"/>
    </w:rPr>
  </w:style>
  <w:style w:type="paragraph" w:styleId="Heading4">
    <w:name w:val="heading 4"/>
    <w:basedOn w:val="Normal"/>
    <w:next w:val="Normal"/>
    <w:qFormat/>
    <w:rsid w:val="00842F03"/>
    <w:pPr>
      <w:keepNext/>
      <w:numPr>
        <w:ilvl w:val="3"/>
        <w:numId w:val="3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42F03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842F03"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842F03"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842F03"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842F03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next w:val="ListBullet2"/>
    <w:autoRedefine/>
    <w:uiPriority w:val="1"/>
    <w:qFormat/>
    <w:rsid w:val="00D50B0B"/>
    <w:pPr>
      <w:pBdr>
        <w:bottom w:val="single" w:sz="4" w:space="2" w:color="auto"/>
      </w:pBdr>
      <w:jc w:val="both"/>
    </w:pPr>
    <w:rPr>
      <w:rFonts w:ascii="Arial" w:eastAsia="Cambria" w:hAnsi="Arial" w:cs="Arial"/>
      <w:b/>
      <w:bCs/>
      <w:iCs/>
      <w:color w:val="0070C0"/>
      <w:szCs w:val="26"/>
      <w:lang w:eastAsia="ja-JP"/>
    </w:rPr>
  </w:style>
  <w:style w:type="paragraph" w:customStyle="1" w:styleId="ResumeName">
    <w:name w:val="Resume Name"/>
    <w:basedOn w:val="Heading1"/>
    <w:next w:val="ResumeHeading"/>
    <w:autoRedefine/>
    <w:rsid w:val="00AD1D6D"/>
    <w:pPr>
      <w:numPr>
        <w:numId w:val="0"/>
      </w:numPr>
      <w:spacing w:before="0"/>
    </w:pPr>
    <w:rPr>
      <w:rFonts w:ascii="Times New Roman" w:hAnsi="Times New Roman" w:cs="Times New Roman"/>
      <w:i/>
      <w:sz w:val="28"/>
      <w:szCs w:val="28"/>
    </w:rPr>
  </w:style>
  <w:style w:type="paragraph" w:customStyle="1" w:styleId="ResumeHeading">
    <w:name w:val="Resume Heading"/>
    <w:basedOn w:val="Heading2"/>
    <w:rsid w:val="006E0147"/>
    <w:pPr>
      <w:pBdr>
        <w:bottom w:val="single" w:sz="4" w:space="1" w:color="auto"/>
      </w:pBdr>
    </w:pPr>
    <w:rPr>
      <w:rFonts w:ascii="Times New Roman" w:hAnsi="Times New Roman"/>
    </w:rPr>
  </w:style>
  <w:style w:type="paragraph" w:customStyle="1" w:styleId="ResumeBullet">
    <w:name w:val="Resume Bullet"/>
    <w:basedOn w:val="Normal"/>
    <w:next w:val="ResumeBullet2"/>
    <w:rsid w:val="006E0147"/>
    <w:pPr>
      <w:keepLines/>
      <w:widowControl w:val="0"/>
      <w:numPr>
        <w:numId w:val="2"/>
      </w:numPr>
      <w:spacing w:before="60"/>
    </w:pPr>
    <w:rPr>
      <w:rFonts w:ascii="Times New Roman" w:hAnsi="Times New Roman"/>
      <w:sz w:val="20"/>
    </w:rPr>
  </w:style>
  <w:style w:type="paragraph" w:customStyle="1" w:styleId="ResumeBodyChar">
    <w:name w:val="Resume Body Char"/>
    <w:basedOn w:val="Normal"/>
    <w:link w:val="ResumeBodyCharChar"/>
    <w:rsid w:val="006E0147"/>
    <w:pPr>
      <w:spacing w:before="60"/>
    </w:pPr>
    <w:rPr>
      <w:rFonts w:ascii="Times New Roman" w:hAnsi="Times New Roman"/>
      <w:sz w:val="20"/>
    </w:rPr>
  </w:style>
  <w:style w:type="paragraph" w:styleId="ListBullet2">
    <w:name w:val="List Bullet 2"/>
    <w:basedOn w:val="Normal"/>
    <w:autoRedefine/>
    <w:rsid w:val="006E0147"/>
    <w:pPr>
      <w:keepNext/>
      <w:numPr>
        <w:numId w:val="1"/>
      </w:numPr>
      <w:outlineLvl w:val="1"/>
    </w:pPr>
  </w:style>
  <w:style w:type="paragraph" w:customStyle="1" w:styleId="ResumeBullet2">
    <w:name w:val="Resume Bullet 2"/>
    <w:rsid w:val="006E0147"/>
    <w:pPr>
      <w:numPr>
        <w:ilvl w:val="1"/>
        <w:numId w:val="2"/>
      </w:numPr>
    </w:pPr>
    <w:rPr>
      <w:noProof/>
    </w:rPr>
  </w:style>
  <w:style w:type="paragraph" w:customStyle="1" w:styleId="ResumeSkillSet">
    <w:name w:val="Resume SkillSet"/>
    <w:basedOn w:val="ResumeBodyChar"/>
    <w:link w:val="ResumeSkillSetChar"/>
    <w:autoRedefine/>
    <w:rsid w:val="00BA7163"/>
    <w:pPr>
      <w:keepLines/>
      <w:tabs>
        <w:tab w:val="left" w:pos="2160"/>
      </w:tabs>
      <w:jc w:val="center"/>
    </w:pPr>
    <w:rPr>
      <w:b/>
      <w:bCs/>
      <w:sz w:val="24"/>
    </w:rPr>
  </w:style>
  <w:style w:type="paragraph" w:customStyle="1" w:styleId="ResumeHeader">
    <w:name w:val="Resume Header"/>
    <w:basedOn w:val="ResumeName"/>
    <w:rsid w:val="006E0147"/>
    <w:pPr>
      <w:spacing w:before="120"/>
    </w:pPr>
  </w:style>
  <w:style w:type="paragraph" w:styleId="Header">
    <w:name w:val="header"/>
    <w:basedOn w:val="Normal"/>
    <w:rsid w:val="006E014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E0147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6E0147"/>
    <w:rPr>
      <w:rFonts w:ascii="Times New Roman" w:hAnsi="Times New Roman"/>
      <w:szCs w:val="20"/>
    </w:rPr>
  </w:style>
  <w:style w:type="paragraph" w:customStyle="1" w:styleId="ResumeCitation">
    <w:name w:val="Resume Citation"/>
    <w:basedOn w:val="ResumeBodyChar"/>
    <w:rsid w:val="006E0147"/>
    <w:pPr>
      <w:ind w:left="360" w:hanging="360"/>
    </w:pPr>
    <w:rPr>
      <w:bCs/>
    </w:rPr>
  </w:style>
  <w:style w:type="paragraph" w:customStyle="1" w:styleId="ResumeFooter">
    <w:name w:val="Resume Footer"/>
    <w:basedOn w:val="Normal"/>
    <w:rsid w:val="006E0147"/>
    <w:pPr>
      <w:jc w:val="both"/>
    </w:pPr>
    <w:rPr>
      <w:rFonts w:ascii="Times New Roman" w:hAnsi="Times New Roman"/>
      <w:i/>
      <w:sz w:val="16"/>
    </w:rPr>
  </w:style>
  <w:style w:type="paragraph" w:customStyle="1" w:styleId="ResumeLastSaved">
    <w:name w:val="Resume LastSaved"/>
    <w:rsid w:val="006E0147"/>
    <w:pPr>
      <w:jc w:val="center"/>
    </w:pPr>
    <w:rPr>
      <w:i/>
      <w:sz w:val="12"/>
    </w:rPr>
  </w:style>
  <w:style w:type="paragraph" w:customStyle="1" w:styleId="ResumeProject">
    <w:name w:val="Resume Project"/>
    <w:basedOn w:val="ResumeHeading"/>
    <w:next w:val="ResumeDatehidden"/>
    <w:rsid w:val="006E0147"/>
    <w:pPr>
      <w:pBdr>
        <w:bottom w:val="none" w:sz="0" w:space="0" w:color="auto"/>
      </w:pBdr>
      <w:spacing w:before="120" w:after="0"/>
    </w:pPr>
    <w:rPr>
      <w:i w:val="0"/>
      <w:sz w:val="20"/>
      <w:u w:val="single"/>
    </w:rPr>
  </w:style>
  <w:style w:type="paragraph" w:customStyle="1" w:styleId="ResumeList">
    <w:name w:val="Resume List"/>
    <w:link w:val="ResumeListChar"/>
    <w:rsid w:val="006E0147"/>
    <w:pPr>
      <w:spacing w:before="60"/>
    </w:pPr>
  </w:style>
  <w:style w:type="paragraph" w:customStyle="1" w:styleId="ResumeDatehidden">
    <w:name w:val="Resume Date (hidden)"/>
    <w:basedOn w:val="Normal"/>
    <w:next w:val="ResumeBullet"/>
    <w:rsid w:val="006E0147"/>
    <w:pPr>
      <w:keepLines/>
      <w:spacing w:before="60"/>
    </w:pPr>
    <w:rPr>
      <w:rFonts w:ascii="Times New Roman" w:hAnsi="Times New Roman"/>
      <w:b/>
      <w:vanish/>
      <w:sz w:val="20"/>
    </w:rPr>
  </w:style>
  <w:style w:type="character" w:styleId="PageNumber">
    <w:name w:val="page number"/>
    <w:basedOn w:val="DefaultParagraphFont"/>
    <w:rsid w:val="006E0147"/>
  </w:style>
  <w:style w:type="table" w:styleId="TableGrid">
    <w:name w:val="Table Grid"/>
    <w:basedOn w:val="TableNormal"/>
    <w:rsid w:val="002904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ltext1">
    <w:name w:val="alltext1"/>
    <w:rsid w:val="00C46914"/>
    <w:rPr>
      <w:rFonts w:ascii="Arial" w:hAnsi="Arial" w:cs="Arial" w:hint="default"/>
      <w:strike w:val="0"/>
      <w:dstrike w:val="0"/>
      <w:color w:val="333333"/>
      <w:sz w:val="18"/>
      <w:szCs w:val="18"/>
      <w:u w:val="none"/>
      <w:effect w:val="none"/>
    </w:rPr>
  </w:style>
  <w:style w:type="character" w:customStyle="1" w:styleId="ResumeBodyCharChar">
    <w:name w:val="Resume Body Char Char"/>
    <w:link w:val="ResumeBodyChar"/>
    <w:rsid w:val="002C4FEE"/>
    <w:rPr>
      <w:szCs w:val="24"/>
      <w:lang w:val="en-US" w:eastAsia="en-US" w:bidi="ar-SA"/>
    </w:rPr>
  </w:style>
  <w:style w:type="paragraph" w:customStyle="1" w:styleId="EnterYourName">
    <w:name w:val="Enter Your Name"/>
    <w:basedOn w:val="ResumeHeader"/>
    <w:rsid w:val="004357DF"/>
    <w:pPr>
      <w:jc w:val="right"/>
    </w:pPr>
    <w:rPr>
      <w:iCs/>
    </w:rPr>
  </w:style>
  <w:style w:type="character" w:customStyle="1" w:styleId="ResumeSkillSetChar">
    <w:name w:val="Resume SkillSet Char"/>
    <w:link w:val="ResumeSkillSet"/>
    <w:rsid w:val="00BA7163"/>
    <w:rPr>
      <w:b/>
      <w:bCs/>
      <w:sz w:val="24"/>
      <w:szCs w:val="24"/>
      <w:lang w:val="en-US" w:eastAsia="en-US" w:bidi="ar-SA"/>
    </w:rPr>
  </w:style>
  <w:style w:type="paragraph" w:customStyle="1" w:styleId="ProjectDates">
    <w:name w:val="Project Dates"/>
    <w:basedOn w:val="Date"/>
    <w:rsid w:val="00D74B48"/>
    <w:rPr>
      <w:rFonts w:ascii="Times New Roman" w:hAnsi="Times New Roman"/>
      <w:b/>
      <w:sz w:val="20"/>
    </w:rPr>
  </w:style>
  <w:style w:type="paragraph" w:customStyle="1" w:styleId="IndividualProfile">
    <w:name w:val="Individual Profile"/>
    <w:basedOn w:val="ResumeHeader"/>
    <w:rsid w:val="000E7523"/>
    <w:rPr>
      <w:iCs/>
      <w:sz w:val="32"/>
      <w:szCs w:val="20"/>
    </w:rPr>
  </w:style>
  <w:style w:type="paragraph" w:styleId="Date">
    <w:name w:val="Date"/>
    <w:basedOn w:val="Normal"/>
    <w:next w:val="Normal"/>
    <w:rsid w:val="00D74B48"/>
  </w:style>
  <w:style w:type="character" w:customStyle="1" w:styleId="ResumeListChar">
    <w:name w:val="Resume List Char"/>
    <w:link w:val="ResumeList"/>
    <w:rsid w:val="00842F03"/>
    <w:rPr>
      <w:lang w:val="en-US" w:eastAsia="en-US" w:bidi="ar-SA"/>
    </w:rPr>
  </w:style>
  <w:style w:type="character" w:styleId="Hyperlink">
    <w:name w:val="Hyperlink"/>
    <w:rsid w:val="00842F03"/>
    <w:rPr>
      <w:color w:val="0000FF"/>
      <w:u w:val="single"/>
    </w:rPr>
  </w:style>
  <w:style w:type="character" w:customStyle="1" w:styleId="Kanbay">
    <w:name w:val="Kanbay"/>
    <w:semiHidden/>
    <w:rsid w:val="00851645"/>
    <w:rPr>
      <w:rFonts w:ascii="Bookman Old Style" w:hAnsi="Bookman Old Style"/>
      <w:b w:val="0"/>
      <w:bCs w:val="0"/>
      <w:i w:val="0"/>
      <w:iCs w:val="0"/>
      <w:strike w:val="0"/>
      <w:color w:val="auto"/>
      <w:sz w:val="22"/>
      <w:szCs w:val="22"/>
      <w:u w:val="none"/>
    </w:rPr>
  </w:style>
  <w:style w:type="paragraph" w:customStyle="1" w:styleId="paragraph">
    <w:name w:val="paragraph"/>
    <w:basedOn w:val="Normal"/>
    <w:rsid w:val="00097104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normaltextrun">
    <w:name w:val="normaltextrun"/>
    <w:basedOn w:val="DefaultParagraphFont"/>
    <w:rsid w:val="00097104"/>
  </w:style>
  <w:style w:type="character" w:customStyle="1" w:styleId="eop">
    <w:name w:val="eop"/>
    <w:basedOn w:val="DefaultParagraphFont"/>
    <w:rsid w:val="00097104"/>
  </w:style>
  <w:style w:type="paragraph" w:styleId="ListParagraph">
    <w:name w:val="List Paragraph"/>
    <w:aliases w:val="Use Case List Paragraph,List Paragraph1,Ref,Bullet List,FooterText,numbered,Paragraphe de liste,Bullet List Paragraph,List Paragraph11,lp1"/>
    <w:basedOn w:val="Normal"/>
    <w:link w:val="ListParagraphChar"/>
    <w:uiPriority w:val="34"/>
    <w:qFormat/>
    <w:rsid w:val="00554722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IN"/>
    </w:rPr>
  </w:style>
  <w:style w:type="character" w:customStyle="1" w:styleId="ListParagraphChar">
    <w:name w:val="List Paragraph Char"/>
    <w:aliases w:val="Use Case List Paragraph Char,List Paragraph1 Char,Ref Char,Bullet List Char,FooterText Char,numbered Char,Paragraphe de liste Char,Bullet List Paragraph Char,List Paragraph11 Char,lp1 Char"/>
    <w:link w:val="ListParagraph"/>
    <w:uiPriority w:val="34"/>
    <w:locked/>
    <w:rsid w:val="00554722"/>
    <w:rPr>
      <w:rFonts w:ascii="Calibri" w:eastAsia="Calibri" w:hAnsi="Calibri"/>
      <w:sz w:val="22"/>
      <w:szCs w:val="22"/>
      <w:lang w:val="en-IN"/>
    </w:rPr>
  </w:style>
  <w:style w:type="paragraph" w:styleId="NoSpacing">
    <w:name w:val="No Spacing"/>
    <w:uiPriority w:val="36"/>
    <w:qFormat/>
    <w:rsid w:val="00051B9B"/>
    <w:rPr>
      <w:rFonts w:ascii="Cambria" w:eastAsia="Cambria" w:hAnsi="Cambria"/>
      <w:color w:val="404040"/>
      <w:sz w:val="18"/>
      <w:lang w:eastAsia="ja-JP"/>
    </w:rPr>
  </w:style>
  <w:style w:type="paragraph" w:styleId="BalloonText">
    <w:name w:val="Balloon Text"/>
    <w:basedOn w:val="Normal"/>
    <w:link w:val="BalloonTextChar"/>
    <w:rsid w:val="009865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865D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11F19"/>
    <w:rPr>
      <w:b/>
      <w:bCs/>
    </w:rPr>
  </w:style>
  <w:style w:type="character" w:customStyle="1" w:styleId="list0020paragraphchar">
    <w:name w:val="list_0020paragraph__char"/>
    <w:basedOn w:val="DefaultParagraphFont"/>
    <w:rsid w:val="00C658F0"/>
  </w:style>
  <w:style w:type="paragraph" w:styleId="Subtitle">
    <w:name w:val="Subtitle"/>
    <w:basedOn w:val="Normal"/>
    <w:next w:val="Normal"/>
    <w:link w:val="SubtitleChar"/>
    <w:qFormat/>
    <w:rsid w:val="00D50B0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D50B0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5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69664">
          <w:marLeft w:val="187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9328">
          <w:marLeft w:val="187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9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6140">
          <w:marLeft w:val="187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56954">
          <w:marLeft w:val="187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04415">
          <w:marLeft w:val="187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107601\Downloads\www.linkedin.com\in\harish-sahu-b55a2030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harishsahu7@gmail.com" TargetMode="Externa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caragher\Local%20Settings\Temporary%20Internet%20Files\OLK2\ResumeTemplate20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5987BE-5160-4EBA-9125-931E9B512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ResumeTemplate2001</Template>
  <TotalTime>194</TotalTime>
  <Pages>5</Pages>
  <Words>2087</Words>
  <Characters>11898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Employee Profile</vt:lpstr>
    </vt:vector>
  </TitlesOfParts>
  <Company/>
  <LinksUpToDate>false</LinksUpToDate>
  <CharactersWithSpaces>13958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Profile</dc:title>
  <dc:creator>ccaragher</dc:creator>
  <cp:lastModifiedBy>Mounika N</cp:lastModifiedBy>
  <cp:revision>25</cp:revision>
  <cp:lastPrinted>2024-08-26T14:10:00Z</cp:lastPrinted>
  <dcterms:created xsi:type="dcterms:W3CDTF">2024-08-21T18:29:00Z</dcterms:created>
  <dcterms:modified xsi:type="dcterms:W3CDTF">2025-02-10T18:09:00Z</dcterms:modified>
</cp:coreProperties>
</file>