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71F3" w14:textId="77777777" w:rsidR="005F419F" w:rsidRPr="00E41051" w:rsidRDefault="00CA2A66" w:rsidP="005F419F">
      <w:pPr>
        <w:jc w:val="center"/>
        <w:rPr>
          <w:b/>
          <w:sz w:val="28"/>
          <w:szCs w:val="28"/>
          <w:lang w:val="da-DK"/>
        </w:rPr>
      </w:pPr>
      <w:bookmarkStart w:id="0" w:name="OLE_LINK1"/>
      <w:r>
        <w:rPr>
          <w:b/>
          <w:sz w:val="28"/>
          <w:szCs w:val="28"/>
          <w:lang w:val="da-DK"/>
        </w:rPr>
        <w:t>Brett Larsen</w:t>
      </w:r>
    </w:p>
    <w:p w14:paraId="554C559C" w14:textId="45641DC3" w:rsidR="005F419F" w:rsidRPr="00E41051" w:rsidRDefault="00A61AB0" w:rsidP="005F419F">
      <w:pPr>
        <w:tabs>
          <w:tab w:val="right" w:pos="9360"/>
        </w:tabs>
        <w:rPr>
          <w:sz w:val="22"/>
          <w:szCs w:val="22"/>
        </w:rPr>
      </w:pPr>
      <w:r>
        <w:rPr>
          <w:sz w:val="22"/>
          <w:szCs w:val="22"/>
        </w:rPr>
        <w:t>767 Patton Rd</w:t>
      </w:r>
      <w:r w:rsidR="005F419F" w:rsidRPr="00E41051">
        <w:rPr>
          <w:sz w:val="22"/>
          <w:szCs w:val="22"/>
        </w:rPr>
        <w:tab/>
      </w:r>
      <w:r w:rsidR="00D220EF" w:rsidRPr="00E41051">
        <w:rPr>
          <w:sz w:val="22"/>
          <w:szCs w:val="22"/>
        </w:rPr>
        <w:t>Cell</w:t>
      </w:r>
      <w:r w:rsidR="005F419F" w:rsidRPr="00E41051">
        <w:rPr>
          <w:sz w:val="22"/>
          <w:szCs w:val="22"/>
        </w:rPr>
        <w:t xml:space="preserve">: (865) </w:t>
      </w:r>
      <w:r w:rsidR="00CA2A66">
        <w:rPr>
          <w:sz w:val="22"/>
          <w:szCs w:val="22"/>
        </w:rPr>
        <w:t>851-5188</w:t>
      </w:r>
    </w:p>
    <w:p w14:paraId="6C7D35CF" w14:textId="0F30CF62" w:rsidR="005F419F" w:rsidRPr="00E41051" w:rsidRDefault="00A61AB0" w:rsidP="005F419F">
      <w:pPr>
        <w:pBdr>
          <w:bottom w:val="single" w:sz="8" w:space="1" w:color="auto"/>
        </w:pBdr>
        <w:tabs>
          <w:tab w:val="right" w:pos="9360"/>
        </w:tabs>
        <w:rPr>
          <w:sz w:val="22"/>
          <w:szCs w:val="22"/>
        </w:rPr>
      </w:pPr>
      <w:r>
        <w:rPr>
          <w:sz w:val="22"/>
          <w:szCs w:val="22"/>
        </w:rPr>
        <w:t>East Bernstadt, KY 40729</w:t>
      </w:r>
      <w:r w:rsidR="005F419F" w:rsidRPr="00E41051">
        <w:rPr>
          <w:sz w:val="22"/>
          <w:szCs w:val="22"/>
        </w:rPr>
        <w:tab/>
      </w:r>
      <w:r w:rsidR="00362260">
        <w:rPr>
          <w:sz w:val="22"/>
          <w:szCs w:val="22"/>
        </w:rPr>
        <w:t>blarsen2012@gmail.com</w:t>
      </w:r>
    </w:p>
    <w:p w14:paraId="1A8634DF" w14:textId="77777777" w:rsidR="005F419F" w:rsidRPr="00E41051" w:rsidRDefault="005F419F" w:rsidP="005F419F">
      <w:pPr>
        <w:rPr>
          <w:sz w:val="22"/>
          <w:szCs w:val="22"/>
        </w:rPr>
      </w:pPr>
    </w:p>
    <w:p w14:paraId="4629DFDD" w14:textId="77777777" w:rsidR="00A6238C" w:rsidRPr="00E41051" w:rsidRDefault="00A6238C" w:rsidP="005F419F">
      <w:pPr>
        <w:rPr>
          <w:sz w:val="22"/>
          <w:szCs w:val="22"/>
        </w:rPr>
      </w:pPr>
    </w:p>
    <w:p w14:paraId="4F7DF14F" w14:textId="77777777" w:rsidR="005F419F" w:rsidRPr="00E41051" w:rsidRDefault="005F419F" w:rsidP="00E41051">
      <w:pPr>
        <w:spacing w:after="240"/>
        <w:jc w:val="center"/>
        <w:rPr>
          <w:b/>
          <w:sz w:val="22"/>
          <w:szCs w:val="22"/>
        </w:rPr>
      </w:pPr>
      <w:r w:rsidRPr="00E41051">
        <w:rPr>
          <w:b/>
          <w:sz w:val="22"/>
          <w:szCs w:val="22"/>
        </w:rPr>
        <w:t>PROFESSIONAL EXPERIENCE</w:t>
      </w:r>
    </w:p>
    <w:p w14:paraId="2D9F3D3D" w14:textId="309F682E" w:rsidR="00533DBA" w:rsidRDefault="00533DBA" w:rsidP="007F7868">
      <w:pPr>
        <w:rPr>
          <w:b/>
          <w:sz w:val="22"/>
          <w:szCs w:val="22"/>
        </w:rPr>
      </w:pPr>
      <w:r>
        <w:rPr>
          <w:b/>
          <w:sz w:val="22"/>
          <w:szCs w:val="22"/>
        </w:rPr>
        <w:t>Network Engineer</w:t>
      </w:r>
      <w:r w:rsidR="00283467">
        <w:rPr>
          <w:b/>
          <w:sz w:val="22"/>
          <w:szCs w:val="22"/>
        </w:rPr>
        <w:t xml:space="preserve"> &amp; Cyber Security</w:t>
      </w:r>
      <w:r>
        <w:rPr>
          <w:b/>
          <w:sz w:val="22"/>
          <w:szCs w:val="22"/>
        </w:rPr>
        <w:t xml:space="preserve"> (Department of Energy – Oak Ridge)</w:t>
      </w:r>
      <w:r>
        <w:rPr>
          <w:b/>
          <w:sz w:val="22"/>
          <w:szCs w:val="22"/>
        </w:rPr>
        <w:tab/>
      </w:r>
      <w:r>
        <w:rPr>
          <w:b/>
          <w:sz w:val="22"/>
          <w:szCs w:val="22"/>
        </w:rPr>
        <w:tab/>
      </w:r>
      <w:r>
        <w:rPr>
          <w:b/>
          <w:sz w:val="22"/>
          <w:szCs w:val="22"/>
        </w:rPr>
        <w:tab/>
        <w:t xml:space="preserve">          (2016-present)</w:t>
      </w:r>
    </w:p>
    <w:p w14:paraId="50FD2952" w14:textId="77777777" w:rsidR="00533DBA" w:rsidRDefault="00533DBA" w:rsidP="007F7868">
      <w:pPr>
        <w:rPr>
          <w:b/>
          <w:sz w:val="22"/>
          <w:szCs w:val="22"/>
        </w:rPr>
      </w:pPr>
    </w:p>
    <w:p w14:paraId="52421A1D" w14:textId="617AD254" w:rsidR="00283467" w:rsidRDefault="00283467" w:rsidP="00533DBA">
      <w:pPr>
        <w:pStyle w:val="ListParagraph"/>
        <w:numPr>
          <w:ilvl w:val="0"/>
          <w:numId w:val="13"/>
        </w:numPr>
        <w:rPr>
          <w:sz w:val="22"/>
          <w:szCs w:val="22"/>
        </w:rPr>
      </w:pPr>
      <w:r>
        <w:rPr>
          <w:sz w:val="22"/>
          <w:szCs w:val="22"/>
        </w:rPr>
        <w:t xml:space="preserve">Manage all </w:t>
      </w:r>
      <w:r w:rsidR="00A43070">
        <w:rPr>
          <w:sz w:val="22"/>
          <w:szCs w:val="22"/>
        </w:rPr>
        <w:t xml:space="preserve">Azure, </w:t>
      </w:r>
      <w:r>
        <w:rPr>
          <w:sz w:val="22"/>
          <w:szCs w:val="22"/>
        </w:rPr>
        <w:t>Palo Alto</w:t>
      </w:r>
      <w:r w:rsidR="00A43070">
        <w:rPr>
          <w:sz w:val="22"/>
          <w:szCs w:val="22"/>
        </w:rPr>
        <w:t>,</w:t>
      </w:r>
      <w:r>
        <w:rPr>
          <w:sz w:val="22"/>
          <w:szCs w:val="22"/>
        </w:rPr>
        <w:t xml:space="preserve"> </w:t>
      </w:r>
      <w:r w:rsidR="007C01FA">
        <w:rPr>
          <w:sz w:val="22"/>
          <w:szCs w:val="22"/>
        </w:rPr>
        <w:t xml:space="preserve">Juniper, </w:t>
      </w:r>
      <w:r w:rsidR="00411370">
        <w:rPr>
          <w:sz w:val="22"/>
          <w:szCs w:val="22"/>
        </w:rPr>
        <w:t>&amp; Cisco firewalls</w:t>
      </w:r>
    </w:p>
    <w:p w14:paraId="532C086B" w14:textId="1ECA9F44" w:rsidR="00967FDA" w:rsidRDefault="00967FDA" w:rsidP="00533DBA">
      <w:pPr>
        <w:pStyle w:val="ListParagraph"/>
        <w:numPr>
          <w:ilvl w:val="0"/>
          <w:numId w:val="13"/>
        </w:numPr>
        <w:rPr>
          <w:sz w:val="22"/>
          <w:szCs w:val="22"/>
        </w:rPr>
      </w:pPr>
      <w:r>
        <w:rPr>
          <w:sz w:val="22"/>
          <w:szCs w:val="22"/>
        </w:rPr>
        <w:t>Cisco</w:t>
      </w:r>
      <w:r w:rsidR="001E78E4">
        <w:rPr>
          <w:sz w:val="22"/>
          <w:szCs w:val="22"/>
        </w:rPr>
        <w:t xml:space="preserve"> routing &amp; switching – configurations &amp; backup, port security, Sticky MAC</w:t>
      </w:r>
      <w:r w:rsidR="001B0185">
        <w:rPr>
          <w:sz w:val="22"/>
          <w:szCs w:val="22"/>
        </w:rPr>
        <w:t xml:space="preserve">, 10GB </w:t>
      </w:r>
      <w:r w:rsidR="00A22E88">
        <w:rPr>
          <w:sz w:val="22"/>
          <w:szCs w:val="22"/>
        </w:rPr>
        <w:t xml:space="preserve">DMVPN </w:t>
      </w:r>
      <w:r w:rsidR="001B0185">
        <w:rPr>
          <w:sz w:val="22"/>
          <w:szCs w:val="22"/>
        </w:rPr>
        <w:t>circuit management</w:t>
      </w:r>
      <w:r w:rsidR="006B4EBF">
        <w:rPr>
          <w:sz w:val="22"/>
          <w:szCs w:val="22"/>
        </w:rPr>
        <w:t>, static and dynamic IP management</w:t>
      </w:r>
      <w:r w:rsidR="002C3C10">
        <w:rPr>
          <w:sz w:val="22"/>
          <w:szCs w:val="22"/>
        </w:rPr>
        <w:t>, AnyConnect. ISE</w:t>
      </w:r>
      <w:r w:rsidR="00E31092">
        <w:rPr>
          <w:sz w:val="22"/>
          <w:szCs w:val="22"/>
        </w:rPr>
        <w:t xml:space="preserve">, </w:t>
      </w:r>
      <w:r w:rsidR="00831C99">
        <w:rPr>
          <w:sz w:val="22"/>
          <w:szCs w:val="22"/>
        </w:rPr>
        <w:t>NGFW</w:t>
      </w:r>
      <w:r w:rsidR="00B31014">
        <w:rPr>
          <w:sz w:val="22"/>
          <w:szCs w:val="22"/>
        </w:rPr>
        <w:t>, WireShark</w:t>
      </w:r>
      <w:r w:rsidR="00963725">
        <w:rPr>
          <w:sz w:val="22"/>
          <w:szCs w:val="22"/>
        </w:rPr>
        <w:t>, Nessus</w:t>
      </w:r>
      <w:r w:rsidR="00CB1442">
        <w:rPr>
          <w:sz w:val="22"/>
          <w:szCs w:val="22"/>
        </w:rPr>
        <w:t>,</w:t>
      </w:r>
      <w:r w:rsidR="00241193">
        <w:rPr>
          <w:sz w:val="22"/>
          <w:szCs w:val="22"/>
        </w:rPr>
        <w:t xml:space="preserve"> Azure NSGs</w:t>
      </w:r>
      <w:r w:rsidR="000C7849">
        <w:rPr>
          <w:sz w:val="22"/>
          <w:szCs w:val="22"/>
        </w:rPr>
        <w:t>, ASDM</w:t>
      </w:r>
      <w:r w:rsidR="00C075FF">
        <w:rPr>
          <w:sz w:val="22"/>
          <w:szCs w:val="22"/>
        </w:rPr>
        <w:t xml:space="preserve">, SNMPv3, </w:t>
      </w:r>
      <w:r w:rsidR="00C43676">
        <w:rPr>
          <w:sz w:val="22"/>
          <w:szCs w:val="22"/>
        </w:rPr>
        <w:t>VLANs</w:t>
      </w:r>
      <w:r w:rsidR="009D0AE6">
        <w:rPr>
          <w:sz w:val="22"/>
          <w:szCs w:val="22"/>
        </w:rPr>
        <w:t xml:space="preserve">, </w:t>
      </w:r>
      <w:r w:rsidR="00C075FF">
        <w:rPr>
          <w:sz w:val="22"/>
          <w:szCs w:val="22"/>
        </w:rPr>
        <w:t>Radius</w:t>
      </w:r>
      <w:r w:rsidR="004764E6">
        <w:rPr>
          <w:sz w:val="22"/>
          <w:szCs w:val="22"/>
        </w:rPr>
        <w:t xml:space="preserve">, </w:t>
      </w:r>
      <w:r w:rsidR="006964D5">
        <w:rPr>
          <w:sz w:val="22"/>
          <w:szCs w:val="22"/>
        </w:rPr>
        <w:t>VMF</w:t>
      </w:r>
      <w:r w:rsidR="001F6BDE">
        <w:rPr>
          <w:sz w:val="22"/>
          <w:szCs w:val="22"/>
        </w:rPr>
        <w:t xml:space="preserve">, </w:t>
      </w:r>
      <w:r w:rsidR="00CE1A93">
        <w:rPr>
          <w:sz w:val="22"/>
          <w:szCs w:val="22"/>
        </w:rPr>
        <w:t>VRF</w:t>
      </w:r>
      <w:r w:rsidR="00765587">
        <w:rPr>
          <w:sz w:val="22"/>
          <w:szCs w:val="22"/>
        </w:rPr>
        <w:t xml:space="preserve">, </w:t>
      </w:r>
      <w:r w:rsidR="001F6BDE">
        <w:rPr>
          <w:sz w:val="22"/>
          <w:szCs w:val="22"/>
        </w:rPr>
        <w:t>TFTP</w:t>
      </w:r>
      <w:r w:rsidR="005B45A6">
        <w:rPr>
          <w:sz w:val="22"/>
          <w:szCs w:val="22"/>
        </w:rPr>
        <w:t>, CLI management</w:t>
      </w:r>
      <w:r w:rsidR="00721B1A">
        <w:rPr>
          <w:sz w:val="22"/>
          <w:szCs w:val="22"/>
        </w:rPr>
        <w:t>, NTP</w:t>
      </w:r>
      <w:r w:rsidR="00E45320">
        <w:rPr>
          <w:sz w:val="22"/>
          <w:szCs w:val="22"/>
        </w:rPr>
        <w:t>, ACL management</w:t>
      </w:r>
    </w:p>
    <w:p w14:paraId="76941587" w14:textId="6348229F" w:rsidR="00FA13D8" w:rsidRDefault="00FA13D8" w:rsidP="00533DBA">
      <w:pPr>
        <w:pStyle w:val="ListParagraph"/>
        <w:numPr>
          <w:ilvl w:val="0"/>
          <w:numId w:val="13"/>
        </w:numPr>
        <w:rPr>
          <w:sz w:val="22"/>
          <w:szCs w:val="22"/>
        </w:rPr>
      </w:pPr>
      <w:r>
        <w:rPr>
          <w:sz w:val="22"/>
          <w:szCs w:val="22"/>
        </w:rPr>
        <w:t xml:space="preserve">Linux </w:t>
      </w:r>
      <w:r w:rsidR="0052122A">
        <w:rPr>
          <w:sz w:val="22"/>
          <w:szCs w:val="22"/>
        </w:rPr>
        <w:t>–</w:t>
      </w:r>
      <w:r>
        <w:rPr>
          <w:sz w:val="22"/>
          <w:szCs w:val="22"/>
        </w:rPr>
        <w:t xml:space="preserve"> </w:t>
      </w:r>
      <w:r w:rsidR="0052122A">
        <w:rPr>
          <w:sz w:val="22"/>
          <w:szCs w:val="22"/>
        </w:rPr>
        <w:t>Radius and firewall management</w:t>
      </w:r>
    </w:p>
    <w:p w14:paraId="68794E91" w14:textId="07DDD7BE" w:rsidR="00554FD5" w:rsidRDefault="00554FD5" w:rsidP="00533DBA">
      <w:pPr>
        <w:pStyle w:val="ListParagraph"/>
        <w:numPr>
          <w:ilvl w:val="0"/>
          <w:numId w:val="13"/>
        </w:numPr>
        <w:rPr>
          <w:sz w:val="22"/>
          <w:szCs w:val="22"/>
        </w:rPr>
      </w:pPr>
      <w:r>
        <w:rPr>
          <w:sz w:val="22"/>
          <w:szCs w:val="22"/>
        </w:rPr>
        <w:t>Servi</w:t>
      </w:r>
      <w:r w:rsidR="007A503D">
        <w:rPr>
          <w:sz w:val="22"/>
          <w:szCs w:val="22"/>
        </w:rPr>
        <w:t>c</w:t>
      </w:r>
      <w:r>
        <w:rPr>
          <w:sz w:val="22"/>
          <w:szCs w:val="22"/>
        </w:rPr>
        <w:t>eNow</w:t>
      </w:r>
      <w:r w:rsidR="00C17CC5">
        <w:rPr>
          <w:sz w:val="22"/>
          <w:szCs w:val="22"/>
        </w:rPr>
        <w:t xml:space="preserve"> &amp; JIRA</w:t>
      </w:r>
      <w:r>
        <w:rPr>
          <w:sz w:val="22"/>
          <w:szCs w:val="22"/>
        </w:rPr>
        <w:t xml:space="preserve"> </w:t>
      </w:r>
      <w:r w:rsidR="00F67BB2">
        <w:rPr>
          <w:sz w:val="22"/>
          <w:szCs w:val="22"/>
        </w:rPr>
        <w:t>– management &amp; ticket processes</w:t>
      </w:r>
    </w:p>
    <w:p w14:paraId="23E5161F" w14:textId="01D9F66F" w:rsidR="00F906D9" w:rsidRDefault="00F906D9" w:rsidP="00533DBA">
      <w:pPr>
        <w:pStyle w:val="ListParagraph"/>
        <w:numPr>
          <w:ilvl w:val="0"/>
          <w:numId w:val="13"/>
        </w:numPr>
        <w:rPr>
          <w:sz w:val="22"/>
          <w:szCs w:val="22"/>
        </w:rPr>
      </w:pPr>
      <w:r>
        <w:rPr>
          <w:sz w:val="22"/>
          <w:szCs w:val="22"/>
        </w:rPr>
        <w:t>Main</w:t>
      </w:r>
      <w:r w:rsidR="00621DD4">
        <w:rPr>
          <w:sz w:val="22"/>
          <w:szCs w:val="22"/>
        </w:rPr>
        <w:t>tain &amp; manage Guest Wireless network</w:t>
      </w:r>
    </w:p>
    <w:p w14:paraId="1B2718AA" w14:textId="4A80D3A7" w:rsidR="00533DBA" w:rsidRDefault="00533DBA" w:rsidP="00533DBA">
      <w:pPr>
        <w:pStyle w:val="ListParagraph"/>
        <w:numPr>
          <w:ilvl w:val="0"/>
          <w:numId w:val="13"/>
        </w:numPr>
        <w:rPr>
          <w:sz w:val="22"/>
          <w:szCs w:val="22"/>
        </w:rPr>
      </w:pPr>
      <w:r w:rsidRPr="00533DBA">
        <w:rPr>
          <w:sz w:val="22"/>
          <w:szCs w:val="22"/>
        </w:rPr>
        <w:t xml:space="preserve">Manage all Solarwinds monitoring (NPM, NTA, NCM, </w:t>
      </w:r>
      <w:r w:rsidR="00DF147D">
        <w:rPr>
          <w:sz w:val="22"/>
          <w:szCs w:val="22"/>
        </w:rPr>
        <w:t xml:space="preserve">IPAM, </w:t>
      </w:r>
      <w:r w:rsidRPr="00533DBA">
        <w:rPr>
          <w:sz w:val="22"/>
          <w:szCs w:val="22"/>
        </w:rPr>
        <w:t>and SAM) across the country for all Department of Energy locations.</w:t>
      </w:r>
      <w:r w:rsidR="00F95DC2">
        <w:rPr>
          <w:sz w:val="22"/>
          <w:szCs w:val="22"/>
        </w:rPr>
        <w:t xml:space="preserve"> Manage Nagios monitoring for all network devices</w:t>
      </w:r>
    </w:p>
    <w:p w14:paraId="45E9FE7C" w14:textId="77777777" w:rsidR="00533DBA" w:rsidRDefault="00533DBA" w:rsidP="00533DBA">
      <w:pPr>
        <w:pStyle w:val="ListParagraph"/>
        <w:numPr>
          <w:ilvl w:val="0"/>
          <w:numId w:val="13"/>
        </w:numPr>
        <w:rPr>
          <w:sz w:val="22"/>
          <w:szCs w:val="22"/>
        </w:rPr>
      </w:pPr>
      <w:r>
        <w:rPr>
          <w:sz w:val="22"/>
          <w:szCs w:val="22"/>
        </w:rPr>
        <w:t>Maintain all routers, switches, and firewalls for uptime and accountability.</w:t>
      </w:r>
    </w:p>
    <w:p w14:paraId="3CD4B4E3" w14:textId="3F52B345" w:rsidR="00533DBA" w:rsidRDefault="00533DBA" w:rsidP="00533DBA">
      <w:pPr>
        <w:pStyle w:val="ListParagraph"/>
        <w:numPr>
          <w:ilvl w:val="0"/>
          <w:numId w:val="13"/>
        </w:numPr>
        <w:rPr>
          <w:sz w:val="22"/>
          <w:szCs w:val="22"/>
        </w:rPr>
      </w:pPr>
      <w:r>
        <w:rPr>
          <w:sz w:val="22"/>
          <w:szCs w:val="22"/>
        </w:rPr>
        <w:t>VMware/VCenters – manage all VCenter for all DOE locations</w:t>
      </w:r>
      <w:r w:rsidR="00CB2355">
        <w:rPr>
          <w:sz w:val="22"/>
          <w:szCs w:val="22"/>
        </w:rPr>
        <w:t xml:space="preserve"> - Horizon</w:t>
      </w:r>
    </w:p>
    <w:p w14:paraId="472C3A23" w14:textId="77777777" w:rsidR="00533DBA" w:rsidRDefault="00533DBA" w:rsidP="00533DBA">
      <w:pPr>
        <w:pStyle w:val="ListParagraph"/>
        <w:numPr>
          <w:ilvl w:val="0"/>
          <w:numId w:val="13"/>
        </w:numPr>
        <w:rPr>
          <w:sz w:val="22"/>
          <w:szCs w:val="22"/>
        </w:rPr>
      </w:pPr>
      <w:r>
        <w:rPr>
          <w:sz w:val="22"/>
          <w:szCs w:val="22"/>
        </w:rPr>
        <w:t>Backups and DR – maintain via DPM and Veeam</w:t>
      </w:r>
    </w:p>
    <w:p w14:paraId="06BF2A1C" w14:textId="77777777" w:rsidR="00533DBA" w:rsidRDefault="00533DBA" w:rsidP="00533DBA">
      <w:pPr>
        <w:pStyle w:val="ListParagraph"/>
        <w:numPr>
          <w:ilvl w:val="0"/>
          <w:numId w:val="13"/>
        </w:numPr>
        <w:rPr>
          <w:sz w:val="22"/>
          <w:szCs w:val="22"/>
        </w:rPr>
      </w:pPr>
      <w:r>
        <w:rPr>
          <w:sz w:val="22"/>
          <w:szCs w:val="22"/>
        </w:rPr>
        <w:t>Daily and weekly audit – include configuration production/infrastructure changes</w:t>
      </w:r>
    </w:p>
    <w:p w14:paraId="6EBF1C08" w14:textId="44D0AEF0" w:rsidR="00533DBA" w:rsidRPr="00533DBA" w:rsidRDefault="00533DBA" w:rsidP="00533DBA">
      <w:pPr>
        <w:pStyle w:val="ListParagraph"/>
        <w:numPr>
          <w:ilvl w:val="0"/>
          <w:numId w:val="13"/>
        </w:numPr>
        <w:rPr>
          <w:sz w:val="22"/>
          <w:szCs w:val="22"/>
        </w:rPr>
      </w:pPr>
      <w:r>
        <w:rPr>
          <w:sz w:val="22"/>
          <w:szCs w:val="22"/>
        </w:rPr>
        <w:t xml:space="preserve">Manage several monitoring applications for </w:t>
      </w:r>
      <w:r w:rsidR="00067B2C">
        <w:rPr>
          <w:sz w:val="22"/>
          <w:szCs w:val="22"/>
        </w:rPr>
        <w:t xml:space="preserve">top security compliance – </w:t>
      </w:r>
      <w:r w:rsidR="00DE3B1F">
        <w:rPr>
          <w:sz w:val="22"/>
          <w:szCs w:val="22"/>
        </w:rPr>
        <w:t xml:space="preserve">NetWrix, </w:t>
      </w:r>
      <w:r w:rsidR="00067B2C">
        <w:rPr>
          <w:sz w:val="22"/>
          <w:szCs w:val="22"/>
        </w:rPr>
        <w:t>Nagios, Solarwinds, SCOM, SCCM, What’s Up Gold, Cisco Clean Access</w:t>
      </w:r>
    </w:p>
    <w:p w14:paraId="34A35106" w14:textId="77777777" w:rsidR="00533DBA" w:rsidRDefault="00533DBA" w:rsidP="007F7868">
      <w:pPr>
        <w:rPr>
          <w:b/>
          <w:sz w:val="22"/>
          <w:szCs w:val="22"/>
        </w:rPr>
      </w:pPr>
    </w:p>
    <w:p w14:paraId="78681F3B" w14:textId="518DDDDF" w:rsidR="007F7868" w:rsidRDefault="00D80AEA" w:rsidP="007F7868">
      <w:pPr>
        <w:rPr>
          <w:b/>
          <w:sz w:val="22"/>
          <w:szCs w:val="22"/>
        </w:rPr>
      </w:pPr>
      <w:r>
        <w:rPr>
          <w:b/>
          <w:sz w:val="22"/>
          <w:szCs w:val="22"/>
        </w:rPr>
        <w:t>Security</w:t>
      </w:r>
      <w:r w:rsidR="007F7868">
        <w:rPr>
          <w:b/>
          <w:sz w:val="22"/>
          <w:szCs w:val="22"/>
        </w:rPr>
        <w:t xml:space="preserve"> Manager</w:t>
      </w:r>
      <w:r w:rsidR="00644569">
        <w:rPr>
          <w:b/>
          <w:sz w:val="22"/>
          <w:szCs w:val="22"/>
        </w:rPr>
        <w:t>/Cyber S</w:t>
      </w:r>
      <w:r w:rsidR="00274A66">
        <w:rPr>
          <w:b/>
          <w:sz w:val="22"/>
          <w:szCs w:val="22"/>
        </w:rPr>
        <w:t>ecurity</w:t>
      </w:r>
      <w:r w:rsidR="007F7868">
        <w:rPr>
          <w:b/>
          <w:sz w:val="22"/>
          <w:szCs w:val="22"/>
        </w:rPr>
        <w:t xml:space="preserve"> (Scripps Media</w:t>
      </w:r>
      <w:r w:rsidR="00A7215A">
        <w:rPr>
          <w:b/>
          <w:sz w:val="22"/>
          <w:szCs w:val="22"/>
        </w:rPr>
        <w:t>/USA Today</w:t>
      </w:r>
      <w:r w:rsidR="007F7868">
        <w:rPr>
          <w:b/>
          <w:sz w:val="22"/>
          <w:szCs w:val="22"/>
        </w:rPr>
        <w:t xml:space="preserve">)               </w:t>
      </w:r>
      <w:r w:rsidR="007F7868">
        <w:rPr>
          <w:sz w:val="22"/>
          <w:szCs w:val="22"/>
        </w:rPr>
        <w:t xml:space="preserve">Knoxville, TN.                </w:t>
      </w:r>
      <w:r w:rsidR="007F7868">
        <w:rPr>
          <w:b/>
          <w:i/>
          <w:sz w:val="22"/>
          <w:szCs w:val="22"/>
        </w:rPr>
        <w:tab/>
        <w:t xml:space="preserve">         </w:t>
      </w:r>
      <w:r w:rsidR="007F7868" w:rsidRPr="00E41051">
        <w:rPr>
          <w:b/>
          <w:i/>
          <w:sz w:val="22"/>
          <w:szCs w:val="22"/>
        </w:rPr>
        <w:t xml:space="preserve"> </w:t>
      </w:r>
      <w:r w:rsidR="007F7868">
        <w:rPr>
          <w:b/>
          <w:i/>
          <w:sz w:val="22"/>
          <w:szCs w:val="22"/>
        </w:rPr>
        <w:t xml:space="preserve">             </w:t>
      </w:r>
      <w:r w:rsidR="007F7868" w:rsidRPr="00E41051">
        <w:rPr>
          <w:b/>
          <w:i/>
          <w:sz w:val="22"/>
          <w:szCs w:val="22"/>
        </w:rPr>
        <w:t>(</w:t>
      </w:r>
      <w:r w:rsidR="007F7868">
        <w:rPr>
          <w:b/>
          <w:sz w:val="22"/>
          <w:szCs w:val="22"/>
        </w:rPr>
        <w:t>2007</w:t>
      </w:r>
      <w:r w:rsidR="007F7868" w:rsidRPr="00B879A7">
        <w:rPr>
          <w:b/>
          <w:sz w:val="22"/>
          <w:szCs w:val="22"/>
        </w:rPr>
        <w:t xml:space="preserve"> to </w:t>
      </w:r>
      <w:r w:rsidR="00354253">
        <w:rPr>
          <w:b/>
          <w:sz w:val="22"/>
          <w:szCs w:val="22"/>
        </w:rPr>
        <w:t>201</w:t>
      </w:r>
      <w:r w:rsidR="00274A66">
        <w:rPr>
          <w:b/>
          <w:sz w:val="22"/>
          <w:szCs w:val="22"/>
        </w:rPr>
        <w:t>6</w:t>
      </w:r>
      <w:r w:rsidR="007F7868" w:rsidRPr="00B879A7">
        <w:rPr>
          <w:b/>
          <w:sz w:val="22"/>
          <w:szCs w:val="22"/>
        </w:rPr>
        <w:t>)</w:t>
      </w:r>
    </w:p>
    <w:p w14:paraId="4D830249" w14:textId="1338918C" w:rsidR="007F7868" w:rsidRDefault="007F7868" w:rsidP="007F7868">
      <w:pPr>
        <w:rPr>
          <w:sz w:val="22"/>
          <w:szCs w:val="22"/>
        </w:rPr>
      </w:pPr>
      <w:r>
        <w:rPr>
          <w:sz w:val="22"/>
          <w:szCs w:val="22"/>
        </w:rPr>
        <w:t>I have worked for Scripps as a Systems Administrator, Network Administrator, and S</w:t>
      </w:r>
      <w:r w:rsidR="00FB2312">
        <w:rPr>
          <w:sz w:val="22"/>
          <w:szCs w:val="22"/>
        </w:rPr>
        <w:t>ecurity</w:t>
      </w:r>
      <w:r>
        <w:rPr>
          <w:sz w:val="22"/>
          <w:szCs w:val="22"/>
        </w:rPr>
        <w:t xml:space="preserve"> manager. </w:t>
      </w:r>
    </w:p>
    <w:p w14:paraId="35FB7B12" w14:textId="77777777" w:rsidR="007F7868" w:rsidRDefault="007F7868" w:rsidP="007F7868">
      <w:pPr>
        <w:rPr>
          <w:sz w:val="22"/>
          <w:szCs w:val="22"/>
        </w:rPr>
      </w:pPr>
      <w:r>
        <w:rPr>
          <w:sz w:val="22"/>
          <w:szCs w:val="22"/>
        </w:rPr>
        <w:tab/>
      </w:r>
    </w:p>
    <w:p w14:paraId="0BAD1F22" w14:textId="77777777" w:rsidR="007F7868" w:rsidRDefault="007F7868" w:rsidP="007F7868">
      <w:pPr>
        <w:numPr>
          <w:ilvl w:val="0"/>
          <w:numId w:val="9"/>
        </w:numPr>
        <w:rPr>
          <w:sz w:val="22"/>
          <w:szCs w:val="22"/>
        </w:rPr>
      </w:pPr>
      <w:r>
        <w:rPr>
          <w:sz w:val="22"/>
          <w:szCs w:val="22"/>
        </w:rPr>
        <w:t xml:space="preserve">Manager all network security which includes servers, switches, routers, and wireless networks. </w:t>
      </w:r>
    </w:p>
    <w:p w14:paraId="0B901AAB" w14:textId="77777777" w:rsidR="007F7868" w:rsidRDefault="007F7868" w:rsidP="007F7868">
      <w:pPr>
        <w:numPr>
          <w:ilvl w:val="0"/>
          <w:numId w:val="9"/>
        </w:numPr>
        <w:rPr>
          <w:sz w:val="22"/>
          <w:szCs w:val="22"/>
        </w:rPr>
      </w:pPr>
      <w:r>
        <w:rPr>
          <w:sz w:val="22"/>
          <w:szCs w:val="22"/>
        </w:rPr>
        <w:t>Manage all Active Directory user accounts.</w:t>
      </w:r>
    </w:p>
    <w:p w14:paraId="325BD841" w14:textId="77777777" w:rsidR="007F7868" w:rsidRDefault="007F7868" w:rsidP="007F7868">
      <w:pPr>
        <w:numPr>
          <w:ilvl w:val="0"/>
          <w:numId w:val="9"/>
        </w:numPr>
        <w:rPr>
          <w:sz w:val="22"/>
          <w:szCs w:val="22"/>
        </w:rPr>
      </w:pPr>
      <w:r>
        <w:rPr>
          <w:sz w:val="22"/>
          <w:szCs w:val="22"/>
        </w:rPr>
        <w:t>Manage all application user accounts.</w:t>
      </w:r>
    </w:p>
    <w:p w14:paraId="0884100E" w14:textId="77777777" w:rsidR="007F7868" w:rsidRDefault="007F7868" w:rsidP="007F7868">
      <w:pPr>
        <w:numPr>
          <w:ilvl w:val="0"/>
          <w:numId w:val="9"/>
        </w:numPr>
        <w:rPr>
          <w:sz w:val="22"/>
          <w:szCs w:val="22"/>
        </w:rPr>
      </w:pPr>
      <w:r>
        <w:rPr>
          <w:sz w:val="22"/>
          <w:szCs w:val="22"/>
        </w:rPr>
        <w:t>Assisted in the recent implementation of our open source Asterisk VoIP install with being a member of the Scripps Corporate VoIP team.</w:t>
      </w:r>
    </w:p>
    <w:p w14:paraId="4D68A5C7" w14:textId="77777777" w:rsidR="007F7868" w:rsidRDefault="007F7868" w:rsidP="007F7868">
      <w:pPr>
        <w:numPr>
          <w:ilvl w:val="0"/>
          <w:numId w:val="9"/>
        </w:numPr>
        <w:rPr>
          <w:sz w:val="22"/>
          <w:szCs w:val="22"/>
        </w:rPr>
      </w:pPr>
      <w:r>
        <w:rPr>
          <w:sz w:val="22"/>
          <w:szCs w:val="22"/>
        </w:rPr>
        <w:t>Manage the Corporate security team for Scripps which includes all Advertising, Circulation, and Financial systems that vary from Windows based systems to Linux based systems. Citrix based systems that include VMWare, XenApp, XenDesktop, VDI, and thin-client based remote desktop systems.</w:t>
      </w:r>
    </w:p>
    <w:p w14:paraId="42ACA214" w14:textId="77777777" w:rsidR="007F7868" w:rsidRDefault="007F7868" w:rsidP="007F7868">
      <w:pPr>
        <w:numPr>
          <w:ilvl w:val="0"/>
          <w:numId w:val="9"/>
        </w:numPr>
        <w:rPr>
          <w:sz w:val="22"/>
          <w:szCs w:val="22"/>
        </w:rPr>
      </w:pPr>
      <w:r>
        <w:rPr>
          <w:sz w:val="22"/>
          <w:szCs w:val="22"/>
        </w:rPr>
        <w:t>Manage all SOX/PCI compliancy</w:t>
      </w:r>
    </w:p>
    <w:p w14:paraId="73D2AA7C" w14:textId="77777777" w:rsidR="007F7868" w:rsidRDefault="007F7868" w:rsidP="00137528">
      <w:pPr>
        <w:tabs>
          <w:tab w:val="right" w:pos="9360"/>
        </w:tabs>
        <w:rPr>
          <w:b/>
          <w:smallCaps/>
          <w:sz w:val="22"/>
          <w:szCs w:val="22"/>
        </w:rPr>
      </w:pPr>
    </w:p>
    <w:p w14:paraId="73E3535A" w14:textId="77777777" w:rsidR="007F7868" w:rsidRPr="00E41051" w:rsidRDefault="007F7868" w:rsidP="007F7868">
      <w:pPr>
        <w:rPr>
          <w:b/>
          <w:i/>
          <w:sz w:val="22"/>
          <w:szCs w:val="22"/>
        </w:rPr>
      </w:pPr>
      <w:r w:rsidRPr="000313E5">
        <w:rPr>
          <w:b/>
          <w:sz w:val="22"/>
          <w:szCs w:val="22"/>
        </w:rPr>
        <w:t>Network Administrator</w:t>
      </w:r>
      <w:r>
        <w:rPr>
          <w:b/>
          <w:sz w:val="22"/>
          <w:szCs w:val="22"/>
        </w:rPr>
        <w:t xml:space="preserve"> (Scripps Media)         </w:t>
      </w:r>
      <w:r w:rsidRPr="000313E5">
        <w:rPr>
          <w:sz w:val="22"/>
          <w:szCs w:val="22"/>
        </w:rPr>
        <w:t>Redding, CA.</w:t>
      </w:r>
      <w:r>
        <w:rPr>
          <w:b/>
          <w:i/>
          <w:sz w:val="22"/>
          <w:szCs w:val="22"/>
        </w:rPr>
        <w:tab/>
      </w:r>
      <w:r>
        <w:rPr>
          <w:b/>
          <w:i/>
          <w:sz w:val="22"/>
          <w:szCs w:val="22"/>
        </w:rPr>
        <w:tab/>
      </w:r>
      <w:r>
        <w:rPr>
          <w:b/>
          <w:i/>
          <w:sz w:val="22"/>
          <w:szCs w:val="22"/>
        </w:rPr>
        <w:tab/>
        <w:t xml:space="preserve">         </w:t>
      </w:r>
      <w:r w:rsidRPr="00E41051">
        <w:rPr>
          <w:b/>
          <w:i/>
          <w:sz w:val="22"/>
          <w:szCs w:val="22"/>
        </w:rPr>
        <w:t xml:space="preserve"> </w:t>
      </w:r>
      <w:r>
        <w:rPr>
          <w:b/>
          <w:i/>
          <w:sz w:val="22"/>
          <w:szCs w:val="22"/>
        </w:rPr>
        <w:t xml:space="preserve">    </w:t>
      </w:r>
      <w:r w:rsidRPr="00E41051">
        <w:rPr>
          <w:b/>
          <w:i/>
          <w:sz w:val="22"/>
          <w:szCs w:val="22"/>
        </w:rPr>
        <w:t>(</w:t>
      </w:r>
      <w:r>
        <w:rPr>
          <w:b/>
          <w:sz w:val="22"/>
          <w:szCs w:val="22"/>
        </w:rPr>
        <w:t>1997</w:t>
      </w:r>
      <w:r w:rsidRPr="00B879A7">
        <w:rPr>
          <w:b/>
          <w:sz w:val="22"/>
          <w:szCs w:val="22"/>
        </w:rPr>
        <w:t xml:space="preserve"> to </w:t>
      </w:r>
      <w:r>
        <w:rPr>
          <w:b/>
          <w:sz w:val="22"/>
          <w:szCs w:val="22"/>
        </w:rPr>
        <w:t>2007</w:t>
      </w:r>
      <w:r w:rsidRPr="00B879A7">
        <w:rPr>
          <w:b/>
          <w:sz w:val="22"/>
          <w:szCs w:val="22"/>
        </w:rPr>
        <w:t>)</w:t>
      </w:r>
    </w:p>
    <w:p w14:paraId="73018AB8" w14:textId="77777777" w:rsidR="007F7868" w:rsidRDefault="007F7868" w:rsidP="007F7868">
      <w:pPr>
        <w:rPr>
          <w:sz w:val="22"/>
          <w:szCs w:val="22"/>
        </w:rPr>
      </w:pPr>
      <w:r>
        <w:rPr>
          <w:sz w:val="22"/>
          <w:szCs w:val="22"/>
        </w:rPr>
        <w:t xml:space="preserve">Managed LAN and wireless network infrastructure consisting of HP ProCurve and Dell switches.  Managed data backup with VERITAS Backup Exec.  Managed the Novell and Windows servers and network. Provided </w:t>
      </w:r>
      <w:r w:rsidRPr="00E41051">
        <w:rPr>
          <w:sz w:val="22"/>
          <w:szCs w:val="22"/>
        </w:rPr>
        <w:t xml:space="preserve">voice system </w:t>
      </w:r>
      <w:r>
        <w:rPr>
          <w:sz w:val="22"/>
          <w:szCs w:val="22"/>
        </w:rPr>
        <w:t>management supporting servers and applications for Nortel PBX. Supported local IT Technichnicians with</w:t>
      </w:r>
      <w:r w:rsidRPr="00E41051">
        <w:rPr>
          <w:sz w:val="22"/>
          <w:szCs w:val="22"/>
        </w:rPr>
        <w:t xml:space="preserve"> general Windows based </w:t>
      </w:r>
      <w:r>
        <w:rPr>
          <w:sz w:val="22"/>
          <w:szCs w:val="22"/>
        </w:rPr>
        <w:t xml:space="preserve">support </w:t>
      </w:r>
      <w:r w:rsidRPr="00E41051">
        <w:rPr>
          <w:sz w:val="22"/>
          <w:szCs w:val="22"/>
        </w:rPr>
        <w:t>for more than 5</w:t>
      </w:r>
      <w:r>
        <w:rPr>
          <w:sz w:val="22"/>
          <w:szCs w:val="22"/>
        </w:rPr>
        <w:t>00</w:t>
      </w:r>
      <w:r w:rsidRPr="00E41051">
        <w:rPr>
          <w:sz w:val="22"/>
          <w:szCs w:val="22"/>
        </w:rPr>
        <w:t xml:space="preserve"> customers</w:t>
      </w:r>
      <w:r>
        <w:rPr>
          <w:sz w:val="22"/>
          <w:szCs w:val="22"/>
        </w:rPr>
        <w:t xml:space="preserve"> locally and many others at other Scripps properties throughout the country. Managed</w:t>
      </w:r>
      <w:r w:rsidRPr="00E41051">
        <w:rPr>
          <w:sz w:val="22"/>
          <w:szCs w:val="22"/>
        </w:rPr>
        <w:t xml:space="preserve"> Micro</w:t>
      </w:r>
      <w:r>
        <w:rPr>
          <w:sz w:val="22"/>
          <w:szCs w:val="22"/>
        </w:rPr>
        <w:t xml:space="preserve">soft patches to </w:t>
      </w:r>
      <w:r>
        <w:rPr>
          <w:sz w:val="22"/>
          <w:szCs w:val="22"/>
        </w:rPr>
        <w:lastRenderedPageBreak/>
        <w:t xml:space="preserve">servers </w:t>
      </w:r>
      <w:r w:rsidRPr="00E41051">
        <w:rPr>
          <w:sz w:val="22"/>
          <w:szCs w:val="22"/>
        </w:rPr>
        <w:t xml:space="preserve">as needed.  </w:t>
      </w:r>
      <w:r>
        <w:rPr>
          <w:sz w:val="22"/>
          <w:szCs w:val="22"/>
        </w:rPr>
        <w:t xml:space="preserve">Managed </w:t>
      </w:r>
      <w:r w:rsidRPr="00E41051">
        <w:rPr>
          <w:sz w:val="22"/>
          <w:szCs w:val="22"/>
        </w:rPr>
        <w:t>voice and CAT6 cable</w:t>
      </w:r>
      <w:r>
        <w:rPr>
          <w:sz w:val="22"/>
          <w:szCs w:val="22"/>
        </w:rPr>
        <w:t xml:space="preserve"> and</w:t>
      </w:r>
      <w:r w:rsidRPr="00E41051">
        <w:rPr>
          <w:sz w:val="22"/>
          <w:szCs w:val="22"/>
        </w:rPr>
        <w:t xml:space="preserve"> terminate and punch down cable at the patch panel as needed.  </w:t>
      </w:r>
      <w:r>
        <w:rPr>
          <w:sz w:val="22"/>
          <w:szCs w:val="22"/>
        </w:rPr>
        <w:t>Work with multiple vendors on server and application upgrades.</w:t>
      </w:r>
    </w:p>
    <w:p w14:paraId="1D33ABC2" w14:textId="77777777" w:rsidR="007F7868" w:rsidRDefault="007F7868" w:rsidP="007F7868">
      <w:pPr>
        <w:rPr>
          <w:sz w:val="22"/>
          <w:szCs w:val="22"/>
        </w:rPr>
      </w:pPr>
    </w:p>
    <w:p w14:paraId="6250EF24" w14:textId="77777777" w:rsidR="007F7868" w:rsidRDefault="007F7868" w:rsidP="007F7868">
      <w:pPr>
        <w:numPr>
          <w:ilvl w:val="0"/>
          <w:numId w:val="9"/>
        </w:numPr>
        <w:rPr>
          <w:sz w:val="22"/>
          <w:szCs w:val="22"/>
        </w:rPr>
      </w:pPr>
      <w:r>
        <w:rPr>
          <w:sz w:val="22"/>
          <w:szCs w:val="22"/>
        </w:rPr>
        <w:t xml:space="preserve">Primary network manager for LAN and wireless network for our main building as well as four of our remote sites.  Works with corporate network IT for WAN support as needed.  </w:t>
      </w:r>
    </w:p>
    <w:p w14:paraId="55F324B9" w14:textId="77777777" w:rsidR="007F7868" w:rsidRDefault="007F7868" w:rsidP="007F7868">
      <w:pPr>
        <w:numPr>
          <w:ilvl w:val="0"/>
          <w:numId w:val="9"/>
        </w:numPr>
        <w:rPr>
          <w:sz w:val="22"/>
          <w:szCs w:val="22"/>
        </w:rPr>
      </w:pPr>
      <w:r>
        <w:rPr>
          <w:sz w:val="22"/>
          <w:szCs w:val="22"/>
        </w:rPr>
        <w:t>Primary manager of our data backups using VERITAS Backup Exec.  Back up data to tape and to disk. Utilized off-site storage for redundancy</w:t>
      </w:r>
    </w:p>
    <w:p w14:paraId="6BD4B594" w14:textId="77777777" w:rsidR="007F7868" w:rsidRDefault="007F7868" w:rsidP="00137528">
      <w:pPr>
        <w:tabs>
          <w:tab w:val="right" w:pos="9360"/>
        </w:tabs>
        <w:rPr>
          <w:b/>
          <w:smallCaps/>
          <w:sz w:val="22"/>
          <w:szCs w:val="22"/>
        </w:rPr>
      </w:pPr>
    </w:p>
    <w:p w14:paraId="5A46EFF1" w14:textId="77777777" w:rsidR="007F7868" w:rsidRDefault="007F7868" w:rsidP="00137528">
      <w:pPr>
        <w:tabs>
          <w:tab w:val="right" w:pos="9360"/>
        </w:tabs>
        <w:rPr>
          <w:b/>
          <w:smallCaps/>
          <w:sz w:val="22"/>
          <w:szCs w:val="22"/>
        </w:rPr>
      </w:pPr>
    </w:p>
    <w:p w14:paraId="6E6FD015" w14:textId="77777777" w:rsidR="00137528" w:rsidRPr="00E41051" w:rsidRDefault="00B879A7" w:rsidP="00137528">
      <w:pPr>
        <w:tabs>
          <w:tab w:val="right" w:pos="9360"/>
        </w:tabs>
        <w:rPr>
          <w:b/>
          <w:sz w:val="22"/>
          <w:szCs w:val="22"/>
        </w:rPr>
      </w:pPr>
      <w:r>
        <w:rPr>
          <w:b/>
          <w:smallCaps/>
          <w:sz w:val="22"/>
          <w:szCs w:val="22"/>
        </w:rPr>
        <w:t>Redding Medical Center</w:t>
      </w:r>
      <w:r w:rsidR="00C92F1B" w:rsidRPr="00E41051">
        <w:rPr>
          <w:b/>
          <w:smallCaps/>
          <w:sz w:val="22"/>
          <w:szCs w:val="22"/>
        </w:rPr>
        <w:t xml:space="preserve"> (</w:t>
      </w:r>
      <w:r>
        <w:rPr>
          <w:b/>
          <w:smallCaps/>
          <w:sz w:val="22"/>
          <w:szCs w:val="22"/>
        </w:rPr>
        <w:t>Tenet Healthcare Systems</w:t>
      </w:r>
      <w:r w:rsidR="00C92F1B" w:rsidRPr="00E41051">
        <w:rPr>
          <w:b/>
          <w:smallCaps/>
          <w:sz w:val="22"/>
          <w:szCs w:val="22"/>
        </w:rPr>
        <w:t xml:space="preserve">) </w:t>
      </w:r>
      <w:r w:rsidR="00137528" w:rsidRPr="00E41051">
        <w:rPr>
          <w:sz w:val="22"/>
          <w:szCs w:val="22"/>
        </w:rPr>
        <w:t xml:space="preserve"> </w:t>
      </w:r>
      <w:r w:rsidR="003A4464">
        <w:rPr>
          <w:sz w:val="22"/>
          <w:szCs w:val="22"/>
        </w:rPr>
        <w:t xml:space="preserve">   </w:t>
      </w:r>
      <w:r w:rsidR="000313E5">
        <w:rPr>
          <w:sz w:val="22"/>
          <w:szCs w:val="22"/>
        </w:rPr>
        <w:t>Redding, CA.</w:t>
      </w:r>
      <w:r w:rsidR="00137528" w:rsidRPr="00E41051">
        <w:rPr>
          <w:sz w:val="22"/>
          <w:szCs w:val="22"/>
        </w:rPr>
        <w:tab/>
      </w:r>
      <w:r>
        <w:rPr>
          <w:sz w:val="22"/>
          <w:szCs w:val="22"/>
        </w:rPr>
        <w:t>(</w:t>
      </w:r>
      <w:r w:rsidR="002361A0" w:rsidRPr="00E41051">
        <w:rPr>
          <w:b/>
          <w:sz w:val="22"/>
          <w:szCs w:val="22"/>
        </w:rPr>
        <w:t>198</w:t>
      </w:r>
      <w:r>
        <w:rPr>
          <w:b/>
          <w:sz w:val="22"/>
          <w:szCs w:val="22"/>
        </w:rPr>
        <w:t>8</w:t>
      </w:r>
      <w:r w:rsidR="00137528" w:rsidRPr="00E41051">
        <w:rPr>
          <w:b/>
          <w:sz w:val="22"/>
          <w:szCs w:val="22"/>
        </w:rPr>
        <w:t xml:space="preserve"> </w:t>
      </w:r>
      <w:r>
        <w:rPr>
          <w:b/>
          <w:sz w:val="22"/>
          <w:szCs w:val="22"/>
        </w:rPr>
        <w:t>–</w:t>
      </w:r>
      <w:r w:rsidR="00137528" w:rsidRPr="00E41051">
        <w:rPr>
          <w:b/>
          <w:sz w:val="22"/>
          <w:szCs w:val="22"/>
        </w:rPr>
        <w:t xml:space="preserve"> </w:t>
      </w:r>
      <w:r>
        <w:rPr>
          <w:b/>
          <w:sz w:val="22"/>
          <w:szCs w:val="22"/>
        </w:rPr>
        <w:t>1997)</w:t>
      </w:r>
    </w:p>
    <w:p w14:paraId="528EA62C" w14:textId="77777777" w:rsidR="00524E81" w:rsidRDefault="00B879A7" w:rsidP="00137528">
      <w:pPr>
        <w:rPr>
          <w:sz w:val="22"/>
          <w:szCs w:val="22"/>
        </w:rPr>
      </w:pPr>
      <w:r>
        <w:rPr>
          <w:sz w:val="22"/>
          <w:szCs w:val="22"/>
        </w:rPr>
        <w:t>Tenet Healthcare Corporation,</w:t>
      </w:r>
      <w:r w:rsidRPr="00B879A7">
        <w:rPr>
          <w:sz w:val="22"/>
          <w:szCs w:val="22"/>
        </w:rPr>
        <w:t xml:space="preserve"> one of the largest investor-owned health care</w:t>
      </w:r>
      <w:r>
        <w:rPr>
          <w:sz w:val="22"/>
          <w:szCs w:val="22"/>
        </w:rPr>
        <w:t xml:space="preserve"> delivery systems in the nation; this includes 49 hospitals and over 100 outpatient centers. I worked in Radiology for 8 years as a Systems Coordi</w:t>
      </w:r>
      <w:r w:rsidR="003A4464">
        <w:rPr>
          <w:sz w:val="22"/>
          <w:szCs w:val="22"/>
        </w:rPr>
        <w:t>nator and was soon the Systems M</w:t>
      </w:r>
      <w:r>
        <w:rPr>
          <w:sz w:val="22"/>
          <w:szCs w:val="22"/>
        </w:rPr>
        <w:t>anager. I worked mainly on a VAX/VMS mainframe and AS400 main frame.</w:t>
      </w:r>
      <w:r w:rsidR="003A4464">
        <w:rPr>
          <w:sz w:val="22"/>
          <w:szCs w:val="22"/>
        </w:rPr>
        <w:t xml:space="preserve"> The last year and half was being in the newly formed IT department which they recruited me to startup.</w:t>
      </w:r>
    </w:p>
    <w:p w14:paraId="4589B93B" w14:textId="77777777" w:rsidR="00B879A7" w:rsidRPr="00E41051" w:rsidRDefault="00B879A7" w:rsidP="00137528">
      <w:pPr>
        <w:rPr>
          <w:b/>
          <w:i/>
          <w:sz w:val="22"/>
          <w:szCs w:val="22"/>
        </w:rPr>
      </w:pPr>
    </w:p>
    <w:p w14:paraId="4F93DEB4" w14:textId="77777777" w:rsidR="00293543" w:rsidRDefault="00293543" w:rsidP="00293543">
      <w:pPr>
        <w:rPr>
          <w:b/>
          <w:i/>
          <w:sz w:val="22"/>
          <w:szCs w:val="22"/>
        </w:rPr>
      </w:pPr>
    </w:p>
    <w:p w14:paraId="76D38A29" w14:textId="77777777" w:rsidR="004138F8" w:rsidRPr="00293543" w:rsidRDefault="004138F8" w:rsidP="00293543">
      <w:pPr>
        <w:rPr>
          <w:b/>
          <w:i/>
          <w:sz w:val="22"/>
          <w:szCs w:val="22"/>
        </w:rPr>
      </w:pPr>
    </w:p>
    <w:p w14:paraId="2C6840E1" w14:textId="77777777" w:rsidR="000A272F" w:rsidRPr="00E41051" w:rsidRDefault="000A272F" w:rsidP="00E41051">
      <w:pPr>
        <w:spacing w:after="240"/>
        <w:jc w:val="center"/>
        <w:rPr>
          <w:b/>
          <w:sz w:val="22"/>
          <w:szCs w:val="22"/>
        </w:rPr>
      </w:pPr>
      <w:r w:rsidRPr="00E41051">
        <w:rPr>
          <w:b/>
          <w:sz w:val="22"/>
          <w:szCs w:val="22"/>
        </w:rPr>
        <w:t xml:space="preserve">EDUCATION </w:t>
      </w:r>
    </w:p>
    <w:p w14:paraId="368DC67D" w14:textId="77777777" w:rsidR="004138F8" w:rsidRDefault="004138F8" w:rsidP="00D21F16">
      <w:pPr>
        <w:rPr>
          <w:sz w:val="22"/>
          <w:szCs w:val="22"/>
        </w:rPr>
      </w:pPr>
    </w:p>
    <w:p w14:paraId="78047F93" w14:textId="77777777" w:rsidR="004138F8" w:rsidRDefault="004138F8" w:rsidP="00D21F16">
      <w:pPr>
        <w:rPr>
          <w:b/>
          <w:sz w:val="22"/>
          <w:szCs w:val="22"/>
        </w:rPr>
      </w:pPr>
      <w:r w:rsidRPr="004138F8">
        <w:rPr>
          <w:b/>
          <w:sz w:val="22"/>
          <w:szCs w:val="22"/>
        </w:rPr>
        <w:t>Shasta College</w:t>
      </w:r>
      <w:r w:rsidRPr="004138F8">
        <w:rPr>
          <w:b/>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Pr="004138F8">
        <w:rPr>
          <w:b/>
          <w:sz w:val="22"/>
          <w:szCs w:val="22"/>
        </w:rPr>
        <w:t>1984-1986</w:t>
      </w:r>
    </w:p>
    <w:p w14:paraId="5F9F2642" w14:textId="77777777" w:rsidR="004138F8" w:rsidRPr="00D21F16" w:rsidRDefault="004138F8" w:rsidP="00D21F16">
      <w:pPr>
        <w:rPr>
          <w:sz w:val="22"/>
          <w:szCs w:val="22"/>
        </w:rPr>
      </w:pPr>
      <w:r>
        <w:rPr>
          <w:b/>
          <w:sz w:val="22"/>
          <w:szCs w:val="22"/>
        </w:rPr>
        <w:t>Univeristy of Phoenix</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sidR="001723B3">
        <w:rPr>
          <w:b/>
          <w:sz w:val="22"/>
          <w:szCs w:val="22"/>
        </w:rPr>
        <w:t>2000</w:t>
      </w:r>
      <w:r>
        <w:rPr>
          <w:b/>
          <w:sz w:val="22"/>
          <w:szCs w:val="22"/>
        </w:rPr>
        <w:t>-200</w:t>
      </w:r>
      <w:r w:rsidR="001723B3">
        <w:rPr>
          <w:b/>
          <w:sz w:val="22"/>
          <w:szCs w:val="22"/>
        </w:rPr>
        <w:t>2</w:t>
      </w:r>
    </w:p>
    <w:p w14:paraId="778B958E" w14:textId="77777777" w:rsidR="00C16341" w:rsidRPr="00E41051" w:rsidRDefault="00C16341" w:rsidP="00E41051">
      <w:pPr>
        <w:tabs>
          <w:tab w:val="left" w:pos="360"/>
          <w:tab w:val="right" w:pos="8640"/>
        </w:tabs>
        <w:rPr>
          <w:b/>
          <w:sz w:val="20"/>
          <w:szCs w:val="20"/>
        </w:rPr>
      </w:pPr>
    </w:p>
    <w:p w14:paraId="40F551C9" w14:textId="77777777" w:rsidR="001A269E" w:rsidRPr="00E41051" w:rsidRDefault="001A269E" w:rsidP="00E41051">
      <w:pPr>
        <w:spacing w:after="240"/>
        <w:jc w:val="center"/>
        <w:rPr>
          <w:b/>
          <w:smallCaps/>
          <w:sz w:val="22"/>
          <w:szCs w:val="22"/>
        </w:rPr>
      </w:pPr>
      <w:r w:rsidRPr="00E41051">
        <w:rPr>
          <w:b/>
          <w:sz w:val="22"/>
          <w:szCs w:val="22"/>
        </w:rPr>
        <w:t>COMPUTER SKILLS:</w:t>
      </w:r>
    </w:p>
    <w:tbl>
      <w:tblPr>
        <w:tblW w:w="9576" w:type="dxa"/>
        <w:tblInd w:w="1008" w:type="dxa"/>
        <w:tblLook w:val="01E0" w:firstRow="1" w:lastRow="1" w:firstColumn="1" w:lastColumn="1" w:noHBand="0" w:noVBand="0"/>
      </w:tblPr>
      <w:tblGrid>
        <w:gridCol w:w="4788"/>
        <w:gridCol w:w="4788"/>
      </w:tblGrid>
      <w:tr w:rsidR="00EF665B" w:rsidRPr="00E41051" w14:paraId="36CFE94C" w14:textId="77777777" w:rsidTr="00EF665B">
        <w:tc>
          <w:tcPr>
            <w:tcW w:w="4788" w:type="dxa"/>
          </w:tcPr>
          <w:p w14:paraId="1D325E00" w14:textId="586AA6D1" w:rsidR="00EF2E8C" w:rsidRDefault="00103797" w:rsidP="00A02550">
            <w:pPr>
              <w:numPr>
                <w:ilvl w:val="0"/>
                <w:numId w:val="1"/>
              </w:numPr>
              <w:rPr>
                <w:sz w:val="22"/>
                <w:szCs w:val="22"/>
              </w:rPr>
            </w:pPr>
            <w:r>
              <w:rPr>
                <w:sz w:val="22"/>
                <w:szCs w:val="22"/>
              </w:rPr>
              <w:t>Azure,</w:t>
            </w:r>
            <w:r w:rsidR="00EF2E8C">
              <w:rPr>
                <w:sz w:val="22"/>
                <w:szCs w:val="22"/>
              </w:rPr>
              <w:t>Palo Alto</w:t>
            </w:r>
            <w:r>
              <w:rPr>
                <w:sz w:val="22"/>
                <w:szCs w:val="22"/>
              </w:rPr>
              <w:t>,</w:t>
            </w:r>
            <w:r w:rsidR="00EF2E8C">
              <w:rPr>
                <w:sz w:val="22"/>
                <w:szCs w:val="22"/>
              </w:rPr>
              <w:t xml:space="preserve"> &amp; Cisco firewalls</w:t>
            </w:r>
          </w:p>
          <w:p w14:paraId="49C51B2D" w14:textId="5C10E33E" w:rsidR="00FA1E96" w:rsidRDefault="00FA1E96" w:rsidP="00A02550">
            <w:pPr>
              <w:numPr>
                <w:ilvl w:val="0"/>
                <w:numId w:val="1"/>
              </w:numPr>
              <w:rPr>
                <w:sz w:val="22"/>
                <w:szCs w:val="22"/>
              </w:rPr>
            </w:pPr>
            <w:r>
              <w:rPr>
                <w:sz w:val="22"/>
                <w:szCs w:val="22"/>
              </w:rPr>
              <w:t>Cisco routing &amp; switching</w:t>
            </w:r>
          </w:p>
          <w:p w14:paraId="38663F6C" w14:textId="58A6D462" w:rsidR="005E29D5" w:rsidRDefault="00FB779A" w:rsidP="00A02550">
            <w:pPr>
              <w:numPr>
                <w:ilvl w:val="0"/>
                <w:numId w:val="1"/>
              </w:numPr>
              <w:rPr>
                <w:sz w:val="22"/>
                <w:szCs w:val="22"/>
              </w:rPr>
            </w:pPr>
            <w:r>
              <w:rPr>
                <w:sz w:val="22"/>
                <w:szCs w:val="22"/>
              </w:rPr>
              <w:t>UNIX/Linux</w:t>
            </w:r>
            <w:r w:rsidR="0040551C">
              <w:rPr>
                <w:sz w:val="22"/>
                <w:szCs w:val="22"/>
              </w:rPr>
              <w:t xml:space="preserve"> firewall &amp; RADIUS management</w:t>
            </w:r>
          </w:p>
          <w:p w14:paraId="1E4F66C3" w14:textId="78625A3B" w:rsidR="005E29D5" w:rsidRPr="00E41051" w:rsidRDefault="00EF665B" w:rsidP="0040551C">
            <w:pPr>
              <w:numPr>
                <w:ilvl w:val="0"/>
                <w:numId w:val="1"/>
              </w:numPr>
              <w:rPr>
                <w:sz w:val="22"/>
                <w:szCs w:val="22"/>
              </w:rPr>
            </w:pPr>
            <w:r w:rsidRPr="00E41051">
              <w:rPr>
                <w:sz w:val="22"/>
                <w:szCs w:val="22"/>
              </w:rPr>
              <w:t>Microsoft Windows</w:t>
            </w:r>
          </w:p>
        </w:tc>
        <w:tc>
          <w:tcPr>
            <w:tcW w:w="4788" w:type="dxa"/>
          </w:tcPr>
          <w:p w14:paraId="6BA1C749" w14:textId="72BDC91C" w:rsidR="00EF2E8C" w:rsidRDefault="00EF2E8C" w:rsidP="00EF665B">
            <w:pPr>
              <w:numPr>
                <w:ilvl w:val="0"/>
                <w:numId w:val="1"/>
              </w:numPr>
              <w:rPr>
                <w:sz w:val="22"/>
                <w:szCs w:val="22"/>
              </w:rPr>
            </w:pPr>
            <w:r>
              <w:rPr>
                <w:sz w:val="22"/>
                <w:szCs w:val="22"/>
              </w:rPr>
              <w:t>F5 &amp; Load Balancing</w:t>
            </w:r>
          </w:p>
          <w:p w14:paraId="23E3F140" w14:textId="77777777" w:rsidR="00EF665B" w:rsidRDefault="00EF665B" w:rsidP="00EF665B">
            <w:pPr>
              <w:numPr>
                <w:ilvl w:val="0"/>
                <w:numId w:val="1"/>
              </w:numPr>
              <w:rPr>
                <w:sz w:val="22"/>
                <w:szCs w:val="22"/>
              </w:rPr>
            </w:pPr>
            <w:r w:rsidRPr="00E41051">
              <w:rPr>
                <w:sz w:val="22"/>
                <w:szCs w:val="22"/>
              </w:rPr>
              <w:t>Microsoft Visio</w:t>
            </w:r>
          </w:p>
          <w:p w14:paraId="4FF9BB05" w14:textId="77777777" w:rsidR="00FA1E96" w:rsidRDefault="005E29D5" w:rsidP="00EF665B">
            <w:pPr>
              <w:numPr>
                <w:ilvl w:val="0"/>
                <w:numId w:val="1"/>
              </w:numPr>
              <w:rPr>
                <w:sz w:val="22"/>
                <w:szCs w:val="22"/>
              </w:rPr>
            </w:pPr>
            <w:r>
              <w:rPr>
                <w:sz w:val="22"/>
                <w:szCs w:val="22"/>
              </w:rPr>
              <w:t>ServiceNow</w:t>
            </w:r>
          </w:p>
          <w:p w14:paraId="6725F90A" w14:textId="6C5E7BC3" w:rsidR="005E29D5" w:rsidRPr="00E41051" w:rsidDel="001A269E" w:rsidRDefault="005E29D5" w:rsidP="00EF665B">
            <w:pPr>
              <w:numPr>
                <w:ilvl w:val="0"/>
                <w:numId w:val="1"/>
              </w:numPr>
              <w:rPr>
                <w:sz w:val="22"/>
                <w:szCs w:val="22"/>
              </w:rPr>
            </w:pPr>
            <w:r>
              <w:rPr>
                <w:sz w:val="22"/>
                <w:szCs w:val="22"/>
              </w:rPr>
              <w:t>JIRA</w:t>
            </w:r>
          </w:p>
        </w:tc>
      </w:tr>
      <w:tr w:rsidR="00EF665B" w:rsidRPr="00E41051" w14:paraId="7DA8F9D4" w14:textId="77777777" w:rsidTr="00EF665B">
        <w:tc>
          <w:tcPr>
            <w:tcW w:w="4788" w:type="dxa"/>
          </w:tcPr>
          <w:p w14:paraId="6135DB54" w14:textId="77777777" w:rsidR="00EF665B" w:rsidRPr="00E41051" w:rsidRDefault="00EF665B" w:rsidP="00081C69">
            <w:pPr>
              <w:numPr>
                <w:ilvl w:val="0"/>
                <w:numId w:val="1"/>
              </w:numPr>
              <w:rPr>
                <w:sz w:val="22"/>
                <w:szCs w:val="22"/>
              </w:rPr>
            </w:pPr>
            <w:r w:rsidRPr="00E41051">
              <w:rPr>
                <w:sz w:val="22"/>
                <w:szCs w:val="22"/>
              </w:rPr>
              <w:t>Microsoft Office</w:t>
            </w:r>
          </w:p>
          <w:p w14:paraId="6A2C13BC" w14:textId="77777777" w:rsidR="00EF665B" w:rsidRDefault="00EF665B" w:rsidP="00081C69">
            <w:pPr>
              <w:numPr>
                <w:ilvl w:val="0"/>
                <w:numId w:val="1"/>
              </w:numPr>
              <w:rPr>
                <w:sz w:val="22"/>
                <w:szCs w:val="22"/>
              </w:rPr>
            </w:pPr>
            <w:r w:rsidRPr="00E41051">
              <w:rPr>
                <w:sz w:val="22"/>
                <w:szCs w:val="22"/>
              </w:rPr>
              <w:t>Microsoft Outlook</w:t>
            </w:r>
          </w:p>
          <w:p w14:paraId="37FDF48E" w14:textId="77777777" w:rsidR="004138F8" w:rsidRDefault="004138F8" w:rsidP="00081C69">
            <w:pPr>
              <w:numPr>
                <w:ilvl w:val="0"/>
                <w:numId w:val="1"/>
              </w:numPr>
              <w:rPr>
                <w:sz w:val="22"/>
                <w:szCs w:val="22"/>
              </w:rPr>
            </w:pPr>
            <w:r>
              <w:rPr>
                <w:sz w:val="22"/>
                <w:szCs w:val="22"/>
              </w:rPr>
              <w:t>VERITAS Backup Exec\</w:t>
            </w:r>
          </w:p>
          <w:p w14:paraId="249BBC96" w14:textId="77777777" w:rsidR="004138F8" w:rsidRDefault="004138F8" w:rsidP="00081C69">
            <w:pPr>
              <w:numPr>
                <w:ilvl w:val="0"/>
                <w:numId w:val="1"/>
              </w:numPr>
              <w:rPr>
                <w:sz w:val="22"/>
                <w:szCs w:val="22"/>
              </w:rPr>
            </w:pPr>
            <w:r>
              <w:rPr>
                <w:sz w:val="22"/>
                <w:szCs w:val="22"/>
              </w:rPr>
              <w:t>Linux security</w:t>
            </w:r>
          </w:p>
          <w:p w14:paraId="059E8789" w14:textId="77777777" w:rsidR="00312AB9" w:rsidRDefault="00312AB9" w:rsidP="00081C69">
            <w:pPr>
              <w:numPr>
                <w:ilvl w:val="0"/>
                <w:numId w:val="1"/>
              </w:numPr>
              <w:rPr>
                <w:sz w:val="22"/>
                <w:szCs w:val="22"/>
              </w:rPr>
            </w:pPr>
            <w:r>
              <w:rPr>
                <w:sz w:val="22"/>
                <w:szCs w:val="22"/>
              </w:rPr>
              <w:t xml:space="preserve">Security Corporate auditing </w:t>
            </w:r>
          </w:p>
          <w:p w14:paraId="2DC2395C" w14:textId="77777777" w:rsidR="00067B2C" w:rsidRPr="00E41051" w:rsidRDefault="00067B2C" w:rsidP="00081C69">
            <w:pPr>
              <w:numPr>
                <w:ilvl w:val="0"/>
                <w:numId w:val="1"/>
              </w:numPr>
              <w:rPr>
                <w:sz w:val="22"/>
                <w:szCs w:val="22"/>
              </w:rPr>
            </w:pPr>
            <w:r>
              <w:rPr>
                <w:sz w:val="22"/>
                <w:szCs w:val="22"/>
              </w:rPr>
              <w:t>SCCM, SCOM, Nagios</w:t>
            </w:r>
          </w:p>
        </w:tc>
        <w:tc>
          <w:tcPr>
            <w:tcW w:w="4788" w:type="dxa"/>
          </w:tcPr>
          <w:p w14:paraId="0F1F46CE" w14:textId="77777777" w:rsidR="00EF665B" w:rsidRDefault="004138F8" w:rsidP="00EF665B">
            <w:pPr>
              <w:numPr>
                <w:ilvl w:val="0"/>
                <w:numId w:val="1"/>
              </w:numPr>
              <w:rPr>
                <w:sz w:val="22"/>
                <w:szCs w:val="22"/>
              </w:rPr>
            </w:pPr>
            <w:r>
              <w:rPr>
                <w:sz w:val="22"/>
                <w:szCs w:val="22"/>
              </w:rPr>
              <w:t>SolarWinds</w:t>
            </w:r>
          </w:p>
          <w:p w14:paraId="3DEC1225" w14:textId="77777777" w:rsidR="004138F8" w:rsidRDefault="004138F8" w:rsidP="00EF665B">
            <w:pPr>
              <w:numPr>
                <w:ilvl w:val="0"/>
                <w:numId w:val="1"/>
              </w:numPr>
              <w:rPr>
                <w:sz w:val="22"/>
                <w:szCs w:val="22"/>
              </w:rPr>
            </w:pPr>
            <w:r>
              <w:rPr>
                <w:sz w:val="22"/>
                <w:szCs w:val="22"/>
              </w:rPr>
              <w:t>AutoMate</w:t>
            </w:r>
          </w:p>
          <w:p w14:paraId="2480EFF5" w14:textId="77777777" w:rsidR="004138F8" w:rsidRDefault="004138F8" w:rsidP="00EF665B">
            <w:pPr>
              <w:numPr>
                <w:ilvl w:val="0"/>
                <w:numId w:val="1"/>
              </w:numPr>
              <w:rPr>
                <w:sz w:val="22"/>
                <w:szCs w:val="22"/>
              </w:rPr>
            </w:pPr>
            <w:r>
              <w:rPr>
                <w:sz w:val="22"/>
                <w:szCs w:val="22"/>
              </w:rPr>
              <w:t>SOX/PCI Compliance</w:t>
            </w:r>
          </w:p>
          <w:p w14:paraId="01824DAB" w14:textId="77777777" w:rsidR="004138F8" w:rsidRDefault="004138F8" w:rsidP="00EF665B">
            <w:pPr>
              <w:numPr>
                <w:ilvl w:val="0"/>
                <w:numId w:val="1"/>
              </w:numPr>
              <w:rPr>
                <w:sz w:val="22"/>
                <w:szCs w:val="22"/>
              </w:rPr>
            </w:pPr>
            <w:r>
              <w:rPr>
                <w:sz w:val="22"/>
                <w:szCs w:val="22"/>
              </w:rPr>
              <w:t>Active Directory security</w:t>
            </w:r>
          </w:p>
          <w:p w14:paraId="7EEA4D6B" w14:textId="77777777" w:rsidR="00CE592E" w:rsidRPr="00E41051" w:rsidRDefault="00CE592E" w:rsidP="00EF665B">
            <w:pPr>
              <w:numPr>
                <w:ilvl w:val="0"/>
                <w:numId w:val="1"/>
              </w:numPr>
              <w:rPr>
                <w:sz w:val="22"/>
                <w:szCs w:val="22"/>
              </w:rPr>
            </w:pPr>
            <w:r>
              <w:rPr>
                <w:sz w:val="22"/>
                <w:szCs w:val="22"/>
              </w:rPr>
              <w:t>ADUC, DHCP, GPO</w:t>
            </w:r>
          </w:p>
        </w:tc>
      </w:tr>
      <w:bookmarkEnd w:id="0"/>
    </w:tbl>
    <w:p w14:paraId="56853E6A" w14:textId="77777777" w:rsidR="00867533" w:rsidRPr="00CD6031" w:rsidRDefault="00867533" w:rsidP="00867533"/>
    <w:sectPr w:rsidR="00867533" w:rsidRPr="00CD6031" w:rsidSect="00211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5C"/>
    <w:multiLevelType w:val="hybridMultilevel"/>
    <w:tmpl w:val="0018F3E4"/>
    <w:lvl w:ilvl="0" w:tplc="9B104FF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5E1B14"/>
    <w:multiLevelType w:val="hybridMultilevel"/>
    <w:tmpl w:val="0BD657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F7E5C"/>
    <w:multiLevelType w:val="hybridMultilevel"/>
    <w:tmpl w:val="C6961968"/>
    <w:lvl w:ilvl="0" w:tplc="9B104FF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AD43E2"/>
    <w:multiLevelType w:val="hybridMultilevel"/>
    <w:tmpl w:val="F7343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661B3"/>
    <w:multiLevelType w:val="hybridMultilevel"/>
    <w:tmpl w:val="BC045ECA"/>
    <w:lvl w:ilvl="0" w:tplc="9B104FF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A038D7"/>
    <w:multiLevelType w:val="hybridMultilevel"/>
    <w:tmpl w:val="8CAC3020"/>
    <w:lvl w:ilvl="0" w:tplc="2B7EFCD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084ECD"/>
    <w:multiLevelType w:val="hybridMultilevel"/>
    <w:tmpl w:val="A336CE00"/>
    <w:lvl w:ilvl="0" w:tplc="2B7EFCD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A850E2"/>
    <w:multiLevelType w:val="hybridMultilevel"/>
    <w:tmpl w:val="7228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5744E"/>
    <w:multiLevelType w:val="hybridMultilevel"/>
    <w:tmpl w:val="577C8B24"/>
    <w:lvl w:ilvl="0" w:tplc="2B7EFCD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557FAE"/>
    <w:multiLevelType w:val="hybridMultilevel"/>
    <w:tmpl w:val="14684FAA"/>
    <w:lvl w:ilvl="0" w:tplc="2B7EFCDE">
      <w:start w:val="1"/>
      <w:numFmt w:val="bullet"/>
      <w:lvlText w:val=""/>
      <w:lvlJc w:val="left"/>
      <w:pPr>
        <w:tabs>
          <w:tab w:val="num" w:pos="360"/>
        </w:tabs>
        <w:ind w:left="360" w:hanging="360"/>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92F3615"/>
    <w:multiLevelType w:val="hybridMultilevel"/>
    <w:tmpl w:val="37342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65011F"/>
    <w:multiLevelType w:val="hybridMultilevel"/>
    <w:tmpl w:val="5452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B55A4"/>
    <w:multiLevelType w:val="hybridMultilevel"/>
    <w:tmpl w:val="9DAA2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3640977">
    <w:abstractNumId w:val="2"/>
  </w:num>
  <w:num w:numId="2" w16cid:durableId="1537042197">
    <w:abstractNumId w:val="0"/>
  </w:num>
  <w:num w:numId="3" w16cid:durableId="899435847">
    <w:abstractNumId w:val="4"/>
  </w:num>
  <w:num w:numId="4" w16cid:durableId="1775132321">
    <w:abstractNumId w:val="9"/>
  </w:num>
  <w:num w:numId="5" w16cid:durableId="217132692">
    <w:abstractNumId w:val="8"/>
  </w:num>
  <w:num w:numId="6" w16cid:durableId="217401975">
    <w:abstractNumId w:val="6"/>
  </w:num>
  <w:num w:numId="7" w16cid:durableId="746077888">
    <w:abstractNumId w:val="5"/>
  </w:num>
  <w:num w:numId="8" w16cid:durableId="1241673331">
    <w:abstractNumId w:val="1"/>
  </w:num>
  <w:num w:numId="9" w16cid:durableId="308483350">
    <w:abstractNumId w:val="10"/>
  </w:num>
  <w:num w:numId="10" w16cid:durableId="1570505977">
    <w:abstractNumId w:val="7"/>
  </w:num>
  <w:num w:numId="11" w16cid:durableId="333923615">
    <w:abstractNumId w:val="12"/>
  </w:num>
  <w:num w:numId="12" w16cid:durableId="235210496">
    <w:abstractNumId w:val="3"/>
  </w:num>
  <w:num w:numId="13" w16cid:durableId="20750860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DD9"/>
    <w:rsid w:val="000109EE"/>
    <w:rsid w:val="000313E5"/>
    <w:rsid w:val="00034515"/>
    <w:rsid w:val="00053315"/>
    <w:rsid w:val="00067B2C"/>
    <w:rsid w:val="00081C69"/>
    <w:rsid w:val="000A1AFD"/>
    <w:rsid w:val="000A272F"/>
    <w:rsid w:val="000C25E2"/>
    <w:rsid w:val="000C3430"/>
    <w:rsid w:val="000C7849"/>
    <w:rsid w:val="000D459D"/>
    <w:rsid w:val="00103797"/>
    <w:rsid w:val="00123732"/>
    <w:rsid w:val="00137528"/>
    <w:rsid w:val="00143E28"/>
    <w:rsid w:val="00152F7F"/>
    <w:rsid w:val="001723B3"/>
    <w:rsid w:val="0018059F"/>
    <w:rsid w:val="00184449"/>
    <w:rsid w:val="001955D8"/>
    <w:rsid w:val="001A269E"/>
    <w:rsid w:val="001A56D8"/>
    <w:rsid w:val="001B0185"/>
    <w:rsid w:val="001D1728"/>
    <w:rsid w:val="001E78E4"/>
    <w:rsid w:val="001F6BDE"/>
    <w:rsid w:val="00202F3D"/>
    <w:rsid w:val="00211B2C"/>
    <w:rsid w:val="00231E3A"/>
    <w:rsid w:val="002361A0"/>
    <w:rsid w:val="00241193"/>
    <w:rsid w:val="00244B3D"/>
    <w:rsid w:val="002639B3"/>
    <w:rsid w:val="00274A66"/>
    <w:rsid w:val="00275282"/>
    <w:rsid w:val="00283467"/>
    <w:rsid w:val="00293543"/>
    <w:rsid w:val="002A51FB"/>
    <w:rsid w:val="002B0110"/>
    <w:rsid w:val="002B6607"/>
    <w:rsid w:val="002C3C10"/>
    <w:rsid w:val="00312AB9"/>
    <w:rsid w:val="003505CD"/>
    <w:rsid w:val="00354253"/>
    <w:rsid w:val="003575D3"/>
    <w:rsid w:val="00362260"/>
    <w:rsid w:val="003A4464"/>
    <w:rsid w:val="003D40AD"/>
    <w:rsid w:val="003F0020"/>
    <w:rsid w:val="003F1682"/>
    <w:rsid w:val="004016B0"/>
    <w:rsid w:val="00401A4C"/>
    <w:rsid w:val="0040551C"/>
    <w:rsid w:val="00411370"/>
    <w:rsid w:val="004138F8"/>
    <w:rsid w:val="00413F1B"/>
    <w:rsid w:val="0042173D"/>
    <w:rsid w:val="00441337"/>
    <w:rsid w:val="0044405E"/>
    <w:rsid w:val="00460A52"/>
    <w:rsid w:val="00462E28"/>
    <w:rsid w:val="00466A4F"/>
    <w:rsid w:val="00467D27"/>
    <w:rsid w:val="004764E6"/>
    <w:rsid w:val="0048230F"/>
    <w:rsid w:val="00496755"/>
    <w:rsid w:val="004A4FD6"/>
    <w:rsid w:val="004C319E"/>
    <w:rsid w:val="004C360D"/>
    <w:rsid w:val="004C4660"/>
    <w:rsid w:val="004C50C7"/>
    <w:rsid w:val="004F3EA0"/>
    <w:rsid w:val="0052122A"/>
    <w:rsid w:val="00524E81"/>
    <w:rsid w:val="00532431"/>
    <w:rsid w:val="00533DBA"/>
    <w:rsid w:val="00534725"/>
    <w:rsid w:val="00547EBD"/>
    <w:rsid w:val="00554FD5"/>
    <w:rsid w:val="0057735D"/>
    <w:rsid w:val="00582154"/>
    <w:rsid w:val="005B45A6"/>
    <w:rsid w:val="005E050E"/>
    <w:rsid w:val="005E29D5"/>
    <w:rsid w:val="005F419F"/>
    <w:rsid w:val="006059DB"/>
    <w:rsid w:val="00621DD4"/>
    <w:rsid w:val="00626010"/>
    <w:rsid w:val="00632F33"/>
    <w:rsid w:val="00633D0A"/>
    <w:rsid w:val="006419F4"/>
    <w:rsid w:val="00644569"/>
    <w:rsid w:val="006822F7"/>
    <w:rsid w:val="006964D5"/>
    <w:rsid w:val="006A06D9"/>
    <w:rsid w:val="006A2583"/>
    <w:rsid w:val="006B4EBF"/>
    <w:rsid w:val="006B6D40"/>
    <w:rsid w:val="007045CE"/>
    <w:rsid w:val="00721B1A"/>
    <w:rsid w:val="0072725A"/>
    <w:rsid w:val="00735F4C"/>
    <w:rsid w:val="00736D5F"/>
    <w:rsid w:val="007473D9"/>
    <w:rsid w:val="00761324"/>
    <w:rsid w:val="00765587"/>
    <w:rsid w:val="00766107"/>
    <w:rsid w:val="00792C24"/>
    <w:rsid w:val="007A503D"/>
    <w:rsid w:val="007C01FA"/>
    <w:rsid w:val="007F1CF4"/>
    <w:rsid w:val="007F5C9D"/>
    <w:rsid w:val="007F7868"/>
    <w:rsid w:val="00803BCD"/>
    <w:rsid w:val="008105F5"/>
    <w:rsid w:val="008146E2"/>
    <w:rsid w:val="00831C99"/>
    <w:rsid w:val="00842320"/>
    <w:rsid w:val="008425F7"/>
    <w:rsid w:val="008450F1"/>
    <w:rsid w:val="00850516"/>
    <w:rsid w:val="008524D1"/>
    <w:rsid w:val="00867533"/>
    <w:rsid w:val="00872EB3"/>
    <w:rsid w:val="00881042"/>
    <w:rsid w:val="00884260"/>
    <w:rsid w:val="008D4FD5"/>
    <w:rsid w:val="00963725"/>
    <w:rsid w:val="00964408"/>
    <w:rsid w:val="00967FDA"/>
    <w:rsid w:val="00975B83"/>
    <w:rsid w:val="00995F45"/>
    <w:rsid w:val="009D0AE6"/>
    <w:rsid w:val="009E5555"/>
    <w:rsid w:val="00A02550"/>
    <w:rsid w:val="00A22E88"/>
    <w:rsid w:val="00A43070"/>
    <w:rsid w:val="00A50B5F"/>
    <w:rsid w:val="00A61AB0"/>
    <w:rsid w:val="00A6238C"/>
    <w:rsid w:val="00A67953"/>
    <w:rsid w:val="00A7215A"/>
    <w:rsid w:val="00A743E7"/>
    <w:rsid w:val="00A8787D"/>
    <w:rsid w:val="00A87ECE"/>
    <w:rsid w:val="00AD4B73"/>
    <w:rsid w:val="00AE437B"/>
    <w:rsid w:val="00AE7566"/>
    <w:rsid w:val="00AE7FCA"/>
    <w:rsid w:val="00B00C43"/>
    <w:rsid w:val="00B155A1"/>
    <w:rsid w:val="00B31014"/>
    <w:rsid w:val="00B6068C"/>
    <w:rsid w:val="00B879A7"/>
    <w:rsid w:val="00BB0036"/>
    <w:rsid w:val="00BB1BE6"/>
    <w:rsid w:val="00BC5074"/>
    <w:rsid w:val="00BF24BB"/>
    <w:rsid w:val="00C075FF"/>
    <w:rsid w:val="00C15DA1"/>
    <w:rsid w:val="00C16341"/>
    <w:rsid w:val="00C17CC5"/>
    <w:rsid w:val="00C35B7E"/>
    <w:rsid w:val="00C43676"/>
    <w:rsid w:val="00C577EA"/>
    <w:rsid w:val="00C723CC"/>
    <w:rsid w:val="00C92F1B"/>
    <w:rsid w:val="00CA2A66"/>
    <w:rsid w:val="00CB1442"/>
    <w:rsid w:val="00CB2355"/>
    <w:rsid w:val="00CB24FF"/>
    <w:rsid w:val="00CD6031"/>
    <w:rsid w:val="00CE1A93"/>
    <w:rsid w:val="00CE592E"/>
    <w:rsid w:val="00D076D0"/>
    <w:rsid w:val="00D149E4"/>
    <w:rsid w:val="00D21F16"/>
    <w:rsid w:val="00D220EF"/>
    <w:rsid w:val="00D77B68"/>
    <w:rsid w:val="00D80AEA"/>
    <w:rsid w:val="00D94108"/>
    <w:rsid w:val="00DA3319"/>
    <w:rsid w:val="00DE3B1F"/>
    <w:rsid w:val="00DF147D"/>
    <w:rsid w:val="00E208A3"/>
    <w:rsid w:val="00E25D29"/>
    <w:rsid w:val="00E305B4"/>
    <w:rsid w:val="00E31092"/>
    <w:rsid w:val="00E41051"/>
    <w:rsid w:val="00E45320"/>
    <w:rsid w:val="00E82EAC"/>
    <w:rsid w:val="00E96257"/>
    <w:rsid w:val="00EA095F"/>
    <w:rsid w:val="00EA19C1"/>
    <w:rsid w:val="00EA2FEC"/>
    <w:rsid w:val="00EE3660"/>
    <w:rsid w:val="00EF2E8C"/>
    <w:rsid w:val="00EF665B"/>
    <w:rsid w:val="00F1122C"/>
    <w:rsid w:val="00F30C02"/>
    <w:rsid w:val="00F34CD5"/>
    <w:rsid w:val="00F5744F"/>
    <w:rsid w:val="00F67BB2"/>
    <w:rsid w:val="00F906D9"/>
    <w:rsid w:val="00F915B6"/>
    <w:rsid w:val="00F95DC2"/>
    <w:rsid w:val="00FA13D8"/>
    <w:rsid w:val="00FA1E96"/>
    <w:rsid w:val="00FB2312"/>
    <w:rsid w:val="00FB779A"/>
    <w:rsid w:val="00FF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6313F0"/>
  <w15:docId w15:val="{82479095-B306-4F47-8AF1-A18EB1C35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419F"/>
    <w:rPr>
      <w:sz w:val="24"/>
      <w:szCs w:val="24"/>
    </w:rPr>
  </w:style>
  <w:style w:type="paragraph" w:styleId="Heading1">
    <w:name w:val="heading 1"/>
    <w:basedOn w:val="Normal"/>
    <w:link w:val="Heading1Char"/>
    <w:uiPriority w:val="9"/>
    <w:qFormat/>
    <w:rsid w:val="00C15DA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735F4C"/>
    <w:rPr>
      <w:rFonts w:ascii="Arial" w:hAnsi="Arial" w:cs="Arial"/>
      <w:sz w:val="20"/>
      <w:szCs w:val="20"/>
    </w:rPr>
  </w:style>
  <w:style w:type="table" w:styleId="TableGrid">
    <w:name w:val="Table Grid"/>
    <w:basedOn w:val="TableNormal"/>
    <w:rsid w:val="005F41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D459D"/>
    <w:rPr>
      <w:rFonts w:ascii="Tahoma" w:hAnsi="Tahoma" w:cs="Tahoma"/>
      <w:sz w:val="16"/>
      <w:szCs w:val="16"/>
    </w:rPr>
  </w:style>
  <w:style w:type="character" w:customStyle="1" w:styleId="Heading1Char">
    <w:name w:val="Heading 1 Char"/>
    <w:link w:val="Heading1"/>
    <w:uiPriority w:val="9"/>
    <w:rsid w:val="00C15DA1"/>
    <w:rPr>
      <w:b/>
      <w:bCs/>
      <w:kern w:val="36"/>
      <w:sz w:val="48"/>
      <w:szCs w:val="48"/>
    </w:rPr>
  </w:style>
  <w:style w:type="paragraph" w:styleId="NormalWeb">
    <w:name w:val="Normal (Web)"/>
    <w:basedOn w:val="Normal"/>
    <w:uiPriority w:val="99"/>
    <w:unhideWhenUsed/>
    <w:rsid w:val="00C15DA1"/>
    <w:pPr>
      <w:spacing w:before="100" w:beforeAutospacing="1" w:after="100" w:afterAutospacing="1"/>
    </w:pPr>
  </w:style>
  <w:style w:type="paragraph" w:styleId="ListParagraph">
    <w:name w:val="List Paragraph"/>
    <w:basedOn w:val="Normal"/>
    <w:uiPriority w:val="34"/>
    <w:qFormat/>
    <w:rsid w:val="00975B8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802950">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193880670">
          <w:marLeft w:val="0"/>
          <w:marRight w:val="0"/>
          <w:marTop w:val="0"/>
          <w:marBottom w:val="0"/>
          <w:divBdr>
            <w:top w:val="none" w:sz="0" w:space="0" w:color="auto"/>
            <w:left w:val="none" w:sz="0" w:space="0" w:color="auto"/>
            <w:bottom w:val="none" w:sz="0" w:space="0" w:color="auto"/>
            <w:right w:val="none" w:sz="0" w:space="0" w:color="auto"/>
          </w:divBdr>
        </w:div>
      </w:divsChild>
    </w:div>
    <w:div w:id="1844927781">
      <w:bodyDiv w:val="1"/>
      <w:marLeft w:val="0"/>
      <w:marRight w:val="0"/>
      <w:marTop w:val="0"/>
      <w:marBottom w:val="0"/>
      <w:divBdr>
        <w:top w:val="none" w:sz="0" w:space="0" w:color="auto"/>
        <w:left w:val="none" w:sz="0" w:space="0" w:color="auto"/>
        <w:bottom w:val="none" w:sz="0" w:space="0" w:color="auto"/>
        <w:right w:val="none" w:sz="0" w:space="0" w:color="auto"/>
      </w:divBdr>
    </w:div>
    <w:div w:id="211937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104781\Local%20Settings\Temporary%20Internet%20Files\OLK54\Tim%20Dinwiddie%20Resume%20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Tim Dinwiddie Resume doc</Template>
  <TotalTime>46</TotalTime>
  <Pages>2</Pages>
  <Words>586</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JULIE M</vt:lpstr>
    </vt:vector>
  </TitlesOfParts>
  <Company>rmci</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JULIE M</dc:title>
  <dc:creator>KNS</dc:creator>
  <cp:lastModifiedBy>Brett Larsen</cp:lastModifiedBy>
  <cp:revision>42</cp:revision>
  <cp:lastPrinted>2007-10-23T17:00:00Z</cp:lastPrinted>
  <dcterms:created xsi:type="dcterms:W3CDTF">2024-12-31T15:25:00Z</dcterms:created>
  <dcterms:modified xsi:type="dcterms:W3CDTF">2025-01-25T14:31:00Z</dcterms:modified>
</cp:coreProperties>
</file>