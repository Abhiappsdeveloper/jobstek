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0CCF" w14:textId="59094BF1" w:rsidR="00D62146" w:rsidRPr="00F82179" w:rsidRDefault="00F82179" w:rsidP="00497A68">
      <w:pPr>
        <w:pStyle w:val="1ApplicantName"/>
        <w:jc w:val="center"/>
        <w:rPr>
          <w:sz w:val="40"/>
          <w:szCs w:val="40"/>
        </w:rPr>
      </w:pPr>
      <w:r w:rsidRPr="00F82179">
        <w:rPr>
          <w:sz w:val="40"/>
          <w:szCs w:val="40"/>
        </w:rPr>
        <w:t>ANUSHA GUNDETI</w:t>
      </w:r>
    </w:p>
    <w:p w14:paraId="3E56EB2D" w14:textId="77777777" w:rsidR="00F82179" w:rsidRDefault="00D8233B" w:rsidP="00497A68">
      <w:pPr>
        <w:pStyle w:val="5SummaryText"/>
        <w:shd w:val="clear" w:color="auto" w:fill="F1F1F5"/>
        <w:jc w:val="center"/>
        <w:rPr>
          <w:sz w:val="24"/>
          <w:szCs w:val="24"/>
        </w:rPr>
      </w:pPr>
      <w:r w:rsidRPr="00F82179">
        <w:rPr>
          <w:sz w:val="24"/>
          <w:szCs w:val="24"/>
        </w:rPr>
        <w:t xml:space="preserve">Open for Relocation | </w:t>
      </w:r>
      <w:r w:rsidR="00F556A5" w:rsidRPr="00F82179">
        <w:rPr>
          <w:sz w:val="24"/>
          <w:szCs w:val="24"/>
        </w:rPr>
        <w:t>Chicago, IL | +</w:t>
      </w:r>
      <w:r w:rsidR="00352906" w:rsidRPr="00F82179">
        <w:rPr>
          <w:sz w:val="24"/>
          <w:szCs w:val="24"/>
        </w:rPr>
        <w:t>5132260006</w:t>
      </w:r>
      <w:r w:rsidR="00324137" w:rsidRPr="00F82179">
        <w:rPr>
          <w:sz w:val="24"/>
          <w:szCs w:val="24"/>
        </w:rPr>
        <w:t xml:space="preserve"> </w:t>
      </w:r>
      <w:r w:rsidR="00875520" w:rsidRPr="00F82179">
        <w:rPr>
          <w:sz w:val="24"/>
          <w:szCs w:val="24"/>
        </w:rPr>
        <w:t>|</w:t>
      </w:r>
      <w:r w:rsidR="00324137" w:rsidRPr="00F82179">
        <w:rPr>
          <w:sz w:val="24"/>
          <w:szCs w:val="24"/>
        </w:rPr>
        <w:t xml:space="preserve"> </w:t>
      </w:r>
      <w:r w:rsidR="00352906" w:rsidRPr="00F82179">
        <w:rPr>
          <w:sz w:val="24"/>
          <w:szCs w:val="24"/>
        </w:rPr>
        <w:t>anusha.gundeti2298</w:t>
      </w:r>
      <w:r w:rsidR="00324137" w:rsidRPr="00F82179">
        <w:rPr>
          <w:sz w:val="24"/>
          <w:szCs w:val="24"/>
        </w:rPr>
        <w:t xml:space="preserve">@gmail.com </w:t>
      </w:r>
    </w:p>
    <w:p w14:paraId="385B1A13" w14:textId="2F49D401" w:rsidR="00324137" w:rsidRPr="00277693" w:rsidRDefault="00324137" w:rsidP="00497A68">
      <w:pPr>
        <w:pStyle w:val="5SummaryText"/>
        <w:shd w:val="clear" w:color="auto" w:fill="F1F1F5"/>
        <w:jc w:val="center"/>
        <w:rPr>
          <w:sz w:val="24"/>
          <w:szCs w:val="24"/>
        </w:rPr>
      </w:pPr>
      <w:r w:rsidRPr="00277693">
        <w:rPr>
          <w:sz w:val="24"/>
          <w:szCs w:val="24"/>
        </w:rPr>
        <w:t xml:space="preserve"> </w:t>
      </w:r>
      <w:hyperlink r:id="rId7" w:history="1">
        <w:r w:rsidRPr="00277693">
          <w:rPr>
            <w:rStyle w:val="Hyperlink"/>
            <w:sz w:val="24"/>
            <w:szCs w:val="24"/>
          </w:rPr>
          <w:t>LinkedIn</w:t>
        </w:r>
      </w:hyperlink>
      <w:r w:rsidRPr="00277693">
        <w:rPr>
          <w:sz w:val="24"/>
          <w:szCs w:val="24"/>
        </w:rPr>
        <w:t xml:space="preserve"> </w:t>
      </w:r>
      <w:r w:rsidR="00875520" w:rsidRPr="00277693">
        <w:rPr>
          <w:sz w:val="24"/>
          <w:szCs w:val="24"/>
        </w:rPr>
        <w:t>|</w:t>
      </w:r>
      <w:r w:rsidRPr="00277693">
        <w:rPr>
          <w:sz w:val="24"/>
          <w:szCs w:val="24"/>
        </w:rPr>
        <w:t xml:space="preserve"> </w:t>
      </w:r>
      <w:hyperlink r:id="rId8" w:history="1">
        <w:r w:rsidR="00F556A5" w:rsidRPr="00277693">
          <w:rPr>
            <w:rStyle w:val="Hyperlink"/>
            <w:sz w:val="24"/>
            <w:szCs w:val="24"/>
          </w:rPr>
          <w:t>Blog</w:t>
        </w:r>
      </w:hyperlink>
      <w:r w:rsidR="00F556A5" w:rsidRPr="00277693">
        <w:rPr>
          <w:sz w:val="24"/>
          <w:szCs w:val="24"/>
        </w:rPr>
        <w:t xml:space="preserve"> | </w:t>
      </w:r>
      <w:hyperlink r:id="rId9" w:history="1">
        <w:r w:rsidR="00F556A5" w:rsidRPr="00277693">
          <w:rPr>
            <w:rStyle w:val="Hyperlink"/>
            <w:sz w:val="24"/>
            <w:szCs w:val="24"/>
          </w:rPr>
          <w:t>GitHub</w:t>
        </w:r>
      </w:hyperlink>
      <w:r w:rsidR="00F36AEE" w:rsidRPr="00277693">
        <w:rPr>
          <w:rStyle w:val="Hyperlink"/>
          <w:sz w:val="24"/>
          <w:szCs w:val="24"/>
        </w:rPr>
        <w:t xml:space="preserve"> </w:t>
      </w:r>
      <w:r w:rsidR="00F556A5" w:rsidRPr="00277693">
        <w:rPr>
          <w:sz w:val="24"/>
          <w:szCs w:val="24"/>
        </w:rPr>
        <w:t xml:space="preserve"> </w:t>
      </w:r>
    </w:p>
    <w:p w14:paraId="1A041037" w14:textId="77777777" w:rsidR="00CB3212" w:rsidRPr="00283BE5" w:rsidRDefault="00CB3212" w:rsidP="00F50A13">
      <w:pPr>
        <w:pStyle w:val="4SectionHeaders"/>
        <w:rPr>
          <w:b/>
          <w:bCs/>
          <w:sz w:val="24"/>
          <w:szCs w:val="24"/>
        </w:rPr>
      </w:pPr>
      <w:bookmarkStart w:id="0" w:name="_Hlk196208672"/>
      <w:r w:rsidRPr="00283BE5">
        <w:rPr>
          <w:b/>
          <w:bCs/>
          <w:sz w:val="24"/>
          <w:szCs w:val="24"/>
        </w:rPr>
        <w:t>PROFESSIONAL SUMMARY</w:t>
      </w:r>
    </w:p>
    <w:bookmarkEnd w:id="0"/>
    <w:p w14:paraId="28B815DF" w14:textId="6B63AC2D" w:rsidR="00045F28" w:rsidRPr="00045F28" w:rsidRDefault="00045F28" w:rsidP="00045F28">
      <w:pPr>
        <w:rPr>
          <w:rFonts w:ascii="Calibri" w:hAnsi="Calibri" w:cs="Calibri"/>
        </w:rPr>
      </w:pPr>
      <w:r w:rsidRPr="00045F28">
        <w:rPr>
          <w:rFonts w:ascii="Calibri" w:hAnsi="Calibri" w:cs="Calibri"/>
        </w:rPr>
        <w:t>Full Stack Engineer with 6+ years of experience building highly scalable, consumer-facing applications, including e-commerce solutions. Proficient in Java, Ruby and modern frameworks like React and Node.js. Proven expertise in developing SaaS applications, integrating RESTful APIs, and optimizing microservices architecture. Extensive experience with AWS cloud services, distributed systems, and containerized solutions (Docker). Passionate about improving customer experience, ensuring high availability, and driving results in fast-paced, product-oriented environments across domains such as lot inventory, retail, e-commerce, and insurance. Adept at leading as an individual contributor, collaborating across cross-functional teams, and solving complex problems creatively. Strong understanding of load balancing, auto-scaling, event-driven architectures to deliver resilient, low-latency systems.</w:t>
      </w:r>
    </w:p>
    <w:p w14:paraId="6A9A5602" w14:textId="77777777" w:rsidR="00875520" w:rsidRPr="00283BE5" w:rsidRDefault="00875520" w:rsidP="00F50A13">
      <w:pPr>
        <w:pStyle w:val="4SectionHeaders"/>
        <w:rPr>
          <w:b/>
          <w:bCs/>
          <w:sz w:val="24"/>
          <w:szCs w:val="24"/>
        </w:rPr>
      </w:pPr>
      <w:r w:rsidRPr="00283BE5">
        <w:rPr>
          <w:b/>
          <w:bCs/>
          <w:sz w:val="24"/>
          <w:szCs w:val="24"/>
        </w:rPr>
        <w:t>EDUCATION</w:t>
      </w:r>
    </w:p>
    <w:p w14:paraId="37DDE48A" w14:textId="5B062D6B" w:rsidR="00875520" w:rsidRPr="0065666D" w:rsidRDefault="00E01C1A" w:rsidP="00875520">
      <w:pPr>
        <w:pStyle w:val="7DegreeNameJobTitle"/>
        <w:tabs>
          <w:tab w:val="right" w:pos="10710"/>
        </w:tabs>
      </w:pPr>
      <w:r>
        <w:t>CMR College of Engineering and Technology</w:t>
      </w:r>
      <w:r w:rsidR="00B258B3">
        <w:t>,</w:t>
      </w:r>
      <w:r w:rsidR="00B258B3" w:rsidRPr="00B258B3">
        <w:rPr>
          <w:b w:val="0"/>
          <w:bCs w:val="0"/>
        </w:rPr>
        <w:t xml:space="preserve"> </w:t>
      </w:r>
      <w:r w:rsidR="00B258B3">
        <w:rPr>
          <w:b w:val="0"/>
          <w:bCs w:val="0"/>
        </w:rPr>
        <w:t>Telangana, India</w:t>
      </w:r>
    </w:p>
    <w:p w14:paraId="5695547A" w14:textId="739F031A" w:rsidR="00875520" w:rsidRPr="00D62146" w:rsidRDefault="00AF3878" w:rsidP="00875520">
      <w:pPr>
        <w:pStyle w:val="8Institution"/>
        <w:tabs>
          <w:tab w:val="right" w:pos="10710"/>
        </w:tabs>
        <w:rPr>
          <w:b/>
          <w:bCs/>
        </w:rPr>
      </w:pPr>
      <w:r>
        <w:rPr>
          <w:i/>
          <w:iCs/>
        </w:rPr>
        <w:t>Bachelor of Technology in Computer Science &amp; Engineer</w:t>
      </w:r>
      <w:r w:rsidR="00070436">
        <w:rPr>
          <w:i/>
          <w:iCs/>
        </w:rPr>
        <w:t>i</w:t>
      </w:r>
      <w:r>
        <w:rPr>
          <w:i/>
          <w:iCs/>
        </w:rPr>
        <w:t>ng</w:t>
      </w:r>
      <w:r w:rsidR="00875520">
        <w:tab/>
      </w:r>
      <w:r w:rsidR="00B258B3">
        <w:t xml:space="preserve">GPA: </w:t>
      </w:r>
      <w:r w:rsidR="00686201">
        <w:t>9.23</w:t>
      </w:r>
      <w:r w:rsidR="00B258B3">
        <w:t>/10</w:t>
      </w:r>
    </w:p>
    <w:p w14:paraId="39D6BE10" w14:textId="39BC96AB" w:rsidR="0089459E" w:rsidRPr="00283BE5" w:rsidRDefault="00283BE5" w:rsidP="00F50A13">
      <w:pPr>
        <w:pStyle w:val="4SectionHeaders"/>
        <w:rPr>
          <w:b/>
          <w:bCs/>
          <w:sz w:val="24"/>
          <w:szCs w:val="24"/>
        </w:rPr>
      </w:pPr>
      <w:r>
        <w:rPr>
          <w:b/>
          <w:bCs/>
          <w:sz w:val="24"/>
          <w:szCs w:val="24"/>
        </w:rPr>
        <w:t>PROFESSIONAL</w:t>
      </w:r>
      <w:r w:rsidR="00875520" w:rsidRPr="00283BE5">
        <w:rPr>
          <w:b/>
          <w:bCs/>
          <w:sz w:val="24"/>
          <w:szCs w:val="24"/>
        </w:rPr>
        <w:t xml:space="preserve"> </w:t>
      </w:r>
      <w:r w:rsidR="0089459E" w:rsidRPr="00283BE5">
        <w:rPr>
          <w:b/>
          <w:bCs/>
          <w:sz w:val="24"/>
          <w:szCs w:val="24"/>
        </w:rPr>
        <w:t>EXPERIENCE</w:t>
      </w:r>
    </w:p>
    <w:p w14:paraId="03DAF03E" w14:textId="6F84F3AF" w:rsidR="00875520" w:rsidRPr="00133C64" w:rsidRDefault="00F109DD" w:rsidP="00875520">
      <w:pPr>
        <w:pStyle w:val="7DegreeNameJobTitle"/>
        <w:tabs>
          <w:tab w:val="right" w:pos="10710"/>
        </w:tabs>
      </w:pPr>
      <w:hyperlink r:id="rId10">
        <w:r w:rsidRPr="000F7955">
          <w:rPr>
            <w:b w:val="0"/>
            <w:bCs w:val="0"/>
            <w:i/>
            <w:color w:val="0000FF"/>
            <w:spacing w:val="-4"/>
            <w:u w:val="single" w:color="0000FF"/>
          </w:rPr>
          <w:t>FedEx</w:t>
        </w:r>
      </w:hyperlink>
      <w:r w:rsidR="00875520" w:rsidRPr="00133C64">
        <w:tab/>
      </w:r>
      <w:r w:rsidR="00043B84">
        <w:rPr>
          <w:b w:val="0"/>
          <w:bCs w:val="0"/>
        </w:rPr>
        <w:t>Memphis</w:t>
      </w:r>
      <w:r w:rsidR="007B6DDC">
        <w:rPr>
          <w:b w:val="0"/>
          <w:bCs w:val="0"/>
        </w:rPr>
        <w:t xml:space="preserve">, </w:t>
      </w:r>
      <w:r w:rsidR="00043B84">
        <w:rPr>
          <w:b w:val="0"/>
          <w:bCs w:val="0"/>
        </w:rPr>
        <w:t>TN</w:t>
      </w:r>
    </w:p>
    <w:p w14:paraId="50C72D62" w14:textId="607F178E" w:rsidR="000A4644" w:rsidRDefault="00DF42A4" w:rsidP="000A4644">
      <w:pPr>
        <w:pStyle w:val="9EmployerName"/>
        <w:tabs>
          <w:tab w:val="right" w:pos="10710"/>
        </w:tabs>
      </w:pPr>
      <w:r>
        <w:rPr>
          <w:i/>
          <w:iCs/>
        </w:rPr>
        <w:t>Full Stack Engineer</w:t>
      </w:r>
      <w:r w:rsidR="00875520">
        <w:tab/>
      </w:r>
      <w:r w:rsidR="00FB3734">
        <w:t>March</w:t>
      </w:r>
      <w:r w:rsidR="007B6DDC">
        <w:t xml:space="preserve"> 202</w:t>
      </w:r>
      <w:r w:rsidR="00043B84">
        <w:t>4</w:t>
      </w:r>
      <w:r w:rsidR="007B6DDC">
        <w:t xml:space="preserve"> </w:t>
      </w:r>
      <w:r w:rsidR="00497A68" w:rsidRPr="00497A68">
        <w:t xml:space="preserve">– </w:t>
      </w:r>
      <w:r w:rsidR="007B6DDC">
        <w:t>Present</w:t>
      </w:r>
    </w:p>
    <w:p w14:paraId="2A33CC29" w14:textId="77777777" w:rsidR="00043B84" w:rsidRPr="00043B84" w:rsidRDefault="00043B84" w:rsidP="00043B84">
      <w:pPr>
        <w:pStyle w:val="6BulletPoints"/>
        <w:spacing w:line="276" w:lineRule="auto"/>
        <w:ind w:left="180" w:hanging="180"/>
      </w:pPr>
      <w:r w:rsidRPr="00043B84">
        <w:t>Implement RESTful APIs and integrate with third-party services for enhanced system interoperability.</w:t>
      </w:r>
    </w:p>
    <w:p w14:paraId="202C1351" w14:textId="483C0F44" w:rsidR="00043B84" w:rsidRPr="00043B84" w:rsidRDefault="00043B84" w:rsidP="00043B84">
      <w:pPr>
        <w:pStyle w:val="6BulletPoints"/>
        <w:spacing w:line="276" w:lineRule="auto"/>
        <w:ind w:left="180" w:hanging="180"/>
      </w:pPr>
      <w:r w:rsidRPr="00043B84">
        <w:t>Implemented message queuing with ActiveMQ, enabling the system to handle 10,000+ concurrent users</w:t>
      </w:r>
    </w:p>
    <w:p w14:paraId="55EDDCC5" w14:textId="77777777" w:rsidR="00043B84" w:rsidRPr="00043B84" w:rsidRDefault="00043B84" w:rsidP="00043B84">
      <w:pPr>
        <w:pStyle w:val="6BulletPoints"/>
        <w:spacing w:line="276" w:lineRule="auto"/>
        <w:ind w:left="180" w:hanging="180"/>
      </w:pPr>
      <w:r w:rsidRPr="00043B84">
        <w:t>Optimize message processing pipelines to handle high volumes of logistics data efficiently.</w:t>
      </w:r>
    </w:p>
    <w:p w14:paraId="213B634F" w14:textId="77777777" w:rsidR="00043B84" w:rsidRPr="00043B84" w:rsidRDefault="00043B84" w:rsidP="00043B84">
      <w:pPr>
        <w:pStyle w:val="6BulletPoints"/>
        <w:spacing w:line="276" w:lineRule="auto"/>
        <w:ind w:left="180" w:hanging="180"/>
      </w:pPr>
      <w:r w:rsidRPr="00043B84">
        <w:t>Implemented event-driven architecture for real-time tracking, notifications, and order processing.</w:t>
      </w:r>
    </w:p>
    <w:p w14:paraId="7E5D9D32" w14:textId="77777777" w:rsidR="00043B84" w:rsidRPr="00043B84" w:rsidRDefault="00043B84" w:rsidP="00043B84">
      <w:pPr>
        <w:pStyle w:val="6BulletPoints"/>
        <w:spacing w:line="276" w:lineRule="auto"/>
        <w:ind w:left="180" w:hanging="180"/>
      </w:pPr>
      <w:r w:rsidRPr="00043B84">
        <w:t>Diagnose and resolve production issues, minimizing downtime and ensuring smooth operations.</w:t>
      </w:r>
    </w:p>
    <w:p w14:paraId="68647CA6" w14:textId="77777777" w:rsidR="00043B84" w:rsidRPr="00043B84" w:rsidRDefault="00043B84" w:rsidP="00043B84">
      <w:pPr>
        <w:pStyle w:val="6BulletPoints"/>
        <w:spacing w:line="276" w:lineRule="auto"/>
        <w:ind w:left="180" w:hanging="180"/>
      </w:pPr>
      <w:r w:rsidRPr="00043B84">
        <w:t>Implement logging, monitoring, and alerting using tools like New Relic, Splunk tools for proactive issue detection.</w:t>
      </w:r>
    </w:p>
    <w:p w14:paraId="40801550" w14:textId="292F75E7" w:rsidR="00043B84" w:rsidRPr="00043B84" w:rsidRDefault="00043B84" w:rsidP="00043B84">
      <w:pPr>
        <w:pStyle w:val="6BulletPoints"/>
        <w:spacing w:line="276" w:lineRule="auto"/>
        <w:ind w:left="180" w:hanging="180"/>
      </w:pPr>
      <w:r w:rsidRPr="00043B84">
        <w:t>Collaborated with product managers and stakeholders to translate business requirements into technical solutions</w:t>
      </w:r>
    </w:p>
    <w:p w14:paraId="0CBE8398" w14:textId="77777777" w:rsidR="00043B84" w:rsidRPr="00043B84" w:rsidRDefault="00043B84" w:rsidP="00043B84">
      <w:pPr>
        <w:pStyle w:val="6BulletPoints"/>
        <w:spacing w:line="276" w:lineRule="auto"/>
        <w:ind w:left="180" w:hanging="180"/>
      </w:pPr>
      <w:r w:rsidRPr="00043B84">
        <w:t>Conducted code reviews, pair programming, and actively contributed to development discussions</w:t>
      </w:r>
    </w:p>
    <w:p w14:paraId="2127C331" w14:textId="77777777" w:rsidR="00043B84" w:rsidRPr="00043B84" w:rsidRDefault="00043B84" w:rsidP="00043B84">
      <w:pPr>
        <w:pStyle w:val="6BulletPoints"/>
        <w:spacing w:line="276" w:lineRule="auto"/>
        <w:ind w:left="180" w:hanging="180"/>
      </w:pPr>
      <w:r w:rsidRPr="00043B84">
        <w:t>Configured environment variables and managed sensitive data handling to overcome security vulnerabilities.</w:t>
      </w:r>
    </w:p>
    <w:p w14:paraId="26222988" w14:textId="25AF4BF3" w:rsidR="00875520" w:rsidRPr="00133C64" w:rsidRDefault="000F7955" w:rsidP="00875520">
      <w:pPr>
        <w:pStyle w:val="7DegreeNameJobTitle"/>
        <w:tabs>
          <w:tab w:val="right" w:pos="10710"/>
        </w:tabs>
      </w:pPr>
      <w:hyperlink r:id="rId11">
        <w:r w:rsidRPr="000F7955">
          <w:rPr>
            <w:b w:val="0"/>
            <w:bCs w:val="0"/>
            <w:i/>
            <w:color w:val="0000FF"/>
            <w:sz w:val="24"/>
            <w:u w:val="single" w:color="0000FF"/>
          </w:rPr>
          <w:t>ECI</w:t>
        </w:r>
        <w:r w:rsidRPr="000F7955">
          <w:rPr>
            <w:b w:val="0"/>
            <w:bCs w:val="0"/>
            <w:i/>
            <w:color w:val="0000FF"/>
            <w:spacing w:val="-3"/>
            <w:sz w:val="24"/>
            <w:u w:val="single" w:color="0000FF"/>
          </w:rPr>
          <w:t xml:space="preserve"> </w:t>
        </w:r>
        <w:r w:rsidRPr="000F7955">
          <w:rPr>
            <w:b w:val="0"/>
            <w:bCs w:val="0"/>
            <w:i/>
            <w:color w:val="0000FF"/>
            <w:sz w:val="24"/>
            <w:u w:val="single" w:color="0000FF"/>
          </w:rPr>
          <w:t>Software</w:t>
        </w:r>
        <w:r w:rsidRPr="000F7955">
          <w:rPr>
            <w:b w:val="0"/>
            <w:bCs w:val="0"/>
            <w:i/>
            <w:color w:val="0000FF"/>
            <w:spacing w:val="-5"/>
            <w:sz w:val="24"/>
            <w:u w:val="single" w:color="0000FF"/>
          </w:rPr>
          <w:t xml:space="preserve"> </w:t>
        </w:r>
        <w:r w:rsidRPr="000F7955">
          <w:rPr>
            <w:b w:val="0"/>
            <w:bCs w:val="0"/>
            <w:i/>
            <w:color w:val="0000FF"/>
            <w:spacing w:val="-2"/>
            <w:sz w:val="24"/>
            <w:u w:val="single" w:color="0000FF"/>
          </w:rPr>
          <w:t>Solutions</w:t>
        </w:r>
      </w:hyperlink>
      <w:r w:rsidR="00875520" w:rsidRPr="00133C64">
        <w:tab/>
      </w:r>
      <w:r w:rsidR="00043B84">
        <w:rPr>
          <w:b w:val="0"/>
          <w:bCs w:val="0"/>
        </w:rPr>
        <w:t>Cincinnati, OH</w:t>
      </w:r>
    </w:p>
    <w:p w14:paraId="59EB1E89" w14:textId="30612C70" w:rsidR="00043B84" w:rsidRPr="00043B84" w:rsidRDefault="00211A33" w:rsidP="00A223B4">
      <w:pPr>
        <w:pStyle w:val="9EmployerName"/>
        <w:tabs>
          <w:tab w:val="right" w:pos="10710"/>
        </w:tabs>
      </w:pPr>
      <w:r>
        <w:rPr>
          <w:i/>
          <w:iCs/>
        </w:rPr>
        <w:t>Software Engineer</w:t>
      </w:r>
      <w:r w:rsidR="00043B84">
        <w:rPr>
          <w:i/>
          <w:iCs/>
        </w:rPr>
        <w:t xml:space="preserve"> II</w:t>
      </w:r>
      <w:r w:rsidR="00875520" w:rsidRPr="00875520">
        <w:t xml:space="preserve"> </w:t>
      </w:r>
      <w:r w:rsidR="00875520">
        <w:tab/>
      </w:r>
      <w:r w:rsidR="00FB3734">
        <w:t>March</w:t>
      </w:r>
      <w:r w:rsidR="00497A68" w:rsidRPr="00497A68">
        <w:t xml:space="preserve"> </w:t>
      </w:r>
      <w:r w:rsidR="007B6DDC">
        <w:t>20</w:t>
      </w:r>
      <w:r w:rsidR="00FB3734">
        <w:t>22</w:t>
      </w:r>
      <w:r w:rsidR="00497A68" w:rsidRPr="00497A68">
        <w:t xml:space="preserve"> – </w:t>
      </w:r>
      <w:r w:rsidR="00FB3734">
        <w:t>February</w:t>
      </w:r>
      <w:r w:rsidR="00497A68" w:rsidRPr="00497A68">
        <w:t xml:space="preserve"> </w:t>
      </w:r>
      <w:r w:rsidR="007B6DDC">
        <w:t>202</w:t>
      </w:r>
      <w:r w:rsidR="00A1749E">
        <w:t>4</w:t>
      </w:r>
    </w:p>
    <w:p w14:paraId="2BFF4F1A" w14:textId="77777777" w:rsidR="00043B84" w:rsidRPr="00043B84" w:rsidRDefault="00043B84" w:rsidP="00043B84">
      <w:pPr>
        <w:pStyle w:val="6BulletPoints"/>
        <w:spacing w:line="276" w:lineRule="auto"/>
        <w:ind w:left="180" w:hanging="180"/>
      </w:pPr>
      <w:r w:rsidRPr="00043B84">
        <w:t>Researched and implemented best practices for performance, security, and scalability.</w:t>
      </w:r>
    </w:p>
    <w:p w14:paraId="7C8A7068" w14:textId="77777777" w:rsidR="00043B84" w:rsidRPr="00043B84" w:rsidRDefault="00043B84" w:rsidP="00043B84">
      <w:pPr>
        <w:pStyle w:val="6BulletPoints"/>
        <w:spacing w:line="276" w:lineRule="auto"/>
        <w:ind w:left="180" w:hanging="180"/>
      </w:pPr>
      <w:r w:rsidRPr="00043B84">
        <w:t>Implemented AI-driven recommendations for auto-generating blog/article content based on user input.</w:t>
      </w:r>
    </w:p>
    <w:p w14:paraId="66074F6C" w14:textId="77777777" w:rsidR="00043B84" w:rsidRPr="00043B84" w:rsidRDefault="00043B84" w:rsidP="00043B84">
      <w:pPr>
        <w:pStyle w:val="6BulletPoints"/>
        <w:spacing w:line="276" w:lineRule="auto"/>
        <w:ind w:left="180" w:hanging="180"/>
      </w:pPr>
      <w:r w:rsidRPr="00043B84">
        <w:t>Enhanced user experience by leveraging Turbo Drive for faster page transitions and Turbo Frames for partial page updates, reducing server load and improving performance.</w:t>
      </w:r>
    </w:p>
    <w:p w14:paraId="417ED600" w14:textId="77777777" w:rsidR="00043B84" w:rsidRPr="00043B84" w:rsidRDefault="00043B84" w:rsidP="00043B84">
      <w:pPr>
        <w:pStyle w:val="6BulletPoints"/>
        <w:spacing w:line="276" w:lineRule="auto"/>
        <w:ind w:left="180" w:hanging="180"/>
      </w:pPr>
      <w:r w:rsidRPr="00043B84">
        <w:t>Worked with cloud services like EC2, S3, Elasticsearch, Beanstalk, SNS, Lambda, DynamoDB, and IAM.</w:t>
      </w:r>
    </w:p>
    <w:p w14:paraId="39E489D4" w14:textId="77777777" w:rsidR="00043B84" w:rsidRPr="00043B84" w:rsidRDefault="00043B84" w:rsidP="00043B84">
      <w:pPr>
        <w:pStyle w:val="6BulletPoints"/>
        <w:spacing w:line="276" w:lineRule="auto"/>
        <w:ind w:left="180" w:hanging="180"/>
      </w:pPr>
      <w:r w:rsidRPr="00043B84">
        <w:t>Implemented Terraform (IaC) for automated cloud provisioning and management.</w:t>
      </w:r>
    </w:p>
    <w:p w14:paraId="0F885CF7" w14:textId="371DAFF6" w:rsidR="00043B84" w:rsidRPr="00043B84" w:rsidRDefault="00043B84" w:rsidP="00043B84">
      <w:pPr>
        <w:pStyle w:val="6BulletPoints"/>
        <w:spacing w:line="276" w:lineRule="auto"/>
        <w:ind w:left="180" w:hanging="180"/>
      </w:pPr>
      <w:r w:rsidRPr="00043B84">
        <w:t>Built unit, integration, and system tests with RSpec, Capybara, and FactoryBot ensuring reliability</w:t>
      </w:r>
      <w:r w:rsidR="00A223B4">
        <w:t>.</w:t>
      </w:r>
    </w:p>
    <w:p w14:paraId="7D632620" w14:textId="77777777" w:rsidR="00043B84" w:rsidRPr="00043B84" w:rsidRDefault="00043B84" w:rsidP="00043B84">
      <w:pPr>
        <w:pStyle w:val="6BulletPoints"/>
        <w:spacing w:line="276" w:lineRule="auto"/>
        <w:ind w:left="180" w:hanging="180"/>
      </w:pPr>
      <w:r w:rsidRPr="00043B84">
        <w:t>Implemented caching strategies using Redis and automated Ruby scripts to reduce developer effort by 35%.</w:t>
      </w:r>
    </w:p>
    <w:p w14:paraId="5FBA94E1" w14:textId="77777777" w:rsidR="00043B84" w:rsidRPr="00043B84" w:rsidRDefault="00043B84" w:rsidP="00043B84">
      <w:pPr>
        <w:pStyle w:val="6BulletPoints"/>
        <w:spacing w:line="276" w:lineRule="auto"/>
        <w:ind w:left="180" w:hanging="180"/>
      </w:pPr>
      <w:r w:rsidRPr="00043B84">
        <w:t>Configured Docker for virtual environments and implemented CI/CD pipelines using Jenkins and AWS.</w:t>
      </w:r>
    </w:p>
    <w:p w14:paraId="5FFE32EE" w14:textId="61A02C9E" w:rsidR="00043B84" w:rsidRDefault="00043B84" w:rsidP="00A223B4">
      <w:pPr>
        <w:pStyle w:val="6BulletPoints"/>
        <w:spacing w:line="276" w:lineRule="auto"/>
        <w:ind w:left="180" w:hanging="180"/>
      </w:pPr>
      <w:r w:rsidRPr="00043B84">
        <w:t>Led online contract signing feature with real-time email notifications.</w:t>
      </w:r>
    </w:p>
    <w:p w14:paraId="0856AEF0" w14:textId="438F9ADD" w:rsidR="00B02770" w:rsidRPr="00133C64" w:rsidRDefault="00AC3388" w:rsidP="00B02770">
      <w:pPr>
        <w:pStyle w:val="7DegreeNameJobTitle"/>
        <w:tabs>
          <w:tab w:val="right" w:pos="10710"/>
        </w:tabs>
      </w:pPr>
      <w:r>
        <w:t>Sedin Technologies</w:t>
      </w:r>
      <w:r w:rsidR="00F72F14">
        <w:t xml:space="preserve"> | </w:t>
      </w:r>
      <w:r w:rsidR="00F72F14">
        <w:rPr>
          <w:i/>
          <w:iCs/>
        </w:rPr>
        <w:t>Software Engineer</w:t>
      </w:r>
      <w:r w:rsidR="00B02770" w:rsidRPr="00133C64">
        <w:tab/>
      </w:r>
      <w:r w:rsidR="00B133C3">
        <w:rPr>
          <w:b w:val="0"/>
          <w:bCs w:val="0"/>
        </w:rPr>
        <w:t>Chennai, India</w:t>
      </w:r>
    </w:p>
    <w:p w14:paraId="0081E4F0" w14:textId="605CFC37" w:rsidR="00B02770" w:rsidRPr="00875520" w:rsidRDefault="00FC282D" w:rsidP="00B02770">
      <w:pPr>
        <w:pStyle w:val="9EmployerName"/>
        <w:tabs>
          <w:tab w:val="right" w:pos="10710"/>
        </w:tabs>
      </w:pPr>
      <w:r>
        <w:rPr>
          <w:i/>
          <w:iCs/>
        </w:rPr>
        <w:t xml:space="preserve">Client - </w:t>
      </w:r>
      <w:hyperlink r:id="rId12">
        <w:r w:rsidR="00F72F14">
          <w:rPr>
            <w:i/>
            <w:color w:val="0000FF"/>
            <w:sz w:val="24"/>
            <w:u w:val="single" w:color="0000FF"/>
          </w:rPr>
          <w:t>Pricebook</w:t>
        </w:r>
        <w:r w:rsidR="00F72F14">
          <w:rPr>
            <w:i/>
            <w:color w:val="0000FF"/>
            <w:spacing w:val="-16"/>
            <w:sz w:val="24"/>
            <w:u w:val="single" w:color="0000FF"/>
          </w:rPr>
          <w:t xml:space="preserve"> </w:t>
        </w:r>
        <w:r w:rsidR="00F72F14">
          <w:rPr>
            <w:i/>
            <w:color w:val="0000FF"/>
            <w:spacing w:val="-2"/>
            <w:sz w:val="24"/>
            <w:u w:val="single" w:color="0000FF"/>
          </w:rPr>
          <w:t>Digital</w:t>
        </w:r>
      </w:hyperlink>
      <w:r>
        <w:rPr>
          <w:i/>
          <w:iCs/>
        </w:rPr>
        <w:t xml:space="preserve"> </w:t>
      </w:r>
      <w:r w:rsidR="00B02770">
        <w:tab/>
      </w:r>
      <w:r w:rsidR="00FB3734">
        <w:t>June</w:t>
      </w:r>
      <w:r w:rsidR="00B02770" w:rsidRPr="00497A68">
        <w:t xml:space="preserve"> </w:t>
      </w:r>
      <w:r w:rsidR="00B02770">
        <w:t>20</w:t>
      </w:r>
      <w:r w:rsidR="00D76304">
        <w:t>20</w:t>
      </w:r>
      <w:r w:rsidR="00B02770" w:rsidRPr="00497A68">
        <w:t xml:space="preserve"> – </w:t>
      </w:r>
      <w:r w:rsidR="00FB3734">
        <w:t>March</w:t>
      </w:r>
      <w:r w:rsidR="00B02770" w:rsidRPr="00497A68">
        <w:t xml:space="preserve"> </w:t>
      </w:r>
      <w:r w:rsidR="00B02770">
        <w:t>20</w:t>
      </w:r>
      <w:r w:rsidR="00FB3734">
        <w:t>22</w:t>
      </w:r>
    </w:p>
    <w:p w14:paraId="192854BE" w14:textId="5CD12092" w:rsidR="00043B84" w:rsidRPr="00043B84" w:rsidRDefault="00043B84" w:rsidP="00A223B4">
      <w:pPr>
        <w:pStyle w:val="6BulletPoints"/>
        <w:spacing w:line="276" w:lineRule="auto"/>
        <w:ind w:left="180" w:hanging="180"/>
      </w:pPr>
      <w:r w:rsidRPr="00043B84">
        <w:t>Implemented server-side pagination leveraging Kendo UI grids for efficient data processing and display.</w:t>
      </w:r>
    </w:p>
    <w:p w14:paraId="7E9A68A2" w14:textId="5831D4D0" w:rsidR="00043B84" w:rsidRPr="00A223B4" w:rsidRDefault="00043B84" w:rsidP="00A223B4">
      <w:pPr>
        <w:pStyle w:val="6BulletPoints"/>
        <w:spacing w:line="276" w:lineRule="auto"/>
        <w:ind w:left="180" w:hanging="180"/>
      </w:pPr>
      <w:r w:rsidRPr="00A223B4">
        <w:t>Developed a front-end web application to integrate data from various sources, improving data accessibility.</w:t>
      </w:r>
    </w:p>
    <w:p w14:paraId="3B47B944" w14:textId="77777777" w:rsidR="00043B84" w:rsidRPr="00043B84" w:rsidRDefault="00043B84" w:rsidP="00A223B4">
      <w:pPr>
        <w:pStyle w:val="6BulletPoints"/>
        <w:spacing w:line="276" w:lineRule="auto"/>
        <w:ind w:left="180" w:hanging="180"/>
      </w:pPr>
      <w:r w:rsidRPr="00A223B4">
        <w:t>Containerized apps with Docker &amp; Docker Compose, streamlining development and deployment.</w:t>
      </w:r>
    </w:p>
    <w:p w14:paraId="499B410A" w14:textId="77777777" w:rsidR="00043B84" w:rsidRPr="00043B84" w:rsidRDefault="00043B84" w:rsidP="00A223B4">
      <w:pPr>
        <w:pStyle w:val="6BulletPoints"/>
        <w:spacing w:line="276" w:lineRule="auto"/>
        <w:ind w:left="180" w:hanging="180"/>
      </w:pPr>
      <w:r w:rsidRPr="00043B84">
        <w:t>Utilized Action Cable, multi-database support, and Web packer for real-time chat.</w:t>
      </w:r>
    </w:p>
    <w:p w14:paraId="641B0694" w14:textId="77777777" w:rsidR="00043B84" w:rsidRPr="00043B84" w:rsidRDefault="00043B84" w:rsidP="00A223B4">
      <w:pPr>
        <w:pStyle w:val="6BulletPoints"/>
        <w:spacing w:line="276" w:lineRule="auto"/>
        <w:ind w:left="180" w:hanging="180"/>
      </w:pPr>
      <w:r w:rsidRPr="00043B84">
        <w:t>Migrated app from rails version 3 to 5.2, improving, performance, leveraging modern features handling deprecated functionalities, resulting in high performance and faster server load</w:t>
      </w:r>
    </w:p>
    <w:p w14:paraId="7BD855D2" w14:textId="77777777" w:rsidR="00043B84" w:rsidRPr="00043B84" w:rsidRDefault="00043B84" w:rsidP="00A223B4">
      <w:pPr>
        <w:pStyle w:val="6BulletPoints"/>
        <w:spacing w:line="276" w:lineRule="auto"/>
        <w:ind w:left="180" w:hanging="180"/>
      </w:pPr>
      <w:r w:rsidRPr="00043B84">
        <w:lastRenderedPageBreak/>
        <w:t>Automated database backups, sync, and log rotation with cron jobs for reliability.</w:t>
      </w:r>
    </w:p>
    <w:p w14:paraId="7214EF8E" w14:textId="7F07DB7B" w:rsidR="00043B84" w:rsidRPr="00043B84" w:rsidRDefault="00043B84" w:rsidP="00A223B4">
      <w:pPr>
        <w:pStyle w:val="6BulletPoints"/>
        <w:spacing w:line="276" w:lineRule="auto"/>
        <w:ind w:left="180" w:hanging="180"/>
      </w:pPr>
      <w:r w:rsidRPr="00043B84">
        <w:t>Successfully migrated app from Rails 3 to Rails 5.2, improving performance and leveraging modern features.</w:t>
      </w:r>
    </w:p>
    <w:p w14:paraId="283716D2" w14:textId="69A82445" w:rsidR="00043B84" w:rsidRPr="00043B84" w:rsidRDefault="00043B84" w:rsidP="00A223B4">
      <w:pPr>
        <w:pStyle w:val="6BulletPoints"/>
        <w:spacing w:line="276" w:lineRule="auto"/>
        <w:ind w:left="180" w:hanging="180"/>
      </w:pPr>
      <w:r w:rsidRPr="00043B84">
        <w:t>Designed and implemented </w:t>
      </w:r>
      <w:r w:rsidRPr="00A223B4">
        <w:t>secure, scalable payment systems</w:t>
      </w:r>
      <w:r w:rsidRPr="00043B84">
        <w:t xml:space="preserve">, integrating third-party </w:t>
      </w:r>
      <w:r>
        <w:t xml:space="preserve">payment </w:t>
      </w:r>
      <w:r w:rsidRPr="00043B84">
        <w:t>gateways</w:t>
      </w:r>
      <w:r>
        <w:t>.</w:t>
      </w:r>
    </w:p>
    <w:p w14:paraId="0A91DF18" w14:textId="55D0489A" w:rsidR="00043B84" w:rsidRPr="00A223B4" w:rsidRDefault="00A223B4" w:rsidP="00A223B4">
      <w:pPr>
        <w:pStyle w:val="6BulletPoints"/>
        <w:spacing w:line="276" w:lineRule="auto"/>
        <w:ind w:left="180" w:hanging="180"/>
      </w:pPr>
      <w:r w:rsidRPr="00043B84">
        <w:t>Leveraged Sidekiq for background job processing, improving task efficiency by 30%</w:t>
      </w:r>
    </w:p>
    <w:p w14:paraId="1072B263" w14:textId="512FF07D" w:rsidR="00FB3734" w:rsidRPr="00A223B4" w:rsidRDefault="00B02770" w:rsidP="00A223B4">
      <w:pPr>
        <w:pStyle w:val="6BulletPoints"/>
        <w:spacing w:line="276" w:lineRule="auto"/>
        <w:ind w:left="180" w:hanging="180"/>
      </w:pPr>
      <w:r w:rsidRPr="00A223B4">
        <w:t>Resolved 80% of HTML, CSS, and JavaScript vulnerabilities and issues, enhancing website performance.</w:t>
      </w:r>
    </w:p>
    <w:p w14:paraId="345019C5" w14:textId="2E730559" w:rsidR="00FB3734" w:rsidRPr="00875520" w:rsidRDefault="00F72F14" w:rsidP="007342BA">
      <w:pPr>
        <w:pStyle w:val="7DegreeNameJobTitle"/>
        <w:tabs>
          <w:tab w:val="right" w:pos="10710"/>
        </w:tabs>
      </w:pPr>
      <w:r>
        <w:t xml:space="preserve">Client - </w:t>
      </w:r>
      <w:hyperlink r:id="rId13">
        <w:r w:rsidR="004D0706" w:rsidRPr="004D0706">
          <w:rPr>
            <w:b w:val="0"/>
            <w:bCs w:val="0"/>
            <w:i/>
            <w:color w:val="0000FF"/>
            <w:spacing w:val="-2"/>
            <w:sz w:val="24"/>
            <w:u w:val="single" w:color="0000FF"/>
          </w:rPr>
          <w:t>Q</w:t>
        </w:r>
        <w:r w:rsidR="004D0706" w:rsidRPr="004D0706">
          <w:rPr>
            <w:b w:val="0"/>
            <w:bCs w:val="0"/>
            <w:i/>
            <w:color w:val="0000FF"/>
            <w:spacing w:val="-12"/>
            <w:sz w:val="24"/>
            <w:u w:val="single" w:color="0000FF"/>
          </w:rPr>
          <w:t xml:space="preserve"> </w:t>
        </w:r>
        <w:r w:rsidR="004D0706" w:rsidRPr="004D0706">
          <w:rPr>
            <w:b w:val="0"/>
            <w:bCs w:val="0"/>
            <w:i/>
            <w:color w:val="0000FF"/>
            <w:spacing w:val="-2"/>
            <w:sz w:val="24"/>
            <w:u w:val="single" w:color="0000FF"/>
          </w:rPr>
          <w:t>Report</w:t>
        </w:r>
        <w:r w:rsidR="004D0706" w:rsidRPr="004D0706">
          <w:rPr>
            <w:b w:val="0"/>
            <w:bCs w:val="0"/>
            <w:i/>
            <w:color w:val="0000FF"/>
            <w:spacing w:val="-10"/>
            <w:sz w:val="24"/>
            <w:u w:val="single" w:color="0000FF"/>
          </w:rPr>
          <w:t xml:space="preserve"> </w:t>
        </w:r>
        <w:r w:rsidR="004D0706" w:rsidRPr="004D0706">
          <w:rPr>
            <w:b w:val="0"/>
            <w:bCs w:val="0"/>
            <w:i/>
            <w:color w:val="0000FF"/>
            <w:spacing w:val="-2"/>
            <w:sz w:val="24"/>
            <w:u w:val="single" w:color="0000FF"/>
          </w:rPr>
          <w:t>Jew</w:t>
        </w:r>
        <w:r w:rsidR="004D0706">
          <w:rPr>
            <w:b w:val="0"/>
            <w:bCs w:val="0"/>
            <w:i/>
            <w:color w:val="0000FF"/>
            <w:spacing w:val="-2"/>
            <w:sz w:val="24"/>
            <w:u w:val="single" w:color="0000FF"/>
          </w:rPr>
          <w:t>e</w:t>
        </w:r>
        <w:r w:rsidR="004D0706" w:rsidRPr="004D0706">
          <w:rPr>
            <w:b w:val="0"/>
            <w:bCs w:val="0"/>
            <w:i/>
            <w:color w:val="0000FF"/>
            <w:spacing w:val="-2"/>
            <w:sz w:val="24"/>
            <w:u w:val="single" w:color="0000FF"/>
          </w:rPr>
          <w:t>lers</w:t>
        </w:r>
      </w:hyperlink>
      <w:r w:rsidR="007342BA" w:rsidRPr="007342BA">
        <w:t xml:space="preserve"> </w:t>
      </w:r>
      <w:r w:rsidR="007342BA">
        <w:t xml:space="preserve">                                                                                                                 </w:t>
      </w:r>
      <w:r w:rsidR="007342BA" w:rsidRPr="007342BA">
        <w:rPr>
          <w:b w:val="0"/>
          <w:bCs w:val="0"/>
        </w:rPr>
        <w:t>April 2019 – May 2020</w:t>
      </w:r>
      <w:r w:rsidR="00FB3734" w:rsidRPr="007342BA">
        <w:rPr>
          <w:b w:val="0"/>
          <w:bCs w:val="0"/>
        </w:rPr>
        <w:tab/>
      </w:r>
    </w:p>
    <w:p w14:paraId="5AFBA501" w14:textId="1EF9A2FF" w:rsidR="00A223B4" w:rsidRPr="00A223B4" w:rsidRDefault="00A223B4" w:rsidP="00A223B4">
      <w:pPr>
        <w:pStyle w:val="6BulletPoints"/>
        <w:spacing w:line="276" w:lineRule="auto"/>
        <w:ind w:left="180" w:hanging="180"/>
      </w:pPr>
      <w:r>
        <w:t>Developed project</w:t>
      </w:r>
      <w:r w:rsidRPr="00A223B4">
        <w:t xml:space="preserve"> by gathering requirements, researching gems, and integrating third-party APIs like Microsoft Graph API, gems concerning with Microsoft based authentication.</w:t>
      </w:r>
    </w:p>
    <w:p w14:paraId="33B40137" w14:textId="77777777" w:rsidR="00A223B4" w:rsidRPr="00A223B4" w:rsidRDefault="00A223B4" w:rsidP="00A223B4">
      <w:pPr>
        <w:pStyle w:val="6BulletPoints"/>
        <w:spacing w:line="276" w:lineRule="auto"/>
        <w:ind w:left="180" w:hanging="180"/>
      </w:pPr>
      <w:r w:rsidRPr="00A223B4">
        <w:t>Integrated Microsoft Graph API, using the ms_graph gem enabling email communications within application.</w:t>
      </w:r>
    </w:p>
    <w:p w14:paraId="4C4967E2" w14:textId="77777777" w:rsidR="00A223B4" w:rsidRPr="00A223B4" w:rsidRDefault="00A223B4" w:rsidP="00A223B4">
      <w:pPr>
        <w:pStyle w:val="6BulletPoints"/>
        <w:spacing w:line="276" w:lineRule="auto"/>
        <w:ind w:left="180" w:hanging="180"/>
      </w:pPr>
      <w:r w:rsidRPr="00A223B4">
        <w:t>Experienced working on Ruby, SQL, PostgreSQL, Active Record ORM’s and replication strategies</w:t>
      </w:r>
    </w:p>
    <w:p w14:paraId="37231993" w14:textId="77777777" w:rsidR="00A223B4" w:rsidRPr="00A223B4" w:rsidRDefault="00A223B4" w:rsidP="00A223B4">
      <w:pPr>
        <w:pStyle w:val="6BulletPoints"/>
        <w:spacing w:line="276" w:lineRule="auto"/>
        <w:ind w:left="180" w:hanging="180"/>
      </w:pPr>
      <w:r w:rsidRPr="00A223B4">
        <w:t>Improved query performance and reduce latency by indexing, reducing n+1 queries.</w:t>
      </w:r>
    </w:p>
    <w:p w14:paraId="7FA434C3" w14:textId="77777777" w:rsidR="00A223B4" w:rsidRPr="00A223B4" w:rsidRDefault="00A223B4" w:rsidP="00A223B4">
      <w:pPr>
        <w:pStyle w:val="6BulletPoints"/>
        <w:spacing w:line="276" w:lineRule="auto"/>
        <w:ind w:left="180" w:hanging="180"/>
      </w:pPr>
      <w:r w:rsidRPr="00A223B4">
        <w:t>Migrated from local file storage to S3 buckets, improving scalability, security, and performance.</w:t>
      </w:r>
    </w:p>
    <w:p w14:paraId="598908F6" w14:textId="21BAB240" w:rsidR="00A223B4" w:rsidRPr="00A223B4" w:rsidRDefault="00A223B4" w:rsidP="00A223B4">
      <w:pPr>
        <w:pStyle w:val="6BulletPoints"/>
        <w:spacing w:line="276" w:lineRule="auto"/>
        <w:ind w:left="180" w:hanging="180"/>
      </w:pPr>
      <w:r w:rsidRPr="00A223B4">
        <w:t>Developed features for dashboard navigations using Bootstrap, CSS3, JavaScript, and RSpec, jQuery, Ajax</w:t>
      </w:r>
      <w:r w:rsidR="003040AB">
        <w:t>, ChartJS</w:t>
      </w:r>
    </w:p>
    <w:p w14:paraId="22FED884" w14:textId="76A1416A" w:rsidR="00A223B4" w:rsidRPr="00A223B4" w:rsidRDefault="00A223B4" w:rsidP="00A223B4">
      <w:pPr>
        <w:pStyle w:val="6BulletPoints"/>
        <w:spacing w:line="276" w:lineRule="auto"/>
        <w:ind w:left="180" w:hanging="180"/>
      </w:pPr>
      <w:r w:rsidRPr="00A223B4">
        <w:t>Collaborated with Customer Support and Marketing teams to resolve issues and align software with user needs.</w:t>
      </w:r>
    </w:p>
    <w:p w14:paraId="12FA41A7" w14:textId="587362E5" w:rsidR="00F04D66" w:rsidRPr="00133C64" w:rsidRDefault="00FB3734" w:rsidP="004D0706">
      <w:pPr>
        <w:pStyle w:val="6BulletPoints"/>
        <w:spacing w:line="276" w:lineRule="auto"/>
        <w:ind w:left="180" w:hanging="180"/>
      </w:pPr>
      <w:r w:rsidRPr="00A223B4">
        <w:t>Resolved 80% of HTML, CSS, and JavaScript vulnerabilities and issues, enhancing website performance.</w:t>
      </w:r>
      <w:r w:rsidR="00F04D66" w:rsidRPr="00133C64">
        <w:tab/>
      </w:r>
    </w:p>
    <w:p w14:paraId="6F7FC01E" w14:textId="015B207F" w:rsidR="00F04D66" w:rsidRPr="00B50A4E" w:rsidRDefault="004D0706" w:rsidP="0086369E">
      <w:pPr>
        <w:pStyle w:val="6bTraining"/>
        <w:spacing w:line="276" w:lineRule="auto"/>
        <w:rPr>
          <w:b/>
          <w:bCs/>
        </w:rPr>
      </w:pPr>
      <w:r w:rsidRPr="00B50A4E">
        <w:rPr>
          <w:b/>
          <w:bCs/>
          <w:i/>
          <w:iCs/>
        </w:rPr>
        <w:t xml:space="preserve">Sedin Technologies | </w:t>
      </w:r>
      <w:r w:rsidR="00F04D66" w:rsidRPr="00B50A4E">
        <w:rPr>
          <w:b/>
          <w:bCs/>
          <w:i/>
          <w:iCs/>
        </w:rPr>
        <w:t>Software Engineer</w:t>
      </w:r>
      <w:r w:rsidR="00F85ABD" w:rsidRPr="00B50A4E">
        <w:rPr>
          <w:b/>
          <w:bCs/>
          <w:i/>
          <w:iCs/>
        </w:rPr>
        <w:t xml:space="preserve"> Inter</w:t>
      </w:r>
      <w:r w:rsidR="0086369E" w:rsidRPr="00B50A4E">
        <w:rPr>
          <w:b/>
          <w:bCs/>
          <w:i/>
          <w:iCs/>
        </w:rPr>
        <w:t>n</w:t>
      </w:r>
      <w:r w:rsidRPr="00B50A4E">
        <w:rPr>
          <w:b/>
          <w:bCs/>
          <w:i/>
          <w:iCs/>
        </w:rPr>
        <w:t xml:space="preserve"> | </w:t>
      </w:r>
      <w:r w:rsidRPr="00B50A4E">
        <w:rPr>
          <w:b/>
          <w:bCs/>
        </w:rPr>
        <w:t>Chennai, India.</w:t>
      </w:r>
      <w:r w:rsidR="0086369E" w:rsidRPr="00B50A4E">
        <w:rPr>
          <w:b/>
          <w:bCs/>
          <w:i/>
          <w:iCs/>
        </w:rPr>
        <w:t xml:space="preserve"> </w:t>
      </w:r>
      <w:r w:rsidR="0086369E" w:rsidRPr="00B50A4E">
        <w:rPr>
          <w:b/>
          <w:bCs/>
          <w:i/>
          <w:iCs/>
        </w:rPr>
        <w:tab/>
      </w:r>
      <w:r w:rsidR="0086369E" w:rsidRPr="00B50A4E">
        <w:rPr>
          <w:b/>
          <w:bCs/>
          <w:i/>
          <w:iCs/>
        </w:rPr>
        <w:tab/>
      </w:r>
      <w:r w:rsidR="0086369E" w:rsidRPr="00B50A4E">
        <w:rPr>
          <w:b/>
          <w:bCs/>
          <w:i/>
          <w:iCs/>
        </w:rPr>
        <w:tab/>
      </w:r>
      <w:r w:rsidR="0086369E" w:rsidRPr="00B50A4E">
        <w:rPr>
          <w:b/>
          <w:bCs/>
        </w:rPr>
        <w:t>December</w:t>
      </w:r>
      <w:r w:rsidR="00F04D66" w:rsidRPr="00B50A4E">
        <w:rPr>
          <w:b/>
          <w:bCs/>
        </w:rPr>
        <w:t xml:space="preserve"> 201</w:t>
      </w:r>
      <w:r w:rsidR="0086369E" w:rsidRPr="00B50A4E">
        <w:rPr>
          <w:b/>
          <w:bCs/>
        </w:rPr>
        <w:t>8</w:t>
      </w:r>
      <w:r w:rsidR="00F04D66" w:rsidRPr="00B50A4E">
        <w:rPr>
          <w:b/>
          <w:bCs/>
        </w:rPr>
        <w:t xml:space="preserve"> – May 2020</w:t>
      </w:r>
    </w:p>
    <w:p w14:paraId="43323B83" w14:textId="515DD8B1" w:rsidR="00875520" w:rsidRPr="00283BE5" w:rsidRDefault="00875520" w:rsidP="00F50A13">
      <w:pPr>
        <w:pStyle w:val="4SectionHeaders"/>
        <w:rPr>
          <w:b/>
          <w:bCs/>
          <w:sz w:val="24"/>
          <w:szCs w:val="24"/>
        </w:rPr>
      </w:pPr>
      <w:r w:rsidRPr="00283BE5">
        <w:rPr>
          <w:b/>
          <w:bCs/>
          <w:sz w:val="24"/>
          <w:szCs w:val="24"/>
        </w:rPr>
        <w:t>TECHNICAL SKILLS</w:t>
      </w:r>
    </w:p>
    <w:p w14:paraId="7921E1E2" w14:textId="67C11969" w:rsidR="003E7EE3" w:rsidRPr="00D72E4A" w:rsidRDefault="00F50A13" w:rsidP="00F167DC">
      <w:pPr>
        <w:pStyle w:val="6bTraining"/>
        <w:spacing w:line="276" w:lineRule="auto"/>
      </w:pPr>
      <w:r>
        <w:rPr>
          <w:b/>
          <w:bCs/>
        </w:rPr>
        <w:t>Languages</w:t>
      </w:r>
      <w:r w:rsidR="00D72E4A">
        <w:rPr>
          <w:b/>
          <w:bCs/>
        </w:rPr>
        <w:t xml:space="preserve"> </w:t>
      </w:r>
      <w:r w:rsidR="00D72E4A" w:rsidRPr="00D72E4A">
        <w:t>|</w:t>
      </w:r>
      <w:r w:rsidR="00070436">
        <w:t xml:space="preserve"> Java,</w:t>
      </w:r>
      <w:r w:rsidR="00D72E4A" w:rsidRPr="00D72E4A">
        <w:t xml:space="preserve"> </w:t>
      </w:r>
      <w:r w:rsidR="00045F28">
        <w:t xml:space="preserve">Java, Python, </w:t>
      </w:r>
      <w:r w:rsidR="00D72E4A" w:rsidRPr="00D72E4A">
        <w:t xml:space="preserve">JavaScript, </w:t>
      </w:r>
      <w:r w:rsidR="00070436" w:rsidRPr="00D72E4A">
        <w:t>Python</w:t>
      </w:r>
      <w:r w:rsidR="00D72E4A" w:rsidRPr="00D72E4A">
        <w:t xml:space="preserve">, </w:t>
      </w:r>
      <w:r w:rsidR="002C58E7">
        <w:t>PostgreSQL, HTML, CSS</w:t>
      </w:r>
      <w:r w:rsidR="001F0018">
        <w:t>, SQL &amp; NOSQL</w:t>
      </w:r>
    </w:p>
    <w:p w14:paraId="23E39E61" w14:textId="7882EAD7" w:rsidR="00F50A13" w:rsidRDefault="00F50A13" w:rsidP="00F167DC">
      <w:pPr>
        <w:pStyle w:val="6bTraining"/>
        <w:spacing w:line="276" w:lineRule="auto"/>
        <w:rPr>
          <w:b/>
          <w:bCs/>
        </w:rPr>
      </w:pPr>
      <w:r>
        <w:rPr>
          <w:b/>
          <w:bCs/>
        </w:rPr>
        <w:t>Frameworks</w:t>
      </w:r>
      <w:r w:rsidR="00D72E4A">
        <w:rPr>
          <w:b/>
          <w:bCs/>
        </w:rPr>
        <w:t xml:space="preserve"> </w:t>
      </w:r>
      <w:r w:rsidR="00D72E4A" w:rsidRPr="00D72E4A">
        <w:t>|</w:t>
      </w:r>
      <w:r w:rsidR="00D72E4A">
        <w:t xml:space="preserve"> </w:t>
      </w:r>
      <w:r w:rsidR="00D72E4A" w:rsidRPr="00D72E4A">
        <w:t>React, Spring Boot</w:t>
      </w:r>
      <w:r w:rsidR="00F47BCC">
        <w:t>, Typescript</w:t>
      </w:r>
    </w:p>
    <w:p w14:paraId="6E3FABB4" w14:textId="47ECD203" w:rsidR="00F50A13" w:rsidRPr="00D72E4A" w:rsidRDefault="00F50A13" w:rsidP="00F167DC">
      <w:pPr>
        <w:pStyle w:val="6bTraining"/>
        <w:spacing w:line="276" w:lineRule="auto"/>
      </w:pPr>
      <w:r>
        <w:rPr>
          <w:b/>
          <w:bCs/>
        </w:rPr>
        <w:t>Developer Tools</w:t>
      </w:r>
      <w:r w:rsidR="00D72E4A">
        <w:rPr>
          <w:b/>
          <w:bCs/>
        </w:rPr>
        <w:t xml:space="preserve"> </w:t>
      </w:r>
      <w:r w:rsidR="00D72E4A">
        <w:t xml:space="preserve">| </w:t>
      </w:r>
      <w:r w:rsidR="00D72E4A" w:rsidRPr="00D72E4A">
        <w:t>Git, Docker,</w:t>
      </w:r>
      <w:r w:rsidR="00070436">
        <w:t xml:space="preserve"> Terraform,</w:t>
      </w:r>
      <w:r w:rsidR="00D72E4A" w:rsidRPr="00D72E4A">
        <w:t xml:space="preserve"> Jenkins, </w:t>
      </w:r>
      <w:r w:rsidR="0090208B">
        <w:t>Swagger</w:t>
      </w:r>
      <w:r w:rsidR="00D72E4A" w:rsidRPr="00D72E4A">
        <w:t xml:space="preserve">, </w:t>
      </w:r>
      <w:r w:rsidR="0090208B">
        <w:t>Postman</w:t>
      </w:r>
      <w:r w:rsidR="00D72E4A" w:rsidRPr="00D72E4A">
        <w:t>, JIRA</w:t>
      </w:r>
      <w:r w:rsidR="00070436">
        <w:t>, GitHub</w:t>
      </w:r>
    </w:p>
    <w:p w14:paraId="2AC8B6B8" w14:textId="3FC9257A" w:rsidR="00591749" w:rsidRDefault="00070436" w:rsidP="00F167DC">
      <w:pPr>
        <w:pStyle w:val="6bTraining"/>
        <w:spacing w:line="276" w:lineRule="auto"/>
      </w:pPr>
      <w:r>
        <w:rPr>
          <w:b/>
          <w:bCs/>
        </w:rPr>
        <w:t>Platforms</w:t>
      </w:r>
      <w:r w:rsidR="00D72E4A">
        <w:rPr>
          <w:b/>
          <w:bCs/>
        </w:rPr>
        <w:t xml:space="preserve"> </w:t>
      </w:r>
      <w:r w:rsidR="00D72E4A">
        <w:t xml:space="preserve">| </w:t>
      </w:r>
      <w:r>
        <w:t>Apache Kafka, OpenShift, AWS, Azure</w:t>
      </w:r>
      <w:r w:rsidR="00B63143">
        <w:t>, Linux</w:t>
      </w:r>
      <w:r w:rsidR="00C05AE9">
        <w:t>, Me</w:t>
      </w:r>
      <w:r w:rsidR="00D036B3">
        <w:t>ssaging Queues</w:t>
      </w:r>
      <w:r w:rsidR="005607D4">
        <w:t>, Postgres</w:t>
      </w:r>
    </w:p>
    <w:p w14:paraId="660AE7CF" w14:textId="0D9CA164" w:rsidR="00045F28" w:rsidRPr="00045F28" w:rsidRDefault="00045F28" w:rsidP="00F167DC">
      <w:pPr>
        <w:pStyle w:val="6bTraining"/>
        <w:spacing w:line="276" w:lineRule="auto"/>
        <w:rPr>
          <w:b/>
          <w:bCs/>
        </w:rPr>
      </w:pPr>
      <w:r w:rsidRPr="00045F28">
        <w:rPr>
          <w:b/>
          <w:bCs/>
        </w:rPr>
        <w:t>Other Skills</w:t>
      </w:r>
      <w:r>
        <w:rPr>
          <w:b/>
          <w:bCs/>
        </w:rPr>
        <w:t xml:space="preserve"> </w:t>
      </w:r>
      <w:r w:rsidRPr="00045F28">
        <w:t>| Microservices Architecture, Agile/Scrum Methodologies, Attention to Detail, Problem-Solving &amp; Troubleshooting</w:t>
      </w:r>
    </w:p>
    <w:p w14:paraId="0CE241AE" w14:textId="41F1476F" w:rsidR="00591749" w:rsidRPr="00283BE5" w:rsidRDefault="00591749" w:rsidP="00591749">
      <w:pPr>
        <w:pStyle w:val="4SectionHeaders"/>
        <w:rPr>
          <w:b/>
          <w:bCs/>
          <w:sz w:val="24"/>
          <w:szCs w:val="24"/>
        </w:rPr>
      </w:pPr>
      <w:r w:rsidRPr="00283BE5">
        <w:rPr>
          <w:b/>
          <w:bCs/>
          <w:sz w:val="24"/>
          <w:szCs w:val="24"/>
        </w:rPr>
        <w:t>CERTIFICATIONS</w:t>
      </w:r>
    </w:p>
    <w:p w14:paraId="5EFE6C01" w14:textId="6B04D19F" w:rsidR="00591749" w:rsidRDefault="00D16774" w:rsidP="00F167DC">
      <w:pPr>
        <w:pStyle w:val="6bTraining"/>
        <w:spacing w:line="276" w:lineRule="auto"/>
      </w:pPr>
      <w:r>
        <w:rPr>
          <w:b/>
          <w:bCs/>
        </w:rPr>
        <w:t>AWS</w:t>
      </w:r>
      <w:r w:rsidR="00591749">
        <w:rPr>
          <w:b/>
          <w:bCs/>
        </w:rPr>
        <w:t xml:space="preserve"> </w:t>
      </w:r>
      <w:r w:rsidR="00591749" w:rsidRPr="00D72E4A">
        <w:t>|</w:t>
      </w:r>
      <w:r w:rsidR="00591749">
        <w:rPr>
          <w:b/>
          <w:bCs/>
        </w:rPr>
        <w:t xml:space="preserve"> </w:t>
      </w:r>
      <w:r>
        <w:t>AWS Cloud Practitioner</w:t>
      </w:r>
    </w:p>
    <w:p w14:paraId="72A5678D" w14:textId="77777777" w:rsidR="00674325" w:rsidRDefault="00D16774" w:rsidP="00F167DC">
      <w:pPr>
        <w:pStyle w:val="6bTraining"/>
        <w:spacing w:line="276" w:lineRule="auto"/>
      </w:pPr>
      <w:r w:rsidRPr="00D16774">
        <w:rPr>
          <w:b/>
          <w:bCs/>
        </w:rPr>
        <w:t>Microsoft</w:t>
      </w:r>
      <w:r>
        <w:t xml:space="preserve"> | </w:t>
      </w:r>
      <w:r w:rsidRPr="00D16774">
        <w:t>Querying Data with Transact SQL</w:t>
      </w:r>
    </w:p>
    <w:p w14:paraId="0D694085" w14:textId="0EAF82D0" w:rsidR="009D03BB" w:rsidRDefault="00674325" w:rsidP="00FB3734">
      <w:pPr>
        <w:pStyle w:val="6bTraining"/>
        <w:spacing w:line="276" w:lineRule="auto"/>
      </w:pPr>
      <w:r w:rsidRPr="00FB3734">
        <w:rPr>
          <w:b/>
          <w:bCs/>
        </w:rPr>
        <w:t>NP</w:t>
      </w:r>
      <w:r w:rsidR="00FB3734" w:rsidRPr="00FB3734">
        <w:rPr>
          <w:b/>
          <w:bCs/>
        </w:rPr>
        <w:t>T</w:t>
      </w:r>
      <w:r w:rsidRPr="00FB3734">
        <w:rPr>
          <w:b/>
          <w:bCs/>
        </w:rPr>
        <w:t>EL</w:t>
      </w:r>
      <w:r>
        <w:t xml:space="preserve"> | Structured Query </w:t>
      </w:r>
      <w:r w:rsidR="00FB3734">
        <w:t>L</w:t>
      </w:r>
      <w:r>
        <w:t>anguage</w:t>
      </w:r>
    </w:p>
    <w:p w14:paraId="19DCE3BE" w14:textId="77777777" w:rsidR="009D03BB" w:rsidRPr="00283BE5" w:rsidRDefault="009D03BB" w:rsidP="009D03BB">
      <w:pPr>
        <w:pStyle w:val="4SectionHeaders"/>
        <w:rPr>
          <w:b/>
          <w:bCs/>
          <w:sz w:val="24"/>
          <w:szCs w:val="24"/>
        </w:rPr>
      </w:pPr>
      <w:r w:rsidRPr="00283BE5">
        <w:rPr>
          <w:b/>
          <w:bCs/>
          <w:sz w:val="24"/>
          <w:szCs w:val="24"/>
        </w:rPr>
        <w:t>PROJECTS</w:t>
      </w:r>
    </w:p>
    <w:p w14:paraId="1FF3E523" w14:textId="210A6F64" w:rsidR="008D6EC4" w:rsidRPr="00FB3734" w:rsidRDefault="009D03BB" w:rsidP="00FB3734">
      <w:pPr>
        <w:pStyle w:val="6BulletPoints"/>
        <w:spacing w:line="276" w:lineRule="auto"/>
        <w:ind w:left="180" w:hanging="180"/>
      </w:pPr>
      <w:hyperlink r:id="rId14" w:history="1">
        <w:r w:rsidRPr="006638E3">
          <w:rPr>
            <w:rStyle w:val="Hyperlink"/>
            <w:rFonts w:eastAsia="Arial"/>
            <w:b/>
            <w:bCs/>
          </w:rPr>
          <w:t>job-scraper-chrome</w:t>
        </w:r>
      </w:hyperlink>
      <w:r w:rsidRPr="00DE7BC2">
        <w:t xml:space="preserve"> A headless browser bot that scrapes job postings from Google Jobs using Puppeteer for navigation and scraping.</w:t>
      </w:r>
      <w:r w:rsidR="00D16774">
        <w:tab/>
      </w:r>
      <w:r w:rsidR="00D16774">
        <w:tab/>
      </w:r>
      <w:r w:rsidR="00D16774">
        <w:tab/>
      </w:r>
      <w:r w:rsidR="00D16774">
        <w:tab/>
      </w:r>
      <w:r w:rsidR="00D16774">
        <w:tab/>
      </w:r>
      <w:r w:rsidR="00D16774">
        <w:tab/>
        <w:t xml:space="preserve">          </w:t>
      </w:r>
      <w:r w:rsidR="00211A33">
        <w:t xml:space="preserve">     </w:t>
      </w:r>
    </w:p>
    <w:p w14:paraId="47439E6D" w14:textId="53B24322" w:rsidR="00FB3734" w:rsidRPr="00283BE5" w:rsidRDefault="00FB3734" w:rsidP="00FB3734">
      <w:pPr>
        <w:pStyle w:val="4SectionHeaders"/>
        <w:rPr>
          <w:b/>
          <w:bCs/>
          <w:sz w:val="24"/>
          <w:szCs w:val="24"/>
        </w:rPr>
      </w:pPr>
      <w:r w:rsidRPr="00283BE5">
        <w:rPr>
          <w:b/>
          <w:bCs/>
          <w:sz w:val="24"/>
          <w:szCs w:val="24"/>
        </w:rPr>
        <w:t>KEY ACHIEVEMENTS</w:t>
      </w:r>
    </w:p>
    <w:p w14:paraId="7E2CDD66" w14:textId="77777777" w:rsidR="00FB3734" w:rsidRPr="00FB3734" w:rsidRDefault="00FB3734" w:rsidP="00FB3734">
      <w:pPr>
        <w:pStyle w:val="6BulletPoints"/>
        <w:spacing w:line="276" w:lineRule="auto"/>
        <w:ind w:left="180" w:hanging="180"/>
      </w:pPr>
      <w:r w:rsidRPr="00FB3734">
        <w:t>Designed and implemented a persist-then-submit workflow, ensuring seamless data storage before final submission.</w:t>
      </w:r>
    </w:p>
    <w:p w14:paraId="1A3692EF" w14:textId="77777777" w:rsidR="00FB3734" w:rsidRPr="00FB3734" w:rsidRDefault="00FB3734" w:rsidP="00FB3734">
      <w:pPr>
        <w:pStyle w:val="6BulletPoints"/>
        <w:spacing w:line="276" w:lineRule="auto"/>
        <w:ind w:left="180" w:hanging="180"/>
      </w:pPr>
      <w:r w:rsidRPr="00FB3734">
        <w:t>Integrated Microsoft Graph API for sending and receiving email notifications within the application.</w:t>
      </w:r>
    </w:p>
    <w:p w14:paraId="3AAF9E7C" w14:textId="77777777" w:rsidR="00FB3734" w:rsidRPr="00FB3734" w:rsidRDefault="00FB3734" w:rsidP="00FB3734">
      <w:pPr>
        <w:pStyle w:val="6BulletPoints"/>
        <w:spacing w:line="276" w:lineRule="auto"/>
        <w:ind w:left="180" w:hanging="180"/>
      </w:pPr>
      <w:r w:rsidRPr="00FB3734">
        <w:t>Built observability into applications, enabling proactive monitoring and issue resolution.</w:t>
      </w:r>
    </w:p>
    <w:p w14:paraId="7E5FD5B5" w14:textId="77777777" w:rsidR="00FB3734" w:rsidRPr="00FB3734" w:rsidRDefault="00FB3734" w:rsidP="00FB3734">
      <w:pPr>
        <w:pStyle w:val="6BulletPoints"/>
        <w:spacing w:line="276" w:lineRule="auto"/>
        <w:ind w:left="180" w:hanging="180"/>
      </w:pPr>
      <w:r w:rsidRPr="00FB3734">
        <w:t>Optimized application performance, resulting in a 30% increase in uptime and 15% boost in team productivity.</w:t>
      </w:r>
    </w:p>
    <w:p w14:paraId="3D9678B7" w14:textId="77777777" w:rsidR="00FB3734" w:rsidRPr="00FB3734" w:rsidRDefault="00FB3734" w:rsidP="00FB3734">
      <w:pPr>
        <w:pStyle w:val="6BulletPoints"/>
        <w:spacing w:line="276" w:lineRule="auto"/>
        <w:ind w:left="180" w:hanging="180"/>
      </w:pPr>
      <w:r w:rsidRPr="00FB3734">
        <w:t xml:space="preserve">Implemented Multi-Factor Authentication (MFA) mechanisms (SMS, email) to enhance application security </w:t>
      </w:r>
    </w:p>
    <w:p w14:paraId="50A1D6FA" w14:textId="77777777" w:rsidR="00FB3734" w:rsidRPr="00FB3734" w:rsidRDefault="00FB3734" w:rsidP="00FB3734">
      <w:pPr>
        <w:pStyle w:val="6BulletPoints"/>
        <w:spacing w:line="276" w:lineRule="auto"/>
        <w:ind w:left="180" w:hanging="180"/>
      </w:pPr>
      <w:r w:rsidRPr="00FB3734">
        <w:t>Familiarity with Extract, Transform, Load (ETL) processes for data integration, transformation, and loading to project databases</w:t>
      </w:r>
    </w:p>
    <w:p w14:paraId="6BC10E22" w14:textId="77777777" w:rsidR="00FB3734" w:rsidRPr="00FB3734" w:rsidRDefault="00FB3734" w:rsidP="00FB3734">
      <w:pPr>
        <w:pStyle w:val="6BulletPoints"/>
        <w:spacing w:line="276" w:lineRule="auto"/>
        <w:ind w:left="180" w:hanging="180"/>
      </w:pPr>
      <w:r w:rsidRPr="00FB3734">
        <w:t>Effective communicator with the ability to translate technical findings into actionable insights for stakeholders</w:t>
      </w:r>
    </w:p>
    <w:p w14:paraId="405C8CDC" w14:textId="407622EA" w:rsidR="008D6EC4" w:rsidRPr="00D72E4A" w:rsidRDefault="008D6EC4" w:rsidP="008D6EC4">
      <w:pPr>
        <w:pStyle w:val="6bTraining"/>
      </w:pPr>
    </w:p>
    <w:sectPr w:rsidR="008D6EC4" w:rsidRPr="00D72E4A" w:rsidSect="009D119A">
      <w:headerReference w:type="default" r:id="rId15"/>
      <w:type w:val="continuous"/>
      <w:pgSz w:w="11906" w:h="16838" w:code="9"/>
      <w:pgMar w:top="432" w:right="576" w:bottom="432" w:left="576" w:header="432"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8FF6F" w14:textId="77777777" w:rsidR="00146C77" w:rsidRDefault="00146C77" w:rsidP="00133C64">
      <w:r>
        <w:separator/>
      </w:r>
    </w:p>
  </w:endnote>
  <w:endnote w:type="continuationSeparator" w:id="0">
    <w:p w14:paraId="44608126" w14:textId="77777777" w:rsidR="00146C77" w:rsidRDefault="00146C77" w:rsidP="00133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B8D8F" w14:textId="77777777" w:rsidR="00146C77" w:rsidRDefault="00146C77" w:rsidP="00133C64">
      <w:r>
        <w:separator/>
      </w:r>
    </w:p>
  </w:footnote>
  <w:footnote w:type="continuationSeparator" w:id="0">
    <w:p w14:paraId="41F0241A" w14:textId="77777777" w:rsidR="00146C77" w:rsidRDefault="00146C77" w:rsidP="00133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5D700" w14:textId="739253BD" w:rsidR="00F930A3" w:rsidRPr="00F930A3" w:rsidRDefault="00F930A3" w:rsidP="00F930A3">
    <w:pPr>
      <w:pStyle w:val="5SummaryText"/>
      <w:shd w:val="clear" w:color="auto" w:fill="F1F1F5"/>
      <w:jc w:val="left"/>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61AA8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7575777" o:spid="_x0000_i1025" type="#_x0000_t75" style="width:384pt;height:384pt;visibility:visible;mso-wrap-style:square">
            <v:imagedata r:id="rId1" o:title=""/>
          </v:shape>
        </w:pict>
      </mc:Choice>
      <mc:Fallback>
        <w:drawing>
          <wp:inline distT="0" distB="0" distL="0" distR="0" wp14:anchorId="53507139" wp14:editId="5350713A">
            <wp:extent cx="4876800" cy="4876800"/>
            <wp:effectExtent l="0" t="0" r="0" b="0"/>
            <wp:docPr id="517575777" name="Picture 51757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mc:Fallback>
    </mc:AlternateContent>
  </w:numPicBullet>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231AC"/>
    <w:multiLevelType w:val="multilevel"/>
    <w:tmpl w:val="DADA7F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93613BA"/>
    <w:multiLevelType w:val="hybridMultilevel"/>
    <w:tmpl w:val="E89C3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9A0484"/>
    <w:multiLevelType w:val="hybridMultilevel"/>
    <w:tmpl w:val="A31E5C72"/>
    <w:lvl w:ilvl="0" w:tplc="DC94BB88">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7D420C"/>
    <w:multiLevelType w:val="hybridMultilevel"/>
    <w:tmpl w:val="2DD82E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E554714"/>
    <w:multiLevelType w:val="multilevel"/>
    <w:tmpl w:val="FA2E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F17C0"/>
    <w:multiLevelType w:val="hybridMultilevel"/>
    <w:tmpl w:val="CA1640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4410254"/>
    <w:multiLevelType w:val="multilevel"/>
    <w:tmpl w:val="EDE03E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D606BEC"/>
    <w:multiLevelType w:val="multilevel"/>
    <w:tmpl w:val="31F2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6364E"/>
    <w:multiLevelType w:val="hybridMultilevel"/>
    <w:tmpl w:val="02CA3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3F867A8"/>
    <w:multiLevelType w:val="hybridMultilevel"/>
    <w:tmpl w:val="AC1E8F4A"/>
    <w:lvl w:ilvl="0" w:tplc="5FE2FB80">
      <w:numFmt w:val="bullet"/>
      <w:lvlText w:val="•"/>
      <w:lvlJc w:val="left"/>
      <w:pPr>
        <w:ind w:left="1080" w:hanging="720"/>
      </w:pPr>
      <w:rPr>
        <w:rFonts w:ascii="Cambria" w:eastAsiaTheme="minorHAnsi"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5DB5DC2"/>
    <w:multiLevelType w:val="hybridMultilevel"/>
    <w:tmpl w:val="1A2C4A44"/>
    <w:lvl w:ilvl="0" w:tplc="5FE2FB80">
      <w:numFmt w:val="bullet"/>
      <w:lvlText w:val="•"/>
      <w:lvlJc w:val="left"/>
      <w:pPr>
        <w:ind w:left="1080" w:hanging="720"/>
      </w:pPr>
      <w:rPr>
        <w:rFonts w:ascii="Cambria" w:eastAsiaTheme="minorHAnsi"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7726CAB"/>
    <w:multiLevelType w:val="hybridMultilevel"/>
    <w:tmpl w:val="218C5B0C"/>
    <w:lvl w:ilvl="0" w:tplc="39F84D6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A844FD8"/>
    <w:multiLevelType w:val="hybridMultilevel"/>
    <w:tmpl w:val="B22CF9C0"/>
    <w:lvl w:ilvl="0" w:tplc="CC2A20E2">
      <w:start w:val="1"/>
      <w:numFmt w:val="bullet"/>
      <w:lvlText w:val=""/>
      <w:lvlPicBulletId w:val="0"/>
      <w:lvlJc w:val="left"/>
      <w:pPr>
        <w:tabs>
          <w:tab w:val="num" w:pos="720"/>
        </w:tabs>
        <w:ind w:left="720" w:hanging="360"/>
      </w:pPr>
      <w:rPr>
        <w:rFonts w:ascii="Symbol" w:hAnsi="Symbol" w:hint="default"/>
      </w:rPr>
    </w:lvl>
    <w:lvl w:ilvl="1" w:tplc="CEC8488E" w:tentative="1">
      <w:start w:val="1"/>
      <w:numFmt w:val="bullet"/>
      <w:lvlText w:val=""/>
      <w:lvlJc w:val="left"/>
      <w:pPr>
        <w:tabs>
          <w:tab w:val="num" w:pos="1440"/>
        </w:tabs>
        <w:ind w:left="1440" w:hanging="360"/>
      </w:pPr>
      <w:rPr>
        <w:rFonts w:ascii="Symbol" w:hAnsi="Symbol" w:hint="default"/>
      </w:rPr>
    </w:lvl>
    <w:lvl w:ilvl="2" w:tplc="E8EEA81E" w:tentative="1">
      <w:start w:val="1"/>
      <w:numFmt w:val="bullet"/>
      <w:lvlText w:val=""/>
      <w:lvlJc w:val="left"/>
      <w:pPr>
        <w:tabs>
          <w:tab w:val="num" w:pos="2160"/>
        </w:tabs>
        <w:ind w:left="2160" w:hanging="360"/>
      </w:pPr>
      <w:rPr>
        <w:rFonts w:ascii="Symbol" w:hAnsi="Symbol" w:hint="default"/>
      </w:rPr>
    </w:lvl>
    <w:lvl w:ilvl="3" w:tplc="2E4A1554" w:tentative="1">
      <w:start w:val="1"/>
      <w:numFmt w:val="bullet"/>
      <w:lvlText w:val=""/>
      <w:lvlJc w:val="left"/>
      <w:pPr>
        <w:tabs>
          <w:tab w:val="num" w:pos="2880"/>
        </w:tabs>
        <w:ind w:left="2880" w:hanging="360"/>
      </w:pPr>
      <w:rPr>
        <w:rFonts w:ascii="Symbol" w:hAnsi="Symbol" w:hint="default"/>
      </w:rPr>
    </w:lvl>
    <w:lvl w:ilvl="4" w:tplc="97340F08" w:tentative="1">
      <w:start w:val="1"/>
      <w:numFmt w:val="bullet"/>
      <w:lvlText w:val=""/>
      <w:lvlJc w:val="left"/>
      <w:pPr>
        <w:tabs>
          <w:tab w:val="num" w:pos="3600"/>
        </w:tabs>
        <w:ind w:left="3600" w:hanging="360"/>
      </w:pPr>
      <w:rPr>
        <w:rFonts w:ascii="Symbol" w:hAnsi="Symbol" w:hint="default"/>
      </w:rPr>
    </w:lvl>
    <w:lvl w:ilvl="5" w:tplc="14E62D8A" w:tentative="1">
      <w:start w:val="1"/>
      <w:numFmt w:val="bullet"/>
      <w:lvlText w:val=""/>
      <w:lvlJc w:val="left"/>
      <w:pPr>
        <w:tabs>
          <w:tab w:val="num" w:pos="4320"/>
        </w:tabs>
        <w:ind w:left="4320" w:hanging="360"/>
      </w:pPr>
      <w:rPr>
        <w:rFonts w:ascii="Symbol" w:hAnsi="Symbol" w:hint="default"/>
      </w:rPr>
    </w:lvl>
    <w:lvl w:ilvl="6" w:tplc="8F263270" w:tentative="1">
      <w:start w:val="1"/>
      <w:numFmt w:val="bullet"/>
      <w:lvlText w:val=""/>
      <w:lvlJc w:val="left"/>
      <w:pPr>
        <w:tabs>
          <w:tab w:val="num" w:pos="5040"/>
        </w:tabs>
        <w:ind w:left="5040" w:hanging="360"/>
      </w:pPr>
      <w:rPr>
        <w:rFonts w:ascii="Symbol" w:hAnsi="Symbol" w:hint="default"/>
      </w:rPr>
    </w:lvl>
    <w:lvl w:ilvl="7" w:tplc="68AE5DF4" w:tentative="1">
      <w:start w:val="1"/>
      <w:numFmt w:val="bullet"/>
      <w:lvlText w:val=""/>
      <w:lvlJc w:val="left"/>
      <w:pPr>
        <w:tabs>
          <w:tab w:val="num" w:pos="5760"/>
        </w:tabs>
        <w:ind w:left="5760" w:hanging="360"/>
      </w:pPr>
      <w:rPr>
        <w:rFonts w:ascii="Symbol" w:hAnsi="Symbol" w:hint="default"/>
      </w:rPr>
    </w:lvl>
    <w:lvl w:ilvl="8" w:tplc="C55E2B4E"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5AC20476"/>
    <w:multiLevelType w:val="hybridMultilevel"/>
    <w:tmpl w:val="9C1092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C2423E2"/>
    <w:multiLevelType w:val="multilevel"/>
    <w:tmpl w:val="C18E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156A0"/>
    <w:multiLevelType w:val="hybridMultilevel"/>
    <w:tmpl w:val="3F2CD08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78C2812"/>
    <w:multiLevelType w:val="hybridMultilevel"/>
    <w:tmpl w:val="664E2F22"/>
    <w:lvl w:ilvl="0" w:tplc="83A25FC0">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18" w15:restartNumberingAfterBreak="0">
    <w:nsid w:val="6B015862"/>
    <w:multiLevelType w:val="hybridMultilevel"/>
    <w:tmpl w:val="0354F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C81156"/>
    <w:multiLevelType w:val="multilevel"/>
    <w:tmpl w:val="629A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5E6DD2"/>
    <w:multiLevelType w:val="hybridMultilevel"/>
    <w:tmpl w:val="BBD2DF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0901271"/>
    <w:multiLevelType w:val="multilevel"/>
    <w:tmpl w:val="4EB8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41B4A"/>
    <w:multiLevelType w:val="hybridMultilevel"/>
    <w:tmpl w:val="8CF28CD2"/>
    <w:lvl w:ilvl="0" w:tplc="FEE41AC4">
      <w:start w:val="1"/>
      <w:numFmt w:val="bullet"/>
      <w:pStyle w:val="6BulletPoints"/>
      <w:lvlText w:val=""/>
      <w:lvlJc w:val="left"/>
      <w:pPr>
        <w:ind w:left="768" w:hanging="360"/>
      </w:pPr>
      <w:rPr>
        <w:rFonts w:ascii="Symbol" w:hAnsi="Symbol" w:hint="default"/>
        <w:sz w:val="18"/>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23" w15:restartNumberingAfterBreak="0">
    <w:nsid w:val="781879A2"/>
    <w:multiLevelType w:val="hybridMultilevel"/>
    <w:tmpl w:val="091025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7473334">
    <w:abstractNumId w:val="12"/>
  </w:num>
  <w:num w:numId="2" w16cid:durableId="771047357">
    <w:abstractNumId w:val="23"/>
  </w:num>
  <w:num w:numId="3" w16cid:durableId="2098016943">
    <w:abstractNumId w:val="4"/>
  </w:num>
  <w:num w:numId="4" w16cid:durableId="1248539898">
    <w:abstractNumId w:val="6"/>
  </w:num>
  <w:num w:numId="5" w16cid:durableId="415399517">
    <w:abstractNumId w:val="3"/>
  </w:num>
  <w:num w:numId="6" w16cid:durableId="1988168966">
    <w:abstractNumId w:val="1"/>
  </w:num>
  <w:num w:numId="7" w16cid:durableId="2077779730">
    <w:abstractNumId w:val="14"/>
  </w:num>
  <w:num w:numId="8" w16cid:durableId="1518693359">
    <w:abstractNumId w:val="20"/>
  </w:num>
  <w:num w:numId="9" w16cid:durableId="37629795">
    <w:abstractNumId w:val="11"/>
  </w:num>
  <w:num w:numId="10" w16cid:durableId="2016373431">
    <w:abstractNumId w:val="10"/>
  </w:num>
  <w:num w:numId="11" w16cid:durableId="503783311">
    <w:abstractNumId w:val="17"/>
  </w:num>
  <w:num w:numId="12" w16cid:durableId="1360738099">
    <w:abstractNumId w:val="13"/>
  </w:num>
  <w:num w:numId="13" w16cid:durableId="521629000">
    <w:abstractNumId w:val="22"/>
  </w:num>
  <w:num w:numId="14" w16cid:durableId="258025473">
    <w:abstractNumId w:val="0"/>
  </w:num>
  <w:num w:numId="15" w16cid:durableId="1253781350">
    <w:abstractNumId w:val="2"/>
  </w:num>
  <w:num w:numId="16" w16cid:durableId="80444869">
    <w:abstractNumId w:val="19"/>
  </w:num>
  <w:num w:numId="17" w16cid:durableId="162204935">
    <w:abstractNumId w:val="8"/>
  </w:num>
  <w:num w:numId="18" w16cid:durableId="2081633522">
    <w:abstractNumId w:val="18"/>
  </w:num>
  <w:num w:numId="19" w16cid:durableId="1809086914">
    <w:abstractNumId w:val="16"/>
  </w:num>
  <w:num w:numId="20" w16cid:durableId="1413547799">
    <w:abstractNumId w:val="9"/>
  </w:num>
  <w:num w:numId="21" w16cid:durableId="128984604">
    <w:abstractNumId w:val="15"/>
  </w:num>
  <w:num w:numId="22" w16cid:durableId="1593973063">
    <w:abstractNumId w:val="22"/>
  </w:num>
  <w:num w:numId="23" w16cid:durableId="300036528">
    <w:abstractNumId w:val="22"/>
  </w:num>
  <w:num w:numId="24" w16cid:durableId="515734726">
    <w:abstractNumId w:val="22"/>
  </w:num>
  <w:num w:numId="25" w16cid:durableId="1222670740">
    <w:abstractNumId w:val="21"/>
  </w:num>
  <w:num w:numId="26" w16cid:durableId="182983037">
    <w:abstractNumId w:val="5"/>
  </w:num>
  <w:num w:numId="27" w16cid:durableId="1756973238">
    <w:abstractNumId w:val="22"/>
  </w:num>
  <w:num w:numId="28" w16cid:durableId="2018144296">
    <w:abstractNumId w:val="22"/>
  </w:num>
  <w:num w:numId="29" w16cid:durableId="1663854301">
    <w:abstractNumId w:val="22"/>
  </w:num>
  <w:num w:numId="30" w16cid:durableId="1274364767">
    <w:abstractNumId w:val="22"/>
  </w:num>
  <w:num w:numId="31" w16cid:durableId="1125736395">
    <w:abstractNumId w:val="22"/>
  </w:num>
  <w:num w:numId="32" w16cid:durableId="54476601">
    <w:abstractNumId w:val="22"/>
  </w:num>
  <w:num w:numId="33" w16cid:durableId="2081753158">
    <w:abstractNumId w:val="22"/>
  </w:num>
  <w:num w:numId="34" w16cid:durableId="1372992821">
    <w:abstractNumId w:val="7"/>
  </w:num>
  <w:num w:numId="35" w16cid:durableId="19427552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648"/>
    <w:rsid w:val="0000781D"/>
    <w:rsid w:val="00035DEF"/>
    <w:rsid w:val="00043B84"/>
    <w:rsid w:val="00045F28"/>
    <w:rsid w:val="00070436"/>
    <w:rsid w:val="00091F83"/>
    <w:rsid w:val="00093963"/>
    <w:rsid w:val="000A4644"/>
    <w:rsid w:val="000B618D"/>
    <w:rsid w:val="000B6CB0"/>
    <w:rsid w:val="000C2CB3"/>
    <w:rsid w:val="000C3168"/>
    <w:rsid w:val="000C3197"/>
    <w:rsid w:val="000D3378"/>
    <w:rsid w:val="000D4FDD"/>
    <w:rsid w:val="000E7308"/>
    <w:rsid w:val="000F7955"/>
    <w:rsid w:val="0010168F"/>
    <w:rsid w:val="00101822"/>
    <w:rsid w:val="00106A9F"/>
    <w:rsid w:val="00116AAC"/>
    <w:rsid w:val="00133C64"/>
    <w:rsid w:val="0013696F"/>
    <w:rsid w:val="00140B51"/>
    <w:rsid w:val="001445BE"/>
    <w:rsid w:val="00145C07"/>
    <w:rsid w:val="00145CF0"/>
    <w:rsid w:val="001461B3"/>
    <w:rsid w:val="00146C77"/>
    <w:rsid w:val="0016040B"/>
    <w:rsid w:val="00162B9A"/>
    <w:rsid w:val="00165F16"/>
    <w:rsid w:val="0017024E"/>
    <w:rsid w:val="0018719D"/>
    <w:rsid w:val="001923B2"/>
    <w:rsid w:val="001A6468"/>
    <w:rsid w:val="001A6860"/>
    <w:rsid w:val="001B7648"/>
    <w:rsid w:val="001C0BD1"/>
    <w:rsid w:val="001C6FBE"/>
    <w:rsid w:val="001D4B7D"/>
    <w:rsid w:val="001F0018"/>
    <w:rsid w:val="002004C6"/>
    <w:rsid w:val="00202B06"/>
    <w:rsid w:val="00211A33"/>
    <w:rsid w:val="00253150"/>
    <w:rsid w:val="00255980"/>
    <w:rsid w:val="002571C9"/>
    <w:rsid w:val="00276AA7"/>
    <w:rsid w:val="00277693"/>
    <w:rsid w:val="00280063"/>
    <w:rsid w:val="00283BE5"/>
    <w:rsid w:val="00296D77"/>
    <w:rsid w:val="002A1084"/>
    <w:rsid w:val="002C498E"/>
    <w:rsid w:val="002C58E7"/>
    <w:rsid w:val="002C73F2"/>
    <w:rsid w:val="002D21E8"/>
    <w:rsid w:val="002F5AE0"/>
    <w:rsid w:val="00301D24"/>
    <w:rsid w:val="003040AB"/>
    <w:rsid w:val="00322860"/>
    <w:rsid w:val="00324137"/>
    <w:rsid w:val="0032738E"/>
    <w:rsid w:val="0033262D"/>
    <w:rsid w:val="00334118"/>
    <w:rsid w:val="00335671"/>
    <w:rsid w:val="00337AAF"/>
    <w:rsid w:val="00352906"/>
    <w:rsid w:val="00362BCE"/>
    <w:rsid w:val="00372501"/>
    <w:rsid w:val="00393B1F"/>
    <w:rsid w:val="003B1BE2"/>
    <w:rsid w:val="003E7EE3"/>
    <w:rsid w:val="004155EA"/>
    <w:rsid w:val="00420A26"/>
    <w:rsid w:val="00427629"/>
    <w:rsid w:val="00444B2D"/>
    <w:rsid w:val="00463863"/>
    <w:rsid w:val="00471EE8"/>
    <w:rsid w:val="00492E7F"/>
    <w:rsid w:val="0049651E"/>
    <w:rsid w:val="00497A68"/>
    <w:rsid w:val="00497E24"/>
    <w:rsid w:val="004C178D"/>
    <w:rsid w:val="004D0706"/>
    <w:rsid w:val="004D3833"/>
    <w:rsid w:val="0050570F"/>
    <w:rsid w:val="00512F0C"/>
    <w:rsid w:val="00514A45"/>
    <w:rsid w:val="00537928"/>
    <w:rsid w:val="005607D4"/>
    <w:rsid w:val="00581B3B"/>
    <w:rsid w:val="00591749"/>
    <w:rsid w:val="005B2080"/>
    <w:rsid w:val="005C336A"/>
    <w:rsid w:val="005D0A61"/>
    <w:rsid w:val="005F3B88"/>
    <w:rsid w:val="00606151"/>
    <w:rsid w:val="0061688D"/>
    <w:rsid w:val="0065666D"/>
    <w:rsid w:val="00674325"/>
    <w:rsid w:val="00682D54"/>
    <w:rsid w:val="00686201"/>
    <w:rsid w:val="00691D67"/>
    <w:rsid w:val="00696753"/>
    <w:rsid w:val="006A5F9B"/>
    <w:rsid w:val="006B4FCD"/>
    <w:rsid w:val="006C588E"/>
    <w:rsid w:val="007257AE"/>
    <w:rsid w:val="0072616D"/>
    <w:rsid w:val="007342BA"/>
    <w:rsid w:val="00767FEE"/>
    <w:rsid w:val="0077542B"/>
    <w:rsid w:val="0078474A"/>
    <w:rsid w:val="0079184C"/>
    <w:rsid w:val="007A307E"/>
    <w:rsid w:val="007B6DDC"/>
    <w:rsid w:val="007C300A"/>
    <w:rsid w:val="007D3D2A"/>
    <w:rsid w:val="007E75DF"/>
    <w:rsid w:val="007F068B"/>
    <w:rsid w:val="008172D2"/>
    <w:rsid w:val="0081761B"/>
    <w:rsid w:val="008242D4"/>
    <w:rsid w:val="00835584"/>
    <w:rsid w:val="00856E35"/>
    <w:rsid w:val="0086369E"/>
    <w:rsid w:val="008702A4"/>
    <w:rsid w:val="00875520"/>
    <w:rsid w:val="008822F2"/>
    <w:rsid w:val="0089459E"/>
    <w:rsid w:val="0089610C"/>
    <w:rsid w:val="008970E2"/>
    <w:rsid w:val="008A73AB"/>
    <w:rsid w:val="008B360F"/>
    <w:rsid w:val="008C45C4"/>
    <w:rsid w:val="008D6EC4"/>
    <w:rsid w:val="008F237C"/>
    <w:rsid w:val="008F26E6"/>
    <w:rsid w:val="008F3201"/>
    <w:rsid w:val="008F601E"/>
    <w:rsid w:val="0090208B"/>
    <w:rsid w:val="00906667"/>
    <w:rsid w:val="00921E98"/>
    <w:rsid w:val="00936FCB"/>
    <w:rsid w:val="00953A24"/>
    <w:rsid w:val="00956F87"/>
    <w:rsid w:val="0096649E"/>
    <w:rsid w:val="00985702"/>
    <w:rsid w:val="009973D5"/>
    <w:rsid w:val="009B458C"/>
    <w:rsid w:val="009C456E"/>
    <w:rsid w:val="009D03BB"/>
    <w:rsid w:val="009D0A3C"/>
    <w:rsid w:val="009D119A"/>
    <w:rsid w:val="009E0638"/>
    <w:rsid w:val="009E5B89"/>
    <w:rsid w:val="00A015BE"/>
    <w:rsid w:val="00A0601D"/>
    <w:rsid w:val="00A10A1F"/>
    <w:rsid w:val="00A14BCA"/>
    <w:rsid w:val="00A1749E"/>
    <w:rsid w:val="00A2012D"/>
    <w:rsid w:val="00A223B4"/>
    <w:rsid w:val="00A331E9"/>
    <w:rsid w:val="00A37F7E"/>
    <w:rsid w:val="00A62FC4"/>
    <w:rsid w:val="00A74CD7"/>
    <w:rsid w:val="00A823A2"/>
    <w:rsid w:val="00A907CC"/>
    <w:rsid w:val="00A962ED"/>
    <w:rsid w:val="00AA63C1"/>
    <w:rsid w:val="00AA6E4D"/>
    <w:rsid w:val="00AC3388"/>
    <w:rsid w:val="00AD6D86"/>
    <w:rsid w:val="00AD75A6"/>
    <w:rsid w:val="00AE6692"/>
    <w:rsid w:val="00AF3878"/>
    <w:rsid w:val="00AF3F6E"/>
    <w:rsid w:val="00B02770"/>
    <w:rsid w:val="00B133C3"/>
    <w:rsid w:val="00B21776"/>
    <w:rsid w:val="00B258B3"/>
    <w:rsid w:val="00B50A4E"/>
    <w:rsid w:val="00B63143"/>
    <w:rsid w:val="00BA0B59"/>
    <w:rsid w:val="00BA17D4"/>
    <w:rsid w:val="00BB5C75"/>
    <w:rsid w:val="00BC3253"/>
    <w:rsid w:val="00BD3C27"/>
    <w:rsid w:val="00BE6A55"/>
    <w:rsid w:val="00C05246"/>
    <w:rsid w:val="00C05AE9"/>
    <w:rsid w:val="00C15E76"/>
    <w:rsid w:val="00C33A10"/>
    <w:rsid w:val="00C54962"/>
    <w:rsid w:val="00C63A0A"/>
    <w:rsid w:val="00C7203A"/>
    <w:rsid w:val="00C8145C"/>
    <w:rsid w:val="00C8631F"/>
    <w:rsid w:val="00C87541"/>
    <w:rsid w:val="00C95057"/>
    <w:rsid w:val="00CA3C26"/>
    <w:rsid w:val="00CA7B4D"/>
    <w:rsid w:val="00CB3212"/>
    <w:rsid w:val="00CB527C"/>
    <w:rsid w:val="00CE6155"/>
    <w:rsid w:val="00CF2BDC"/>
    <w:rsid w:val="00CF75A7"/>
    <w:rsid w:val="00D036B3"/>
    <w:rsid w:val="00D16774"/>
    <w:rsid w:val="00D33D9F"/>
    <w:rsid w:val="00D62146"/>
    <w:rsid w:val="00D675EF"/>
    <w:rsid w:val="00D72B39"/>
    <w:rsid w:val="00D72E4A"/>
    <w:rsid w:val="00D7334A"/>
    <w:rsid w:val="00D76304"/>
    <w:rsid w:val="00D8233B"/>
    <w:rsid w:val="00DA1CDA"/>
    <w:rsid w:val="00DA5973"/>
    <w:rsid w:val="00DB2BC7"/>
    <w:rsid w:val="00DC2D0F"/>
    <w:rsid w:val="00DC499D"/>
    <w:rsid w:val="00DD1B99"/>
    <w:rsid w:val="00DE540F"/>
    <w:rsid w:val="00DE713D"/>
    <w:rsid w:val="00DE7BC2"/>
    <w:rsid w:val="00DF42A4"/>
    <w:rsid w:val="00E01C1A"/>
    <w:rsid w:val="00E169F9"/>
    <w:rsid w:val="00E22A1E"/>
    <w:rsid w:val="00E619F0"/>
    <w:rsid w:val="00E65467"/>
    <w:rsid w:val="00E67675"/>
    <w:rsid w:val="00E7099A"/>
    <w:rsid w:val="00E751CF"/>
    <w:rsid w:val="00E75679"/>
    <w:rsid w:val="00EA0B03"/>
    <w:rsid w:val="00EA4D8D"/>
    <w:rsid w:val="00ED639A"/>
    <w:rsid w:val="00EF0D22"/>
    <w:rsid w:val="00EF5CEC"/>
    <w:rsid w:val="00F04C9B"/>
    <w:rsid w:val="00F04D66"/>
    <w:rsid w:val="00F1092A"/>
    <w:rsid w:val="00F109DD"/>
    <w:rsid w:val="00F167DC"/>
    <w:rsid w:val="00F30AFC"/>
    <w:rsid w:val="00F342AF"/>
    <w:rsid w:val="00F34B5E"/>
    <w:rsid w:val="00F36AEE"/>
    <w:rsid w:val="00F47322"/>
    <w:rsid w:val="00F47BCC"/>
    <w:rsid w:val="00F47E3C"/>
    <w:rsid w:val="00F50A13"/>
    <w:rsid w:val="00F556A5"/>
    <w:rsid w:val="00F571EA"/>
    <w:rsid w:val="00F67359"/>
    <w:rsid w:val="00F72502"/>
    <w:rsid w:val="00F72F14"/>
    <w:rsid w:val="00F77FB2"/>
    <w:rsid w:val="00F82179"/>
    <w:rsid w:val="00F85ABD"/>
    <w:rsid w:val="00F930A3"/>
    <w:rsid w:val="00F955AA"/>
    <w:rsid w:val="00FB3734"/>
    <w:rsid w:val="00FB5256"/>
    <w:rsid w:val="00FB6074"/>
    <w:rsid w:val="00FC2060"/>
    <w:rsid w:val="00FC282D"/>
    <w:rsid w:val="00FE1FDF"/>
    <w:rsid w:val="00FE7F8A"/>
    <w:rsid w:val="00FF51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08D0B"/>
  <w15:chartTrackingRefBased/>
  <w15:docId w15:val="{9F31275B-EF13-4691-8DCB-2E1EB9DF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A13"/>
    <w:pPr>
      <w:spacing w:after="240" w:line="240" w:lineRule="auto"/>
      <w:contextualSpacing/>
      <w:jc w:val="both"/>
    </w:pPr>
    <w:rPr>
      <w:rFonts w:cstheme="minorHAnsi"/>
      <w:spacing w:val="4"/>
    </w:rPr>
  </w:style>
  <w:style w:type="paragraph" w:styleId="Heading1">
    <w:name w:val="heading 1"/>
    <w:basedOn w:val="Normal"/>
    <w:next w:val="Normal"/>
    <w:link w:val="Heading1Char"/>
    <w:uiPriority w:val="9"/>
    <w:qFormat/>
    <w:rsid w:val="00133C64"/>
    <w:pPr>
      <w:pBdr>
        <w:top w:val="single" w:sz="4" w:space="1" w:color="auto"/>
        <w:bottom w:val="single" w:sz="4" w:space="1" w:color="auto"/>
      </w:pBdr>
      <w:spacing w:after="80"/>
      <w:outlineLvl w:val="0"/>
    </w:pPr>
    <w:rPr>
      <w:noProof/>
      <w:color w:val="222A35" w:themeColor="text2" w:themeShade="80"/>
      <w:spacing w:val="3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qFormat/>
    <w:rsid w:val="00133C64"/>
    <w:pPr>
      <w:numPr>
        <w:numId w:val="5"/>
      </w:numPr>
      <w:spacing w:after="200"/>
      <w:ind w:left="288" w:hanging="288"/>
    </w:pPr>
  </w:style>
  <w:style w:type="table" w:styleId="TableGrid">
    <w:name w:val="Table Grid"/>
    <w:basedOn w:val="TableNormal"/>
    <w:uiPriority w:val="39"/>
    <w:rsid w:val="00FE7F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33C64"/>
    <w:pPr>
      <w:spacing w:after="200"/>
    </w:pPr>
    <w:rPr>
      <w:color w:val="323E4F" w:themeColor="text2" w:themeShade="BF"/>
      <w:sz w:val="80"/>
      <w:szCs w:val="80"/>
    </w:rPr>
  </w:style>
  <w:style w:type="character" w:customStyle="1" w:styleId="TitleChar">
    <w:name w:val="Title Char"/>
    <w:basedOn w:val="DefaultParagraphFont"/>
    <w:link w:val="Title"/>
    <w:uiPriority w:val="10"/>
    <w:rsid w:val="00133C64"/>
    <w:rPr>
      <w:rFonts w:cstheme="minorHAnsi"/>
      <w:color w:val="323E4F" w:themeColor="text2" w:themeShade="BF"/>
      <w:spacing w:val="4"/>
      <w:sz w:val="80"/>
      <w:szCs w:val="80"/>
    </w:rPr>
  </w:style>
  <w:style w:type="paragraph" w:styleId="Subtitle">
    <w:name w:val="Subtitle"/>
    <w:basedOn w:val="Normal"/>
    <w:next w:val="Normal"/>
    <w:link w:val="SubtitleChar"/>
    <w:uiPriority w:val="11"/>
    <w:qFormat/>
    <w:rsid w:val="00133C64"/>
    <w:pPr>
      <w:spacing w:after="320"/>
    </w:pPr>
    <w:rPr>
      <w:sz w:val="32"/>
      <w:szCs w:val="32"/>
    </w:rPr>
  </w:style>
  <w:style w:type="character" w:customStyle="1" w:styleId="SubtitleChar">
    <w:name w:val="Subtitle Char"/>
    <w:basedOn w:val="DefaultParagraphFont"/>
    <w:link w:val="Subtitle"/>
    <w:uiPriority w:val="11"/>
    <w:rsid w:val="00133C64"/>
    <w:rPr>
      <w:rFonts w:cstheme="minorHAnsi"/>
      <w:spacing w:val="4"/>
      <w:sz w:val="32"/>
      <w:szCs w:val="32"/>
    </w:rPr>
  </w:style>
  <w:style w:type="character" w:customStyle="1" w:styleId="Heading1Char">
    <w:name w:val="Heading 1 Char"/>
    <w:basedOn w:val="DefaultParagraphFont"/>
    <w:link w:val="Heading1"/>
    <w:uiPriority w:val="9"/>
    <w:rsid w:val="00133C64"/>
    <w:rPr>
      <w:rFonts w:cstheme="minorHAnsi"/>
      <w:noProof/>
      <w:color w:val="222A35" w:themeColor="text2" w:themeShade="80"/>
      <w:spacing w:val="30"/>
      <w:sz w:val="28"/>
      <w:szCs w:val="28"/>
    </w:rPr>
  </w:style>
  <w:style w:type="paragraph" w:styleId="Header">
    <w:name w:val="header"/>
    <w:basedOn w:val="Normal"/>
    <w:link w:val="HeaderChar"/>
    <w:uiPriority w:val="99"/>
    <w:unhideWhenUsed/>
    <w:rsid w:val="004C178D"/>
    <w:pPr>
      <w:tabs>
        <w:tab w:val="center" w:pos="4513"/>
        <w:tab w:val="right" w:pos="9026"/>
      </w:tabs>
      <w:spacing w:after="0"/>
    </w:pPr>
  </w:style>
  <w:style w:type="character" w:customStyle="1" w:styleId="HeaderChar">
    <w:name w:val="Header Char"/>
    <w:basedOn w:val="DefaultParagraphFont"/>
    <w:link w:val="Header"/>
    <w:uiPriority w:val="99"/>
    <w:rsid w:val="004C178D"/>
  </w:style>
  <w:style w:type="paragraph" w:styleId="Footer">
    <w:name w:val="footer"/>
    <w:basedOn w:val="Normal"/>
    <w:link w:val="FooterChar"/>
    <w:uiPriority w:val="99"/>
    <w:unhideWhenUsed/>
    <w:rsid w:val="004C178D"/>
    <w:pPr>
      <w:tabs>
        <w:tab w:val="center" w:pos="4513"/>
        <w:tab w:val="right" w:pos="9026"/>
      </w:tabs>
      <w:spacing w:after="0"/>
    </w:pPr>
  </w:style>
  <w:style w:type="character" w:customStyle="1" w:styleId="FooterChar">
    <w:name w:val="Footer Char"/>
    <w:basedOn w:val="DefaultParagraphFont"/>
    <w:link w:val="Footer"/>
    <w:uiPriority w:val="99"/>
    <w:rsid w:val="004C178D"/>
  </w:style>
  <w:style w:type="character" w:styleId="Hyperlink">
    <w:name w:val="Hyperlink"/>
    <w:basedOn w:val="DefaultParagraphFont"/>
    <w:uiPriority w:val="99"/>
    <w:unhideWhenUsed/>
    <w:rsid w:val="00D62146"/>
    <w:rPr>
      <w:color w:val="0563C1" w:themeColor="hyperlink"/>
      <w:u w:val="single"/>
    </w:rPr>
  </w:style>
  <w:style w:type="character" w:styleId="UnresolvedMention">
    <w:name w:val="Unresolved Mention"/>
    <w:basedOn w:val="DefaultParagraphFont"/>
    <w:uiPriority w:val="99"/>
    <w:semiHidden/>
    <w:unhideWhenUsed/>
    <w:rsid w:val="00D62146"/>
    <w:rPr>
      <w:color w:val="605E5C"/>
      <w:shd w:val="clear" w:color="auto" w:fill="E1DFDD"/>
    </w:rPr>
  </w:style>
  <w:style w:type="paragraph" w:customStyle="1" w:styleId="1ApplicantName">
    <w:name w:val="1. Applicant Name"/>
    <w:basedOn w:val="Title"/>
    <w:qFormat/>
    <w:rsid w:val="008702A4"/>
    <w:pPr>
      <w:spacing w:after="0"/>
    </w:pPr>
    <w:rPr>
      <w:b/>
      <w:bCs/>
      <w:sz w:val="76"/>
      <w:szCs w:val="76"/>
    </w:rPr>
  </w:style>
  <w:style w:type="paragraph" w:customStyle="1" w:styleId="3ContactDetails">
    <w:name w:val="3. Contact Details"/>
    <w:basedOn w:val="Subtitle"/>
    <w:qFormat/>
    <w:rsid w:val="00324137"/>
    <w:pPr>
      <w:shd w:val="clear" w:color="auto" w:fill="F1F1F5"/>
      <w:spacing w:after="240"/>
      <w:jc w:val="left"/>
    </w:pPr>
    <w:rPr>
      <w:noProof/>
      <w:spacing w:val="0"/>
      <w:position w:val="-8"/>
      <w:sz w:val="28"/>
      <w:szCs w:val="28"/>
    </w:rPr>
  </w:style>
  <w:style w:type="paragraph" w:customStyle="1" w:styleId="4SectionHeaders">
    <w:name w:val="4. Section Headers"/>
    <w:basedOn w:val="Heading1"/>
    <w:qFormat/>
    <w:rsid w:val="00F50A13"/>
    <w:pPr>
      <w:pBdr>
        <w:top w:val="none" w:sz="0" w:space="0" w:color="auto"/>
      </w:pBdr>
    </w:pPr>
    <w:rPr>
      <w:sz w:val="26"/>
      <w:szCs w:val="26"/>
    </w:rPr>
  </w:style>
  <w:style w:type="paragraph" w:customStyle="1" w:styleId="5SummaryText">
    <w:name w:val="5. Summary Text"/>
    <w:basedOn w:val="Normal"/>
    <w:qFormat/>
    <w:rsid w:val="00EA0B03"/>
    <w:pPr>
      <w:spacing w:after="200"/>
    </w:pPr>
  </w:style>
  <w:style w:type="paragraph" w:customStyle="1" w:styleId="6BulletPoints">
    <w:name w:val="6. Bullet Points"/>
    <w:basedOn w:val="ListParagraph"/>
    <w:qFormat/>
    <w:rsid w:val="00FB5256"/>
    <w:pPr>
      <w:numPr>
        <w:numId w:val="13"/>
      </w:numPr>
    </w:pPr>
  </w:style>
  <w:style w:type="paragraph" w:customStyle="1" w:styleId="7DegreeNameJobTitle">
    <w:name w:val="7. Degree Name/Job Title"/>
    <w:basedOn w:val="Normal"/>
    <w:qFormat/>
    <w:rsid w:val="0065666D"/>
    <w:pPr>
      <w:spacing w:after="0"/>
    </w:pPr>
    <w:rPr>
      <w:b/>
      <w:bCs/>
    </w:rPr>
  </w:style>
  <w:style w:type="paragraph" w:customStyle="1" w:styleId="8Institution">
    <w:name w:val="8. Institution"/>
    <w:basedOn w:val="Normal"/>
    <w:qFormat/>
    <w:rsid w:val="00EA0B03"/>
    <w:pPr>
      <w:spacing w:after="200"/>
    </w:pPr>
  </w:style>
  <w:style w:type="paragraph" w:customStyle="1" w:styleId="9EmployerName">
    <w:name w:val="9. Employer Name"/>
    <w:basedOn w:val="Normal"/>
    <w:qFormat/>
    <w:rsid w:val="0065666D"/>
    <w:pPr>
      <w:spacing w:after="80"/>
    </w:pPr>
  </w:style>
  <w:style w:type="paragraph" w:customStyle="1" w:styleId="2JobTitleHeadline">
    <w:name w:val="2. Job Title / Headline"/>
    <w:basedOn w:val="1ApplicantName"/>
    <w:qFormat/>
    <w:rsid w:val="008702A4"/>
    <w:pPr>
      <w:spacing w:after="80"/>
    </w:pPr>
    <w:rPr>
      <w:b w:val="0"/>
      <w:bCs w:val="0"/>
      <w:sz w:val="36"/>
      <w:szCs w:val="36"/>
    </w:rPr>
  </w:style>
  <w:style w:type="paragraph" w:customStyle="1" w:styleId="6aSkills">
    <w:name w:val="6a. Skills"/>
    <w:basedOn w:val="Normal"/>
    <w:qFormat/>
    <w:rsid w:val="0017024E"/>
    <w:pPr>
      <w:tabs>
        <w:tab w:val="left" w:pos="3690"/>
        <w:tab w:val="left" w:pos="7290"/>
      </w:tabs>
      <w:spacing w:after="200"/>
    </w:pPr>
  </w:style>
  <w:style w:type="paragraph" w:customStyle="1" w:styleId="6bTraining">
    <w:name w:val="6b. Training"/>
    <w:basedOn w:val="Normal"/>
    <w:qFormat/>
    <w:rsid w:val="0017024E"/>
    <w:pPr>
      <w:tabs>
        <w:tab w:val="left" w:pos="5400"/>
      </w:tabs>
    </w:pPr>
  </w:style>
  <w:style w:type="paragraph" w:customStyle="1" w:styleId="7aProject">
    <w:name w:val="7a. Project"/>
    <w:basedOn w:val="7DegreeNameJobTitle"/>
    <w:qFormat/>
    <w:rsid w:val="00F50A13"/>
    <w:pPr>
      <w:tabs>
        <w:tab w:val="right" w:pos="10710"/>
      </w:tabs>
      <w:spacing w:after="80"/>
    </w:pPr>
  </w:style>
  <w:style w:type="character" w:styleId="Strong">
    <w:name w:val="Strong"/>
    <w:basedOn w:val="DefaultParagraphFont"/>
    <w:uiPriority w:val="22"/>
    <w:qFormat/>
    <w:rsid w:val="007B6DDC"/>
    <w:rPr>
      <w:b/>
      <w:bCs/>
    </w:rPr>
  </w:style>
  <w:style w:type="character" w:styleId="FollowedHyperlink">
    <w:name w:val="FollowedHyperlink"/>
    <w:basedOn w:val="DefaultParagraphFont"/>
    <w:uiPriority w:val="99"/>
    <w:semiHidden/>
    <w:unhideWhenUsed/>
    <w:rsid w:val="00CA7B4D"/>
    <w:rPr>
      <w:color w:val="954F72" w:themeColor="followedHyperlink"/>
      <w:u w:val="single"/>
    </w:rPr>
  </w:style>
  <w:style w:type="paragraph" w:customStyle="1" w:styleId="p1">
    <w:name w:val="p1"/>
    <w:basedOn w:val="Normal"/>
    <w:rsid w:val="00AE6692"/>
    <w:pPr>
      <w:spacing w:after="0"/>
      <w:contextualSpacing w:val="0"/>
      <w:jc w:val="left"/>
    </w:pPr>
    <w:rPr>
      <w:rFonts w:ascii="Arial" w:eastAsia="Times New Roman" w:hAnsi="Arial" w:cs="Arial"/>
      <w:color w:val="000000"/>
      <w:spacing w:val="0"/>
      <w:sz w:val="17"/>
      <w:szCs w:val="17"/>
      <w:lang w:val="en-US"/>
    </w:rPr>
  </w:style>
  <w:style w:type="paragraph" w:styleId="NormalWeb">
    <w:name w:val="Normal (Web)"/>
    <w:basedOn w:val="Normal"/>
    <w:uiPriority w:val="99"/>
    <w:semiHidden/>
    <w:unhideWhenUsed/>
    <w:rsid w:val="00F342AF"/>
    <w:pPr>
      <w:spacing w:before="100" w:beforeAutospacing="1" w:after="100" w:afterAutospacing="1"/>
      <w:contextualSpacing w:val="0"/>
      <w:jc w:val="left"/>
    </w:pPr>
    <w:rPr>
      <w:rFonts w:ascii="Times New Roman" w:eastAsia="Times New Roman" w:hAnsi="Times New Roman" w:cs="Times New Roman"/>
      <w:spacing w:val="0"/>
      <w:sz w:val="24"/>
      <w:szCs w:val="24"/>
      <w:lang w:val="en-US"/>
    </w:rPr>
  </w:style>
  <w:style w:type="character" w:customStyle="1" w:styleId="s1">
    <w:name w:val="s1"/>
    <w:basedOn w:val="DefaultParagraphFont"/>
    <w:rsid w:val="008D6EC4"/>
    <w:rPr>
      <w:rFonts w:ascii="Arial" w:hAnsi="Arial" w:cs="Arial" w:hint="default"/>
      <w:sz w:val="18"/>
      <w:szCs w:val="18"/>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qFormat/>
    <w:locked/>
    <w:rsid w:val="00043B84"/>
    <w:rPr>
      <w:rFonts w:cstheme="minorHAnsi"/>
      <w:spacing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7994">
      <w:bodyDiv w:val="1"/>
      <w:marLeft w:val="0"/>
      <w:marRight w:val="0"/>
      <w:marTop w:val="0"/>
      <w:marBottom w:val="0"/>
      <w:divBdr>
        <w:top w:val="none" w:sz="0" w:space="0" w:color="auto"/>
        <w:left w:val="none" w:sz="0" w:space="0" w:color="auto"/>
        <w:bottom w:val="none" w:sz="0" w:space="0" w:color="auto"/>
        <w:right w:val="none" w:sz="0" w:space="0" w:color="auto"/>
      </w:divBdr>
    </w:div>
    <w:div w:id="134417916">
      <w:bodyDiv w:val="1"/>
      <w:marLeft w:val="0"/>
      <w:marRight w:val="0"/>
      <w:marTop w:val="0"/>
      <w:marBottom w:val="0"/>
      <w:divBdr>
        <w:top w:val="none" w:sz="0" w:space="0" w:color="auto"/>
        <w:left w:val="none" w:sz="0" w:space="0" w:color="auto"/>
        <w:bottom w:val="none" w:sz="0" w:space="0" w:color="auto"/>
        <w:right w:val="none" w:sz="0" w:space="0" w:color="auto"/>
      </w:divBdr>
    </w:div>
    <w:div w:id="216940581">
      <w:bodyDiv w:val="1"/>
      <w:marLeft w:val="0"/>
      <w:marRight w:val="0"/>
      <w:marTop w:val="0"/>
      <w:marBottom w:val="0"/>
      <w:divBdr>
        <w:top w:val="none" w:sz="0" w:space="0" w:color="auto"/>
        <w:left w:val="none" w:sz="0" w:space="0" w:color="auto"/>
        <w:bottom w:val="none" w:sz="0" w:space="0" w:color="auto"/>
        <w:right w:val="none" w:sz="0" w:space="0" w:color="auto"/>
      </w:divBdr>
    </w:div>
    <w:div w:id="238294084">
      <w:bodyDiv w:val="1"/>
      <w:marLeft w:val="0"/>
      <w:marRight w:val="0"/>
      <w:marTop w:val="0"/>
      <w:marBottom w:val="0"/>
      <w:divBdr>
        <w:top w:val="none" w:sz="0" w:space="0" w:color="auto"/>
        <w:left w:val="none" w:sz="0" w:space="0" w:color="auto"/>
        <w:bottom w:val="none" w:sz="0" w:space="0" w:color="auto"/>
        <w:right w:val="none" w:sz="0" w:space="0" w:color="auto"/>
      </w:divBdr>
    </w:div>
    <w:div w:id="344868610">
      <w:bodyDiv w:val="1"/>
      <w:marLeft w:val="0"/>
      <w:marRight w:val="0"/>
      <w:marTop w:val="0"/>
      <w:marBottom w:val="0"/>
      <w:divBdr>
        <w:top w:val="none" w:sz="0" w:space="0" w:color="auto"/>
        <w:left w:val="none" w:sz="0" w:space="0" w:color="auto"/>
        <w:bottom w:val="none" w:sz="0" w:space="0" w:color="auto"/>
        <w:right w:val="none" w:sz="0" w:space="0" w:color="auto"/>
      </w:divBdr>
    </w:div>
    <w:div w:id="422729690">
      <w:bodyDiv w:val="1"/>
      <w:marLeft w:val="0"/>
      <w:marRight w:val="0"/>
      <w:marTop w:val="0"/>
      <w:marBottom w:val="0"/>
      <w:divBdr>
        <w:top w:val="none" w:sz="0" w:space="0" w:color="auto"/>
        <w:left w:val="none" w:sz="0" w:space="0" w:color="auto"/>
        <w:bottom w:val="none" w:sz="0" w:space="0" w:color="auto"/>
        <w:right w:val="none" w:sz="0" w:space="0" w:color="auto"/>
      </w:divBdr>
    </w:div>
    <w:div w:id="572666444">
      <w:bodyDiv w:val="1"/>
      <w:marLeft w:val="0"/>
      <w:marRight w:val="0"/>
      <w:marTop w:val="0"/>
      <w:marBottom w:val="0"/>
      <w:divBdr>
        <w:top w:val="none" w:sz="0" w:space="0" w:color="auto"/>
        <w:left w:val="none" w:sz="0" w:space="0" w:color="auto"/>
        <w:bottom w:val="none" w:sz="0" w:space="0" w:color="auto"/>
        <w:right w:val="none" w:sz="0" w:space="0" w:color="auto"/>
      </w:divBdr>
    </w:div>
    <w:div w:id="575868360">
      <w:bodyDiv w:val="1"/>
      <w:marLeft w:val="0"/>
      <w:marRight w:val="0"/>
      <w:marTop w:val="0"/>
      <w:marBottom w:val="0"/>
      <w:divBdr>
        <w:top w:val="none" w:sz="0" w:space="0" w:color="auto"/>
        <w:left w:val="none" w:sz="0" w:space="0" w:color="auto"/>
        <w:bottom w:val="none" w:sz="0" w:space="0" w:color="auto"/>
        <w:right w:val="none" w:sz="0" w:space="0" w:color="auto"/>
      </w:divBdr>
    </w:div>
    <w:div w:id="752551370">
      <w:bodyDiv w:val="1"/>
      <w:marLeft w:val="0"/>
      <w:marRight w:val="0"/>
      <w:marTop w:val="0"/>
      <w:marBottom w:val="0"/>
      <w:divBdr>
        <w:top w:val="none" w:sz="0" w:space="0" w:color="auto"/>
        <w:left w:val="none" w:sz="0" w:space="0" w:color="auto"/>
        <w:bottom w:val="none" w:sz="0" w:space="0" w:color="auto"/>
        <w:right w:val="none" w:sz="0" w:space="0" w:color="auto"/>
      </w:divBdr>
    </w:div>
    <w:div w:id="832797221">
      <w:bodyDiv w:val="1"/>
      <w:marLeft w:val="0"/>
      <w:marRight w:val="0"/>
      <w:marTop w:val="0"/>
      <w:marBottom w:val="0"/>
      <w:divBdr>
        <w:top w:val="none" w:sz="0" w:space="0" w:color="auto"/>
        <w:left w:val="none" w:sz="0" w:space="0" w:color="auto"/>
        <w:bottom w:val="none" w:sz="0" w:space="0" w:color="auto"/>
        <w:right w:val="none" w:sz="0" w:space="0" w:color="auto"/>
      </w:divBdr>
    </w:div>
    <w:div w:id="886575780">
      <w:bodyDiv w:val="1"/>
      <w:marLeft w:val="0"/>
      <w:marRight w:val="0"/>
      <w:marTop w:val="0"/>
      <w:marBottom w:val="0"/>
      <w:divBdr>
        <w:top w:val="none" w:sz="0" w:space="0" w:color="auto"/>
        <w:left w:val="none" w:sz="0" w:space="0" w:color="auto"/>
        <w:bottom w:val="none" w:sz="0" w:space="0" w:color="auto"/>
        <w:right w:val="none" w:sz="0" w:space="0" w:color="auto"/>
      </w:divBdr>
    </w:div>
    <w:div w:id="1018854049">
      <w:bodyDiv w:val="1"/>
      <w:marLeft w:val="0"/>
      <w:marRight w:val="0"/>
      <w:marTop w:val="0"/>
      <w:marBottom w:val="0"/>
      <w:divBdr>
        <w:top w:val="none" w:sz="0" w:space="0" w:color="auto"/>
        <w:left w:val="none" w:sz="0" w:space="0" w:color="auto"/>
        <w:bottom w:val="none" w:sz="0" w:space="0" w:color="auto"/>
        <w:right w:val="none" w:sz="0" w:space="0" w:color="auto"/>
      </w:divBdr>
    </w:div>
    <w:div w:id="1085298898">
      <w:bodyDiv w:val="1"/>
      <w:marLeft w:val="0"/>
      <w:marRight w:val="0"/>
      <w:marTop w:val="0"/>
      <w:marBottom w:val="0"/>
      <w:divBdr>
        <w:top w:val="none" w:sz="0" w:space="0" w:color="auto"/>
        <w:left w:val="none" w:sz="0" w:space="0" w:color="auto"/>
        <w:bottom w:val="none" w:sz="0" w:space="0" w:color="auto"/>
        <w:right w:val="none" w:sz="0" w:space="0" w:color="auto"/>
      </w:divBdr>
    </w:div>
    <w:div w:id="1124233747">
      <w:bodyDiv w:val="1"/>
      <w:marLeft w:val="0"/>
      <w:marRight w:val="0"/>
      <w:marTop w:val="0"/>
      <w:marBottom w:val="0"/>
      <w:divBdr>
        <w:top w:val="none" w:sz="0" w:space="0" w:color="auto"/>
        <w:left w:val="none" w:sz="0" w:space="0" w:color="auto"/>
        <w:bottom w:val="none" w:sz="0" w:space="0" w:color="auto"/>
        <w:right w:val="none" w:sz="0" w:space="0" w:color="auto"/>
      </w:divBdr>
    </w:div>
    <w:div w:id="1135874167">
      <w:bodyDiv w:val="1"/>
      <w:marLeft w:val="0"/>
      <w:marRight w:val="0"/>
      <w:marTop w:val="0"/>
      <w:marBottom w:val="0"/>
      <w:divBdr>
        <w:top w:val="none" w:sz="0" w:space="0" w:color="auto"/>
        <w:left w:val="none" w:sz="0" w:space="0" w:color="auto"/>
        <w:bottom w:val="none" w:sz="0" w:space="0" w:color="auto"/>
        <w:right w:val="none" w:sz="0" w:space="0" w:color="auto"/>
      </w:divBdr>
    </w:div>
    <w:div w:id="1208645414">
      <w:bodyDiv w:val="1"/>
      <w:marLeft w:val="0"/>
      <w:marRight w:val="0"/>
      <w:marTop w:val="0"/>
      <w:marBottom w:val="0"/>
      <w:divBdr>
        <w:top w:val="none" w:sz="0" w:space="0" w:color="auto"/>
        <w:left w:val="none" w:sz="0" w:space="0" w:color="auto"/>
        <w:bottom w:val="none" w:sz="0" w:space="0" w:color="auto"/>
        <w:right w:val="none" w:sz="0" w:space="0" w:color="auto"/>
      </w:divBdr>
    </w:div>
    <w:div w:id="1268153147">
      <w:bodyDiv w:val="1"/>
      <w:marLeft w:val="0"/>
      <w:marRight w:val="0"/>
      <w:marTop w:val="0"/>
      <w:marBottom w:val="0"/>
      <w:divBdr>
        <w:top w:val="none" w:sz="0" w:space="0" w:color="auto"/>
        <w:left w:val="none" w:sz="0" w:space="0" w:color="auto"/>
        <w:bottom w:val="none" w:sz="0" w:space="0" w:color="auto"/>
        <w:right w:val="none" w:sz="0" w:space="0" w:color="auto"/>
      </w:divBdr>
    </w:div>
    <w:div w:id="1453329375">
      <w:bodyDiv w:val="1"/>
      <w:marLeft w:val="0"/>
      <w:marRight w:val="0"/>
      <w:marTop w:val="0"/>
      <w:marBottom w:val="0"/>
      <w:divBdr>
        <w:top w:val="none" w:sz="0" w:space="0" w:color="auto"/>
        <w:left w:val="none" w:sz="0" w:space="0" w:color="auto"/>
        <w:bottom w:val="none" w:sz="0" w:space="0" w:color="auto"/>
        <w:right w:val="none" w:sz="0" w:space="0" w:color="auto"/>
      </w:divBdr>
    </w:div>
    <w:div w:id="1755934762">
      <w:bodyDiv w:val="1"/>
      <w:marLeft w:val="0"/>
      <w:marRight w:val="0"/>
      <w:marTop w:val="0"/>
      <w:marBottom w:val="0"/>
      <w:divBdr>
        <w:top w:val="none" w:sz="0" w:space="0" w:color="auto"/>
        <w:left w:val="none" w:sz="0" w:space="0" w:color="auto"/>
        <w:bottom w:val="none" w:sz="0" w:space="0" w:color="auto"/>
        <w:right w:val="none" w:sz="0" w:space="0" w:color="auto"/>
      </w:divBdr>
    </w:div>
    <w:div w:id="1803376469">
      <w:bodyDiv w:val="1"/>
      <w:marLeft w:val="0"/>
      <w:marRight w:val="0"/>
      <w:marTop w:val="0"/>
      <w:marBottom w:val="0"/>
      <w:divBdr>
        <w:top w:val="none" w:sz="0" w:space="0" w:color="auto"/>
        <w:left w:val="none" w:sz="0" w:space="0" w:color="auto"/>
        <w:bottom w:val="none" w:sz="0" w:space="0" w:color="auto"/>
        <w:right w:val="none" w:sz="0" w:space="0" w:color="auto"/>
      </w:divBdr>
    </w:div>
    <w:div w:id="1876655971">
      <w:bodyDiv w:val="1"/>
      <w:marLeft w:val="0"/>
      <w:marRight w:val="0"/>
      <w:marTop w:val="0"/>
      <w:marBottom w:val="0"/>
      <w:divBdr>
        <w:top w:val="none" w:sz="0" w:space="0" w:color="auto"/>
        <w:left w:val="none" w:sz="0" w:space="0" w:color="auto"/>
        <w:bottom w:val="none" w:sz="0" w:space="0" w:color="auto"/>
        <w:right w:val="none" w:sz="0" w:space="0" w:color="auto"/>
      </w:divBdr>
    </w:div>
    <w:div w:id="1911234589">
      <w:bodyDiv w:val="1"/>
      <w:marLeft w:val="0"/>
      <w:marRight w:val="0"/>
      <w:marTop w:val="0"/>
      <w:marBottom w:val="0"/>
      <w:divBdr>
        <w:top w:val="none" w:sz="0" w:space="0" w:color="auto"/>
        <w:left w:val="none" w:sz="0" w:space="0" w:color="auto"/>
        <w:bottom w:val="none" w:sz="0" w:space="0" w:color="auto"/>
        <w:right w:val="none" w:sz="0" w:space="0" w:color="auto"/>
      </w:divBdr>
    </w:div>
    <w:div w:id="2034375293">
      <w:bodyDiv w:val="1"/>
      <w:marLeft w:val="0"/>
      <w:marRight w:val="0"/>
      <w:marTop w:val="0"/>
      <w:marBottom w:val="0"/>
      <w:divBdr>
        <w:top w:val="none" w:sz="0" w:space="0" w:color="auto"/>
        <w:left w:val="none" w:sz="0" w:space="0" w:color="auto"/>
        <w:bottom w:val="none" w:sz="0" w:space="0" w:color="auto"/>
        <w:right w:val="none" w:sz="0" w:space="0" w:color="auto"/>
      </w:divBdr>
    </w:div>
    <w:div w:id="2047944583">
      <w:bodyDiv w:val="1"/>
      <w:marLeft w:val="0"/>
      <w:marRight w:val="0"/>
      <w:marTop w:val="0"/>
      <w:marBottom w:val="0"/>
      <w:divBdr>
        <w:top w:val="none" w:sz="0" w:space="0" w:color="auto"/>
        <w:left w:val="none" w:sz="0" w:space="0" w:color="auto"/>
        <w:bottom w:val="none" w:sz="0" w:space="0" w:color="auto"/>
        <w:right w:val="none" w:sz="0" w:space="0" w:color="auto"/>
      </w:divBdr>
    </w:div>
    <w:div w:id="2063092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anusha.gundeti2298" TargetMode="External"/><Relationship Id="rId13" Type="http://schemas.openxmlformats.org/officeDocument/2006/relationships/hyperlink" Target="https://www.qreport.com.au/jewellery-insurance/" TargetMode="External"/><Relationship Id="rId3" Type="http://schemas.openxmlformats.org/officeDocument/2006/relationships/settings" Target="settings.xml"/><Relationship Id="rId7" Type="http://schemas.openxmlformats.org/officeDocument/2006/relationships/hyperlink" Target="https://www.linkedin.com/in/a-gun2298/" TargetMode="External"/><Relationship Id="rId12" Type="http://schemas.openxmlformats.org/officeDocument/2006/relationships/hyperlink" Target="https://www.pricebook.digita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isolutions.com/products/lotvu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fedex.com/en-us/logistics.html" TargetMode="External"/><Relationship Id="rId4" Type="http://schemas.openxmlformats.org/officeDocument/2006/relationships/webSettings" Target="webSettings.xml"/><Relationship Id="rId9" Type="http://schemas.openxmlformats.org/officeDocument/2006/relationships/hyperlink" Target="https://github.com/anushagundeti" TargetMode="External"/><Relationship Id="rId14" Type="http://schemas.openxmlformats.org/officeDocument/2006/relationships/hyperlink" Target="https://github.com/anushagundeti/google_jobs"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lboni\Desktop\Desktop\Etsy\Resume%20Templates\Jake's%20Resume\Templates\Jakes-Resume-Template-Calibr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Jakes-Resume-Template-Calibri</Template>
  <TotalTime>85</TotalTime>
  <Pages>2</Pages>
  <Words>1105</Words>
  <Characters>6301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JakesResume</dc:creator>
  <cp:keywords/>
  <dc:description/>
  <cp:lastModifiedBy>Anusha Gundeti</cp:lastModifiedBy>
  <cp:revision>40</cp:revision>
  <cp:lastPrinted>2025-02-24T14:56:00Z</cp:lastPrinted>
  <dcterms:created xsi:type="dcterms:W3CDTF">2025-04-22T15:54:00Z</dcterms:created>
  <dcterms:modified xsi:type="dcterms:W3CDTF">2025-04-28T17:08:00Z</dcterms:modified>
</cp:coreProperties>
</file>