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E01131" w14:textId="366EB3EB" w:rsidR="003D3F5D" w:rsidRPr="00983AF2" w:rsidRDefault="003D3F5D" w:rsidP="00983AF2">
      <w:pPr>
        <w:pStyle w:val="NoSpacing"/>
        <w:jc w:val="center"/>
        <w:rPr>
          <w:rFonts w:asciiTheme="minorHAnsi" w:hAnsiTheme="minorHAnsi" w:cstheme="minorHAnsi"/>
          <w:b/>
          <w:bCs/>
          <w:color w:val="000000" w:themeColor="text1"/>
        </w:rPr>
      </w:pPr>
      <w:r w:rsidRPr="00983AF2">
        <w:rPr>
          <w:rFonts w:asciiTheme="minorHAnsi" w:hAnsiTheme="minorHAnsi" w:cstheme="minorHAnsi"/>
          <w:b/>
          <w:bCs/>
          <w:color w:val="000000" w:themeColor="text1"/>
        </w:rPr>
        <w:t xml:space="preserve">PRADEEP TEKMAL </w:t>
      </w:r>
    </w:p>
    <w:p w14:paraId="36B1BCF8" w14:textId="645A9598" w:rsidR="003D3F5D" w:rsidRPr="00983AF2" w:rsidRDefault="003D3F5D" w:rsidP="00983AF2">
      <w:pPr>
        <w:pStyle w:val="NoSpacing"/>
        <w:pBdr>
          <w:bottom w:val="single" w:sz="4" w:space="1" w:color="auto"/>
        </w:pBdr>
        <w:jc w:val="center"/>
        <w:rPr>
          <w:rStyle w:val="Hyperlink"/>
          <w:rFonts w:asciiTheme="minorHAnsi" w:hAnsiTheme="minorHAnsi" w:cstheme="minorHAnsi"/>
          <w:b/>
        </w:rPr>
      </w:pPr>
      <w:r w:rsidRPr="00983AF2">
        <w:rPr>
          <w:rFonts w:asciiTheme="minorHAnsi" w:hAnsiTheme="minorHAnsi" w:cstheme="minorHAnsi"/>
          <w:b/>
        </w:rPr>
        <w:t>(630) 423-6109</w:t>
      </w:r>
      <w:r w:rsidRPr="00983AF2">
        <w:rPr>
          <w:rFonts w:asciiTheme="minorHAnsi" w:hAnsiTheme="minorHAnsi" w:cstheme="minorHAnsi"/>
          <w:color w:val="313131"/>
        </w:rPr>
        <w:t xml:space="preserve"> | </w:t>
      </w:r>
      <w:hyperlink r:id="rId11" w:history="1">
        <w:r w:rsidRPr="00983AF2">
          <w:rPr>
            <w:rStyle w:val="Hyperlink"/>
            <w:rFonts w:asciiTheme="minorHAnsi" w:hAnsiTheme="minorHAnsi" w:cstheme="minorHAnsi"/>
            <w:b/>
          </w:rPr>
          <w:t>pradeeptekmal13@gmail.com</w:t>
        </w:r>
      </w:hyperlink>
      <w:r w:rsidRPr="00983AF2">
        <w:rPr>
          <w:rStyle w:val="Hyperlink"/>
          <w:rFonts w:asciiTheme="minorHAnsi" w:hAnsiTheme="minorHAnsi" w:cstheme="minorHAnsi"/>
          <w:b/>
        </w:rPr>
        <w:t xml:space="preserve"> </w:t>
      </w:r>
    </w:p>
    <w:p w14:paraId="15AE605A" w14:textId="47B029CA" w:rsidR="00DD6A6D" w:rsidRPr="00983AF2" w:rsidRDefault="002B65AC" w:rsidP="00983AF2">
      <w:pPr>
        <w:pStyle w:val="NoSpacing"/>
        <w:rPr>
          <w:rFonts w:asciiTheme="minorHAnsi" w:hAnsiTheme="minorHAnsi" w:cstheme="minorHAnsi"/>
          <w:b/>
          <w:bCs/>
          <w:i/>
          <w:color w:val="0070C0"/>
          <w:u w:val="single"/>
        </w:rPr>
      </w:pPr>
      <w:r w:rsidRPr="00983AF2">
        <w:rPr>
          <w:rFonts w:asciiTheme="minorHAnsi" w:hAnsiTheme="minorHAnsi" w:cstheme="minorHAnsi"/>
          <w:b/>
          <w:bCs/>
          <w:i/>
          <w:color w:val="0070C0"/>
          <w:u w:val="single"/>
        </w:rPr>
        <w:t>Professional Summary:</w:t>
      </w:r>
    </w:p>
    <w:p w14:paraId="29A35A2C" w14:textId="2E2B6183" w:rsidR="002B65AC" w:rsidRPr="00983AF2" w:rsidRDefault="002F0C30" w:rsidP="00983AF2">
      <w:pPr>
        <w:jc w:val="both"/>
        <w:rPr>
          <w:rFonts w:asciiTheme="minorHAnsi" w:hAnsiTheme="minorHAnsi" w:cstheme="minorHAnsi"/>
          <w:szCs w:val="22"/>
        </w:rPr>
      </w:pPr>
      <w:r w:rsidRPr="00983AF2">
        <w:rPr>
          <w:rFonts w:asciiTheme="minorHAnsi" w:hAnsiTheme="minorHAnsi" w:cstheme="minorHAnsi"/>
          <w:b/>
          <w:bCs/>
          <w:szCs w:val="22"/>
        </w:rPr>
        <w:t xml:space="preserve">IT Professionsl with </w:t>
      </w:r>
      <w:r w:rsidR="002B65AC" w:rsidRPr="00983AF2">
        <w:rPr>
          <w:rFonts w:asciiTheme="minorHAnsi" w:hAnsiTheme="minorHAnsi" w:cstheme="minorHAnsi"/>
          <w:b/>
          <w:bCs/>
          <w:szCs w:val="22"/>
        </w:rPr>
        <w:t>9+ years of experience</w:t>
      </w:r>
      <w:r w:rsidR="002B65AC" w:rsidRPr="00983AF2">
        <w:rPr>
          <w:rFonts w:asciiTheme="minorHAnsi" w:hAnsiTheme="minorHAnsi" w:cstheme="minorHAnsi"/>
          <w:szCs w:val="22"/>
        </w:rPr>
        <w:t xml:space="preserve"> as a </w:t>
      </w:r>
      <w:r w:rsidR="002B65AC" w:rsidRPr="00983AF2">
        <w:rPr>
          <w:rFonts w:asciiTheme="minorHAnsi" w:hAnsiTheme="minorHAnsi" w:cstheme="minorHAnsi"/>
          <w:b/>
          <w:bCs/>
          <w:szCs w:val="22"/>
        </w:rPr>
        <w:t>Python Developer</w:t>
      </w:r>
      <w:r w:rsidR="002B65AC" w:rsidRPr="00983AF2">
        <w:rPr>
          <w:rFonts w:asciiTheme="minorHAnsi" w:hAnsiTheme="minorHAnsi" w:cstheme="minorHAnsi"/>
          <w:szCs w:val="22"/>
        </w:rPr>
        <w:t xml:space="preserve">, proficient in multiple languages, with expertise in </w:t>
      </w:r>
      <w:r w:rsidR="002B65AC" w:rsidRPr="00983AF2">
        <w:rPr>
          <w:rFonts w:asciiTheme="minorHAnsi" w:hAnsiTheme="minorHAnsi" w:cstheme="minorHAnsi"/>
          <w:b/>
          <w:bCs/>
          <w:szCs w:val="22"/>
        </w:rPr>
        <w:t>Design, Development, and Implementation</w:t>
      </w:r>
      <w:r w:rsidR="002B65AC" w:rsidRPr="00983AF2">
        <w:rPr>
          <w:rFonts w:asciiTheme="minorHAnsi" w:hAnsiTheme="minorHAnsi" w:cstheme="minorHAnsi"/>
          <w:szCs w:val="22"/>
        </w:rPr>
        <w:t xml:space="preserve"> of applications using </w:t>
      </w:r>
      <w:r w:rsidR="002B65AC" w:rsidRPr="00983AF2">
        <w:rPr>
          <w:rFonts w:asciiTheme="minorHAnsi" w:hAnsiTheme="minorHAnsi" w:cstheme="minorHAnsi"/>
          <w:b/>
          <w:bCs/>
          <w:szCs w:val="22"/>
        </w:rPr>
        <w:t>Python, Django, Flask, Scala, RESTful services, AWS, and SQL</w:t>
      </w:r>
      <w:r w:rsidR="002B65AC" w:rsidRPr="00983AF2">
        <w:rPr>
          <w:rFonts w:asciiTheme="minorHAnsi" w:hAnsiTheme="minorHAnsi" w:cstheme="minorHAnsi"/>
          <w:szCs w:val="22"/>
        </w:rPr>
        <w:t xml:space="preserve">. </w:t>
      </w:r>
    </w:p>
    <w:p w14:paraId="7AC71A14" w14:textId="1A727725" w:rsidR="002B65AC" w:rsidRPr="00983AF2" w:rsidRDefault="002B65AC" w:rsidP="00983AF2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</w:rPr>
        <w:t xml:space="preserve">Strong experience in developing </w:t>
      </w:r>
      <w:r w:rsidRPr="00983AF2">
        <w:rPr>
          <w:rFonts w:cstheme="minorHAnsi"/>
          <w:b/>
          <w:bCs/>
        </w:rPr>
        <w:t>web applications</w:t>
      </w:r>
      <w:r w:rsidRPr="00983AF2">
        <w:rPr>
          <w:rFonts w:cstheme="minorHAnsi"/>
        </w:rPr>
        <w:t xml:space="preserve"> using </w:t>
      </w:r>
      <w:r w:rsidRPr="00983AF2">
        <w:rPr>
          <w:rFonts w:cstheme="minorHAnsi"/>
          <w:b/>
          <w:bCs/>
        </w:rPr>
        <w:t>Django, Flask</w:t>
      </w:r>
      <w:r w:rsidRPr="00983AF2">
        <w:rPr>
          <w:rFonts w:cstheme="minorHAnsi"/>
        </w:rPr>
        <w:t xml:space="preserve">, and frameworks like </w:t>
      </w:r>
      <w:r w:rsidRPr="00983AF2">
        <w:rPr>
          <w:rFonts w:cstheme="minorHAnsi"/>
          <w:b/>
          <w:bCs/>
        </w:rPr>
        <w:t xml:space="preserve">FastAPI, JavaScript, jQuery, and </w:t>
      </w:r>
      <w:r w:rsidR="002B62E9" w:rsidRPr="00983AF2">
        <w:rPr>
          <w:rFonts w:cstheme="minorHAnsi"/>
          <w:b/>
          <w:bCs/>
        </w:rPr>
        <w:t>Angular</w:t>
      </w:r>
      <w:r w:rsidRPr="00983AF2">
        <w:rPr>
          <w:rFonts w:cstheme="minorHAnsi"/>
        </w:rPr>
        <w:t xml:space="preserve">. </w:t>
      </w:r>
    </w:p>
    <w:p w14:paraId="43407823" w14:textId="129E7D84" w:rsidR="002B65AC" w:rsidRPr="00983AF2" w:rsidRDefault="002B65AC" w:rsidP="00983AF2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</w:rPr>
        <w:t xml:space="preserve">Hands-on experience with </w:t>
      </w:r>
      <w:r w:rsidRPr="00983AF2">
        <w:rPr>
          <w:rFonts w:cstheme="minorHAnsi"/>
          <w:b/>
          <w:bCs/>
        </w:rPr>
        <w:t>MVC/MVT architectures</w:t>
      </w:r>
      <w:r w:rsidRPr="00983AF2">
        <w:rPr>
          <w:rFonts w:cstheme="minorHAnsi"/>
        </w:rPr>
        <w:t xml:space="preserve">, including Django ORM and SQLAlchemy for database management. </w:t>
      </w:r>
    </w:p>
    <w:p w14:paraId="1B4DAEC2" w14:textId="077981F3" w:rsidR="002B65AC" w:rsidRPr="00983AF2" w:rsidRDefault="002B65AC" w:rsidP="00983AF2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</w:rPr>
        <w:t xml:space="preserve">Skilled in </w:t>
      </w:r>
      <w:r w:rsidRPr="00983AF2">
        <w:rPr>
          <w:rFonts w:cstheme="minorHAnsi"/>
          <w:b/>
          <w:bCs/>
        </w:rPr>
        <w:t>web development</w:t>
      </w:r>
      <w:r w:rsidRPr="00983AF2">
        <w:rPr>
          <w:rFonts w:cstheme="minorHAnsi"/>
        </w:rPr>
        <w:t xml:space="preserve"> using </w:t>
      </w:r>
      <w:r w:rsidRPr="00983AF2">
        <w:rPr>
          <w:rFonts w:cstheme="minorHAnsi"/>
          <w:b/>
          <w:bCs/>
        </w:rPr>
        <w:t>HTML, CSS, JavaScript, AngularJS, and Node.js</w:t>
      </w:r>
      <w:r w:rsidRPr="00983AF2">
        <w:rPr>
          <w:rFonts w:cstheme="minorHAnsi"/>
        </w:rPr>
        <w:t xml:space="preserve">, along with integration of </w:t>
      </w:r>
      <w:r w:rsidR="002B62E9" w:rsidRPr="00983AF2">
        <w:rPr>
          <w:rFonts w:cstheme="minorHAnsi"/>
          <w:b/>
          <w:bCs/>
        </w:rPr>
        <w:t>Restful Web</w:t>
      </w:r>
      <w:r w:rsidRPr="00983AF2">
        <w:rPr>
          <w:rFonts w:cstheme="minorHAnsi"/>
          <w:b/>
          <w:bCs/>
        </w:rPr>
        <w:t xml:space="preserve"> services</w:t>
      </w:r>
      <w:r w:rsidRPr="00983AF2">
        <w:rPr>
          <w:rFonts w:cstheme="minorHAnsi"/>
        </w:rPr>
        <w:t xml:space="preserve">. </w:t>
      </w:r>
    </w:p>
    <w:p w14:paraId="0E360C5D" w14:textId="5150E6B4" w:rsidR="002B65AC" w:rsidRPr="00983AF2" w:rsidRDefault="002B65AC" w:rsidP="00983AF2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</w:rPr>
        <w:t xml:space="preserve">Expertise in </w:t>
      </w:r>
      <w:r w:rsidRPr="00983AF2">
        <w:rPr>
          <w:rFonts w:cstheme="minorHAnsi"/>
          <w:b/>
          <w:bCs/>
        </w:rPr>
        <w:t>WAMP (Windows, Apache, MySQL, Python/PHP) and LAMP (Linux, Apache, MySQL, Python/PHP) architectures</w:t>
      </w:r>
      <w:r w:rsidRPr="00983AF2">
        <w:rPr>
          <w:rFonts w:cstheme="minorHAnsi"/>
        </w:rPr>
        <w:t xml:space="preserve">. </w:t>
      </w:r>
      <w:bookmarkStart w:id="0" w:name="_GoBack"/>
      <w:bookmarkEnd w:id="0"/>
    </w:p>
    <w:p w14:paraId="4A8514FD" w14:textId="20DBA9DE" w:rsidR="002B65AC" w:rsidRPr="00983AF2" w:rsidRDefault="002B65AC" w:rsidP="00983AF2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</w:rPr>
        <w:t xml:space="preserve">Strong knowledge of </w:t>
      </w:r>
      <w:r w:rsidRPr="00983AF2">
        <w:rPr>
          <w:rFonts w:cstheme="minorHAnsi"/>
          <w:b/>
          <w:bCs/>
        </w:rPr>
        <w:t>Cloud Platforms (AWS, Azure, Google Cloud)</w:t>
      </w:r>
      <w:r w:rsidRPr="00983AF2">
        <w:rPr>
          <w:rFonts w:cstheme="minorHAnsi"/>
        </w:rPr>
        <w:t xml:space="preserve"> with experience in services like </w:t>
      </w:r>
      <w:r w:rsidRPr="00983AF2">
        <w:rPr>
          <w:rFonts w:cstheme="minorHAnsi"/>
          <w:b/>
          <w:bCs/>
        </w:rPr>
        <w:t>EC2, S3, ECS, Lambda, DynamoDB, and API Gateway</w:t>
      </w:r>
      <w:r w:rsidRPr="00983AF2">
        <w:rPr>
          <w:rFonts w:cstheme="minorHAnsi"/>
        </w:rPr>
        <w:t xml:space="preserve">. </w:t>
      </w:r>
    </w:p>
    <w:p w14:paraId="367663C6" w14:textId="6AC7E078" w:rsidR="002B65AC" w:rsidRPr="00983AF2" w:rsidRDefault="002B65AC" w:rsidP="00983AF2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</w:rPr>
        <w:t xml:space="preserve">Skilled in writing </w:t>
      </w:r>
      <w:r w:rsidRPr="00983AF2">
        <w:rPr>
          <w:rFonts w:cstheme="minorHAnsi"/>
          <w:b/>
          <w:bCs/>
        </w:rPr>
        <w:t xml:space="preserve">unit tests using </w:t>
      </w:r>
      <w:proofErr w:type="spellStart"/>
      <w:r w:rsidRPr="00983AF2">
        <w:rPr>
          <w:rFonts w:cstheme="minorHAnsi"/>
          <w:b/>
          <w:bCs/>
        </w:rPr>
        <w:t>UnitTest</w:t>
      </w:r>
      <w:proofErr w:type="spellEnd"/>
      <w:r w:rsidRPr="00983AF2">
        <w:rPr>
          <w:rFonts w:cstheme="minorHAnsi"/>
          <w:b/>
          <w:bCs/>
        </w:rPr>
        <w:t>/</w:t>
      </w:r>
      <w:proofErr w:type="spellStart"/>
      <w:r w:rsidRPr="00983AF2">
        <w:rPr>
          <w:rFonts w:cstheme="minorHAnsi"/>
          <w:b/>
          <w:bCs/>
        </w:rPr>
        <w:t>PyTest</w:t>
      </w:r>
      <w:proofErr w:type="spellEnd"/>
      <w:r w:rsidRPr="00983AF2">
        <w:rPr>
          <w:rFonts w:cstheme="minorHAnsi"/>
        </w:rPr>
        <w:t xml:space="preserve"> and containerizing applications using </w:t>
      </w:r>
      <w:r w:rsidRPr="00983AF2">
        <w:rPr>
          <w:rFonts w:cstheme="minorHAnsi"/>
          <w:b/>
          <w:bCs/>
        </w:rPr>
        <w:t>Docker, Kubernetes</w:t>
      </w:r>
      <w:r w:rsidRPr="00983AF2">
        <w:rPr>
          <w:rFonts w:cstheme="minorHAnsi"/>
        </w:rPr>
        <w:t xml:space="preserve">. </w:t>
      </w:r>
    </w:p>
    <w:p w14:paraId="76DE6AC8" w14:textId="2B31DC40" w:rsidR="002B65AC" w:rsidRPr="00983AF2" w:rsidRDefault="002B65AC" w:rsidP="00983AF2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</w:rPr>
        <w:t xml:space="preserve">Proficient in </w:t>
      </w:r>
      <w:r w:rsidRPr="00983AF2">
        <w:rPr>
          <w:rFonts w:cstheme="minorHAnsi"/>
          <w:b/>
          <w:bCs/>
        </w:rPr>
        <w:t>CI/CD pipelines</w:t>
      </w:r>
      <w:r w:rsidRPr="00983AF2">
        <w:rPr>
          <w:rFonts w:cstheme="minorHAnsi"/>
        </w:rPr>
        <w:t>, version control tools (</w:t>
      </w:r>
      <w:r w:rsidRPr="00983AF2">
        <w:rPr>
          <w:rFonts w:cstheme="minorHAnsi"/>
          <w:b/>
          <w:bCs/>
        </w:rPr>
        <w:t>GIT, SVN</w:t>
      </w:r>
      <w:r w:rsidRPr="00983AF2">
        <w:rPr>
          <w:rFonts w:cstheme="minorHAnsi"/>
        </w:rPr>
        <w:t>), and automation frameworks (</w:t>
      </w:r>
      <w:r w:rsidRPr="00983AF2">
        <w:rPr>
          <w:rFonts w:cstheme="minorHAnsi"/>
          <w:b/>
          <w:bCs/>
        </w:rPr>
        <w:t>Jenkins, Selenium, Postman</w:t>
      </w:r>
      <w:r w:rsidRPr="00983AF2">
        <w:rPr>
          <w:rFonts w:cstheme="minorHAnsi"/>
        </w:rPr>
        <w:t xml:space="preserve">). </w:t>
      </w:r>
    </w:p>
    <w:p w14:paraId="4DB38247" w14:textId="13405B9C" w:rsidR="002B65AC" w:rsidRPr="00983AF2" w:rsidRDefault="002B65AC" w:rsidP="00983AF2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</w:rPr>
        <w:t xml:space="preserve">Experience in </w:t>
      </w:r>
      <w:r w:rsidRPr="00983AF2">
        <w:rPr>
          <w:rFonts w:cstheme="minorHAnsi"/>
          <w:b/>
          <w:bCs/>
        </w:rPr>
        <w:t>database management</w:t>
      </w:r>
      <w:r w:rsidRPr="00983AF2">
        <w:rPr>
          <w:rFonts w:cstheme="minorHAnsi"/>
        </w:rPr>
        <w:t xml:space="preserve">, including </w:t>
      </w:r>
      <w:r w:rsidRPr="00983AF2">
        <w:rPr>
          <w:rFonts w:cstheme="minorHAnsi"/>
          <w:b/>
          <w:bCs/>
        </w:rPr>
        <w:t>SQL (PostgreSQL, MySQL, Oracle, SQLite)</w:t>
      </w:r>
      <w:r w:rsidRPr="00983AF2">
        <w:rPr>
          <w:rFonts w:cstheme="minorHAnsi"/>
        </w:rPr>
        <w:t xml:space="preserve"> and </w:t>
      </w:r>
      <w:r w:rsidRPr="00983AF2">
        <w:rPr>
          <w:rFonts w:cstheme="minorHAnsi"/>
          <w:b/>
          <w:bCs/>
        </w:rPr>
        <w:t>NoSQL (MongoDB</w:t>
      </w:r>
      <w:r w:rsidR="002B62E9" w:rsidRPr="00983AF2">
        <w:rPr>
          <w:rFonts w:cstheme="minorHAnsi"/>
          <w:b/>
          <w:bCs/>
        </w:rPr>
        <w:t xml:space="preserve"> and </w:t>
      </w:r>
      <w:r w:rsidRPr="00983AF2">
        <w:rPr>
          <w:rFonts w:cstheme="minorHAnsi"/>
          <w:b/>
          <w:bCs/>
        </w:rPr>
        <w:t>Redis)</w:t>
      </w:r>
      <w:r w:rsidRPr="00983AF2">
        <w:rPr>
          <w:rFonts w:cstheme="minorHAnsi"/>
        </w:rPr>
        <w:t xml:space="preserve">. </w:t>
      </w:r>
    </w:p>
    <w:p w14:paraId="270737FB" w14:textId="57E7ECAE" w:rsidR="008B16CD" w:rsidRPr="00983AF2" w:rsidRDefault="008B16CD" w:rsidP="00983AF2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</w:rPr>
        <w:t xml:space="preserve">Collaborated with cross-functional teams to migrate on-premise Python apps </w:t>
      </w:r>
      <w:r w:rsidRPr="00983AF2">
        <w:rPr>
          <w:rFonts w:cstheme="minorHAnsi"/>
          <w:b/>
        </w:rPr>
        <w:t>to Azure cloud environment</w:t>
      </w:r>
      <w:r w:rsidRPr="00983AF2">
        <w:rPr>
          <w:rFonts w:cstheme="minorHAnsi"/>
        </w:rPr>
        <w:t>.</w:t>
      </w:r>
    </w:p>
    <w:p w14:paraId="7A99AEF0" w14:textId="0B983F9D" w:rsidR="002B65AC" w:rsidRPr="00983AF2" w:rsidRDefault="002B65AC" w:rsidP="00983AF2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</w:rPr>
        <w:t xml:space="preserve">Familiarity with </w:t>
      </w:r>
      <w:r w:rsidRPr="00983AF2">
        <w:rPr>
          <w:rFonts w:cstheme="minorHAnsi"/>
          <w:b/>
          <w:bCs/>
        </w:rPr>
        <w:t>Big Data technologies</w:t>
      </w:r>
      <w:r w:rsidRPr="00983AF2">
        <w:rPr>
          <w:rFonts w:cstheme="minorHAnsi"/>
        </w:rPr>
        <w:t xml:space="preserve">, including </w:t>
      </w:r>
      <w:r w:rsidRPr="00983AF2">
        <w:rPr>
          <w:rFonts w:cstheme="minorHAnsi"/>
          <w:b/>
          <w:bCs/>
        </w:rPr>
        <w:t>Talend Open Studio</w:t>
      </w:r>
      <w:r w:rsidRPr="00983AF2">
        <w:rPr>
          <w:rFonts w:cstheme="minorHAnsi"/>
        </w:rPr>
        <w:t xml:space="preserve"> for ETL jobs and </w:t>
      </w:r>
      <w:r w:rsidRPr="00983AF2">
        <w:rPr>
          <w:rFonts w:cstheme="minorHAnsi"/>
          <w:b/>
          <w:bCs/>
        </w:rPr>
        <w:t>Apache Spark</w:t>
      </w:r>
      <w:r w:rsidRPr="00983AF2">
        <w:rPr>
          <w:rFonts w:cstheme="minorHAnsi"/>
        </w:rPr>
        <w:t xml:space="preserve"> for data processing. </w:t>
      </w:r>
    </w:p>
    <w:p w14:paraId="74D92286" w14:textId="179A332D" w:rsidR="002B65AC" w:rsidRPr="00983AF2" w:rsidRDefault="002B65AC" w:rsidP="00983AF2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/>
          <w:bCs/>
        </w:rPr>
        <w:t>Machine Learning &amp; AI Experience</w:t>
      </w:r>
      <w:r w:rsidRPr="00983AF2">
        <w:rPr>
          <w:rFonts w:cstheme="minorHAnsi"/>
        </w:rPr>
        <w:t xml:space="preserve"> – Knowledge of </w:t>
      </w:r>
      <w:r w:rsidRPr="00983AF2">
        <w:rPr>
          <w:rFonts w:cstheme="minorHAnsi"/>
          <w:b/>
          <w:bCs/>
        </w:rPr>
        <w:t>TensorFlow, PyTorch, Scikit-learn, and Pandas</w:t>
      </w:r>
      <w:r w:rsidRPr="00983AF2">
        <w:rPr>
          <w:rFonts w:cstheme="minorHAnsi"/>
        </w:rPr>
        <w:t xml:space="preserve">, with experience in </w:t>
      </w:r>
      <w:r w:rsidRPr="00983AF2">
        <w:rPr>
          <w:rFonts w:cstheme="minorHAnsi"/>
          <w:b/>
          <w:bCs/>
        </w:rPr>
        <w:t>building and optimizing ML models</w:t>
      </w:r>
      <w:r w:rsidRPr="00983AF2">
        <w:rPr>
          <w:rFonts w:cstheme="minorHAnsi"/>
        </w:rPr>
        <w:t xml:space="preserve">. </w:t>
      </w:r>
    </w:p>
    <w:p w14:paraId="490E59E7" w14:textId="5008CFDA" w:rsidR="002B65AC" w:rsidRPr="00983AF2" w:rsidRDefault="002B65AC" w:rsidP="00983AF2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</w:rPr>
        <w:t xml:space="preserve">Expertise in </w:t>
      </w:r>
      <w:r w:rsidRPr="00983AF2">
        <w:rPr>
          <w:rFonts w:cstheme="minorHAnsi"/>
          <w:b/>
          <w:bCs/>
        </w:rPr>
        <w:t>FastAPI</w:t>
      </w:r>
      <w:r w:rsidRPr="00983AF2">
        <w:rPr>
          <w:rFonts w:cstheme="minorHAnsi"/>
        </w:rPr>
        <w:t xml:space="preserve"> for developing high-performance, asynchronous APIs. </w:t>
      </w:r>
    </w:p>
    <w:p w14:paraId="469BCA0F" w14:textId="20A2680A" w:rsidR="002B65AC" w:rsidRPr="00983AF2" w:rsidRDefault="002B65AC" w:rsidP="00983AF2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</w:rPr>
        <w:t xml:space="preserve">Experience with </w:t>
      </w:r>
      <w:r w:rsidRPr="00983AF2">
        <w:rPr>
          <w:rFonts w:cstheme="minorHAnsi"/>
          <w:b/>
          <w:bCs/>
        </w:rPr>
        <w:t>Security Best Practices</w:t>
      </w:r>
      <w:r w:rsidRPr="00983AF2">
        <w:rPr>
          <w:rFonts w:cstheme="minorHAnsi"/>
        </w:rPr>
        <w:t xml:space="preserve">, including </w:t>
      </w:r>
      <w:r w:rsidRPr="00983AF2">
        <w:rPr>
          <w:rFonts w:cstheme="minorHAnsi"/>
          <w:b/>
          <w:bCs/>
        </w:rPr>
        <w:t>OAuth, JWT authentication, penetration testing</w:t>
      </w:r>
      <w:r w:rsidRPr="00983AF2">
        <w:rPr>
          <w:rFonts w:cstheme="minorHAnsi"/>
        </w:rPr>
        <w:t xml:space="preserve">, and securing APIs. </w:t>
      </w:r>
    </w:p>
    <w:p w14:paraId="61A384CD" w14:textId="7A02E0BE" w:rsidR="002B65AC" w:rsidRPr="00983AF2" w:rsidRDefault="002B65AC" w:rsidP="00983AF2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</w:rPr>
        <w:t xml:space="preserve">Strong debugging, problem-solving, and </w:t>
      </w:r>
      <w:r w:rsidRPr="00983AF2">
        <w:rPr>
          <w:rFonts w:cstheme="minorHAnsi"/>
          <w:b/>
          <w:bCs/>
        </w:rPr>
        <w:t>performance optimization</w:t>
      </w:r>
      <w:r w:rsidRPr="00983AF2">
        <w:rPr>
          <w:rFonts w:cstheme="minorHAnsi"/>
        </w:rPr>
        <w:t xml:space="preserve"> skills, with a track record of resolving </w:t>
      </w:r>
      <w:r w:rsidRPr="00983AF2">
        <w:rPr>
          <w:rFonts w:cstheme="minorHAnsi"/>
          <w:b/>
          <w:bCs/>
        </w:rPr>
        <w:t>production issues</w:t>
      </w:r>
      <w:r w:rsidRPr="00983AF2">
        <w:rPr>
          <w:rFonts w:cstheme="minorHAnsi"/>
        </w:rPr>
        <w:t xml:space="preserve"> efficiently. </w:t>
      </w:r>
    </w:p>
    <w:p w14:paraId="592AA721" w14:textId="1E27968E" w:rsidR="002B65AC" w:rsidRPr="00983AF2" w:rsidRDefault="002B65AC" w:rsidP="00983AF2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</w:rPr>
        <w:t xml:space="preserve">Experienced in </w:t>
      </w:r>
      <w:r w:rsidRPr="00983AF2">
        <w:rPr>
          <w:rFonts w:cstheme="minorHAnsi"/>
          <w:b/>
          <w:bCs/>
        </w:rPr>
        <w:t>Agile (Scrum), Waterfall</w:t>
      </w:r>
      <w:r w:rsidRPr="00983AF2">
        <w:rPr>
          <w:rFonts w:cstheme="minorHAnsi"/>
        </w:rPr>
        <w:t xml:space="preserve"> methodologies and </w:t>
      </w:r>
      <w:r w:rsidRPr="00983AF2">
        <w:rPr>
          <w:rFonts w:cstheme="minorHAnsi"/>
          <w:b/>
          <w:bCs/>
        </w:rPr>
        <w:t>bug-tracking tools</w:t>
      </w:r>
      <w:r w:rsidRPr="00983AF2">
        <w:rPr>
          <w:rFonts w:cstheme="minorHAnsi"/>
        </w:rPr>
        <w:t xml:space="preserve"> like </w:t>
      </w:r>
      <w:r w:rsidRPr="00983AF2">
        <w:rPr>
          <w:rFonts w:cstheme="minorHAnsi"/>
          <w:b/>
          <w:bCs/>
        </w:rPr>
        <w:t>JIRA, Bugzilla, and HP Quality Center</w:t>
      </w:r>
      <w:r w:rsidRPr="00983AF2">
        <w:rPr>
          <w:rFonts w:cstheme="minorHAnsi"/>
        </w:rPr>
        <w:t xml:space="preserve">. </w:t>
      </w:r>
    </w:p>
    <w:p w14:paraId="4A8E1B66" w14:textId="23EDBDE0" w:rsidR="00B9584B" w:rsidRPr="00983AF2" w:rsidRDefault="002B65AC" w:rsidP="00983AF2">
      <w:pPr>
        <w:pStyle w:val="NoSpacing"/>
        <w:numPr>
          <w:ilvl w:val="0"/>
          <w:numId w:val="4"/>
        </w:numPr>
        <w:ind w:left="360"/>
        <w:jc w:val="both"/>
        <w:rPr>
          <w:rFonts w:asciiTheme="minorHAnsi" w:hAnsiTheme="minorHAnsi" w:cstheme="minorHAnsi"/>
        </w:rPr>
      </w:pPr>
      <w:r w:rsidRPr="00983AF2">
        <w:rPr>
          <w:rFonts w:asciiTheme="minorHAnsi" w:hAnsiTheme="minorHAnsi" w:cstheme="minorHAnsi"/>
        </w:rPr>
        <w:t xml:space="preserve">Excellent </w:t>
      </w:r>
      <w:r w:rsidRPr="00983AF2">
        <w:rPr>
          <w:rFonts w:asciiTheme="minorHAnsi" w:hAnsiTheme="minorHAnsi" w:cstheme="minorHAnsi"/>
          <w:b/>
          <w:bCs/>
        </w:rPr>
        <w:t>communication, collaboration, and analytical skills</w:t>
      </w:r>
      <w:r w:rsidRPr="00983AF2">
        <w:rPr>
          <w:rFonts w:asciiTheme="minorHAnsi" w:hAnsiTheme="minorHAnsi" w:cstheme="minorHAnsi"/>
        </w:rPr>
        <w:t xml:space="preserve">, with the ability to work effectively in </w:t>
      </w:r>
      <w:r w:rsidRPr="00983AF2">
        <w:rPr>
          <w:rFonts w:asciiTheme="minorHAnsi" w:hAnsiTheme="minorHAnsi" w:cstheme="minorHAnsi"/>
          <w:b/>
          <w:bCs/>
        </w:rPr>
        <w:t>fast-paced environments</w:t>
      </w:r>
      <w:r w:rsidRPr="00983AF2">
        <w:rPr>
          <w:rFonts w:asciiTheme="minorHAnsi" w:hAnsiTheme="minorHAnsi" w:cstheme="minorHAnsi"/>
        </w:rPr>
        <w:t>.</w:t>
      </w:r>
    </w:p>
    <w:p w14:paraId="7299F1D2" w14:textId="16DEEF04" w:rsidR="00161407" w:rsidRPr="00983AF2" w:rsidRDefault="00161407" w:rsidP="00983AF2">
      <w:pPr>
        <w:pStyle w:val="NoSpacing"/>
        <w:jc w:val="both"/>
        <w:rPr>
          <w:rFonts w:asciiTheme="minorHAnsi" w:hAnsiTheme="minorHAnsi" w:cstheme="minorHAnsi"/>
        </w:rPr>
      </w:pPr>
    </w:p>
    <w:p w14:paraId="04853420" w14:textId="77777777" w:rsidR="00161407" w:rsidRPr="00983AF2" w:rsidRDefault="00161407" w:rsidP="00983AF2">
      <w:pPr>
        <w:pStyle w:val="NoSpacing"/>
        <w:rPr>
          <w:rFonts w:asciiTheme="minorHAnsi" w:hAnsiTheme="minorHAnsi" w:cstheme="minorHAnsi"/>
          <w:b/>
          <w:bCs/>
          <w:i/>
          <w:color w:val="498CF1" w:themeColor="background2" w:themeShade="BF"/>
          <w:u w:val="single"/>
        </w:rPr>
      </w:pPr>
      <w:r w:rsidRPr="00983AF2">
        <w:rPr>
          <w:rFonts w:asciiTheme="minorHAnsi" w:hAnsiTheme="minorHAnsi" w:cstheme="minorHAnsi"/>
          <w:b/>
          <w:bCs/>
          <w:i/>
          <w:color w:val="498CF1" w:themeColor="background2" w:themeShade="BF"/>
          <w:u w:val="single"/>
        </w:rPr>
        <w:t>Education &amp; Certifications:</w:t>
      </w:r>
    </w:p>
    <w:p w14:paraId="3C02CE4E" w14:textId="6591182F" w:rsidR="00161407" w:rsidRPr="00983AF2" w:rsidRDefault="00161407" w:rsidP="00983AF2">
      <w:pPr>
        <w:numPr>
          <w:ilvl w:val="0"/>
          <w:numId w:val="18"/>
        </w:numPr>
        <w:ind w:left="360"/>
        <w:rPr>
          <w:rFonts w:asciiTheme="minorHAnsi" w:hAnsiTheme="minorHAnsi" w:cstheme="minorHAnsi"/>
          <w:szCs w:val="22"/>
        </w:rPr>
      </w:pPr>
      <w:r w:rsidRPr="00983AF2">
        <w:rPr>
          <w:rFonts w:asciiTheme="minorHAnsi" w:hAnsiTheme="minorHAnsi" w:cstheme="minorHAnsi"/>
          <w:szCs w:val="22"/>
        </w:rPr>
        <w:t xml:space="preserve">Bachelor of Technology in </w:t>
      </w:r>
      <w:r w:rsidR="005E3B7E" w:rsidRPr="00983AF2">
        <w:rPr>
          <w:rFonts w:asciiTheme="minorHAnsi" w:hAnsiTheme="minorHAnsi" w:cstheme="minorHAnsi"/>
          <w:szCs w:val="22"/>
        </w:rPr>
        <w:t>Computer Science from Osmania University, India.</w:t>
      </w:r>
    </w:p>
    <w:p w14:paraId="52B14F64" w14:textId="77777777" w:rsidR="00161407" w:rsidRPr="00983AF2" w:rsidRDefault="00161407" w:rsidP="00983AF2">
      <w:pPr>
        <w:numPr>
          <w:ilvl w:val="0"/>
          <w:numId w:val="18"/>
        </w:numPr>
        <w:ind w:left="360"/>
        <w:rPr>
          <w:rFonts w:asciiTheme="minorHAnsi" w:hAnsiTheme="minorHAnsi" w:cstheme="minorHAnsi"/>
          <w:szCs w:val="22"/>
        </w:rPr>
      </w:pPr>
      <w:r w:rsidRPr="00983AF2">
        <w:rPr>
          <w:rFonts w:asciiTheme="minorHAnsi" w:hAnsiTheme="minorHAnsi" w:cstheme="minorHAnsi"/>
          <w:szCs w:val="22"/>
        </w:rPr>
        <w:t xml:space="preserve">AWS Certified Cloud Practitioner. </w:t>
      </w:r>
    </w:p>
    <w:p w14:paraId="773F8CFC" w14:textId="77777777" w:rsidR="00161407" w:rsidRPr="00983AF2" w:rsidRDefault="00161407" w:rsidP="00983AF2">
      <w:pPr>
        <w:numPr>
          <w:ilvl w:val="0"/>
          <w:numId w:val="18"/>
        </w:numPr>
        <w:ind w:left="360"/>
        <w:rPr>
          <w:rFonts w:asciiTheme="minorHAnsi" w:hAnsiTheme="minorHAnsi" w:cstheme="minorHAnsi"/>
          <w:szCs w:val="22"/>
        </w:rPr>
      </w:pPr>
      <w:r w:rsidRPr="00983AF2">
        <w:rPr>
          <w:rFonts w:asciiTheme="minorHAnsi" w:hAnsiTheme="minorHAnsi" w:cstheme="minorHAnsi"/>
          <w:szCs w:val="22"/>
        </w:rPr>
        <w:t xml:space="preserve">Python for Data Science and Machine Learning Boot camp </w:t>
      </w:r>
    </w:p>
    <w:p w14:paraId="5C10A1B2" w14:textId="77777777" w:rsidR="00161407" w:rsidRPr="00983AF2" w:rsidRDefault="00161407" w:rsidP="00983AF2">
      <w:pPr>
        <w:numPr>
          <w:ilvl w:val="0"/>
          <w:numId w:val="18"/>
        </w:numPr>
        <w:ind w:left="360"/>
        <w:rPr>
          <w:rFonts w:asciiTheme="minorHAnsi" w:hAnsiTheme="minorHAnsi" w:cstheme="minorHAnsi"/>
          <w:szCs w:val="22"/>
        </w:rPr>
      </w:pPr>
      <w:r w:rsidRPr="00983AF2">
        <w:rPr>
          <w:rFonts w:asciiTheme="minorHAnsi" w:hAnsiTheme="minorHAnsi" w:cstheme="minorHAnsi"/>
          <w:szCs w:val="22"/>
        </w:rPr>
        <w:t xml:space="preserve">Django for Web Developers </w:t>
      </w:r>
    </w:p>
    <w:p w14:paraId="25975190" w14:textId="77777777" w:rsidR="003D09B6" w:rsidRPr="00983AF2" w:rsidRDefault="003D09B6" w:rsidP="00983AF2">
      <w:pPr>
        <w:pStyle w:val="NoSpacing"/>
        <w:rPr>
          <w:rFonts w:asciiTheme="minorHAnsi" w:hAnsiTheme="minorHAnsi" w:cstheme="minorHAnsi"/>
          <w:b/>
          <w:bCs/>
        </w:rPr>
      </w:pPr>
    </w:p>
    <w:p w14:paraId="17580EAA" w14:textId="30E1C3E1" w:rsidR="009F3C87" w:rsidRPr="00983AF2" w:rsidRDefault="002B65AC" w:rsidP="00983AF2">
      <w:pPr>
        <w:pStyle w:val="NoSpacing"/>
        <w:rPr>
          <w:rFonts w:asciiTheme="minorHAnsi" w:hAnsiTheme="minorHAnsi" w:cstheme="minorHAnsi"/>
          <w:b/>
          <w:bCs/>
          <w:i/>
          <w:color w:val="0070C0"/>
          <w:u w:val="single"/>
        </w:rPr>
      </w:pPr>
      <w:r w:rsidRPr="00983AF2">
        <w:rPr>
          <w:rFonts w:asciiTheme="minorHAnsi" w:hAnsiTheme="minorHAnsi" w:cstheme="minorHAnsi"/>
          <w:b/>
          <w:bCs/>
          <w:i/>
          <w:color w:val="0070C0"/>
          <w:u w:val="single"/>
        </w:rPr>
        <w:t xml:space="preserve">Technical Skills: </w:t>
      </w:r>
    </w:p>
    <w:p w14:paraId="64B74F36" w14:textId="6B4F862F" w:rsidR="00E753A6" w:rsidRPr="00983AF2" w:rsidRDefault="002B65AC" w:rsidP="00983AF2">
      <w:pPr>
        <w:pStyle w:val="ListParagraph"/>
        <w:numPr>
          <w:ilvl w:val="0"/>
          <w:numId w:val="16"/>
        </w:numPr>
        <w:spacing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/>
          <w:bCs/>
        </w:rPr>
        <w:t>Programming Languages</w:t>
      </w:r>
      <w:r w:rsidRPr="00983AF2">
        <w:rPr>
          <w:rFonts w:cstheme="minorHAnsi"/>
        </w:rPr>
        <w:t xml:space="preserve">: </w:t>
      </w:r>
      <w:r w:rsidRPr="00983AF2">
        <w:rPr>
          <w:rFonts w:cstheme="minorHAnsi"/>
          <w:bCs/>
        </w:rPr>
        <w:t>Python (2.x - 3.x)</w:t>
      </w:r>
      <w:r w:rsidRPr="00983AF2">
        <w:rPr>
          <w:rFonts w:cstheme="minorHAnsi"/>
        </w:rPr>
        <w:t>, R,</w:t>
      </w:r>
      <w:r w:rsidR="0009379E" w:rsidRPr="00983AF2">
        <w:rPr>
          <w:rFonts w:cstheme="minorHAnsi"/>
        </w:rPr>
        <w:t xml:space="preserve"> Java,</w:t>
      </w:r>
      <w:r w:rsidRPr="00983AF2">
        <w:rPr>
          <w:rFonts w:cstheme="minorHAnsi"/>
        </w:rPr>
        <w:t xml:space="preserve"> Scala, PL/SQL, Shell, PHP, JavaScript, TypeScript, jQuery, AJAX, HTML, CSS. </w:t>
      </w:r>
      <w:r w:rsidR="00E753A6" w:rsidRPr="00983AF2">
        <w:rPr>
          <w:rFonts w:cstheme="minorHAnsi"/>
        </w:rPr>
        <w:t xml:space="preserve"> </w:t>
      </w:r>
    </w:p>
    <w:p w14:paraId="6766BDC8" w14:textId="3B29A256" w:rsidR="00E753A6" w:rsidRPr="00983AF2" w:rsidRDefault="00E753A6" w:rsidP="00983AF2">
      <w:pPr>
        <w:pStyle w:val="ListParagraph"/>
        <w:numPr>
          <w:ilvl w:val="0"/>
          <w:numId w:val="16"/>
        </w:numPr>
        <w:spacing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/>
          <w:bCs/>
        </w:rPr>
        <w:t>Frameworks</w:t>
      </w:r>
      <w:r w:rsidRPr="00983AF2">
        <w:rPr>
          <w:rFonts w:cstheme="minorHAnsi"/>
        </w:rPr>
        <w:t xml:space="preserve">: Django, Flask, FastAPI, Celery, Pyramid </w:t>
      </w:r>
    </w:p>
    <w:p w14:paraId="6B8B9977" w14:textId="5D59420F" w:rsidR="00E753A6" w:rsidRPr="00983AF2" w:rsidRDefault="00E753A6" w:rsidP="00983AF2">
      <w:pPr>
        <w:pStyle w:val="ListParagraph"/>
        <w:numPr>
          <w:ilvl w:val="0"/>
          <w:numId w:val="16"/>
        </w:numPr>
        <w:spacing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/>
          <w:bCs/>
        </w:rPr>
        <w:t>Tools &amp; Technologies</w:t>
      </w:r>
      <w:r w:rsidRPr="00983AF2">
        <w:rPr>
          <w:rFonts w:cstheme="minorHAnsi"/>
        </w:rPr>
        <w:t xml:space="preserve">: Docker, Kubernetes, Git, Jenkins, Celery, Nginx, Redis, RabbitMQ </w:t>
      </w:r>
    </w:p>
    <w:p w14:paraId="658B5514" w14:textId="4BFAEA9A" w:rsidR="00E753A6" w:rsidRPr="00983AF2" w:rsidRDefault="00E753A6" w:rsidP="00983AF2">
      <w:pPr>
        <w:pStyle w:val="ListParagraph"/>
        <w:numPr>
          <w:ilvl w:val="0"/>
          <w:numId w:val="16"/>
        </w:numPr>
        <w:spacing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/>
          <w:bCs/>
        </w:rPr>
        <w:t>Databases</w:t>
      </w:r>
      <w:r w:rsidRPr="00983AF2">
        <w:rPr>
          <w:rFonts w:cstheme="minorHAnsi"/>
        </w:rPr>
        <w:t xml:space="preserve">: PostgreSQL, MySQL, MongoDB, SQLite, Redis (for caching) </w:t>
      </w:r>
    </w:p>
    <w:p w14:paraId="2D4BBB01" w14:textId="36503249" w:rsidR="00E753A6" w:rsidRPr="00983AF2" w:rsidRDefault="00E753A6" w:rsidP="00983AF2">
      <w:pPr>
        <w:pStyle w:val="ListParagraph"/>
        <w:numPr>
          <w:ilvl w:val="0"/>
          <w:numId w:val="16"/>
        </w:numPr>
        <w:spacing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/>
          <w:bCs/>
        </w:rPr>
        <w:t>Cloud Platforms</w:t>
      </w:r>
      <w:r w:rsidRPr="00983AF2">
        <w:rPr>
          <w:rFonts w:cstheme="minorHAnsi"/>
        </w:rPr>
        <w:t xml:space="preserve">: AWS (EC2, S3, Lambda, RDS), Google Cloud Platform (App Engine, Cloud Functions, GKE), Microsoft Azure </w:t>
      </w:r>
    </w:p>
    <w:p w14:paraId="4D51EDEE" w14:textId="393689FA" w:rsidR="00E753A6" w:rsidRPr="00983AF2" w:rsidRDefault="00E753A6" w:rsidP="00983AF2">
      <w:pPr>
        <w:pStyle w:val="ListParagraph"/>
        <w:numPr>
          <w:ilvl w:val="0"/>
          <w:numId w:val="16"/>
        </w:numPr>
        <w:spacing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/>
          <w:bCs/>
        </w:rPr>
        <w:t>Version Control</w:t>
      </w:r>
      <w:r w:rsidRPr="00983AF2">
        <w:rPr>
          <w:rFonts w:cstheme="minorHAnsi"/>
        </w:rPr>
        <w:t xml:space="preserve">: Git, GitHub, Bitbucket </w:t>
      </w:r>
    </w:p>
    <w:p w14:paraId="5B2191C2" w14:textId="0575E31B" w:rsidR="00E753A6" w:rsidRPr="00983AF2" w:rsidRDefault="00E753A6" w:rsidP="00983AF2">
      <w:pPr>
        <w:pStyle w:val="ListParagraph"/>
        <w:numPr>
          <w:ilvl w:val="0"/>
          <w:numId w:val="16"/>
        </w:numPr>
        <w:spacing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/>
          <w:bCs/>
        </w:rPr>
        <w:t>CI/CD Tools</w:t>
      </w:r>
      <w:r w:rsidRPr="00983AF2">
        <w:rPr>
          <w:rFonts w:cstheme="minorHAnsi"/>
        </w:rPr>
        <w:t xml:space="preserve">: Jenkins, GitLab </w:t>
      </w:r>
    </w:p>
    <w:p w14:paraId="31E1B890" w14:textId="4FAE2353" w:rsidR="00E753A6" w:rsidRPr="00983AF2" w:rsidRDefault="00E753A6" w:rsidP="00983AF2">
      <w:pPr>
        <w:pStyle w:val="ListParagraph"/>
        <w:numPr>
          <w:ilvl w:val="0"/>
          <w:numId w:val="16"/>
        </w:numPr>
        <w:spacing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/>
          <w:bCs/>
        </w:rPr>
        <w:t>Testing</w:t>
      </w:r>
      <w:r w:rsidRPr="00983AF2">
        <w:rPr>
          <w:rFonts w:cstheme="minorHAnsi"/>
        </w:rPr>
        <w:t xml:space="preserve">: </w:t>
      </w:r>
      <w:proofErr w:type="spellStart"/>
      <w:r w:rsidRPr="00983AF2">
        <w:rPr>
          <w:rFonts w:cstheme="minorHAnsi"/>
        </w:rPr>
        <w:t>PyTest</w:t>
      </w:r>
      <w:proofErr w:type="spellEnd"/>
      <w:r w:rsidRPr="00983AF2">
        <w:rPr>
          <w:rFonts w:cstheme="minorHAnsi"/>
        </w:rPr>
        <w:t xml:space="preserve">, </w:t>
      </w:r>
      <w:proofErr w:type="spellStart"/>
      <w:r w:rsidRPr="00983AF2">
        <w:rPr>
          <w:rFonts w:cstheme="minorHAnsi"/>
        </w:rPr>
        <w:t>UnitTest</w:t>
      </w:r>
      <w:proofErr w:type="spellEnd"/>
      <w:r w:rsidRPr="00983AF2">
        <w:rPr>
          <w:rFonts w:cstheme="minorHAnsi"/>
        </w:rPr>
        <w:t xml:space="preserve">, Mock, Selenium, TDD (Test-Driven Development) </w:t>
      </w:r>
    </w:p>
    <w:p w14:paraId="3B72342B" w14:textId="38C31636" w:rsidR="00E753A6" w:rsidRPr="00983AF2" w:rsidRDefault="00E753A6" w:rsidP="00983AF2">
      <w:pPr>
        <w:pStyle w:val="ListParagraph"/>
        <w:numPr>
          <w:ilvl w:val="0"/>
          <w:numId w:val="16"/>
        </w:numPr>
        <w:spacing w:line="240" w:lineRule="auto"/>
        <w:ind w:left="360"/>
        <w:jc w:val="both"/>
        <w:rPr>
          <w:rFonts w:cstheme="minorHAnsi"/>
          <w:b/>
          <w:bCs/>
        </w:rPr>
      </w:pPr>
      <w:r w:rsidRPr="00983AF2">
        <w:rPr>
          <w:rFonts w:cstheme="minorHAnsi"/>
          <w:b/>
          <w:bCs/>
        </w:rPr>
        <w:lastRenderedPageBreak/>
        <w:t xml:space="preserve">Web Technologies: </w:t>
      </w:r>
      <w:r w:rsidRPr="00983AF2">
        <w:rPr>
          <w:rFonts w:cstheme="minorHAnsi"/>
        </w:rPr>
        <w:t>REST APIs, WebSockets, HTTP/2, GraphQL, OAuth 2.0, JWT</w:t>
      </w:r>
      <w:r w:rsidRPr="00983AF2">
        <w:rPr>
          <w:rFonts w:cstheme="minorHAnsi"/>
          <w:b/>
          <w:bCs/>
        </w:rPr>
        <w:t xml:space="preserve"> </w:t>
      </w:r>
    </w:p>
    <w:p w14:paraId="38E92F18" w14:textId="1053459D" w:rsidR="002B65AC" w:rsidRPr="00983AF2" w:rsidRDefault="002B65AC" w:rsidP="00983AF2">
      <w:pPr>
        <w:pStyle w:val="ListParagraph"/>
        <w:numPr>
          <w:ilvl w:val="0"/>
          <w:numId w:val="16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/>
          <w:bCs/>
        </w:rPr>
        <w:t xml:space="preserve">Other Tools: </w:t>
      </w:r>
      <w:r w:rsidRPr="00983AF2">
        <w:rPr>
          <w:rFonts w:cstheme="minorHAnsi"/>
        </w:rPr>
        <w:t xml:space="preserve">Excel, MS Word, Visio, PowerPoint, </w:t>
      </w:r>
      <w:r w:rsidR="002B62E9" w:rsidRPr="00983AF2">
        <w:rPr>
          <w:rFonts w:cstheme="minorHAnsi"/>
        </w:rPr>
        <w:t>Visual Studio</w:t>
      </w:r>
      <w:r w:rsidR="007D6940" w:rsidRPr="00983AF2">
        <w:rPr>
          <w:rFonts w:cstheme="minorHAnsi"/>
        </w:rPr>
        <w:t>, Shiny R</w:t>
      </w:r>
    </w:p>
    <w:p w14:paraId="506532C9" w14:textId="77777777" w:rsidR="00161407" w:rsidRPr="00983AF2" w:rsidRDefault="00161407" w:rsidP="00983AF2">
      <w:pPr>
        <w:pStyle w:val="NoSpacing"/>
        <w:rPr>
          <w:rFonts w:asciiTheme="minorHAnsi" w:hAnsiTheme="minorHAnsi" w:cstheme="minorHAnsi"/>
          <w:b/>
          <w:bCs/>
          <w:i/>
          <w:color w:val="0070C0"/>
          <w:u w:val="single"/>
        </w:rPr>
      </w:pPr>
    </w:p>
    <w:p w14:paraId="0E1409F8" w14:textId="7777F7AA" w:rsidR="00A87D3D" w:rsidRPr="00983AF2" w:rsidRDefault="002B65AC" w:rsidP="00983AF2">
      <w:pPr>
        <w:pStyle w:val="NoSpacing"/>
        <w:rPr>
          <w:rFonts w:asciiTheme="minorHAnsi" w:hAnsiTheme="minorHAnsi" w:cstheme="minorHAnsi"/>
          <w:b/>
          <w:bCs/>
          <w:i/>
          <w:color w:val="0070C0"/>
          <w:u w:val="single"/>
        </w:rPr>
      </w:pPr>
      <w:r w:rsidRPr="00983AF2">
        <w:rPr>
          <w:rFonts w:asciiTheme="minorHAnsi" w:hAnsiTheme="minorHAnsi" w:cstheme="minorHAnsi"/>
          <w:b/>
          <w:bCs/>
          <w:i/>
          <w:color w:val="0070C0"/>
          <w:u w:val="single"/>
        </w:rPr>
        <w:t>Professional Experience:</w:t>
      </w:r>
    </w:p>
    <w:p w14:paraId="692878E3" w14:textId="5C5AFEB4" w:rsidR="00551A43" w:rsidRPr="00983AF2" w:rsidRDefault="007012DE" w:rsidP="00983AF2">
      <w:pPr>
        <w:rPr>
          <w:rFonts w:asciiTheme="minorHAnsi" w:hAnsiTheme="minorHAnsi" w:cstheme="minorHAnsi"/>
          <w:color w:val="222222"/>
          <w:szCs w:val="22"/>
        </w:rPr>
      </w:pPr>
      <w:r w:rsidRPr="00983AF2">
        <w:rPr>
          <w:rFonts w:asciiTheme="minorHAnsi" w:hAnsiTheme="minorHAnsi" w:cstheme="minorHAnsi"/>
          <w:b/>
          <w:bCs/>
          <w:szCs w:val="22"/>
        </w:rPr>
        <w:t>Senior Python Developer</w:t>
      </w:r>
      <w:r w:rsidR="00C84E76" w:rsidRPr="00983AF2">
        <w:rPr>
          <w:rFonts w:asciiTheme="minorHAnsi" w:hAnsiTheme="minorHAnsi" w:cstheme="minorHAnsi"/>
          <w:b/>
          <w:bCs/>
          <w:szCs w:val="22"/>
        </w:rPr>
        <w:t xml:space="preserve"> |</w:t>
      </w:r>
      <w:r w:rsidR="007E776E" w:rsidRPr="00983AF2">
        <w:rPr>
          <w:rFonts w:asciiTheme="minorHAnsi" w:hAnsiTheme="minorHAnsi" w:cstheme="minorHAnsi"/>
          <w:b/>
          <w:bCs/>
          <w:szCs w:val="22"/>
        </w:rPr>
        <w:t>Allegheny Health Network</w:t>
      </w:r>
      <w:r w:rsidR="004A59E7" w:rsidRPr="00983AF2">
        <w:rPr>
          <w:rFonts w:asciiTheme="minorHAnsi" w:hAnsiTheme="minorHAnsi" w:cstheme="minorHAnsi"/>
          <w:b/>
          <w:bCs/>
          <w:szCs w:val="22"/>
        </w:rPr>
        <w:t>, Remote</w:t>
      </w:r>
      <w:r w:rsidR="00216936" w:rsidRPr="00983AF2">
        <w:rPr>
          <w:rFonts w:asciiTheme="minorHAnsi" w:hAnsiTheme="minorHAnsi" w:cstheme="minorHAnsi"/>
          <w:b/>
          <w:bCs/>
          <w:szCs w:val="22"/>
        </w:rPr>
        <w:t xml:space="preserve"> |</w:t>
      </w:r>
      <w:r w:rsidR="00712AB9" w:rsidRPr="00983AF2">
        <w:rPr>
          <w:rFonts w:asciiTheme="minorHAnsi" w:hAnsiTheme="minorHAnsi" w:cstheme="minorHAnsi"/>
          <w:b/>
          <w:bCs/>
          <w:szCs w:val="22"/>
        </w:rPr>
        <w:t>Nov</w:t>
      </w:r>
      <w:r w:rsidR="00C84E76" w:rsidRPr="00983AF2">
        <w:rPr>
          <w:rFonts w:asciiTheme="minorHAnsi" w:hAnsiTheme="minorHAnsi" w:cstheme="minorHAnsi"/>
          <w:b/>
          <w:bCs/>
          <w:szCs w:val="22"/>
        </w:rPr>
        <w:t>’22 – Till Date</w:t>
      </w:r>
      <w:r w:rsidR="001E5C6B" w:rsidRPr="00983AF2">
        <w:rPr>
          <w:rFonts w:asciiTheme="minorHAnsi" w:hAnsiTheme="minorHAnsi" w:cstheme="minorHAnsi"/>
          <w:b/>
          <w:bCs/>
          <w:szCs w:val="22"/>
        </w:rPr>
        <w:t xml:space="preserve"> </w:t>
      </w:r>
    </w:p>
    <w:p w14:paraId="6A4B78D2" w14:textId="764A55B4" w:rsidR="002B65AC" w:rsidRPr="00983AF2" w:rsidRDefault="002B65AC" w:rsidP="00983AF2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Cs/>
        </w:rPr>
        <w:t>Developed and maintained</w:t>
      </w:r>
      <w:r w:rsidRPr="00983AF2">
        <w:rPr>
          <w:rFonts w:cstheme="minorHAnsi"/>
          <w:b/>
          <w:bCs/>
        </w:rPr>
        <w:t xml:space="preserve"> Python applications</w:t>
      </w:r>
      <w:r w:rsidRPr="00983AF2">
        <w:rPr>
          <w:rFonts w:cstheme="minorHAnsi"/>
        </w:rPr>
        <w:t xml:space="preserve"> throughout the </w:t>
      </w:r>
      <w:r w:rsidRPr="00983AF2">
        <w:rPr>
          <w:rFonts w:cstheme="minorHAnsi"/>
          <w:b/>
          <w:bCs/>
        </w:rPr>
        <w:t>Software Development Life Cycle (SDLC)</w:t>
      </w:r>
      <w:r w:rsidRPr="00983AF2">
        <w:rPr>
          <w:rFonts w:cstheme="minorHAnsi"/>
        </w:rPr>
        <w:t xml:space="preserve">, including </w:t>
      </w:r>
      <w:r w:rsidRPr="00983AF2">
        <w:rPr>
          <w:rFonts w:cstheme="minorHAnsi"/>
          <w:b/>
          <w:bCs/>
        </w:rPr>
        <w:t>requirement gathering, design, development, testing, and deployment</w:t>
      </w:r>
      <w:r w:rsidRPr="00983AF2">
        <w:rPr>
          <w:rFonts w:cstheme="minorHAnsi"/>
        </w:rPr>
        <w:t xml:space="preserve">. </w:t>
      </w:r>
    </w:p>
    <w:p w14:paraId="6C671150" w14:textId="1FFC0B63" w:rsidR="002B65AC" w:rsidRPr="00983AF2" w:rsidRDefault="002B65AC" w:rsidP="00983AF2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Cs/>
        </w:rPr>
        <w:t>Built and deployed</w:t>
      </w:r>
      <w:r w:rsidRPr="00983AF2">
        <w:rPr>
          <w:rFonts w:cstheme="minorHAnsi"/>
          <w:b/>
          <w:bCs/>
        </w:rPr>
        <w:t xml:space="preserve"> RESTful APIs</w:t>
      </w:r>
      <w:r w:rsidRPr="00983AF2">
        <w:rPr>
          <w:rFonts w:cstheme="minorHAnsi"/>
        </w:rPr>
        <w:t xml:space="preserve"> using </w:t>
      </w:r>
      <w:r w:rsidRPr="00983AF2">
        <w:rPr>
          <w:rFonts w:cstheme="minorHAnsi"/>
          <w:b/>
          <w:bCs/>
        </w:rPr>
        <w:t>Django, Flask</w:t>
      </w:r>
      <w:r w:rsidRPr="00983AF2">
        <w:rPr>
          <w:rFonts w:cstheme="minorHAnsi"/>
        </w:rPr>
        <w:t xml:space="preserve">, and </w:t>
      </w:r>
      <w:r w:rsidRPr="00983AF2">
        <w:rPr>
          <w:rFonts w:cstheme="minorHAnsi"/>
          <w:b/>
          <w:bCs/>
        </w:rPr>
        <w:t>SQLAlchemy</w:t>
      </w:r>
      <w:r w:rsidRPr="00983AF2">
        <w:rPr>
          <w:rFonts w:cstheme="minorHAnsi"/>
        </w:rPr>
        <w:t xml:space="preserve">, ensuring efficient database interactions. </w:t>
      </w:r>
    </w:p>
    <w:p w14:paraId="49102206" w14:textId="2703EF36" w:rsidR="002B65AC" w:rsidRPr="00983AF2" w:rsidRDefault="002B65AC" w:rsidP="00983AF2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Cs/>
        </w:rPr>
        <w:t>Implemented</w:t>
      </w:r>
      <w:r w:rsidRPr="00983AF2">
        <w:rPr>
          <w:rFonts w:cstheme="minorHAnsi"/>
          <w:b/>
          <w:bCs/>
        </w:rPr>
        <w:t xml:space="preserve"> AWS cloud solutions</w:t>
      </w:r>
      <w:r w:rsidRPr="00983AF2">
        <w:rPr>
          <w:rFonts w:cstheme="minorHAnsi"/>
        </w:rPr>
        <w:t xml:space="preserve"> using </w:t>
      </w:r>
      <w:r w:rsidRPr="00983AF2">
        <w:rPr>
          <w:rFonts w:cstheme="minorHAnsi"/>
          <w:b/>
          <w:bCs/>
        </w:rPr>
        <w:t>EC2, S3, RDS, EBS, Elastic Load Balancer, and Auto Scaling Groups</w:t>
      </w:r>
      <w:r w:rsidRPr="00983AF2">
        <w:rPr>
          <w:rFonts w:cstheme="minorHAnsi"/>
        </w:rPr>
        <w:t xml:space="preserve"> for optimized resource management. </w:t>
      </w:r>
    </w:p>
    <w:p w14:paraId="0AF612AE" w14:textId="3D9DB404" w:rsidR="002B65AC" w:rsidRPr="00983AF2" w:rsidRDefault="002B65AC" w:rsidP="00983AF2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Cs/>
        </w:rPr>
        <w:t>Automated CI/CD pipelines</w:t>
      </w:r>
      <w:r w:rsidRPr="00983AF2">
        <w:rPr>
          <w:rFonts w:cstheme="minorHAnsi"/>
        </w:rPr>
        <w:t xml:space="preserve"> using </w:t>
      </w:r>
      <w:r w:rsidRPr="00983AF2">
        <w:rPr>
          <w:rFonts w:cstheme="minorHAnsi"/>
          <w:b/>
          <w:bCs/>
        </w:rPr>
        <w:t>Jenkins, Docker, Kubernetes, and Ansible</w:t>
      </w:r>
      <w:r w:rsidRPr="00983AF2">
        <w:rPr>
          <w:rFonts w:cstheme="minorHAnsi"/>
        </w:rPr>
        <w:t xml:space="preserve">, improving deployment efficiency. </w:t>
      </w:r>
    </w:p>
    <w:p w14:paraId="1D37502A" w14:textId="357A8019" w:rsidR="002B65AC" w:rsidRPr="00983AF2" w:rsidRDefault="002B65AC" w:rsidP="00983AF2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Cs/>
        </w:rPr>
        <w:t>Developed and managed</w:t>
      </w:r>
      <w:r w:rsidRPr="00983AF2">
        <w:rPr>
          <w:rFonts w:cstheme="minorHAnsi"/>
          <w:b/>
          <w:bCs/>
        </w:rPr>
        <w:t xml:space="preserve"> NoSQL databases</w:t>
      </w:r>
      <w:r w:rsidRPr="00983AF2">
        <w:rPr>
          <w:rFonts w:cstheme="minorHAnsi"/>
        </w:rPr>
        <w:t xml:space="preserve"> like </w:t>
      </w:r>
      <w:r w:rsidRPr="00983AF2">
        <w:rPr>
          <w:rFonts w:cstheme="minorHAnsi"/>
          <w:b/>
          <w:bCs/>
        </w:rPr>
        <w:t>MongoDB, Cassandra, and Redis</w:t>
      </w:r>
      <w:r w:rsidRPr="00983AF2">
        <w:rPr>
          <w:rFonts w:cstheme="minorHAnsi"/>
        </w:rPr>
        <w:t xml:space="preserve">, handling unstructured data efficiently. </w:t>
      </w:r>
    </w:p>
    <w:p w14:paraId="6E0B2283" w14:textId="0513E09F" w:rsidR="002B65AC" w:rsidRPr="00983AF2" w:rsidRDefault="002B65AC" w:rsidP="00983AF2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Cs/>
        </w:rPr>
        <w:t>Implemented Test-Driven Development</w:t>
      </w:r>
      <w:r w:rsidRPr="00983AF2">
        <w:rPr>
          <w:rFonts w:cstheme="minorHAnsi"/>
          <w:b/>
          <w:bCs/>
        </w:rPr>
        <w:t xml:space="preserve"> (TDD)</w:t>
      </w:r>
      <w:r w:rsidRPr="00983AF2">
        <w:rPr>
          <w:rFonts w:cstheme="minorHAnsi"/>
        </w:rPr>
        <w:t xml:space="preserve"> using </w:t>
      </w:r>
      <w:r w:rsidRPr="00983AF2">
        <w:rPr>
          <w:rFonts w:cstheme="minorHAnsi"/>
          <w:b/>
          <w:bCs/>
        </w:rPr>
        <w:t>PyTest, PyUnit</w:t>
      </w:r>
      <w:r w:rsidRPr="00983AF2">
        <w:rPr>
          <w:rFonts w:cstheme="minorHAnsi"/>
        </w:rPr>
        <w:t xml:space="preserve">, and </w:t>
      </w:r>
      <w:r w:rsidRPr="00983AF2">
        <w:rPr>
          <w:rFonts w:cstheme="minorHAnsi"/>
          <w:b/>
          <w:bCs/>
        </w:rPr>
        <w:t>Selenium</w:t>
      </w:r>
      <w:r w:rsidRPr="00983AF2">
        <w:rPr>
          <w:rFonts w:cstheme="minorHAnsi"/>
        </w:rPr>
        <w:t xml:space="preserve"> for robust software testing. </w:t>
      </w:r>
    </w:p>
    <w:p w14:paraId="3C37F1D4" w14:textId="50257A8D" w:rsidR="002B65AC" w:rsidRPr="00983AF2" w:rsidRDefault="002B65AC" w:rsidP="00983AF2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/>
          <w:bCs/>
        </w:rPr>
        <w:t>Designed data models, tables, stored procedures, and triggers</w:t>
      </w:r>
      <w:r w:rsidRPr="00983AF2">
        <w:rPr>
          <w:rFonts w:cstheme="minorHAnsi"/>
        </w:rPr>
        <w:t xml:space="preserve"> for </w:t>
      </w:r>
      <w:r w:rsidRPr="00983AF2">
        <w:rPr>
          <w:rFonts w:cstheme="minorHAnsi"/>
          <w:b/>
          <w:bCs/>
        </w:rPr>
        <w:t>Oracle, MySQL, PostgreSQL, and MongoDB</w:t>
      </w:r>
      <w:r w:rsidRPr="00983AF2">
        <w:rPr>
          <w:rFonts w:cstheme="minorHAnsi"/>
        </w:rPr>
        <w:t xml:space="preserve">. </w:t>
      </w:r>
    </w:p>
    <w:p w14:paraId="49451DC5" w14:textId="1153E665" w:rsidR="002B65AC" w:rsidRPr="00983AF2" w:rsidRDefault="002B65AC" w:rsidP="00983AF2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Cs/>
        </w:rPr>
        <w:t>Developed front-end components</w:t>
      </w:r>
      <w:r w:rsidRPr="00983AF2">
        <w:rPr>
          <w:rFonts w:cstheme="minorHAnsi"/>
        </w:rPr>
        <w:t xml:space="preserve"> using </w:t>
      </w:r>
      <w:r w:rsidRPr="00983AF2">
        <w:rPr>
          <w:rFonts w:cstheme="minorHAnsi"/>
          <w:b/>
          <w:bCs/>
        </w:rPr>
        <w:t>HTML, CSS, JavaScript, AngularJS, jQuery, AJAX, and JSON</w:t>
      </w:r>
      <w:r w:rsidRPr="00983AF2">
        <w:rPr>
          <w:rFonts w:cstheme="minorHAnsi"/>
        </w:rPr>
        <w:t xml:space="preserve">. </w:t>
      </w:r>
    </w:p>
    <w:p w14:paraId="7B93DA8A" w14:textId="68CD6739" w:rsidR="002B65AC" w:rsidRPr="00983AF2" w:rsidRDefault="002B65AC" w:rsidP="00983AF2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Cs/>
        </w:rPr>
        <w:t>Utilized cloud-based tools</w:t>
      </w:r>
      <w:r w:rsidRPr="00983AF2">
        <w:rPr>
          <w:rFonts w:cstheme="minorHAnsi"/>
        </w:rPr>
        <w:t xml:space="preserve"> like </w:t>
      </w:r>
      <w:r w:rsidRPr="00983AF2">
        <w:rPr>
          <w:rFonts w:cstheme="minorHAnsi"/>
          <w:b/>
          <w:bCs/>
        </w:rPr>
        <w:t>AWS Lambda, API Gateway, DynamoDB</w:t>
      </w:r>
      <w:r w:rsidRPr="00983AF2">
        <w:rPr>
          <w:rFonts w:cstheme="minorHAnsi"/>
        </w:rPr>
        <w:t xml:space="preserve">, and </w:t>
      </w:r>
      <w:r w:rsidRPr="00983AF2">
        <w:rPr>
          <w:rFonts w:cstheme="minorHAnsi"/>
          <w:b/>
          <w:bCs/>
        </w:rPr>
        <w:t>SQS</w:t>
      </w:r>
      <w:r w:rsidRPr="00983AF2">
        <w:rPr>
          <w:rFonts w:cstheme="minorHAnsi"/>
        </w:rPr>
        <w:t xml:space="preserve"> for serverless and event-driven architectures. </w:t>
      </w:r>
    </w:p>
    <w:p w14:paraId="7233E760" w14:textId="46348649" w:rsidR="002B65AC" w:rsidRPr="00983AF2" w:rsidRDefault="002B65AC" w:rsidP="00983AF2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Cs/>
        </w:rPr>
        <w:t>Built data pipelines</w:t>
      </w:r>
      <w:r w:rsidRPr="00983AF2">
        <w:rPr>
          <w:rFonts w:cstheme="minorHAnsi"/>
        </w:rPr>
        <w:t xml:space="preserve"> with </w:t>
      </w:r>
      <w:r w:rsidRPr="00983AF2">
        <w:rPr>
          <w:rFonts w:cstheme="minorHAnsi"/>
          <w:b/>
          <w:bCs/>
        </w:rPr>
        <w:t>Apache Spark, PySpark, and Kafka</w:t>
      </w:r>
      <w:r w:rsidRPr="00983AF2">
        <w:rPr>
          <w:rFonts w:cstheme="minorHAnsi"/>
        </w:rPr>
        <w:t xml:space="preserve">, enhancing data processing and analytics capabilities. </w:t>
      </w:r>
    </w:p>
    <w:p w14:paraId="4C4048D5" w14:textId="33A53278" w:rsidR="002B65AC" w:rsidRPr="00983AF2" w:rsidRDefault="002B65AC" w:rsidP="00983AF2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Cs/>
        </w:rPr>
        <w:t>Implemented containerization</w:t>
      </w:r>
      <w:r w:rsidRPr="00983AF2">
        <w:rPr>
          <w:rFonts w:cstheme="minorHAnsi"/>
        </w:rPr>
        <w:t xml:space="preserve"> using </w:t>
      </w:r>
      <w:r w:rsidRPr="00983AF2">
        <w:rPr>
          <w:rFonts w:cstheme="minorHAnsi"/>
          <w:b/>
          <w:bCs/>
        </w:rPr>
        <w:t>Docker</w:t>
      </w:r>
      <w:r w:rsidRPr="00983AF2">
        <w:rPr>
          <w:rFonts w:cstheme="minorHAnsi"/>
        </w:rPr>
        <w:t xml:space="preserve"> and </w:t>
      </w:r>
      <w:r w:rsidRPr="00983AF2">
        <w:rPr>
          <w:rFonts w:cstheme="minorHAnsi"/>
          <w:b/>
          <w:bCs/>
        </w:rPr>
        <w:t>orchestration</w:t>
      </w:r>
      <w:r w:rsidRPr="00983AF2">
        <w:rPr>
          <w:rFonts w:cstheme="minorHAnsi"/>
        </w:rPr>
        <w:t xml:space="preserve"> with </w:t>
      </w:r>
      <w:r w:rsidRPr="00983AF2">
        <w:rPr>
          <w:rFonts w:cstheme="minorHAnsi"/>
          <w:b/>
          <w:bCs/>
        </w:rPr>
        <w:t>Kubernetes</w:t>
      </w:r>
      <w:r w:rsidRPr="00983AF2">
        <w:rPr>
          <w:rFonts w:cstheme="minorHAnsi"/>
        </w:rPr>
        <w:t xml:space="preserve"> to streamline application deployment. </w:t>
      </w:r>
    </w:p>
    <w:p w14:paraId="5936F010" w14:textId="5702B867" w:rsidR="002B65AC" w:rsidRPr="00983AF2" w:rsidRDefault="002B65AC" w:rsidP="00983AF2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Cs/>
        </w:rPr>
        <w:t>Managed version control</w:t>
      </w:r>
      <w:r w:rsidRPr="00983AF2">
        <w:rPr>
          <w:rFonts w:cstheme="minorHAnsi"/>
        </w:rPr>
        <w:t xml:space="preserve"> with </w:t>
      </w:r>
      <w:r w:rsidRPr="00983AF2">
        <w:rPr>
          <w:rFonts w:cstheme="minorHAnsi"/>
          <w:b/>
          <w:bCs/>
        </w:rPr>
        <w:t>Git, GitHub, and Bitbucket</w:t>
      </w:r>
      <w:r w:rsidRPr="00983AF2">
        <w:rPr>
          <w:rFonts w:cstheme="minorHAnsi"/>
        </w:rPr>
        <w:t xml:space="preserve">, ensuring smooth collaboration across teams. </w:t>
      </w:r>
    </w:p>
    <w:p w14:paraId="2BA48A1A" w14:textId="0D07A4F9" w:rsidR="002B65AC" w:rsidRPr="00983AF2" w:rsidRDefault="002B65AC" w:rsidP="00983AF2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Cs/>
        </w:rPr>
        <w:t>Worked in Agile environments</w:t>
      </w:r>
      <w:r w:rsidRPr="00983AF2">
        <w:rPr>
          <w:rFonts w:cstheme="minorHAnsi"/>
        </w:rPr>
        <w:t xml:space="preserve">, utilizing tools like </w:t>
      </w:r>
      <w:r w:rsidRPr="00983AF2">
        <w:rPr>
          <w:rFonts w:cstheme="minorHAnsi"/>
          <w:b/>
          <w:bCs/>
        </w:rPr>
        <w:t>JIRA, Confluence, and Slack</w:t>
      </w:r>
      <w:r w:rsidRPr="00983AF2">
        <w:rPr>
          <w:rFonts w:cstheme="minorHAnsi"/>
        </w:rPr>
        <w:t xml:space="preserve"> for task tracking and communication. </w:t>
      </w:r>
    </w:p>
    <w:p w14:paraId="6252DDB0" w14:textId="29D97C27" w:rsidR="002B65AC" w:rsidRPr="00983AF2" w:rsidRDefault="002B65AC" w:rsidP="00983AF2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Cs/>
        </w:rPr>
        <w:t>Developed Service-Oriented Architecture (SOA)</w:t>
      </w:r>
      <w:r w:rsidRPr="00983AF2">
        <w:rPr>
          <w:rFonts w:cstheme="minorHAnsi"/>
        </w:rPr>
        <w:t xml:space="preserve"> using </w:t>
      </w:r>
      <w:r w:rsidRPr="00983AF2">
        <w:rPr>
          <w:rFonts w:cstheme="minorHAnsi"/>
          <w:b/>
          <w:bCs/>
        </w:rPr>
        <w:t>SOAP and RESTful APIs</w:t>
      </w:r>
      <w:r w:rsidRPr="00983AF2">
        <w:rPr>
          <w:rFonts w:cstheme="minorHAnsi"/>
        </w:rPr>
        <w:t xml:space="preserve">, integrating with third-party services. </w:t>
      </w:r>
    </w:p>
    <w:p w14:paraId="200F8567" w14:textId="7EDE9B4F" w:rsidR="002B65AC" w:rsidRPr="00983AF2" w:rsidRDefault="002B65AC" w:rsidP="00983AF2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Cs/>
        </w:rPr>
        <w:t>Created GUI applications</w:t>
      </w:r>
      <w:r w:rsidRPr="00983AF2">
        <w:rPr>
          <w:rFonts w:cstheme="minorHAnsi"/>
        </w:rPr>
        <w:t xml:space="preserve"> using </w:t>
      </w:r>
      <w:r w:rsidRPr="00983AF2">
        <w:rPr>
          <w:rFonts w:cstheme="minorHAnsi"/>
          <w:bCs/>
        </w:rPr>
        <w:t>PyQt and Tkinter</w:t>
      </w:r>
      <w:r w:rsidRPr="00983AF2">
        <w:rPr>
          <w:rFonts w:cstheme="minorHAnsi"/>
        </w:rPr>
        <w:t xml:space="preserve">, improving user experience. </w:t>
      </w:r>
    </w:p>
    <w:p w14:paraId="7EA8A04A" w14:textId="619AD2CF" w:rsidR="002B65AC" w:rsidRPr="00983AF2" w:rsidRDefault="002B65AC" w:rsidP="00983AF2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Cs/>
        </w:rPr>
        <w:t>Optimized Python scripts</w:t>
      </w:r>
      <w:r w:rsidRPr="00983AF2">
        <w:rPr>
          <w:rFonts w:cstheme="minorHAnsi"/>
        </w:rPr>
        <w:t xml:space="preserve"> for data processing using </w:t>
      </w:r>
      <w:r w:rsidRPr="00983AF2">
        <w:rPr>
          <w:rFonts w:cstheme="minorHAnsi"/>
          <w:b/>
          <w:bCs/>
        </w:rPr>
        <w:t>NumPy, Pandas, and SciPy</w:t>
      </w:r>
      <w:r w:rsidRPr="00983AF2">
        <w:rPr>
          <w:rFonts w:cstheme="minorHAnsi"/>
        </w:rPr>
        <w:t xml:space="preserve">. </w:t>
      </w:r>
    </w:p>
    <w:p w14:paraId="261A3896" w14:textId="36DE1E98" w:rsidR="002B65AC" w:rsidRPr="00983AF2" w:rsidRDefault="002B65AC" w:rsidP="00983AF2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Cs/>
        </w:rPr>
        <w:t>Configured and managed</w:t>
      </w:r>
      <w:r w:rsidRPr="00983AF2">
        <w:rPr>
          <w:rFonts w:cstheme="minorHAnsi"/>
          <w:b/>
          <w:bCs/>
        </w:rPr>
        <w:t xml:space="preserve"> Apache Web Server, IIS, and Nginx</w:t>
      </w:r>
      <w:r w:rsidRPr="00983AF2">
        <w:rPr>
          <w:rFonts w:cstheme="minorHAnsi"/>
        </w:rPr>
        <w:t xml:space="preserve"> for web hosting. </w:t>
      </w:r>
    </w:p>
    <w:p w14:paraId="2DA02CF6" w14:textId="630E366C" w:rsidR="00551A43" w:rsidRPr="00983AF2" w:rsidRDefault="002B65AC" w:rsidP="00983AF2">
      <w:pPr>
        <w:pStyle w:val="NoSpacing"/>
        <w:numPr>
          <w:ilvl w:val="0"/>
          <w:numId w:val="7"/>
        </w:numPr>
        <w:ind w:left="360"/>
        <w:jc w:val="both"/>
        <w:rPr>
          <w:rFonts w:asciiTheme="minorHAnsi" w:hAnsiTheme="minorHAnsi" w:cstheme="minorHAnsi"/>
        </w:rPr>
      </w:pPr>
      <w:r w:rsidRPr="00983AF2">
        <w:rPr>
          <w:rFonts w:asciiTheme="minorHAnsi" w:hAnsiTheme="minorHAnsi" w:cstheme="minorHAnsi"/>
          <w:bCs/>
        </w:rPr>
        <w:t>Performed database migrations</w:t>
      </w:r>
      <w:r w:rsidRPr="00983AF2">
        <w:rPr>
          <w:rFonts w:asciiTheme="minorHAnsi" w:hAnsiTheme="minorHAnsi" w:cstheme="minorHAnsi"/>
          <w:b/>
          <w:bCs/>
        </w:rPr>
        <w:t xml:space="preserve"> and indexing optimization</w:t>
      </w:r>
      <w:r w:rsidRPr="00983AF2">
        <w:rPr>
          <w:rFonts w:asciiTheme="minorHAnsi" w:hAnsiTheme="minorHAnsi" w:cstheme="minorHAnsi"/>
        </w:rPr>
        <w:t xml:space="preserve"> for </w:t>
      </w:r>
      <w:r w:rsidRPr="00983AF2">
        <w:rPr>
          <w:rFonts w:asciiTheme="minorHAnsi" w:hAnsiTheme="minorHAnsi" w:cstheme="minorHAnsi"/>
          <w:b/>
          <w:bCs/>
        </w:rPr>
        <w:t>PostgreSQL, MySQL, and MongoDB</w:t>
      </w:r>
      <w:r w:rsidRPr="00983AF2">
        <w:rPr>
          <w:rFonts w:asciiTheme="minorHAnsi" w:hAnsiTheme="minorHAnsi" w:cstheme="minorHAnsi"/>
        </w:rPr>
        <w:t xml:space="preserve"> to improve query performance.</w:t>
      </w:r>
    </w:p>
    <w:p w14:paraId="5639F93D" w14:textId="3683B186" w:rsidR="008B16CD" w:rsidRPr="00983AF2" w:rsidRDefault="008B16CD" w:rsidP="00983AF2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cstheme="minorHAnsi"/>
          <w:bCs/>
        </w:rPr>
      </w:pPr>
      <w:r w:rsidRPr="00983AF2">
        <w:rPr>
          <w:rFonts w:cstheme="minorHAnsi"/>
          <w:bCs/>
        </w:rPr>
        <w:t>Secured APIs and services with Azure Active Directory (AAD) and OAuth2-based authentication in Flask/Django apps.</w:t>
      </w:r>
    </w:p>
    <w:p w14:paraId="334ABAA1" w14:textId="7E365F0D" w:rsidR="008B16CD" w:rsidRPr="00983AF2" w:rsidRDefault="008B16CD" w:rsidP="00983AF2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cstheme="minorHAnsi"/>
          <w:bCs/>
        </w:rPr>
      </w:pPr>
      <w:r w:rsidRPr="00983AF2">
        <w:rPr>
          <w:rFonts w:cstheme="minorHAnsi"/>
          <w:bCs/>
        </w:rPr>
        <w:t>Deployed CI/CD pipelines using Azure DevOps for seamless code integration and delivery across development stages</w:t>
      </w:r>
    </w:p>
    <w:p w14:paraId="36367D22" w14:textId="66FAACF9" w:rsidR="008F2DF2" w:rsidRPr="00983AF2" w:rsidRDefault="003412DC" w:rsidP="00983AF2">
      <w:pPr>
        <w:pStyle w:val="NoSpacing"/>
        <w:jc w:val="both"/>
        <w:rPr>
          <w:rFonts w:asciiTheme="minorHAnsi" w:hAnsiTheme="minorHAnsi" w:cstheme="minorHAnsi"/>
          <w:color w:val="000000"/>
        </w:rPr>
      </w:pPr>
      <w:r w:rsidRPr="00983AF2">
        <w:rPr>
          <w:rFonts w:asciiTheme="minorHAnsi" w:hAnsiTheme="minorHAnsi" w:cstheme="minorHAnsi"/>
          <w:b/>
          <w:bCs/>
        </w:rPr>
        <w:t>Environment</w:t>
      </w:r>
      <w:r w:rsidRPr="00983AF2">
        <w:rPr>
          <w:rFonts w:asciiTheme="minorHAnsi" w:hAnsiTheme="minorHAnsi" w:cstheme="minorHAnsi"/>
        </w:rPr>
        <w:t xml:space="preserve">: </w:t>
      </w:r>
      <w:r w:rsidR="001B18E0" w:rsidRPr="00983AF2">
        <w:rPr>
          <w:rFonts w:asciiTheme="minorHAnsi" w:hAnsiTheme="minorHAnsi" w:cstheme="minorHAnsi"/>
        </w:rPr>
        <w:t>Python</w:t>
      </w:r>
      <w:r w:rsidR="001B18E0" w:rsidRPr="00983AF2">
        <w:rPr>
          <w:rFonts w:asciiTheme="minorHAnsi" w:hAnsiTheme="minorHAnsi" w:cstheme="minorHAnsi"/>
          <w:color w:val="000000"/>
        </w:rPr>
        <w:t xml:space="preserve"> 3.9, Salt Scripts, JavaScript, XML, JSON, PostgreSQL, </w:t>
      </w:r>
      <w:r w:rsidR="006D6514" w:rsidRPr="00983AF2">
        <w:rPr>
          <w:rFonts w:asciiTheme="minorHAnsi" w:hAnsiTheme="minorHAnsi" w:cstheme="minorHAnsi"/>
          <w:color w:val="000000"/>
        </w:rPr>
        <w:t>Teradata, Oracle</w:t>
      </w:r>
      <w:r w:rsidR="001B18E0" w:rsidRPr="00983AF2">
        <w:rPr>
          <w:rFonts w:asciiTheme="minorHAnsi" w:hAnsiTheme="minorHAnsi" w:cstheme="minorHAnsi"/>
          <w:color w:val="000000"/>
        </w:rPr>
        <w:t xml:space="preserve">, DB2, Windows, Linux/Unix, Git, Bitbucket, Jenkins, SVN, Dockers, Docker, ArcGIS, Kubernetes, Bash, Redshift, AWS, PySpark, Linux, Pandas, NumPy. </w:t>
      </w:r>
    </w:p>
    <w:p w14:paraId="7E9A9448" w14:textId="77777777" w:rsidR="00551A43" w:rsidRPr="00983AF2" w:rsidRDefault="00551A43" w:rsidP="00983AF2">
      <w:pPr>
        <w:pStyle w:val="NoSpacing"/>
        <w:rPr>
          <w:rFonts w:asciiTheme="minorHAnsi" w:hAnsiTheme="minorHAnsi" w:cstheme="minorHAnsi"/>
          <w:b/>
          <w:bCs/>
        </w:rPr>
      </w:pPr>
    </w:p>
    <w:p w14:paraId="50993F97" w14:textId="5D5726DD" w:rsidR="003D5850" w:rsidRPr="00983AF2" w:rsidRDefault="000F0A7F" w:rsidP="00983AF2">
      <w:pPr>
        <w:pStyle w:val="NoSpacing"/>
        <w:rPr>
          <w:rFonts w:asciiTheme="minorHAnsi" w:hAnsiTheme="minorHAnsi" w:cstheme="minorHAnsi"/>
          <w:b/>
          <w:bCs/>
        </w:rPr>
      </w:pPr>
      <w:r w:rsidRPr="00983AF2">
        <w:rPr>
          <w:rFonts w:asciiTheme="minorHAnsi" w:hAnsiTheme="minorHAnsi" w:cstheme="minorHAnsi"/>
          <w:b/>
          <w:bCs/>
        </w:rPr>
        <w:t xml:space="preserve">Python </w:t>
      </w:r>
      <w:r w:rsidR="002F0C30" w:rsidRPr="00983AF2">
        <w:rPr>
          <w:rFonts w:asciiTheme="minorHAnsi" w:hAnsiTheme="minorHAnsi" w:cstheme="minorHAnsi"/>
          <w:b/>
          <w:bCs/>
        </w:rPr>
        <w:t xml:space="preserve">Django </w:t>
      </w:r>
      <w:r w:rsidRPr="00983AF2">
        <w:rPr>
          <w:rFonts w:asciiTheme="minorHAnsi" w:hAnsiTheme="minorHAnsi" w:cstheme="minorHAnsi"/>
          <w:b/>
          <w:bCs/>
        </w:rPr>
        <w:t>Developer</w:t>
      </w:r>
      <w:r w:rsidR="00216936" w:rsidRPr="00983AF2">
        <w:rPr>
          <w:rFonts w:asciiTheme="minorHAnsi" w:hAnsiTheme="minorHAnsi" w:cstheme="minorHAnsi"/>
          <w:b/>
          <w:bCs/>
        </w:rPr>
        <w:t xml:space="preserve"> |CRST International</w:t>
      </w:r>
      <w:r w:rsidR="004A59E7" w:rsidRPr="00983AF2">
        <w:rPr>
          <w:rFonts w:asciiTheme="minorHAnsi" w:hAnsiTheme="minorHAnsi" w:cstheme="minorHAnsi"/>
          <w:b/>
          <w:bCs/>
        </w:rPr>
        <w:t xml:space="preserve">, </w:t>
      </w:r>
      <w:r w:rsidR="00A87D3D" w:rsidRPr="00983AF2">
        <w:rPr>
          <w:rFonts w:asciiTheme="minorHAnsi" w:hAnsiTheme="minorHAnsi" w:cstheme="minorHAnsi"/>
          <w:b/>
          <w:bCs/>
        </w:rPr>
        <w:t>Fort Wayne</w:t>
      </w:r>
      <w:r w:rsidR="004A59E7" w:rsidRPr="00983AF2">
        <w:rPr>
          <w:rFonts w:asciiTheme="minorHAnsi" w:hAnsiTheme="minorHAnsi" w:cstheme="minorHAnsi"/>
          <w:b/>
          <w:bCs/>
        </w:rPr>
        <w:t>, I</w:t>
      </w:r>
      <w:r w:rsidR="00A87D3D" w:rsidRPr="00983AF2">
        <w:rPr>
          <w:rFonts w:asciiTheme="minorHAnsi" w:hAnsiTheme="minorHAnsi" w:cstheme="minorHAnsi"/>
          <w:b/>
          <w:bCs/>
        </w:rPr>
        <w:t>N</w:t>
      </w:r>
      <w:r w:rsidR="004A59E7" w:rsidRPr="00983AF2">
        <w:rPr>
          <w:rFonts w:asciiTheme="minorHAnsi" w:hAnsiTheme="minorHAnsi" w:cstheme="minorHAnsi"/>
          <w:b/>
          <w:bCs/>
        </w:rPr>
        <w:t xml:space="preserve"> </w:t>
      </w:r>
      <w:r w:rsidR="00216936" w:rsidRPr="00983AF2">
        <w:rPr>
          <w:rFonts w:asciiTheme="minorHAnsi" w:hAnsiTheme="minorHAnsi" w:cstheme="minorHAnsi"/>
          <w:b/>
          <w:bCs/>
        </w:rPr>
        <w:t>|</w:t>
      </w:r>
      <w:r w:rsidR="00712AB9" w:rsidRPr="00983AF2">
        <w:rPr>
          <w:rFonts w:asciiTheme="minorHAnsi" w:hAnsiTheme="minorHAnsi" w:cstheme="minorHAnsi"/>
          <w:b/>
          <w:bCs/>
        </w:rPr>
        <w:t>May’20 – Oct’22</w:t>
      </w:r>
    </w:p>
    <w:p w14:paraId="53061407" w14:textId="617E97FA" w:rsidR="002F0C30" w:rsidRPr="00983AF2" w:rsidRDefault="002F0C30" w:rsidP="00983AF2">
      <w:pPr>
        <w:pStyle w:val="NoSpacing"/>
        <w:numPr>
          <w:ilvl w:val="0"/>
          <w:numId w:val="13"/>
        </w:numPr>
        <w:ind w:left="360"/>
        <w:rPr>
          <w:rFonts w:asciiTheme="minorHAnsi" w:hAnsiTheme="minorHAnsi" w:cstheme="minorHAnsi"/>
          <w:b/>
          <w:bCs/>
        </w:rPr>
      </w:pPr>
      <w:r w:rsidRPr="00983AF2">
        <w:rPr>
          <w:rFonts w:asciiTheme="minorHAnsi" w:hAnsiTheme="minorHAnsi" w:cstheme="minorHAnsi"/>
          <w:bCs/>
        </w:rPr>
        <w:t>Developed web applications</w:t>
      </w:r>
      <w:r w:rsidRPr="00983AF2">
        <w:rPr>
          <w:rFonts w:asciiTheme="minorHAnsi" w:hAnsiTheme="minorHAnsi" w:cstheme="minorHAnsi"/>
        </w:rPr>
        <w:t xml:space="preserve"> using the </w:t>
      </w:r>
      <w:r w:rsidRPr="00983AF2">
        <w:rPr>
          <w:rFonts w:asciiTheme="minorHAnsi" w:hAnsiTheme="minorHAnsi" w:cstheme="minorHAnsi"/>
          <w:b/>
          <w:bCs/>
        </w:rPr>
        <w:t>Django framework</w:t>
      </w:r>
      <w:r w:rsidRPr="00983AF2">
        <w:rPr>
          <w:rFonts w:asciiTheme="minorHAnsi" w:hAnsiTheme="minorHAnsi" w:cstheme="minorHAnsi"/>
        </w:rPr>
        <w:t xml:space="preserve">, implementing </w:t>
      </w:r>
      <w:r w:rsidRPr="00983AF2">
        <w:rPr>
          <w:rFonts w:asciiTheme="minorHAnsi" w:hAnsiTheme="minorHAnsi" w:cstheme="minorHAnsi"/>
          <w:b/>
          <w:bCs/>
        </w:rPr>
        <w:t>Model-View-Controller (MVC) architecture</w:t>
      </w:r>
      <w:r w:rsidRPr="00983AF2">
        <w:rPr>
          <w:rFonts w:asciiTheme="minorHAnsi" w:hAnsiTheme="minorHAnsi" w:cstheme="minorHAnsi"/>
        </w:rPr>
        <w:t xml:space="preserve">. </w:t>
      </w:r>
    </w:p>
    <w:p w14:paraId="2B3B3386" w14:textId="07490304" w:rsidR="002F0C30" w:rsidRPr="00983AF2" w:rsidRDefault="002F0C30" w:rsidP="00983AF2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Cs/>
        </w:rPr>
        <w:t>Designed and built APIs</w:t>
      </w:r>
      <w:r w:rsidRPr="00983AF2">
        <w:rPr>
          <w:rFonts w:cstheme="minorHAnsi"/>
        </w:rPr>
        <w:t xml:space="preserve"> using </w:t>
      </w:r>
      <w:r w:rsidRPr="00983AF2">
        <w:rPr>
          <w:rFonts w:cstheme="minorHAnsi"/>
          <w:b/>
          <w:bCs/>
        </w:rPr>
        <w:t>Django ORM</w:t>
      </w:r>
      <w:r w:rsidRPr="00983AF2">
        <w:rPr>
          <w:rFonts w:cstheme="minorHAnsi"/>
        </w:rPr>
        <w:t xml:space="preserve"> for database access and </w:t>
      </w:r>
      <w:r w:rsidRPr="00983AF2">
        <w:rPr>
          <w:rFonts w:cstheme="minorHAnsi"/>
          <w:b/>
          <w:bCs/>
        </w:rPr>
        <w:t>CRUD operations</w:t>
      </w:r>
      <w:r w:rsidRPr="00983AF2">
        <w:rPr>
          <w:rFonts w:cstheme="minorHAnsi"/>
        </w:rPr>
        <w:t xml:space="preserve">. </w:t>
      </w:r>
    </w:p>
    <w:p w14:paraId="19347380" w14:textId="6D5D9D61" w:rsidR="002F0C30" w:rsidRPr="00983AF2" w:rsidRDefault="002F0C30" w:rsidP="00983AF2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Cs/>
        </w:rPr>
        <w:t>Transformed and analyzed data</w:t>
      </w:r>
      <w:r w:rsidRPr="00983AF2">
        <w:rPr>
          <w:rFonts w:cstheme="minorHAnsi"/>
        </w:rPr>
        <w:t xml:space="preserve"> using </w:t>
      </w:r>
      <w:r w:rsidRPr="00983AF2">
        <w:rPr>
          <w:rFonts w:cstheme="minorHAnsi"/>
          <w:b/>
          <w:bCs/>
        </w:rPr>
        <w:t>PySpark</w:t>
      </w:r>
      <w:r w:rsidRPr="00983AF2">
        <w:rPr>
          <w:rFonts w:cstheme="minorHAnsi"/>
        </w:rPr>
        <w:t xml:space="preserve">, including </w:t>
      </w:r>
      <w:r w:rsidRPr="00983AF2">
        <w:rPr>
          <w:rFonts w:cstheme="minorHAnsi"/>
          <w:b/>
          <w:bCs/>
        </w:rPr>
        <w:t>distributed data pipeline processing</w:t>
      </w:r>
      <w:r w:rsidRPr="00983AF2">
        <w:rPr>
          <w:rFonts w:cstheme="minorHAnsi"/>
        </w:rPr>
        <w:t xml:space="preserve">. </w:t>
      </w:r>
    </w:p>
    <w:p w14:paraId="0C3FA47C" w14:textId="50295E20" w:rsidR="002F0C30" w:rsidRPr="00983AF2" w:rsidRDefault="002F0C30" w:rsidP="00983AF2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Cs/>
        </w:rPr>
        <w:t>Developed PySpark programs</w:t>
      </w:r>
      <w:r w:rsidRPr="00983AF2">
        <w:rPr>
          <w:rFonts w:cstheme="minorHAnsi"/>
        </w:rPr>
        <w:t xml:space="preserve"> to create and process </w:t>
      </w:r>
      <w:r w:rsidRPr="00983AF2">
        <w:rPr>
          <w:rFonts w:cstheme="minorHAnsi"/>
          <w:b/>
          <w:bCs/>
        </w:rPr>
        <w:t>DataFrames</w:t>
      </w:r>
      <w:r w:rsidRPr="00983AF2">
        <w:rPr>
          <w:rFonts w:cstheme="minorHAnsi"/>
        </w:rPr>
        <w:t xml:space="preserve"> and perform transformations. </w:t>
      </w:r>
    </w:p>
    <w:p w14:paraId="0095D842" w14:textId="12DE5E88" w:rsidR="002F0C30" w:rsidRPr="00983AF2" w:rsidRDefault="002F0C30" w:rsidP="00983AF2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Cs/>
        </w:rPr>
        <w:t>Optimized cost and supplier selection</w:t>
      </w:r>
      <w:r w:rsidRPr="00983AF2">
        <w:rPr>
          <w:rFonts w:cstheme="minorHAnsi"/>
        </w:rPr>
        <w:t xml:space="preserve"> for </w:t>
      </w:r>
      <w:r w:rsidRPr="00983AF2">
        <w:rPr>
          <w:rFonts w:cstheme="minorHAnsi"/>
          <w:b/>
          <w:bCs/>
        </w:rPr>
        <w:t>CRM applications</w:t>
      </w:r>
      <w:r w:rsidRPr="00983AF2">
        <w:rPr>
          <w:rFonts w:cstheme="minorHAnsi"/>
        </w:rPr>
        <w:t xml:space="preserve"> through Python-based analytics. </w:t>
      </w:r>
    </w:p>
    <w:p w14:paraId="079A0C52" w14:textId="37E48304" w:rsidR="002F0C30" w:rsidRPr="00983AF2" w:rsidRDefault="002F0C30" w:rsidP="00983AF2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Cs/>
        </w:rPr>
        <w:t>Developed and consumed RESTful APIs</w:t>
      </w:r>
      <w:r w:rsidRPr="00983AF2">
        <w:rPr>
          <w:rFonts w:cstheme="minorHAnsi"/>
        </w:rPr>
        <w:t xml:space="preserve">, integrating with front-end components using </w:t>
      </w:r>
      <w:r w:rsidRPr="00983AF2">
        <w:rPr>
          <w:rFonts w:cstheme="minorHAnsi"/>
          <w:b/>
          <w:bCs/>
        </w:rPr>
        <w:t>jQuery, HTML, and CSS</w:t>
      </w:r>
      <w:r w:rsidRPr="00983AF2">
        <w:rPr>
          <w:rFonts w:cstheme="minorHAnsi"/>
        </w:rPr>
        <w:t xml:space="preserve">. </w:t>
      </w:r>
    </w:p>
    <w:p w14:paraId="3BD76A29" w14:textId="2CCC5A18" w:rsidR="002F0C30" w:rsidRPr="00983AF2" w:rsidRDefault="002F0C30" w:rsidP="00983AF2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Cs/>
        </w:rPr>
        <w:t>Processed and loaded data</w:t>
      </w:r>
      <w:r w:rsidRPr="00983AF2">
        <w:rPr>
          <w:rFonts w:cstheme="minorHAnsi"/>
        </w:rPr>
        <w:t xml:space="preserve"> from </w:t>
      </w:r>
      <w:r w:rsidRPr="00983AF2">
        <w:rPr>
          <w:rFonts w:cstheme="minorHAnsi"/>
          <w:b/>
          <w:bCs/>
        </w:rPr>
        <w:t>XML, CSV, and text files</w:t>
      </w:r>
      <w:r w:rsidRPr="00983AF2">
        <w:rPr>
          <w:rFonts w:cstheme="minorHAnsi"/>
        </w:rPr>
        <w:t xml:space="preserve"> into </w:t>
      </w:r>
      <w:r w:rsidRPr="00983AF2">
        <w:rPr>
          <w:rFonts w:cstheme="minorHAnsi"/>
          <w:b/>
          <w:bCs/>
        </w:rPr>
        <w:t>AWS S3</w:t>
      </w:r>
      <w:r w:rsidRPr="00983AF2">
        <w:rPr>
          <w:rFonts w:cstheme="minorHAnsi"/>
        </w:rPr>
        <w:t xml:space="preserve"> and integrated with </w:t>
      </w:r>
      <w:r w:rsidRPr="00983AF2">
        <w:rPr>
          <w:rFonts w:cstheme="minorHAnsi"/>
          <w:b/>
          <w:bCs/>
        </w:rPr>
        <w:t>Tableau using AWS Athena</w:t>
      </w:r>
      <w:r w:rsidRPr="00983AF2">
        <w:rPr>
          <w:rFonts w:cstheme="minorHAnsi"/>
        </w:rPr>
        <w:t xml:space="preserve">. </w:t>
      </w:r>
    </w:p>
    <w:p w14:paraId="5F931D92" w14:textId="5919A40C" w:rsidR="002F0C30" w:rsidRPr="00983AF2" w:rsidRDefault="002F0C30" w:rsidP="00983AF2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Cs/>
        </w:rPr>
        <w:t>Implemented ETL pipelines</w:t>
      </w:r>
      <w:r w:rsidRPr="00983AF2">
        <w:rPr>
          <w:rFonts w:cstheme="minorHAnsi"/>
        </w:rPr>
        <w:t xml:space="preserve"> using </w:t>
      </w:r>
      <w:r w:rsidRPr="00983AF2">
        <w:rPr>
          <w:rFonts w:cstheme="minorHAnsi"/>
          <w:b/>
          <w:bCs/>
        </w:rPr>
        <w:t>PL/SQL, SQL, and Python</w:t>
      </w:r>
      <w:r w:rsidRPr="00983AF2">
        <w:rPr>
          <w:rFonts w:cstheme="minorHAnsi"/>
        </w:rPr>
        <w:t xml:space="preserve">, working with </w:t>
      </w:r>
      <w:r w:rsidRPr="00983AF2">
        <w:rPr>
          <w:rFonts w:cstheme="minorHAnsi"/>
          <w:b/>
          <w:bCs/>
        </w:rPr>
        <w:t>AWS Redshift</w:t>
      </w:r>
      <w:r w:rsidRPr="00983AF2">
        <w:rPr>
          <w:rFonts w:cstheme="minorHAnsi"/>
        </w:rPr>
        <w:t xml:space="preserve"> and </w:t>
      </w:r>
      <w:r w:rsidRPr="00983AF2">
        <w:rPr>
          <w:rFonts w:cstheme="minorHAnsi"/>
          <w:b/>
          <w:bCs/>
        </w:rPr>
        <w:t>S3</w:t>
      </w:r>
      <w:r w:rsidRPr="00983AF2">
        <w:rPr>
          <w:rFonts w:cstheme="minorHAnsi"/>
        </w:rPr>
        <w:t xml:space="preserve">. </w:t>
      </w:r>
    </w:p>
    <w:p w14:paraId="29E24FB8" w14:textId="39CAC997" w:rsidR="002F0C30" w:rsidRPr="00983AF2" w:rsidRDefault="002F0C30" w:rsidP="00983AF2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Cs/>
        </w:rPr>
        <w:t>Managed database applications</w:t>
      </w:r>
      <w:r w:rsidRPr="00983AF2">
        <w:rPr>
          <w:rFonts w:cstheme="minorHAnsi"/>
        </w:rPr>
        <w:t xml:space="preserve"> with </w:t>
      </w:r>
      <w:r w:rsidRPr="00983AF2">
        <w:rPr>
          <w:rFonts w:cstheme="minorHAnsi"/>
          <w:b/>
          <w:bCs/>
        </w:rPr>
        <w:t>MySQL, PostgreSQL, and Cassandra</w:t>
      </w:r>
      <w:r w:rsidRPr="00983AF2">
        <w:rPr>
          <w:rFonts w:cstheme="minorHAnsi"/>
        </w:rPr>
        <w:t xml:space="preserve">, using </w:t>
      </w:r>
      <w:r w:rsidRPr="00983AF2">
        <w:rPr>
          <w:rFonts w:cstheme="minorHAnsi"/>
          <w:b/>
          <w:bCs/>
        </w:rPr>
        <w:t>Django ORM</w:t>
      </w:r>
      <w:r w:rsidRPr="00983AF2">
        <w:rPr>
          <w:rFonts w:cstheme="minorHAnsi"/>
        </w:rPr>
        <w:t xml:space="preserve"> for efficient data handling. </w:t>
      </w:r>
    </w:p>
    <w:p w14:paraId="7410BDAA" w14:textId="1296C219" w:rsidR="006D6514" w:rsidRPr="00983AF2" w:rsidRDefault="006D6514" w:rsidP="00983AF2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cstheme="minorHAnsi"/>
          <w:bCs/>
        </w:rPr>
      </w:pPr>
      <w:r w:rsidRPr="00983AF2">
        <w:rPr>
          <w:rFonts w:cstheme="minorHAnsi"/>
          <w:bCs/>
        </w:rPr>
        <w:t>Developed and deployed scalable Python-based Microservices on Azure App Services and Azure Functions.</w:t>
      </w:r>
    </w:p>
    <w:p w14:paraId="2AD54B76" w14:textId="53DFB32E" w:rsidR="006D6514" w:rsidRPr="00983AF2" w:rsidRDefault="006D6514" w:rsidP="00983AF2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cstheme="minorHAnsi"/>
          <w:bCs/>
        </w:rPr>
      </w:pPr>
      <w:r w:rsidRPr="00983AF2">
        <w:rPr>
          <w:rFonts w:cstheme="minorHAnsi"/>
          <w:bCs/>
        </w:rPr>
        <w:t>Built end-to-end data pipelines using Azure Data Factory and orchestrated workflows for ETL processes.</w:t>
      </w:r>
    </w:p>
    <w:p w14:paraId="0B3AE875" w14:textId="09CC1A2E" w:rsidR="006D6514" w:rsidRPr="00983AF2" w:rsidRDefault="006D6514" w:rsidP="00983AF2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cstheme="minorHAnsi"/>
          <w:bCs/>
        </w:rPr>
      </w:pPr>
      <w:r w:rsidRPr="00983AF2">
        <w:rPr>
          <w:rFonts w:cstheme="minorHAnsi"/>
          <w:bCs/>
        </w:rPr>
        <w:t>Implemented Azure Logic Apps and Event Grid for real-time data processing and event-driven automation.</w:t>
      </w:r>
    </w:p>
    <w:p w14:paraId="58586747" w14:textId="7F181D88" w:rsidR="006D6514" w:rsidRPr="00983AF2" w:rsidRDefault="006D6514" w:rsidP="00983AF2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cstheme="minorHAnsi"/>
          <w:bCs/>
        </w:rPr>
      </w:pPr>
      <w:r w:rsidRPr="00983AF2">
        <w:rPr>
          <w:rFonts w:cstheme="minorHAnsi"/>
          <w:bCs/>
        </w:rPr>
        <w:t>Designed and maintained cloud-native applications using Azure Kubernetes Service (AKS) and Docker containers.</w:t>
      </w:r>
    </w:p>
    <w:p w14:paraId="33A4665F" w14:textId="6D74BDDF" w:rsidR="006D6514" w:rsidRPr="00983AF2" w:rsidRDefault="006D6514" w:rsidP="00983AF2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cstheme="minorHAnsi"/>
          <w:bCs/>
        </w:rPr>
      </w:pPr>
      <w:r w:rsidRPr="00983AF2">
        <w:rPr>
          <w:rFonts w:cstheme="minorHAnsi"/>
          <w:bCs/>
        </w:rPr>
        <w:t>Leveraged Azure Blob Storage, Data Lake, and Cosmos DB for efficient data storage and access.</w:t>
      </w:r>
    </w:p>
    <w:p w14:paraId="6A190BF9" w14:textId="68A57A21" w:rsidR="002F0C30" w:rsidRPr="00983AF2" w:rsidRDefault="002F0C30" w:rsidP="00983AF2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Cs/>
        </w:rPr>
        <w:t>Performed data analysis and visualization</w:t>
      </w:r>
      <w:r w:rsidRPr="00983AF2">
        <w:rPr>
          <w:rFonts w:cstheme="minorHAnsi"/>
        </w:rPr>
        <w:t xml:space="preserve"> using </w:t>
      </w:r>
      <w:r w:rsidRPr="00983AF2">
        <w:rPr>
          <w:rFonts w:cstheme="minorHAnsi"/>
          <w:b/>
          <w:bCs/>
        </w:rPr>
        <w:t>Pandas, NumPy, and Matplotlib</w:t>
      </w:r>
      <w:r w:rsidRPr="00983AF2">
        <w:rPr>
          <w:rFonts w:cstheme="minorHAnsi"/>
        </w:rPr>
        <w:t xml:space="preserve"> for time-series and tabular data. </w:t>
      </w:r>
    </w:p>
    <w:p w14:paraId="5DED5042" w14:textId="283DB52F" w:rsidR="002F0C30" w:rsidRPr="00983AF2" w:rsidRDefault="002F0C30" w:rsidP="00983AF2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Cs/>
        </w:rPr>
        <w:lastRenderedPageBreak/>
        <w:t>Designed and deployed APIs</w:t>
      </w:r>
      <w:r w:rsidRPr="00983AF2">
        <w:rPr>
          <w:rFonts w:cstheme="minorHAnsi"/>
        </w:rPr>
        <w:t xml:space="preserve"> using </w:t>
      </w:r>
      <w:r w:rsidRPr="00983AF2">
        <w:rPr>
          <w:rFonts w:cstheme="minorHAnsi"/>
          <w:b/>
          <w:bCs/>
        </w:rPr>
        <w:t>Fast HTTP servers and AWS architecture</w:t>
      </w:r>
      <w:r w:rsidRPr="00983AF2">
        <w:rPr>
          <w:rFonts w:cstheme="minorHAnsi"/>
        </w:rPr>
        <w:t xml:space="preserve"> for scalability. </w:t>
      </w:r>
    </w:p>
    <w:p w14:paraId="742CD707" w14:textId="0498B8F4" w:rsidR="002F0C30" w:rsidRPr="00983AF2" w:rsidRDefault="002F0C30" w:rsidP="00983AF2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Cs/>
        </w:rPr>
        <w:t>Automated CI/CD pipelines</w:t>
      </w:r>
      <w:r w:rsidRPr="00983AF2">
        <w:rPr>
          <w:rFonts w:cstheme="minorHAnsi"/>
        </w:rPr>
        <w:t xml:space="preserve"> using </w:t>
      </w:r>
      <w:r w:rsidRPr="00983AF2">
        <w:rPr>
          <w:rFonts w:cstheme="minorHAnsi"/>
          <w:b/>
          <w:bCs/>
        </w:rPr>
        <w:t>Jenkins, ANT, and Maven</w:t>
      </w:r>
      <w:r w:rsidRPr="00983AF2">
        <w:rPr>
          <w:rFonts w:cstheme="minorHAnsi"/>
        </w:rPr>
        <w:t xml:space="preserve">, ensuring seamless deployment across environments. </w:t>
      </w:r>
    </w:p>
    <w:p w14:paraId="77422CB0" w14:textId="62C43CFC" w:rsidR="002F0C30" w:rsidRPr="00983AF2" w:rsidRDefault="002F0C30" w:rsidP="00983AF2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Cs/>
        </w:rPr>
        <w:t>Developed and tested microservices</w:t>
      </w:r>
      <w:r w:rsidRPr="00983AF2">
        <w:rPr>
          <w:rFonts w:cstheme="minorHAnsi"/>
        </w:rPr>
        <w:t xml:space="preserve"> for REST-based architecture using </w:t>
      </w:r>
      <w:r w:rsidRPr="00983AF2">
        <w:rPr>
          <w:rFonts w:cstheme="minorHAnsi"/>
          <w:b/>
          <w:bCs/>
        </w:rPr>
        <w:t>Django, Flask, and Python modules (Requests, Urllib2)</w:t>
      </w:r>
      <w:r w:rsidRPr="00983AF2">
        <w:rPr>
          <w:rFonts w:cstheme="minorHAnsi"/>
        </w:rPr>
        <w:t xml:space="preserve">. </w:t>
      </w:r>
    </w:p>
    <w:p w14:paraId="40B95399" w14:textId="720ACD3E" w:rsidR="002F0C30" w:rsidRPr="00983AF2" w:rsidRDefault="002F0C30" w:rsidP="00983AF2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/>
          <w:bCs/>
        </w:rPr>
        <w:t>Debugged and troubleshot applications</w:t>
      </w:r>
      <w:r w:rsidRPr="00983AF2">
        <w:rPr>
          <w:rFonts w:cstheme="minorHAnsi"/>
        </w:rPr>
        <w:t xml:space="preserve">, optimizing performance and resolving critical issues. </w:t>
      </w:r>
    </w:p>
    <w:p w14:paraId="20C8F192" w14:textId="7BE9385B" w:rsidR="002F0C30" w:rsidRPr="00983AF2" w:rsidRDefault="002F0C30" w:rsidP="00983AF2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Cs/>
        </w:rPr>
        <w:t>Worked in an Agile environment</w:t>
      </w:r>
      <w:r w:rsidRPr="00983AF2">
        <w:rPr>
          <w:rFonts w:cstheme="minorHAnsi"/>
        </w:rPr>
        <w:t xml:space="preserve">, participating in the </w:t>
      </w:r>
      <w:r w:rsidRPr="00983AF2">
        <w:rPr>
          <w:rFonts w:cstheme="minorHAnsi"/>
          <w:b/>
          <w:bCs/>
        </w:rPr>
        <w:t>Software Development Life Cycle (SDLC)</w:t>
      </w:r>
      <w:r w:rsidRPr="00983AF2">
        <w:rPr>
          <w:rFonts w:cstheme="minorHAnsi"/>
        </w:rPr>
        <w:t xml:space="preserve"> from design to deployment. </w:t>
      </w:r>
    </w:p>
    <w:p w14:paraId="57E83179" w14:textId="13EEEFB8" w:rsidR="002F0C30" w:rsidRPr="00983AF2" w:rsidRDefault="002F0C30" w:rsidP="00983AF2">
      <w:pPr>
        <w:pStyle w:val="ListParagraph"/>
        <w:numPr>
          <w:ilvl w:val="0"/>
          <w:numId w:val="8"/>
        </w:numPr>
        <w:spacing w:after="0" w:line="240" w:lineRule="auto"/>
        <w:ind w:left="360"/>
        <w:jc w:val="both"/>
        <w:rPr>
          <w:rFonts w:cstheme="minorHAnsi"/>
        </w:rPr>
      </w:pPr>
      <w:r w:rsidRPr="00983AF2">
        <w:rPr>
          <w:rFonts w:cstheme="minorHAnsi"/>
          <w:bCs/>
        </w:rPr>
        <w:t>Expertise in Microsoft BI Studio</w:t>
      </w:r>
      <w:r w:rsidRPr="00983AF2">
        <w:rPr>
          <w:rFonts w:cstheme="minorHAnsi"/>
        </w:rPr>
        <w:t xml:space="preserve"> for </w:t>
      </w:r>
      <w:r w:rsidRPr="00983AF2">
        <w:rPr>
          <w:rFonts w:cstheme="minorHAnsi"/>
          <w:b/>
          <w:bCs/>
        </w:rPr>
        <w:t>ETL implementation</w:t>
      </w:r>
      <w:r w:rsidRPr="00983AF2">
        <w:rPr>
          <w:rFonts w:cstheme="minorHAnsi"/>
        </w:rPr>
        <w:t xml:space="preserve"> in </w:t>
      </w:r>
      <w:r w:rsidRPr="00983AF2">
        <w:rPr>
          <w:rFonts w:cstheme="minorHAnsi"/>
          <w:b/>
          <w:bCs/>
        </w:rPr>
        <w:t>data extraction, transformation, and loading</w:t>
      </w:r>
      <w:r w:rsidRPr="00983AF2">
        <w:rPr>
          <w:rFonts w:cstheme="minorHAnsi"/>
        </w:rPr>
        <w:t xml:space="preserve">. </w:t>
      </w:r>
    </w:p>
    <w:p w14:paraId="7A9ACF38" w14:textId="0F639E28" w:rsidR="002F0C30" w:rsidRPr="00983AF2" w:rsidRDefault="002F0C30" w:rsidP="00983AF2">
      <w:pPr>
        <w:pStyle w:val="NoSpacing"/>
        <w:numPr>
          <w:ilvl w:val="0"/>
          <w:numId w:val="8"/>
        </w:numPr>
        <w:ind w:left="360"/>
        <w:jc w:val="both"/>
        <w:rPr>
          <w:rFonts w:asciiTheme="minorHAnsi" w:hAnsiTheme="minorHAnsi" w:cstheme="minorHAnsi"/>
          <w:b/>
          <w:bCs/>
        </w:rPr>
      </w:pPr>
      <w:r w:rsidRPr="00983AF2">
        <w:rPr>
          <w:rFonts w:asciiTheme="minorHAnsi" w:hAnsiTheme="minorHAnsi" w:cstheme="minorHAnsi"/>
          <w:b/>
          <w:bCs/>
        </w:rPr>
        <w:t>Built and deployed scalable web-based applications</w:t>
      </w:r>
      <w:r w:rsidRPr="00983AF2">
        <w:rPr>
          <w:rFonts w:asciiTheme="minorHAnsi" w:hAnsiTheme="minorHAnsi" w:cstheme="minorHAnsi"/>
        </w:rPr>
        <w:t xml:space="preserve"> for large dataset analysis using </w:t>
      </w:r>
      <w:r w:rsidRPr="00983AF2">
        <w:rPr>
          <w:rFonts w:asciiTheme="minorHAnsi" w:hAnsiTheme="minorHAnsi" w:cstheme="minorHAnsi"/>
          <w:b/>
          <w:bCs/>
        </w:rPr>
        <w:t>OpenStack, Python, and Django</w:t>
      </w:r>
      <w:r w:rsidRPr="00983AF2">
        <w:rPr>
          <w:rFonts w:asciiTheme="minorHAnsi" w:hAnsiTheme="minorHAnsi" w:cstheme="minorHAnsi"/>
        </w:rPr>
        <w:t>.</w:t>
      </w:r>
    </w:p>
    <w:p w14:paraId="3E1D61B7" w14:textId="64D22F5D" w:rsidR="00B257D6" w:rsidRPr="00983AF2" w:rsidRDefault="00696A8C" w:rsidP="00983AF2">
      <w:pPr>
        <w:pStyle w:val="NoSpacing"/>
        <w:jc w:val="both"/>
        <w:rPr>
          <w:rFonts w:asciiTheme="minorHAnsi" w:hAnsiTheme="minorHAnsi" w:cstheme="minorHAnsi"/>
        </w:rPr>
      </w:pPr>
      <w:r w:rsidRPr="00983AF2">
        <w:rPr>
          <w:rFonts w:asciiTheme="minorHAnsi" w:hAnsiTheme="minorHAnsi" w:cstheme="minorHAnsi"/>
          <w:b/>
          <w:bCs/>
        </w:rPr>
        <w:t>Environment:</w:t>
      </w:r>
      <w:r w:rsidRPr="00983AF2">
        <w:rPr>
          <w:rFonts w:asciiTheme="minorHAnsi" w:hAnsiTheme="minorHAnsi" w:cstheme="minorHAnsi"/>
        </w:rPr>
        <w:t xml:space="preserve"> </w:t>
      </w:r>
      <w:r w:rsidR="00257FD4" w:rsidRPr="00983AF2">
        <w:rPr>
          <w:rFonts w:asciiTheme="minorHAnsi" w:hAnsiTheme="minorHAnsi" w:cstheme="minorHAnsi"/>
        </w:rPr>
        <w:t xml:space="preserve">Python 2.7/2.6, Django1.4/1.3, Angular.js, VB, C++, XML, </w:t>
      </w:r>
      <w:r w:rsidR="0078629D" w:rsidRPr="00983AF2">
        <w:rPr>
          <w:rFonts w:asciiTheme="minorHAnsi" w:hAnsiTheme="minorHAnsi" w:cstheme="minorHAnsi"/>
        </w:rPr>
        <w:t xml:space="preserve">Scala, </w:t>
      </w:r>
      <w:r w:rsidR="00257FD4" w:rsidRPr="00983AF2">
        <w:rPr>
          <w:rFonts w:asciiTheme="minorHAnsi" w:hAnsiTheme="minorHAnsi" w:cstheme="minorHAnsi"/>
        </w:rPr>
        <w:t xml:space="preserve">DHTML, JavaScript, SQL, PostgreSQL, Jira, REST API, Mongo DB, docker, git, </w:t>
      </w:r>
      <w:r w:rsidR="003F72C8" w:rsidRPr="00983AF2">
        <w:rPr>
          <w:rFonts w:asciiTheme="minorHAnsi" w:hAnsiTheme="minorHAnsi" w:cstheme="minorHAnsi"/>
        </w:rPr>
        <w:t>AWS</w:t>
      </w:r>
      <w:r w:rsidR="00257FD4" w:rsidRPr="00983AF2">
        <w:rPr>
          <w:rFonts w:asciiTheme="minorHAnsi" w:hAnsiTheme="minorHAnsi" w:cstheme="minorHAnsi"/>
        </w:rPr>
        <w:t>.</w:t>
      </w:r>
    </w:p>
    <w:p w14:paraId="21BE9E2E" w14:textId="77777777" w:rsidR="006A6CBA" w:rsidRPr="00983AF2" w:rsidRDefault="006A6CBA" w:rsidP="00983AF2">
      <w:pPr>
        <w:pStyle w:val="NoSpacing"/>
        <w:rPr>
          <w:rFonts w:asciiTheme="minorHAnsi" w:hAnsiTheme="minorHAnsi" w:cstheme="minorHAnsi"/>
          <w:b/>
          <w:bCs/>
        </w:rPr>
      </w:pPr>
    </w:p>
    <w:p w14:paraId="7F12F261" w14:textId="4495BF00" w:rsidR="00551A43" w:rsidRPr="00983AF2" w:rsidRDefault="000F0A7F" w:rsidP="00983AF2">
      <w:pPr>
        <w:pStyle w:val="NoSpacing"/>
        <w:rPr>
          <w:rFonts w:asciiTheme="minorHAnsi" w:hAnsiTheme="minorHAnsi" w:cstheme="minorHAnsi"/>
          <w:b/>
          <w:bCs/>
        </w:rPr>
      </w:pPr>
      <w:r w:rsidRPr="00983AF2">
        <w:rPr>
          <w:rFonts w:asciiTheme="minorHAnsi" w:hAnsiTheme="minorHAnsi" w:cstheme="minorHAnsi"/>
          <w:b/>
          <w:bCs/>
        </w:rPr>
        <w:t>Python Developer</w:t>
      </w:r>
      <w:r w:rsidR="003D5850" w:rsidRPr="00983AF2">
        <w:rPr>
          <w:rFonts w:asciiTheme="minorHAnsi" w:hAnsiTheme="minorHAnsi" w:cstheme="minorHAnsi"/>
          <w:b/>
          <w:bCs/>
        </w:rPr>
        <w:t xml:space="preserve"> | </w:t>
      </w:r>
      <w:r w:rsidR="00300027" w:rsidRPr="00983AF2">
        <w:rPr>
          <w:rFonts w:asciiTheme="minorHAnsi" w:hAnsiTheme="minorHAnsi" w:cstheme="minorHAnsi"/>
          <w:b/>
          <w:bCs/>
        </w:rPr>
        <w:t xml:space="preserve">HSBC, NYC, NY | </w:t>
      </w:r>
      <w:r w:rsidR="00712AB9" w:rsidRPr="00983AF2">
        <w:rPr>
          <w:rFonts w:asciiTheme="minorHAnsi" w:hAnsiTheme="minorHAnsi" w:cstheme="minorHAnsi"/>
          <w:b/>
          <w:bCs/>
        </w:rPr>
        <w:t>Oct’18 – Apr’20</w:t>
      </w:r>
    </w:p>
    <w:p w14:paraId="7A81B2D3" w14:textId="49B022C7" w:rsidR="002F0C30" w:rsidRPr="00983AF2" w:rsidRDefault="002F0C30" w:rsidP="00983AF2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rFonts w:cstheme="minorHAnsi"/>
        </w:rPr>
      </w:pPr>
      <w:r w:rsidRPr="00983AF2">
        <w:rPr>
          <w:rFonts w:cstheme="minorHAnsi"/>
          <w:b/>
          <w:bCs/>
        </w:rPr>
        <w:t>Developed data transformations and PySpark algorithms</w:t>
      </w:r>
      <w:r w:rsidRPr="00983AF2">
        <w:rPr>
          <w:rFonts w:cstheme="minorHAnsi"/>
        </w:rPr>
        <w:t xml:space="preserve"> for efficient data aggregation. </w:t>
      </w:r>
    </w:p>
    <w:p w14:paraId="5CB64110" w14:textId="7781859C" w:rsidR="002F0C30" w:rsidRPr="00983AF2" w:rsidRDefault="002F0C30" w:rsidP="00983AF2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rFonts w:cstheme="minorHAnsi"/>
        </w:rPr>
      </w:pPr>
      <w:r w:rsidRPr="00983AF2">
        <w:rPr>
          <w:rFonts w:cstheme="minorHAnsi"/>
        </w:rPr>
        <w:t xml:space="preserve">Created a </w:t>
      </w:r>
      <w:r w:rsidRPr="00983AF2">
        <w:rPr>
          <w:rFonts w:cstheme="minorHAnsi"/>
          <w:b/>
          <w:bCs/>
        </w:rPr>
        <w:t>MATLAB algorithm</w:t>
      </w:r>
      <w:r w:rsidRPr="00983AF2">
        <w:rPr>
          <w:rFonts w:cstheme="minorHAnsi"/>
        </w:rPr>
        <w:t xml:space="preserve"> to determine object dimensions from digital images. </w:t>
      </w:r>
    </w:p>
    <w:p w14:paraId="56EAD8C1" w14:textId="71E087DC" w:rsidR="002F0C30" w:rsidRPr="00983AF2" w:rsidRDefault="002F0C30" w:rsidP="00983AF2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rFonts w:cstheme="minorHAnsi"/>
        </w:rPr>
      </w:pPr>
      <w:r w:rsidRPr="00983AF2">
        <w:rPr>
          <w:rFonts w:cstheme="minorHAnsi"/>
          <w:b/>
          <w:bCs/>
        </w:rPr>
        <w:t>Optimized SQL queries</w:t>
      </w:r>
      <w:r w:rsidRPr="00983AF2">
        <w:rPr>
          <w:rFonts w:cstheme="minorHAnsi"/>
        </w:rPr>
        <w:t xml:space="preserve"> using </w:t>
      </w:r>
      <w:r w:rsidRPr="00983AF2">
        <w:rPr>
          <w:rFonts w:cstheme="minorHAnsi"/>
          <w:b/>
          <w:bCs/>
        </w:rPr>
        <w:t>EXPLAIN PLAN, Collect Statistics, and Hints</w:t>
      </w:r>
      <w:r w:rsidRPr="00983AF2">
        <w:rPr>
          <w:rFonts w:cstheme="minorHAnsi"/>
        </w:rPr>
        <w:t xml:space="preserve"> in </w:t>
      </w:r>
      <w:r w:rsidRPr="00983AF2">
        <w:rPr>
          <w:rFonts w:cstheme="minorHAnsi"/>
          <w:b/>
          <w:bCs/>
        </w:rPr>
        <w:t>Teradata and Oracle</w:t>
      </w:r>
      <w:r w:rsidRPr="00983AF2">
        <w:rPr>
          <w:rFonts w:cstheme="minorHAnsi"/>
        </w:rPr>
        <w:t xml:space="preserve">. </w:t>
      </w:r>
    </w:p>
    <w:p w14:paraId="0A8A4B11" w14:textId="54F95CD4" w:rsidR="002F0C30" w:rsidRPr="00983AF2" w:rsidRDefault="002F0C30" w:rsidP="00983AF2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rFonts w:cstheme="minorHAnsi"/>
        </w:rPr>
      </w:pPr>
      <w:r w:rsidRPr="00983AF2">
        <w:rPr>
          <w:rFonts w:cstheme="minorHAnsi"/>
        </w:rPr>
        <w:t xml:space="preserve">Evaluated </w:t>
      </w:r>
      <w:r w:rsidRPr="00983AF2">
        <w:rPr>
          <w:rFonts w:cstheme="minorHAnsi"/>
          <w:b/>
          <w:bCs/>
        </w:rPr>
        <w:t>Snowflake design considerations</w:t>
      </w:r>
      <w:r w:rsidRPr="00983AF2">
        <w:rPr>
          <w:rFonts w:cstheme="minorHAnsi"/>
        </w:rPr>
        <w:t xml:space="preserve"> for application changes and enhancements. </w:t>
      </w:r>
    </w:p>
    <w:p w14:paraId="766E94AD" w14:textId="6A7EA873" w:rsidR="002F0C30" w:rsidRPr="00983AF2" w:rsidRDefault="002F0C30" w:rsidP="00983AF2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rFonts w:cstheme="minorHAnsi"/>
        </w:rPr>
      </w:pPr>
      <w:r w:rsidRPr="00983AF2">
        <w:rPr>
          <w:rFonts w:cstheme="minorHAnsi"/>
        </w:rPr>
        <w:t xml:space="preserve">Migrated the </w:t>
      </w:r>
      <w:r w:rsidRPr="00983AF2">
        <w:rPr>
          <w:rFonts w:cstheme="minorHAnsi"/>
          <w:b/>
          <w:bCs/>
        </w:rPr>
        <w:t>PySpark framework</w:t>
      </w:r>
      <w:r w:rsidRPr="00983AF2">
        <w:rPr>
          <w:rFonts w:cstheme="minorHAnsi"/>
        </w:rPr>
        <w:t xml:space="preserve"> into </w:t>
      </w:r>
      <w:r w:rsidRPr="00983AF2">
        <w:rPr>
          <w:rFonts w:cstheme="minorHAnsi"/>
          <w:b/>
          <w:bCs/>
        </w:rPr>
        <w:t>AWS Glue</w:t>
      </w:r>
      <w:r w:rsidRPr="00983AF2">
        <w:rPr>
          <w:rFonts w:cstheme="minorHAnsi"/>
        </w:rPr>
        <w:t xml:space="preserve"> for improved data processing. </w:t>
      </w:r>
    </w:p>
    <w:p w14:paraId="0B4AB852" w14:textId="0D5CBEA9" w:rsidR="002F0C30" w:rsidRPr="00983AF2" w:rsidRDefault="002F0C30" w:rsidP="00983AF2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rFonts w:cstheme="minorHAnsi"/>
        </w:rPr>
      </w:pPr>
      <w:r w:rsidRPr="00983AF2">
        <w:rPr>
          <w:rFonts w:cstheme="minorHAnsi"/>
          <w:b/>
          <w:bCs/>
        </w:rPr>
        <w:t>Automated data processing</w:t>
      </w:r>
      <w:r w:rsidRPr="00983AF2">
        <w:rPr>
          <w:rFonts w:cstheme="minorHAnsi"/>
        </w:rPr>
        <w:t xml:space="preserve"> on </w:t>
      </w:r>
      <w:r w:rsidRPr="00983AF2">
        <w:rPr>
          <w:rFonts w:cstheme="minorHAnsi"/>
          <w:b/>
          <w:bCs/>
        </w:rPr>
        <w:t>AWS Glue</w:t>
      </w:r>
      <w:r w:rsidRPr="00983AF2">
        <w:rPr>
          <w:rFonts w:cstheme="minorHAnsi"/>
        </w:rPr>
        <w:t xml:space="preserve"> using custom scripts. </w:t>
      </w:r>
    </w:p>
    <w:p w14:paraId="4C8DE4D9" w14:textId="55B2D26C" w:rsidR="002F0C30" w:rsidRPr="00983AF2" w:rsidRDefault="002F0C30" w:rsidP="00983AF2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rFonts w:cstheme="minorHAnsi"/>
        </w:rPr>
      </w:pPr>
      <w:r w:rsidRPr="00983AF2">
        <w:rPr>
          <w:rFonts w:cstheme="minorHAnsi"/>
        </w:rPr>
        <w:t xml:space="preserve">Designed and implemented a </w:t>
      </w:r>
      <w:r w:rsidRPr="00983AF2">
        <w:rPr>
          <w:rFonts w:cstheme="minorHAnsi"/>
          <w:b/>
          <w:bCs/>
        </w:rPr>
        <w:t>data warehouse model in Snowflake</w:t>
      </w:r>
      <w:r w:rsidRPr="00983AF2">
        <w:rPr>
          <w:rFonts w:cstheme="minorHAnsi"/>
        </w:rPr>
        <w:t xml:space="preserve"> for handling large datasets. </w:t>
      </w:r>
    </w:p>
    <w:p w14:paraId="32963C86" w14:textId="3F9C66B0" w:rsidR="002F0C30" w:rsidRPr="00983AF2" w:rsidRDefault="002F0C30" w:rsidP="00983AF2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rFonts w:cstheme="minorHAnsi"/>
        </w:rPr>
      </w:pPr>
      <w:r w:rsidRPr="00983AF2">
        <w:rPr>
          <w:rFonts w:cstheme="minorHAnsi"/>
        </w:rPr>
        <w:t xml:space="preserve">Implemented </w:t>
      </w:r>
      <w:r w:rsidRPr="00983AF2">
        <w:rPr>
          <w:rFonts w:cstheme="minorHAnsi"/>
          <w:b/>
          <w:bCs/>
        </w:rPr>
        <w:t>ETL jobs</w:t>
      </w:r>
      <w:r w:rsidRPr="00983AF2">
        <w:rPr>
          <w:rFonts w:cstheme="minorHAnsi"/>
        </w:rPr>
        <w:t xml:space="preserve"> to read from </w:t>
      </w:r>
      <w:r w:rsidRPr="00983AF2">
        <w:rPr>
          <w:rFonts w:cstheme="minorHAnsi"/>
          <w:b/>
          <w:bCs/>
        </w:rPr>
        <w:t>REST APIs</w:t>
      </w:r>
      <w:r w:rsidRPr="00983AF2">
        <w:rPr>
          <w:rFonts w:cstheme="minorHAnsi"/>
        </w:rPr>
        <w:t xml:space="preserve"> and load data into </w:t>
      </w:r>
      <w:r w:rsidRPr="00983AF2">
        <w:rPr>
          <w:rFonts w:cstheme="minorHAnsi"/>
          <w:b/>
          <w:bCs/>
        </w:rPr>
        <w:t>HDFS using Java and Talend</w:t>
      </w:r>
      <w:r w:rsidRPr="00983AF2">
        <w:rPr>
          <w:rFonts w:cstheme="minorHAnsi"/>
        </w:rPr>
        <w:t xml:space="preserve">. </w:t>
      </w:r>
    </w:p>
    <w:p w14:paraId="3E1FA3D6" w14:textId="78209F98" w:rsidR="002F0C30" w:rsidRPr="00983AF2" w:rsidRDefault="002F0C30" w:rsidP="00983AF2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rFonts w:cstheme="minorHAnsi"/>
        </w:rPr>
      </w:pPr>
      <w:r w:rsidRPr="00983AF2">
        <w:rPr>
          <w:rFonts w:cstheme="minorHAnsi"/>
        </w:rPr>
        <w:t xml:space="preserve">Set up </w:t>
      </w:r>
      <w:r w:rsidRPr="00983AF2">
        <w:rPr>
          <w:rFonts w:cstheme="minorHAnsi"/>
          <w:b/>
          <w:bCs/>
        </w:rPr>
        <w:t>MongoDB</w:t>
      </w:r>
      <w:r w:rsidRPr="00983AF2">
        <w:rPr>
          <w:rFonts w:cstheme="minorHAnsi"/>
        </w:rPr>
        <w:t xml:space="preserve"> environments with shards and replica sets for </w:t>
      </w:r>
      <w:r w:rsidRPr="00983AF2">
        <w:rPr>
          <w:rFonts w:cstheme="minorHAnsi"/>
          <w:b/>
          <w:bCs/>
        </w:rPr>
        <w:t>Dev/Test and Production</w:t>
      </w:r>
      <w:r w:rsidRPr="00983AF2">
        <w:rPr>
          <w:rFonts w:cstheme="minorHAnsi"/>
        </w:rPr>
        <w:t xml:space="preserve">. </w:t>
      </w:r>
    </w:p>
    <w:p w14:paraId="5EDD1B63" w14:textId="1672D17A" w:rsidR="002F0C30" w:rsidRPr="00983AF2" w:rsidRDefault="002F0C30" w:rsidP="00983AF2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rFonts w:cstheme="minorHAnsi"/>
        </w:rPr>
      </w:pPr>
      <w:r w:rsidRPr="00983AF2">
        <w:rPr>
          <w:rFonts w:cstheme="minorHAnsi"/>
        </w:rPr>
        <w:t xml:space="preserve">Worked on </w:t>
      </w:r>
      <w:r w:rsidRPr="00983AF2">
        <w:rPr>
          <w:rFonts w:cstheme="minorHAnsi"/>
          <w:b/>
          <w:bCs/>
        </w:rPr>
        <w:t>AI-based project migration</w:t>
      </w:r>
      <w:r w:rsidRPr="00983AF2">
        <w:rPr>
          <w:rFonts w:cstheme="minorHAnsi"/>
        </w:rPr>
        <w:t xml:space="preserve"> from </w:t>
      </w:r>
      <w:r w:rsidRPr="00983AF2">
        <w:rPr>
          <w:rFonts w:cstheme="minorHAnsi"/>
          <w:b/>
          <w:bCs/>
        </w:rPr>
        <w:t>Google Cloud Platform to AWS</w:t>
      </w:r>
      <w:r w:rsidRPr="00983AF2">
        <w:rPr>
          <w:rFonts w:cstheme="minorHAnsi"/>
        </w:rPr>
        <w:t xml:space="preserve">. </w:t>
      </w:r>
    </w:p>
    <w:p w14:paraId="63708C37" w14:textId="43DB9E53" w:rsidR="002F0C30" w:rsidRPr="00983AF2" w:rsidRDefault="002F0C30" w:rsidP="00983AF2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rFonts w:cstheme="minorHAnsi"/>
        </w:rPr>
      </w:pPr>
      <w:r w:rsidRPr="00983AF2">
        <w:rPr>
          <w:rFonts w:cstheme="minorHAnsi"/>
        </w:rPr>
        <w:t xml:space="preserve">Built </w:t>
      </w:r>
      <w:r w:rsidRPr="00983AF2">
        <w:rPr>
          <w:rFonts w:cstheme="minorHAnsi"/>
          <w:b/>
          <w:bCs/>
        </w:rPr>
        <w:t>AWS Lambda</w:t>
      </w:r>
      <w:r w:rsidRPr="00983AF2">
        <w:rPr>
          <w:rFonts w:cstheme="minorHAnsi"/>
        </w:rPr>
        <w:t xml:space="preserve"> functions for scheduling and automating data pipelines. </w:t>
      </w:r>
    </w:p>
    <w:p w14:paraId="6FBFFF5B" w14:textId="53111F00" w:rsidR="002F0C30" w:rsidRPr="00983AF2" w:rsidRDefault="002F0C30" w:rsidP="00983AF2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rFonts w:cstheme="minorHAnsi"/>
        </w:rPr>
      </w:pPr>
      <w:r w:rsidRPr="00983AF2">
        <w:rPr>
          <w:rFonts w:cstheme="minorHAnsi"/>
        </w:rPr>
        <w:t xml:space="preserve">Designed a </w:t>
      </w:r>
      <w:r w:rsidRPr="00983AF2">
        <w:rPr>
          <w:rFonts w:cstheme="minorHAnsi"/>
          <w:b/>
          <w:bCs/>
        </w:rPr>
        <w:t xml:space="preserve">standalone UI tool using </w:t>
      </w:r>
      <w:proofErr w:type="spellStart"/>
      <w:r w:rsidRPr="00983AF2">
        <w:rPr>
          <w:rFonts w:cstheme="minorHAnsi"/>
          <w:b/>
          <w:bCs/>
        </w:rPr>
        <w:t>wxPython</w:t>
      </w:r>
      <w:proofErr w:type="spellEnd"/>
      <w:r w:rsidRPr="00983AF2">
        <w:rPr>
          <w:rFonts w:cstheme="minorHAnsi"/>
        </w:rPr>
        <w:t xml:space="preserve"> for creating JSON templates for AWS Glue ETL processing. </w:t>
      </w:r>
    </w:p>
    <w:p w14:paraId="33B43D0C" w14:textId="26715CB0" w:rsidR="002F0C30" w:rsidRPr="00983AF2" w:rsidRDefault="002F0C30" w:rsidP="00983AF2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rFonts w:cstheme="minorHAnsi"/>
        </w:rPr>
      </w:pPr>
      <w:r w:rsidRPr="00983AF2">
        <w:rPr>
          <w:rFonts w:cstheme="minorHAnsi"/>
        </w:rPr>
        <w:t xml:space="preserve">Created </w:t>
      </w:r>
      <w:r w:rsidRPr="00983AF2">
        <w:rPr>
          <w:rFonts w:cstheme="minorHAnsi"/>
          <w:b/>
          <w:bCs/>
        </w:rPr>
        <w:t>reports and dashboards</w:t>
      </w:r>
      <w:r w:rsidRPr="00983AF2">
        <w:rPr>
          <w:rFonts w:cstheme="minorHAnsi"/>
        </w:rPr>
        <w:t xml:space="preserve"> for fast access to key business metrics. </w:t>
      </w:r>
    </w:p>
    <w:p w14:paraId="2496B9EC" w14:textId="74D84129" w:rsidR="002F0C30" w:rsidRPr="00983AF2" w:rsidRDefault="002F0C30" w:rsidP="00983AF2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rFonts w:cstheme="minorHAnsi"/>
        </w:rPr>
      </w:pPr>
      <w:r w:rsidRPr="00983AF2">
        <w:rPr>
          <w:rFonts w:cstheme="minorHAnsi"/>
        </w:rPr>
        <w:t xml:space="preserve">Set up </w:t>
      </w:r>
      <w:r w:rsidRPr="00983AF2">
        <w:rPr>
          <w:rFonts w:cstheme="minorHAnsi"/>
          <w:b/>
          <w:bCs/>
        </w:rPr>
        <w:t>automated data loading</w:t>
      </w:r>
      <w:r w:rsidRPr="00983AF2">
        <w:rPr>
          <w:rFonts w:cstheme="minorHAnsi"/>
        </w:rPr>
        <w:t xml:space="preserve"> into </w:t>
      </w:r>
      <w:r w:rsidRPr="00983AF2">
        <w:rPr>
          <w:rFonts w:cstheme="minorHAnsi"/>
          <w:b/>
          <w:bCs/>
        </w:rPr>
        <w:t>SQL databases using AWS Glue and Step Functions</w:t>
      </w:r>
      <w:r w:rsidRPr="00983AF2">
        <w:rPr>
          <w:rFonts w:cstheme="minorHAnsi"/>
        </w:rPr>
        <w:t xml:space="preserve">. </w:t>
      </w:r>
    </w:p>
    <w:p w14:paraId="45674DED" w14:textId="3863B434" w:rsidR="002F0C30" w:rsidRPr="00983AF2" w:rsidRDefault="002F0C30" w:rsidP="00983AF2">
      <w:pPr>
        <w:pStyle w:val="ListParagraph"/>
        <w:numPr>
          <w:ilvl w:val="0"/>
          <w:numId w:val="10"/>
        </w:numPr>
        <w:spacing w:after="0" w:line="240" w:lineRule="auto"/>
        <w:ind w:left="360"/>
        <w:rPr>
          <w:rFonts w:cstheme="minorHAnsi"/>
        </w:rPr>
      </w:pPr>
      <w:r w:rsidRPr="00983AF2">
        <w:rPr>
          <w:rFonts w:cstheme="minorHAnsi"/>
        </w:rPr>
        <w:t xml:space="preserve">Integrated </w:t>
      </w:r>
      <w:r w:rsidRPr="00983AF2">
        <w:rPr>
          <w:rFonts w:cstheme="minorHAnsi"/>
          <w:b/>
          <w:bCs/>
        </w:rPr>
        <w:t>AWS components like EC2, Lambda, and Athena</w:t>
      </w:r>
      <w:r w:rsidRPr="00983AF2">
        <w:rPr>
          <w:rFonts w:cstheme="minorHAnsi"/>
        </w:rPr>
        <w:t xml:space="preserve"> for seamless cloud processing. </w:t>
      </w:r>
    </w:p>
    <w:p w14:paraId="1A420F8B" w14:textId="40A2046F" w:rsidR="002F0C30" w:rsidRPr="00983AF2" w:rsidRDefault="002F0C30" w:rsidP="00983AF2">
      <w:pPr>
        <w:pStyle w:val="NoSpacing"/>
        <w:numPr>
          <w:ilvl w:val="0"/>
          <w:numId w:val="10"/>
        </w:numPr>
        <w:ind w:left="360"/>
        <w:jc w:val="both"/>
        <w:rPr>
          <w:rFonts w:asciiTheme="minorHAnsi" w:hAnsiTheme="minorHAnsi" w:cstheme="minorHAnsi"/>
        </w:rPr>
      </w:pPr>
      <w:r w:rsidRPr="00983AF2">
        <w:rPr>
          <w:rFonts w:asciiTheme="minorHAnsi" w:hAnsiTheme="minorHAnsi" w:cstheme="minorHAnsi"/>
        </w:rPr>
        <w:t xml:space="preserve">Developed an </w:t>
      </w:r>
      <w:r w:rsidRPr="00983AF2">
        <w:rPr>
          <w:rFonts w:asciiTheme="minorHAnsi" w:hAnsiTheme="minorHAnsi" w:cstheme="minorHAnsi"/>
          <w:b/>
          <w:bCs/>
        </w:rPr>
        <w:t>integration testing system</w:t>
      </w:r>
      <w:r w:rsidRPr="00983AF2">
        <w:rPr>
          <w:rFonts w:asciiTheme="minorHAnsi" w:hAnsiTheme="minorHAnsi" w:cstheme="minorHAnsi"/>
        </w:rPr>
        <w:t xml:space="preserve"> for validating the entire framework with code check-ins.</w:t>
      </w:r>
    </w:p>
    <w:p w14:paraId="443B9891" w14:textId="615F2602" w:rsidR="00274A9D" w:rsidRPr="00983AF2" w:rsidRDefault="00830857" w:rsidP="00983AF2">
      <w:pPr>
        <w:pStyle w:val="NoSpacing"/>
        <w:jc w:val="both"/>
        <w:rPr>
          <w:rFonts w:asciiTheme="minorHAnsi" w:hAnsiTheme="minorHAnsi" w:cstheme="minorHAnsi"/>
        </w:rPr>
      </w:pPr>
      <w:r w:rsidRPr="00983AF2">
        <w:rPr>
          <w:rFonts w:asciiTheme="minorHAnsi" w:hAnsiTheme="minorHAnsi" w:cstheme="minorHAnsi"/>
          <w:b/>
          <w:bCs/>
        </w:rPr>
        <w:t xml:space="preserve">Environment: </w:t>
      </w:r>
      <w:r w:rsidR="007063CC" w:rsidRPr="00983AF2">
        <w:rPr>
          <w:rFonts w:asciiTheme="minorHAnsi" w:hAnsiTheme="minorHAnsi" w:cstheme="minorHAnsi"/>
        </w:rPr>
        <w:t>Java, Python 2.6, Django, CVS, JavaScript, HTML/CSS, MYSQL, PL/SQL, JDBC, Unix Shell Scripting, Red Hat Linux, WebLogic Application Server.</w:t>
      </w:r>
    </w:p>
    <w:p w14:paraId="4A6B74E3" w14:textId="77777777" w:rsidR="00863A3B" w:rsidRPr="00983AF2" w:rsidRDefault="00863A3B" w:rsidP="00983AF2">
      <w:pPr>
        <w:pStyle w:val="NoSpacing"/>
        <w:rPr>
          <w:rFonts w:asciiTheme="minorHAnsi" w:hAnsiTheme="minorHAnsi" w:cstheme="minorHAnsi"/>
          <w:color w:val="000000"/>
        </w:rPr>
      </w:pPr>
    </w:p>
    <w:p w14:paraId="65A7264C" w14:textId="71A05893" w:rsidR="00330011" w:rsidRPr="00983AF2" w:rsidRDefault="000F0A7F" w:rsidP="00983AF2">
      <w:pPr>
        <w:pStyle w:val="NoSpacing"/>
        <w:rPr>
          <w:rFonts w:asciiTheme="minorHAnsi" w:hAnsiTheme="minorHAnsi" w:cstheme="minorHAnsi"/>
          <w:b/>
          <w:bCs/>
        </w:rPr>
      </w:pPr>
      <w:r w:rsidRPr="00983AF2">
        <w:rPr>
          <w:rFonts w:asciiTheme="minorHAnsi" w:hAnsiTheme="minorHAnsi" w:cstheme="minorHAnsi"/>
          <w:b/>
          <w:bCs/>
        </w:rPr>
        <w:t>Python Developer</w:t>
      </w:r>
      <w:r w:rsidR="00330011" w:rsidRPr="00983AF2">
        <w:rPr>
          <w:rFonts w:asciiTheme="minorHAnsi" w:hAnsiTheme="minorHAnsi" w:cstheme="minorHAnsi"/>
          <w:b/>
          <w:bCs/>
        </w:rPr>
        <w:t xml:space="preserve"> | </w:t>
      </w:r>
      <w:proofErr w:type="spellStart"/>
      <w:r w:rsidR="00A2674B" w:rsidRPr="00983AF2">
        <w:rPr>
          <w:rFonts w:asciiTheme="minorHAnsi" w:hAnsiTheme="minorHAnsi" w:cstheme="minorHAnsi"/>
          <w:b/>
          <w:bCs/>
        </w:rPr>
        <w:t>Sunflowee</w:t>
      </w:r>
      <w:proofErr w:type="spellEnd"/>
      <w:r w:rsidR="00A2674B" w:rsidRPr="00983AF2">
        <w:rPr>
          <w:rFonts w:asciiTheme="minorHAnsi" w:hAnsiTheme="minorHAnsi" w:cstheme="minorHAnsi"/>
          <w:b/>
          <w:bCs/>
        </w:rPr>
        <w:t xml:space="preserve"> Biz,</w:t>
      </w:r>
      <w:r w:rsidR="008E6127" w:rsidRPr="00983AF2">
        <w:rPr>
          <w:rFonts w:asciiTheme="minorHAnsi" w:hAnsiTheme="minorHAnsi" w:cstheme="minorHAnsi"/>
          <w:b/>
          <w:bCs/>
        </w:rPr>
        <w:t xml:space="preserve"> India | </w:t>
      </w:r>
      <w:r w:rsidR="00712AB9" w:rsidRPr="00983AF2">
        <w:rPr>
          <w:rFonts w:asciiTheme="minorHAnsi" w:hAnsiTheme="minorHAnsi" w:cstheme="minorHAnsi"/>
          <w:b/>
          <w:bCs/>
        </w:rPr>
        <w:t>Jan’16 – Aug’18</w:t>
      </w:r>
    </w:p>
    <w:p w14:paraId="7F8D0B7B" w14:textId="5D216832" w:rsidR="00F75B95" w:rsidRPr="00983AF2" w:rsidRDefault="00F75B95" w:rsidP="00983AF2">
      <w:pPr>
        <w:pStyle w:val="NoSpacing"/>
        <w:numPr>
          <w:ilvl w:val="0"/>
          <w:numId w:val="12"/>
        </w:numPr>
        <w:ind w:left="360"/>
        <w:rPr>
          <w:rFonts w:asciiTheme="minorHAnsi" w:hAnsiTheme="minorHAnsi" w:cstheme="minorHAnsi"/>
        </w:rPr>
      </w:pPr>
      <w:r w:rsidRPr="00983AF2">
        <w:rPr>
          <w:rFonts w:asciiTheme="minorHAnsi" w:hAnsiTheme="minorHAnsi" w:cstheme="minorHAnsi"/>
          <w:bCs/>
        </w:rPr>
        <w:t>Developed a test automation framework</w:t>
      </w:r>
      <w:r w:rsidRPr="00983AF2">
        <w:rPr>
          <w:rFonts w:asciiTheme="minorHAnsi" w:hAnsiTheme="minorHAnsi" w:cstheme="minorHAnsi"/>
        </w:rPr>
        <w:t xml:space="preserve"> in </w:t>
      </w:r>
      <w:r w:rsidRPr="00983AF2">
        <w:rPr>
          <w:rFonts w:asciiTheme="minorHAnsi" w:hAnsiTheme="minorHAnsi" w:cstheme="minorHAnsi"/>
          <w:b/>
          <w:bCs/>
        </w:rPr>
        <w:t>Linux/Python</w:t>
      </w:r>
      <w:r w:rsidRPr="00983AF2">
        <w:rPr>
          <w:rFonts w:asciiTheme="minorHAnsi" w:hAnsiTheme="minorHAnsi" w:cstheme="minorHAnsi"/>
        </w:rPr>
        <w:t xml:space="preserve"> and authored test plans.</w:t>
      </w:r>
    </w:p>
    <w:p w14:paraId="60FE6B7D" w14:textId="77777777" w:rsidR="00F75B95" w:rsidRPr="00983AF2" w:rsidRDefault="00F75B95" w:rsidP="00983AF2">
      <w:pPr>
        <w:numPr>
          <w:ilvl w:val="0"/>
          <w:numId w:val="11"/>
        </w:numPr>
        <w:ind w:left="360"/>
        <w:jc w:val="both"/>
        <w:rPr>
          <w:rFonts w:asciiTheme="minorHAnsi" w:hAnsiTheme="minorHAnsi" w:cstheme="minorHAnsi"/>
          <w:szCs w:val="22"/>
        </w:rPr>
      </w:pPr>
      <w:r w:rsidRPr="00983AF2">
        <w:rPr>
          <w:rFonts w:asciiTheme="minorHAnsi" w:hAnsiTheme="minorHAnsi" w:cstheme="minorHAnsi"/>
          <w:szCs w:val="22"/>
        </w:rPr>
        <w:t xml:space="preserve">Built a </w:t>
      </w:r>
      <w:r w:rsidRPr="00983AF2">
        <w:rPr>
          <w:rFonts w:asciiTheme="minorHAnsi" w:hAnsiTheme="minorHAnsi" w:cstheme="minorHAnsi"/>
          <w:b/>
          <w:bCs/>
          <w:szCs w:val="22"/>
        </w:rPr>
        <w:t>fully automated CI/CD system</w:t>
      </w:r>
      <w:r w:rsidRPr="00983AF2">
        <w:rPr>
          <w:rFonts w:asciiTheme="minorHAnsi" w:hAnsiTheme="minorHAnsi" w:cstheme="minorHAnsi"/>
          <w:szCs w:val="22"/>
        </w:rPr>
        <w:t xml:space="preserve"> using </w:t>
      </w:r>
      <w:r w:rsidRPr="00983AF2">
        <w:rPr>
          <w:rFonts w:asciiTheme="minorHAnsi" w:hAnsiTheme="minorHAnsi" w:cstheme="minorHAnsi"/>
          <w:b/>
          <w:bCs/>
          <w:szCs w:val="22"/>
        </w:rPr>
        <w:t>Git, Gerrit, Jenkins, MySQL, and Python</w:t>
      </w:r>
      <w:r w:rsidRPr="00983AF2">
        <w:rPr>
          <w:rFonts w:asciiTheme="minorHAnsi" w:hAnsiTheme="minorHAnsi" w:cstheme="minorHAnsi"/>
          <w:szCs w:val="22"/>
        </w:rPr>
        <w:t>.</w:t>
      </w:r>
    </w:p>
    <w:p w14:paraId="1B6E735A" w14:textId="77777777" w:rsidR="00F75B95" w:rsidRPr="00983AF2" w:rsidRDefault="00F75B95" w:rsidP="00983AF2">
      <w:pPr>
        <w:numPr>
          <w:ilvl w:val="0"/>
          <w:numId w:val="11"/>
        </w:numPr>
        <w:ind w:left="360"/>
        <w:jc w:val="both"/>
        <w:rPr>
          <w:rFonts w:asciiTheme="minorHAnsi" w:hAnsiTheme="minorHAnsi" w:cstheme="minorHAnsi"/>
          <w:szCs w:val="22"/>
        </w:rPr>
      </w:pPr>
      <w:r w:rsidRPr="00983AF2">
        <w:rPr>
          <w:rFonts w:asciiTheme="minorHAnsi" w:hAnsiTheme="minorHAnsi" w:cstheme="minorHAnsi"/>
          <w:szCs w:val="22"/>
        </w:rPr>
        <w:t xml:space="preserve">Designed and developed </w:t>
      </w:r>
      <w:r w:rsidRPr="00983AF2">
        <w:rPr>
          <w:rFonts w:asciiTheme="minorHAnsi" w:hAnsiTheme="minorHAnsi" w:cstheme="minorHAnsi"/>
          <w:b/>
          <w:bCs/>
          <w:szCs w:val="22"/>
        </w:rPr>
        <w:t>dynamic web applications</w:t>
      </w:r>
      <w:r w:rsidRPr="00983AF2">
        <w:rPr>
          <w:rFonts w:asciiTheme="minorHAnsi" w:hAnsiTheme="minorHAnsi" w:cstheme="minorHAnsi"/>
          <w:szCs w:val="22"/>
        </w:rPr>
        <w:t xml:space="preserve"> using </w:t>
      </w:r>
      <w:r w:rsidRPr="00983AF2">
        <w:rPr>
          <w:rFonts w:asciiTheme="minorHAnsi" w:hAnsiTheme="minorHAnsi" w:cstheme="minorHAnsi"/>
          <w:b/>
          <w:bCs/>
          <w:szCs w:val="22"/>
        </w:rPr>
        <w:t>Python, Django, and JavaScript frameworks</w:t>
      </w:r>
      <w:r w:rsidRPr="00983AF2">
        <w:rPr>
          <w:rFonts w:asciiTheme="minorHAnsi" w:hAnsiTheme="minorHAnsi" w:cstheme="minorHAnsi"/>
          <w:szCs w:val="22"/>
        </w:rPr>
        <w:t>.</w:t>
      </w:r>
    </w:p>
    <w:p w14:paraId="774C0E78" w14:textId="77777777" w:rsidR="00F75B95" w:rsidRPr="00983AF2" w:rsidRDefault="00F75B95" w:rsidP="00983AF2">
      <w:pPr>
        <w:numPr>
          <w:ilvl w:val="0"/>
          <w:numId w:val="11"/>
        </w:numPr>
        <w:ind w:left="360"/>
        <w:jc w:val="both"/>
        <w:rPr>
          <w:rFonts w:asciiTheme="minorHAnsi" w:hAnsiTheme="minorHAnsi" w:cstheme="minorHAnsi"/>
          <w:szCs w:val="22"/>
        </w:rPr>
      </w:pPr>
      <w:r w:rsidRPr="00983AF2">
        <w:rPr>
          <w:rFonts w:asciiTheme="minorHAnsi" w:hAnsiTheme="minorHAnsi" w:cstheme="minorHAnsi"/>
          <w:b/>
          <w:bCs/>
          <w:szCs w:val="22"/>
        </w:rPr>
        <w:t>Created Django APIs</w:t>
      </w:r>
      <w:r w:rsidRPr="00983AF2">
        <w:rPr>
          <w:rFonts w:asciiTheme="minorHAnsi" w:hAnsiTheme="minorHAnsi" w:cstheme="minorHAnsi"/>
          <w:szCs w:val="22"/>
        </w:rPr>
        <w:t xml:space="preserve"> for database interactions and supported </w:t>
      </w:r>
      <w:r w:rsidRPr="00983AF2">
        <w:rPr>
          <w:rFonts w:asciiTheme="minorHAnsi" w:hAnsiTheme="minorHAnsi" w:cstheme="minorHAnsi"/>
          <w:b/>
          <w:bCs/>
          <w:szCs w:val="22"/>
        </w:rPr>
        <w:t>Apache Server on Linux</w:t>
      </w:r>
      <w:r w:rsidRPr="00983AF2">
        <w:rPr>
          <w:rFonts w:asciiTheme="minorHAnsi" w:hAnsiTheme="minorHAnsi" w:cstheme="minorHAnsi"/>
          <w:szCs w:val="22"/>
        </w:rPr>
        <w:t>.</w:t>
      </w:r>
    </w:p>
    <w:p w14:paraId="3BD41C70" w14:textId="77777777" w:rsidR="00F75B95" w:rsidRPr="00983AF2" w:rsidRDefault="00F75B95" w:rsidP="00983AF2">
      <w:pPr>
        <w:numPr>
          <w:ilvl w:val="0"/>
          <w:numId w:val="11"/>
        </w:numPr>
        <w:ind w:left="360"/>
        <w:jc w:val="both"/>
        <w:rPr>
          <w:rFonts w:asciiTheme="minorHAnsi" w:hAnsiTheme="minorHAnsi" w:cstheme="minorHAnsi"/>
          <w:szCs w:val="22"/>
        </w:rPr>
      </w:pPr>
      <w:r w:rsidRPr="00983AF2">
        <w:rPr>
          <w:rFonts w:asciiTheme="minorHAnsi" w:hAnsiTheme="minorHAnsi" w:cstheme="minorHAnsi"/>
          <w:szCs w:val="22"/>
        </w:rPr>
        <w:t xml:space="preserve">Used </w:t>
      </w:r>
      <w:r w:rsidRPr="00983AF2">
        <w:rPr>
          <w:rFonts w:asciiTheme="minorHAnsi" w:hAnsiTheme="minorHAnsi" w:cstheme="minorHAnsi"/>
          <w:b/>
          <w:bCs/>
          <w:szCs w:val="22"/>
        </w:rPr>
        <w:t>PyTest</w:t>
      </w:r>
      <w:r w:rsidRPr="00983AF2">
        <w:rPr>
          <w:rFonts w:asciiTheme="minorHAnsi" w:hAnsiTheme="minorHAnsi" w:cstheme="minorHAnsi"/>
          <w:szCs w:val="22"/>
        </w:rPr>
        <w:t xml:space="preserve"> for writing test cases and automated </w:t>
      </w:r>
      <w:r w:rsidRPr="00983AF2">
        <w:rPr>
          <w:rFonts w:asciiTheme="minorHAnsi" w:hAnsiTheme="minorHAnsi" w:cstheme="minorHAnsi"/>
          <w:b/>
          <w:bCs/>
          <w:szCs w:val="22"/>
        </w:rPr>
        <w:t>unit/regression testing</w:t>
      </w:r>
      <w:r w:rsidRPr="00983AF2">
        <w:rPr>
          <w:rFonts w:asciiTheme="minorHAnsi" w:hAnsiTheme="minorHAnsi" w:cstheme="minorHAnsi"/>
          <w:szCs w:val="22"/>
        </w:rPr>
        <w:t>.</w:t>
      </w:r>
    </w:p>
    <w:p w14:paraId="5353BE7E" w14:textId="77777777" w:rsidR="00F75B95" w:rsidRPr="00983AF2" w:rsidRDefault="00F75B95" w:rsidP="00983AF2">
      <w:pPr>
        <w:numPr>
          <w:ilvl w:val="0"/>
          <w:numId w:val="11"/>
        </w:numPr>
        <w:ind w:left="360"/>
        <w:jc w:val="both"/>
        <w:rPr>
          <w:rFonts w:asciiTheme="minorHAnsi" w:hAnsiTheme="minorHAnsi" w:cstheme="minorHAnsi"/>
          <w:szCs w:val="22"/>
        </w:rPr>
      </w:pPr>
      <w:r w:rsidRPr="00983AF2">
        <w:rPr>
          <w:rFonts w:asciiTheme="minorHAnsi" w:hAnsiTheme="minorHAnsi" w:cstheme="minorHAnsi"/>
          <w:szCs w:val="22"/>
        </w:rPr>
        <w:t xml:space="preserve">Implemented </w:t>
      </w:r>
      <w:r w:rsidRPr="00983AF2">
        <w:rPr>
          <w:rFonts w:asciiTheme="minorHAnsi" w:hAnsiTheme="minorHAnsi" w:cstheme="minorHAnsi"/>
          <w:b/>
          <w:bCs/>
          <w:szCs w:val="22"/>
        </w:rPr>
        <w:t>NLP libraries</w:t>
      </w:r>
      <w:r w:rsidRPr="00983AF2">
        <w:rPr>
          <w:rFonts w:asciiTheme="minorHAnsi" w:hAnsiTheme="minorHAnsi" w:cstheme="minorHAnsi"/>
          <w:szCs w:val="22"/>
        </w:rPr>
        <w:t xml:space="preserve"> for data segmentation and parsing.</w:t>
      </w:r>
    </w:p>
    <w:p w14:paraId="4EBFBE64" w14:textId="77777777" w:rsidR="00F75B95" w:rsidRPr="00983AF2" w:rsidRDefault="00F75B95" w:rsidP="00983AF2">
      <w:pPr>
        <w:numPr>
          <w:ilvl w:val="0"/>
          <w:numId w:val="11"/>
        </w:numPr>
        <w:ind w:left="360"/>
        <w:jc w:val="both"/>
        <w:rPr>
          <w:rFonts w:asciiTheme="minorHAnsi" w:hAnsiTheme="minorHAnsi" w:cstheme="minorHAnsi"/>
          <w:szCs w:val="22"/>
        </w:rPr>
      </w:pPr>
      <w:r w:rsidRPr="00983AF2">
        <w:rPr>
          <w:rFonts w:asciiTheme="minorHAnsi" w:hAnsiTheme="minorHAnsi" w:cstheme="minorHAnsi"/>
          <w:szCs w:val="22"/>
        </w:rPr>
        <w:t xml:space="preserve">Developed </w:t>
      </w:r>
      <w:r w:rsidRPr="00983AF2">
        <w:rPr>
          <w:rFonts w:asciiTheme="minorHAnsi" w:hAnsiTheme="minorHAnsi" w:cstheme="minorHAnsi"/>
          <w:b/>
          <w:bCs/>
          <w:szCs w:val="22"/>
        </w:rPr>
        <w:t>Django dashboards</w:t>
      </w:r>
      <w:r w:rsidRPr="00983AF2">
        <w:rPr>
          <w:rFonts w:asciiTheme="minorHAnsi" w:hAnsiTheme="minorHAnsi" w:cstheme="minorHAnsi"/>
          <w:szCs w:val="22"/>
        </w:rPr>
        <w:t xml:space="preserve"> with custom UI enhancements.</w:t>
      </w:r>
    </w:p>
    <w:p w14:paraId="2CF7DB45" w14:textId="77777777" w:rsidR="00F75B95" w:rsidRPr="00983AF2" w:rsidRDefault="00F75B95" w:rsidP="00983AF2">
      <w:pPr>
        <w:numPr>
          <w:ilvl w:val="0"/>
          <w:numId w:val="11"/>
        </w:numPr>
        <w:ind w:left="360"/>
        <w:jc w:val="both"/>
        <w:rPr>
          <w:rFonts w:asciiTheme="minorHAnsi" w:hAnsiTheme="minorHAnsi" w:cstheme="minorHAnsi"/>
          <w:szCs w:val="22"/>
        </w:rPr>
      </w:pPr>
      <w:r w:rsidRPr="00983AF2">
        <w:rPr>
          <w:rFonts w:asciiTheme="minorHAnsi" w:hAnsiTheme="minorHAnsi" w:cstheme="minorHAnsi"/>
          <w:szCs w:val="22"/>
        </w:rPr>
        <w:t xml:space="preserve">Automated </w:t>
      </w:r>
      <w:r w:rsidRPr="00983AF2">
        <w:rPr>
          <w:rFonts w:asciiTheme="minorHAnsi" w:hAnsiTheme="minorHAnsi" w:cstheme="minorHAnsi"/>
          <w:b/>
          <w:bCs/>
          <w:szCs w:val="22"/>
        </w:rPr>
        <w:t>data extraction and web scraping</w:t>
      </w:r>
      <w:r w:rsidRPr="00983AF2">
        <w:rPr>
          <w:rFonts w:asciiTheme="minorHAnsi" w:hAnsiTheme="minorHAnsi" w:cstheme="minorHAnsi"/>
          <w:szCs w:val="22"/>
        </w:rPr>
        <w:t xml:space="preserve"> using </w:t>
      </w:r>
      <w:r w:rsidRPr="00983AF2">
        <w:rPr>
          <w:rFonts w:asciiTheme="minorHAnsi" w:hAnsiTheme="minorHAnsi" w:cstheme="minorHAnsi"/>
          <w:b/>
          <w:bCs/>
          <w:szCs w:val="22"/>
        </w:rPr>
        <w:t>urllib2, Beautiful Soup, and pandas</w:t>
      </w:r>
      <w:r w:rsidRPr="00983AF2">
        <w:rPr>
          <w:rFonts w:asciiTheme="minorHAnsi" w:hAnsiTheme="minorHAnsi" w:cstheme="minorHAnsi"/>
          <w:szCs w:val="22"/>
        </w:rPr>
        <w:t>.</w:t>
      </w:r>
    </w:p>
    <w:p w14:paraId="3BA3B0D8" w14:textId="77777777" w:rsidR="00F75B95" w:rsidRPr="00983AF2" w:rsidRDefault="00F75B95" w:rsidP="00983AF2">
      <w:pPr>
        <w:numPr>
          <w:ilvl w:val="0"/>
          <w:numId w:val="11"/>
        </w:numPr>
        <w:ind w:left="360"/>
        <w:jc w:val="both"/>
        <w:rPr>
          <w:rFonts w:asciiTheme="minorHAnsi" w:hAnsiTheme="minorHAnsi" w:cstheme="minorHAnsi"/>
          <w:szCs w:val="22"/>
        </w:rPr>
      </w:pPr>
      <w:r w:rsidRPr="00983AF2">
        <w:rPr>
          <w:rFonts w:asciiTheme="minorHAnsi" w:hAnsiTheme="minorHAnsi" w:cstheme="minorHAnsi"/>
          <w:szCs w:val="22"/>
        </w:rPr>
        <w:t xml:space="preserve">Worked with </w:t>
      </w:r>
      <w:r w:rsidRPr="00983AF2">
        <w:rPr>
          <w:rFonts w:asciiTheme="minorHAnsi" w:hAnsiTheme="minorHAnsi" w:cstheme="minorHAnsi"/>
          <w:b/>
          <w:bCs/>
          <w:szCs w:val="22"/>
        </w:rPr>
        <w:t>RESTful APIs</w:t>
      </w:r>
      <w:r w:rsidRPr="00983AF2">
        <w:rPr>
          <w:rFonts w:asciiTheme="minorHAnsi" w:hAnsiTheme="minorHAnsi" w:cstheme="minorHAnsi"/>
          <w:szCs w:val="22"/>
        </w:rPr>
        <w:t xml:space="preserve"> to process </w:t>
      </w:r>
      <w:r w:rsidRPr="00983AF2">
        <w:rPr>
          <w:rFonts w:asciiTheme="minorHAnsi" w:hAnsiTheme="minorHAnsi" w:cstheme="minorHAnsi"/>
          <w:b/>
          <w:bCs/>
          <w:szCs w:val="22"/>
        </w:rPr>
        <w:t>JSON and XML</w:t>
      </w:r>
      <w:r w:rsidRPr="00983AF2">
        <w:rPr>
          <w:rFonts w:asciiTheme="minorHAnsi" w:hAnsiTheme="minorHAnsi" w:cstheme="minorHAnsi"/>
          <w:szCs w:val="22"/>
        </w:rPr>
        <w:t xml:space="preserve"> data.</w:t>
      </w:r>
    </w:p>
    <w:p w14:paraId="11C432F3" w14:textId="77777777" w:rsidR="00F75B95" w:rsidRPr="00983AF2" w:rsidRDefault="00F75B95" w:rsidP="00983AF2">
      <w:pPr>
        <w:numPr>
          <w:ilvl w:val="0"/>
          <w:numId w:val="11"/>
        </w:numPr>
        <w:ind w:left="360"/>
        <w:jc w:val="both"/>
        <w:rPr>
          <w:rFonts w:asciiTheme="minorHAnsi" w:hAnsiTheme="minorHAnsi" w:cstheme="minorHAnsi"/>
          <w:szCs w:val="22"/>
        </w:rPr>
      </w:pPr>
      <w:r w:rsidRPr="00983AF2">
        <w:rPr>
          <w:rFonts w:asciiTheme="minorHAnsi" w:hAnsiTheme="minorHAnsi" w:cstheme="minorHAnsi"/>
          <w:szCs w:val="22"/>
        </w:rPr>
        <w:t xml:space="preserve">Developed </w:t>
      </w:r>
      <w:r w:rsidRPr="00983AF2">
        <w:rPr>
          <w:rFonts w:asciiTheme="minorHAnsi" w:hAnsiTheme="minorHAnsi" w:cstheme="minorHAnsi"/>
          <w:b/>
          <w:bCs/>
          <w:szCs w:val="22"/>
        </w:rPr>
        <w:t>object-oriented Python applications</w:t>
      </w:r>
      <w:r w:rsidRPr="00983AF2">
        <w:rPr>
          <w:rFonts w:asciiTheme="minorHAnsi" w:hAnsiTheme="minorHAnsi" w:cstheme="minorHAnsi"/>
          <w:szCs w:val="22"/>
        </w:rPr>
        <w:t xml:space="preserve"> for product management.</w:t>
      </w:r>
    </w:p>
    <w:p w14:paraId="2EE35E02" w14:textId="77777777" w:rsidR="00F75B95" w:rsidRPr="00983AF2" w:rsidRDefault="00F75B95" w:rsidP="00983AF2">
      <w:pPr>
        <w:numPr>
          <w:ilvl w:val="0"/>
          <w:numId w:val="11"/>
        </w:numPr>
        <w:ind w:left="360"/>
        <w:jc w:val="both"/>
        <w:rPr>
          <w:rFonts w:asciiTheme="minorHAnsi" w:hAnsiTheme="minorHAnsi" w:cstheme="minorHAnsi"/>
          <w:szCs w:val="22"/>
        </w:rPr>
      </w:pPr>
      <w:r w:rsidRPr="00983AF2">
        <w:rPr>
          <w:rFonts w:asciiTheme="minorHAnsi" w:hAnsiTheme="minorHAnsi" w:cstheme="minorHAnsi"/>
          <w:szCs w:val="22"/>
        </w:rPr>
        <w:t xml:space="preserve">Used </w:t>
      </w:r>
      <w:r w:rsidRPr="00983AF2">
        <w:rPr>
          <w:rFonts w:asciiTheme="minorHAnsi" w:hAnsiTheme="minorHAnsi" w:cstheme="minorHAnsi"/>
          <w:b/>
          <w:bCs/>
          <w:szCs w:val="22"/>
        </w:rPr>
        <w:t>NumPy, SciPy, and matplotlib</w:t>
      </w:r>
      <w:r w:rsidRPr="00983AF2">
        <w:rPr>
          <w:rFonts w:asciiTheme="minorHAnsi" w:hAnsiTheme="minorHAnsi" w:cstheme="minorHAnsi"/>
          <w:szCs w:val="22"/>
        </w:rPr>
        <w:t xml:space="preserve"> for performance calculations and data visualization.</w:t>
      </w:r>
    </w:p>
    <w:p w14:paraId="639A4260" w14:textId="77777777" w:rsidR="00F75B95" w:rsidRPr="00983AF2" w:rsidRDefault="00F75B95" w:rsidP="00983AF2">
      <w:pPr>
        <w:numPr>
          <w:ilvl w:val="0"/>
          <w:numId w:val="11"/>
        </w:numPr>
        <w:ind w:left="360"/>
        <w:jc w:val="both"/>
        <w:rPr>
          <w:rFonts w:asciiTheme="minorHAnsi" w:hAnsiTheme="minorHAnsi" w:cstheme="minorHAnsi"/>
          <w:szCs w:val="22"/>
        </w:rPr>
      </w:pPr>
      <w:r w:rsidRPr="00983AF2">
        <w:rPr>
          <w:rFonts w:asciiTheme="minorHAnsi" w:hAnsiTheme="minorHAnsi" w:cstheme="minorHAnsi"/>
          <w:b/>
          <w:bCs/>
          <w:szCs w:val="22"/>
        </w:rPr>
        <w:t>Integrated Jenkins</w:t>
      </w:r>
      <w:r w:rsidRPr="00983AF2">
        <w:rPr>
          <w:rFonts w:asciiTheme="minorHAnsi" w:hAnsiTheme="minorHAnsi" w:cstheme="minorHAnsi"/>
          <w:szCs w:val="22"/>
        </w:rPr>
        <w:t xml:space="preserve"> for deployment and managed version control with </w:t>
      </w:r>
      <w:r w:rsidRPr="00983AF2">
        <w:rPr>
          <w:rFonts w:asciiTheme="minorHAnsi" w:hAnsiTheme="minorHAnsi" w:cstheme="minorHAnsi"/>
          <w:b/>
          <w:bCs/>
          <w:szCs w:val="22"/>
        </w:rPr>
        <w:t>GIT</w:t>
      </w:r>
      <w:r w:rsidRPr="00983AF2">
        <w:rPr>
          <w:rFonts w:asciiTheme="minorHAnsi" w:hAnsiTheme="minorHAnsi" w:cstheme="minorHAnsi"/>
          <w:szCs w:val="22"/>
        </w:rPr>
        <w:t>.</w:t>
      </w:r>
    </w:p>
    <w:p w14:paraId="2FF139F0" w14:textId="77777777" w:rsidR="00F75B95" w:rsidRPr="00983AF2" w:rsidRDefault="00F75B95" w:rsidP="00983AF2">
      <w:pPr>
        <w:numPr>
          <w:ilvl w:val="0"/>
          <w:numId w:val="11"/>
        </w:numPr>
        <w:ind w:left="360"/>
        <w:jc w:val="both"/>
        <w:rPr>
          <w:rFonts w:asciiTheme="minorHAnsi" w:hAnsiTheme="minorHAnsi" w:cstheme="minorHAnsi"/>
          <w:szCs w:val="22"/>
        </w:rPr>
      </w:pPr>
      <w:r w:rsidRPr="00983AF2">
        <w:rPr>
          <w:rFonts w:asciiTheme="minorHAnsi" w:hAnsiTheme="minorHAnsi" w:cstheme="minorHAnsi"/>
          <w:szCs w:val="22"/>
        </w:rPr>
        <w:t xml:space="preserve">Ensured </w:t>
      </w:r>
      <w:r w:rsidRPr="00983AF2">
        <w:rPr>
          <w:rFonts w:asciiTheme="minorHAnsi" w:hAnsiTheme="minorHAnsi" w:cstheme="minorHAnsi"/>
          <w:b/>
          <w:bCs/>
          <w:szCs w:val="22"/>
        </w:rPr>
        <w:t>data integrity and high-quality collection processes</w:t>
      </w:r>
      <w:r w:rsidRPr="00983AF2">
        <w:rPr>
          <w:rFonts w:asciiTheme="minorHAnsi" w:hAnsiTheme="minorHAnsi" w:cstheme="minorHAnsi"/>
          <w:szCs w:val="22"/>
        </w:rPr>
        <w:t>.</w:t>
      </w:r>
    </w:p>
    <w:p w14:paraId="54487697" w14:textId="77777777" w:rsidR="00F75B95" w:rsidRPr="00983AF2" w:rsidRDefault="00F75B95" w:rsidP="00983AF2">
      <w:pPr>
        <w:numPr>
          <w:ilvl w:val="0"/>
          <w:numId w:val="11"/>
        </w:numPr>
        <w:ind w:left="360"/>
        <w:jc w:val="both"/>
        <w:rPr>
          <w:rFonts w:asciiTheme="minorHAnsi" w:hAnsiTheme="minorHAnsi" w:cstheme="minorHAnsi"/>
          <w:szCs w:val="22"/>
        </w:rPr>
      </w:pPr>
      <w:r w:rsidRPr="00983AF2">
        <w:rPr>
          <w:rFonts w:asciiTheme="minorHAnsi" w:hAnsiTheme="minorHAnsi" w:cstheme="minorHAnsi"/>
          <w:bCs/>
          <w:szCs w:val="22"/>
        </w:rPr>
        <w:t>Implemented client-side validation</w:t>
      </w:r>
      <w:r w:rsidRPr="00983AF2">
        <w:rPr>
          <w:rFonts w:asciiTheme="minorHAnsi" w:hAnsiTheme="minorHAnsi" w:cstheme="minorHAnsi"/>
          <w:szCs w:val="22"/>
        </w:rPr>
        <w:t xml:space="preserve"> using </w:t>
      </w:r>
      <w:r w:rsidRPr="00983AF2">
        <w:rPr>
          <w:rFonts w:asciiTheme="minorHAnsi" w:hAnsiTheme="minorHAnsi" w:cstheme="minorHAnsi"/>
          <w:b/>
          <w:bCs/>
          <w:szCs w:val="22"/>
        </w:rPr>
        <w:t>JavaScript</w:t>
      </w:r>
      <w:r w:rsidRPr="00983AF2">
        <w:rPr>
          <w:rFonts w:asciiTheme="minorHAnsi" w:hAnsiTheme="minorHAnsi" w:cstheme="minorHAnsi"/>
          <w:szCs w:val="22"/>
        </w:rPr>
        <w:t>.</w:t>
      </w:r>
    </w:p>
    <w:p w14:paraId="005757D6" w14:textId="5B735C54" w:rsidR="0038265A" w:rsidRPr="00983AF2" w:rsidRDefault="004B0778" w:rsidP="00983AF2">
      <w:pPr>
        <w:pStyle w:val="NoSpacing"/>
        <w:jc w:val="both"/>
        <w:rPr>
          <w:rFonts w:asciiTheme="minorHAnsi" w:hAnsiTheme="minorHAnsi" w:cstheme="minorHAnsi"/>
          <w:color w:val="0D0D0D"/>
          <w:lang w:val="en-IN" w:eastAsia="en-IN"/>
        </w:rPr>
      </w:pPr>
      <w:r w:rsidRPr="00983AF2">
        <w:rPr>
          <w:rFonts w:asciiTheme="minorHAnsi" w:hAnsiTheme="minorHAnsi" w:cstheme="minorHAnsi"/>
          <w:b/>
          <w:bCs/>
        </w:rPr>
        <w:t>Environment:</w:t>
      </w:r>
      <w:r w:rsidRPr="00983AF2">
        <w:rPr>
          <w:rFonts w:asciiTheme="minorHAnsi" w:hAnsiTheme="minorHAnsi" w:cstheme="minorHAnsi"/>
        </w:rPr>
        <w:t xml:space="preserve"> </w:t>
      </w:r>
      <w:r w:rsidR="00BA5BA5" w:rsidRPr="00983AF2">
        <w:rPr>
          <w:rFonts w:asciiTheme="minorHAnsi" w:hAnsiTheme="minorHAnsi" w:cstheme="minorHAnsi"/>
          <w:color w:val="0D0D0D"/>
          <w:lang w:val="en-IN" w:eastAsia="en-IN"/>
        </w:rPr>
        <w:t>Python, Flask web framework, Java, MySQL, Linux, HTML, XHTML, CSS, AJAX, JavaScript, Apache Web Server, Spark, Pandas, NumPy, SciPy, Matplotlib, AWS.</w:t>
      </w:r>
    </w:p>
    <w:sectPr w:rsidR="0038265A" w:rsidRPr="00983AF2" w:rsidSect="00D23AAF">
      <w:headerReference w:type="default" r:id="rId12"/>
      <w:footerReference w:type="default" r:id="rId13"/>
      <w:type w:val="continuous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DAFCA5" w14:textId="77777777" w:rsidR="00571F8E" w:rsidRDefault="00571F8E">
      <w:r>
        <w:separator/>
      </w:r>
    </w:p>
  </w:endnote>
  <w:endnote w:type="continuationSeparator" w:id="0">
    <w:p w14:paraId="2484AC0A" w14:textId="77777777" w:rsidR="00571F8E" w:rsidRDefault="00571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ife BT">
    <w:altName w:val="Times New Roman"/>
    <w:charset w:val="00"/>
    <w:family w:val="roman"/>
    <w:pitch w:val="default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adeGothic">
    <w:altName w:val="Courier New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DC8862" w14:textId="77777777" w:rsidR="00F36773" w:rsidRPr="00FA354F" w:rsidRDefault="00F36773" w:rsidP="001B5A4F">
    <w:pPr>
      <w:pStyle w:val="Footer"/>
      <w:ind w:left="-720" w:firstLine="720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989987" w14:textId="77777777" w:rsidR="00571F8E" w:rsidRDefault="00571F8E">
      <w:r>
        <w:separator/>
      </w:r>
    </w:p>
  </w:footnote>
  <w:footnote w:type="continuationSeparator" w:id="0">
    <w:p w14:paraId="79242976" w14:textId="77777777" w:rsidR="00571F8E" w:rsidRDefault="00571F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7FD11F" w14:textId="77777777" w:rsidR="00F36773" w:rsidRPr="002F4D31" w:rsidRDefault="00F36773" w:rsidP="001B5A4F">
    <w:pPr>
      <w:tabs>
        <w:tab w:val="left" w:pos="1467"/>
      </w:tabs>
      <w:ind w:left="-900"/>
      <w:rPr>
        <w:rFonts w:ascii="TradeGothic" w:hAnsi="TradeGothic"/>
        <w:color w:val="A49B9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75C76"/>
    <w:multiLevelType w:val="multilevel"/>
    <w:tmpl w:val="D41E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15322"/>
    <w:multiLevelType w:val="multilevel"/>
    <w:tmpl w:val="FB9E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13D07"/>
    <w:multiLevelType w:val="hybridMultilevel"/>
    <w:tmpl w:val="AD263E7C"/>
    <w:lvl w:ilvl="0" w:tplc="6E7C1204">
      <w:start w:val="1"/>
      <w:numFmt w:val="bullet"/>
      <w:pStyle w:val="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92894"/>
    <w:multiLevelType w:val="hybridMultilevel"/>
    <w:tmpl w:val="D1B82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A541A"/>
    <w:multiLevelType w:val="hybridMultilevel"/>
    <w:tmpl w:val="78FC01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F42B08"/>
    <w:multiLevelType w:val="multilevel"/>
    <w:tmpl w:val="1270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D70C4"/>
    <w:multiLevelType w:val="hybridMultilevel"/>
    <w:tmpl w:val="BF0A9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CA57A1"/>
    <w:multiLevelType w:val="hybridMultilevel"/>
    <w:tmpl w:val="28D86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7934C5"/>
    <w:multiLevelType w:val="hybridMultilevel"/>
    <w:tmpl w:val="2D1CE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5F089B"/>
    <w:multiLevelType w:val="singleLevel"/>
    <w:tmpl w:val="3E387BD8"/>
    <w:lvl w:ilvl="0">
      <w:start w:val="1"/>
      <w:numFmt w:val="bullet"/>
      <w:pStyle w:val="ulul0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sz w:val="18"/>
      </w:rPr>
    </w:lvl>
  </w:abstractNum>
  <w:abstractNum w:abstractNumId="10" w15:restartNumberingAfterBreak="0">
    <w:nsid w:val="4B7209B1"/>
    <w:multiLevelType w:val="hybridMultilevel"/>
    <w:tmpl w:val="E708C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6A7A6A"/>
    <w:multiLevelType w:val="hybridMultilevel"/>
    <w:tmpl w:val="E066611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1F0B37"/>
    <w:multiLevelType w:val="multilevel"/>
    <w:tmpl w:val="F714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495C0D"/>
    <w:multiLevelType w:val="hybridMultilevel"/>
    <w:tmpl w:val="75825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41D86"/>
    <w:multiLevelType w:val="hybridMultilevel"/>
    <w:tmpl w:val="CA9C4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0E58A2"/>
    <w:multiLevelType w:val="hybridMultilevel"/>
    <w:tmpl w:val="061E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5A706C9"/>
    <w:multiLevelType w:val="hybridMultilevel"/>
    <w:tmpl w:val="E3FA7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9E2E3D"/>
    <w:multiLevelType w:val="multilevel"/>
    <w:tmpl w:val="4D1E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954936"/>
    <w:multiLevelType w:val="hybridMultilevel"/>
    <w:tmpl w:val="F15878FE"/>
    <w:lvl w:ilvl="0" w:tplc="ADF6654E">
      <w:numFmt w:val="bullet"/>
      <w:lvlText w:val=""/>
      <w:lvlJc w:val="left"/>
      <w:pPr>
        <w:ind w:left="732" w:hanging="372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7C0DFC"/>
    <w:multiLevelType w:val="hybridMultilevel"/>
    <w:tmpl w:val="6024A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11"/>
  </w:num>
  <w:num w:numId="4">
    <w:abstractNumId w:val="19"/>
  </w:num>
  <w:num w:numId="5">
    <w:abstractNumId w:val="18"/>
  </w:num>
  <w:num w:numId="6">
    <w:abstractNumId w:val="10"/>
  </w:num>
  <w:num w:numId="7">
    <w:abstractNumId w:val="8"/>
  </w:num>
  <w:num w:numId="8">
    <w:abstractNumId w:val="6"/>
  </w:num>
  <w:num w:numId="9">
    <w:abstractNumId w:val="16"/>
  </w:num>
  <w:num w:numId="10">
    <w:abstractNumId w:val="13"/>
  </w:num>
  <w:num w:numId="11">
    <w:abstractNumId w:val="0"/>
  </w:num>
  <w:num w:numId="12">
    <w:abstractNumId w:val="14"/>
  </w:num>
  <w:num w:numId="13">
    <w:abstractNumId w:val="3"/>
  </w:num>
  <w:num w:numId="14">
    <w:abstractNumId w:val="7"/>
  </w:num>
  <w:num w:numId="15">
    <w:abstractNumId w:val="15"/>
  </w:num>
  <w:num w:numId="16">
    <w:abstractNumId w:val="4"/>
  </w:num>
  <w:num w:numId="17">
    <w:abstractNumId w:val="1"/>
  </w:num>
  <w:num w:numId="18">
    <w:abstractNumId w:val="5"/>
  </w:num>
  <w:num w:numId="19">
    <w:abstractNumId w:val="12"/>
  </w:num>
  <w:num w:numId="20">
    <w:abstractNumId w:val="1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A03"/>
    <w:rsid w:val="00001E9F"/>
    <w:rsid w:val="00004953"/>
    <w:rsid w:val="00007040"/>
    <w:rsid w:val="000076FD"/>
    <w:rsid w:val="00010B60"/>
    <w:rsid w:val="00012C1C"/>
    <w:rsid w:val="000146AB"/>
    <w:rsid w:val="0001659F"/>
    <w:rsid w:val="00016CA7"/>
    <w:rsid w:val="00017200"/>
    <w:rsid w:val="000206B6"/>
    <w:rsid w:val="00021A83"/>
    <w:rsid w:val="0002315D"/>
    <w:rsid w:val="00025C37"/>
    <w:rsid w:val="000303A8"/>
    <w:rsid w:val="00031989"/>
    <w:rsid w:val="00032743"/>
    <w:rsid w:val="00033D85"/>
    <w:rsid w:val="00043F8B"/>
    <w:rsid w:val="000449F3"/>
    <w:rsid w:val="000476A0"/>
    <w:rsid w:val="000533DB"/>
    <w:rsid w:val="0005464B"/>
    <w:rsid w:val="00056129"/>
    <w:rsid w:val="000578D1"/>
    <w:rsid w:val="000611DF"/>
    <w:rsid w:val="00061754"/>
    <w:rsid w:val="00061C97"/>
    <w:rsid w:val="000649A5"/>
    <w:rsid w:val="00066516"/>
    <w:rsid w:val="00067A78"/>
    <w:rsid w:val="00070EC4"/>
    <w:rsid w:val="000731B0"/>
    <w:rsid w:val="000743D2"/>
    <w:rsid w:val="00080862"/>
    <w:rsid w:val="00082067"/>
    <w:rsid w:val="000833C8"/>
    <w:rsid w:val="00084882"/>
    <w:rsid w:val="00086271"/>
    <w:rsid w:val="00090937"/>
    <w:rsid w:val="000910B5"/>
    <w:rsid w:val="00091C3F"/>
    <w:rsid w:val="000929A6"/>
    <w:rsid w:val="00092FC7"/>
    <w:rsid w:val="0009379E"/>
    <w:rsid w:val="0009595B"/>
    <w:rsid w:val="00096BB0"/>
    <w:rsid w:val="000A3E75"/>
    <w:rsid w:val="000A6D4E"/>
    <w:rsid w:val="000A6F88"/>
    <w:rsid w:val="000A79F8"/>
    <w:rsid w:val="000A7F42"/>
    <w:rsid w:val="000B2A62"/>
    <w:rsid w:val="000B45EC"/>
    <w:rsid w:val="000B4A55"/>
    <w:rsid w:val="000B7752"/>
    <w:rsid w:val="000C1CD8"/>
    <w:rsid w:val="000C1E28"/>
    <w:rsid w:val="000C4867"/>
    <w:rsid w:val="000C5926"/>
    <w:rsid w:val="000C6B11"/>
    <w:rsid w:val="000C79AE"/>
    <w:rsid w:val="000C7DA5"/>
    <w:rsid w:val="000D007E"/>
    <w:rsid w:val="000D6324"/>
    <w:rsid w:val="000D664C"/>
    <w:rsid w:val="000D76F9"/>
    <w:rsid w:val="000E0130"/>
    <w:rsid w:val="000E24F4"/>
    <w:rsid w:val="000E267C"/>
    <w:rsid w:val="000E40B0"/>
    <w:rsid w:val="000E6509"/>
    <w:rsid w:val="000E6B60"/>
    <w:rsid w:val="000E7635"/>
    <w:rsid w:val="000F0A7F"/>
    <w:rsid w:val="000F0F91"/>
    <w:rsid w:val="000F240F"/>
    <w:rsid w:val="000F3769"/>
    <w:rsid w:val="000F5743"/>
    <w:rsid w:val="000F6DEF"/>
    <w:rsid w:val="000F6E31"/>
    <w:rsid w:val="000F786A"/>
    <w:rsid w:val="00101146"/>
    <w:rsid w:val="00104FF1"/>
    <w:rsid w:val="001051AF"/>
    <w:rsid w:val="001104C2"/>
    <w:rsid w:val="001158C7"/>
    <w:rsid w:val="00117F01"/>
    <w:rsid w:val="001214C4"/>
    <w:rsid w:val="001215DF"/>
    <w:rsid w:val="00122207"/>
    <w:rsid w:val="0012339D"/>
    <w:rsid w:val="00130065"/>
    <w:rsid w:val="00130135"/>
    <w:rsid w:val="0013113E"/>
    <w:rsid w:val="00132FBE"/>
    <w:rsid w:val="001342BE"/>
    <w:rsid w:val="00135168"/>
    <w:rsid w:val="00135575"/>
    <w:rsid w:val="00136ABB"/>
    <w:rsid w:val="00136EA1"/>
    <w:rsid w:val="001378D7"/>
    <w:rsid w:val="00137C3F"/>
    <w:rsid w:val="00137D6A"/>
    <w:rsid w:val="00140DF1"/>
    <w:rsid w:val="00142458"/>
    <w:rsid w:val="001436F0"/>
    <w:rsid w:val="00143828"/>
    <w:rsid w:val="001452B4"/>
    <w:rsid w:val="00145E28"/>
    <w:rsid w:val="00145ED7"/>
    <w:rsid w:val="0015240F"/>
    <w:rsid w:val="0015255A"/>
    <w:rsid w:val="00152B1F"/>
    <w:rsid w:val="001531F5"/>
    <w:rsid w:val="00153665"/>
    <w:rsid w:val="00155C1B"/>
    <w:rsid w:val="001577AE"/>
    <w:rsid w:val="0016073A"/>
    <w:rsid w:val="00160C97"/>
    <w:rsid w:val="00161407"/>
    <w:rsid w:val="00166BE5"/>
    <w:rsid w:val="00170082"/>
    <w:rsid w:val="00170470"/>
    <w:rsid w:val="001705C9"/>
    <w:rsid w:val="00170B4E"/>
    <w:rsid w:val="0017329E"/>
    <w:rsid w:val="00174ADC"/>
    <w:rsid w:val="00176BA7"/>
    <w:rsid w:val="00177F73"/>
    <w:rsid w:val="00180CB5"/>
    <w:rsid w:val="00185455"/>
    <w:rsid w:val="001855ED"/>
    <w:rsid w:val="0019094D"/>
    <w:rsid w:val="00193E78"/>
    <w:rsid w:val="00193FC0"/>
    <w:rsid w:val="00194EDA"/>
    <w:rsid w:val="00195B40"/>
    <w:rsid w:val="00195FB3"/>
    <w:rsid w:val="00196376"/>
    <w:rsid w:val="00196718"/>
    <w:rsid w:val="00197ADB"/>
    <w:rsid w:val="001A0924"/>
    <w:rsid w:val="001A1F0F"/>
    <w:rsid w:val="001A219B"/>
    <w:rsid w:val="001A26BD"/>
    <w:rsid w:val="001A2AD1"/>
    <w:rsid w:val="001A2B7F"/>
    <w:rsid w:val="001A37D1"/>
    <w:rsid w:val="001A64D9"/>
    <w:rsid w:val="001B1002"/>
    <w:rsid w:val="001B18E0"/>
    <w:rsid w:val="001B5582"/>
    <w:rsid w:val="001B5A4F"/>
    <w:rsid w:val="001C0163"/>
    <w:rsid w:val="001C107E"/>
    <w:rsid w:val="001C2739"/>
    <w:rsid w:val="001C377B"/>
    <w:rsid w:val="001C45B4"/>
    <w:rsid w:val="001C4E73"/>
    <w:rsid w:val="001C5545"/>
    <w:rsid w:val="001C556E"/>
    <w:rsid w:val="001C56D6"/>
    <w:rsid w:val="001C674C"/>
    <w:rsid w:val="001D1599"/>
    <w:rsid w:val="001D24E3"/>
    <w:rsid w:val="001D3C84"/>
    <w:rsid w:val="001D540E"/>
    <w:rsid w:val="001D56E4"/>
    <w:rsid w:val="001D5D75"/>
    <w:rsid w:val="001D6AA7"/>
    <w:rsid w:val="001E0EEE"/>
    <w:rsid w:val="001E0F80"/>
    <w:rsid w:val="001E19A4"/>
    <w:rsid w:val="001E3DB1"/>
    <w:rsid w:val="001E4B46"/>
    <w:rsid w:val="001E5C6B"/>
    <w:rsid w:val="001E68BF"/>
    <w:rsid w:val="001E7AE8"/>
    <w:rsid w:val="001F5932"/>
    <w:rsid w:val="001F5AF6"/>
    <w:rsid w:val="001F633C"/>
    <w:rsid w:val="001F6BCD"/>
    <w:rsid w:val="002025B0"/>
    <w:rsid w:val="00204442"/>
    <w:rsid w:val="00204AFC"/>
    <w:rsid w:val="00205CCC"/>
    <w:rsid w:val="002070FF"/>
    <w:rsid w:val="00207182"/>
    <w:rsid w:val="002075B9"/>
    <w:rsid w:val="002143A7"/>
    <w:rsid w:val="0021650F"/>
    <w:rsid w:val="00216936"/>
    <w:rsid w:val="0021758D"/>
    <w:rsid w:val="002225AB"/>
    <w:rsid w:val="0022290D"/>
    <w:rsid w:val="00223194"/>
    <w:rsid w:val="00226B59"/>
    <w:rsid w:val="00230CAB"/>
    <w:rsid w:val="00230F7B"/>
    <w:rsid w:val="002347EE"/>
    <w:rsid w:val="00235187"/>
    <w:rsid w:val="00237BD9"/>
    <w:rsid w:val="002408CD"/>
    <w:rsid w:val="00246646"/>
    <w:rsid w:val="0025152F"/>
    <w:rsid w:val="00252512"/>
    <w:rsid w:val="00252AEA"/>
    <w:rsid w:val="0025347C"/>
    <w:rsid w:val="00253DF2"/>
    <w:rsid w:val="00254928"/>
    <w:rsid w:val="00254F3C"/>
    <w:rsid w:val="0025615B"/>
    <w:rsid w:val="00257FD4"/>
    <w:rsid w:val="002616EA"/>
    <w:rsid w:val="00261ED9"/>
    <w:rsid w:val="00263149"/>
    <w:rsid w:val="00263283"/>
    <w:rsid w:val="00263568"/>
    <w:rsid w:val="00263586"/>
    <w:rsid w:val="00263723"/>
    <w:rsid w:val="002658D2"/>
    <w:rsid w:val="002668D0"/>
    <w:rsid w:val="00266902"/>
    <w:rsid w:val="0027114A"/>
    <w:rsid w:val="0027161D"/>
    <w:rsid w:val="0027308E"/>
    <w:rsid w:val="00273B51"/>
    <w:rsid w:val="002741F2"/>
    <w:rsid w:val="00274A9D"/>
    <w:rsid w:val="00280FFD"/>
    <w:rsid w:val="0028135D"/>
    <w:rsid w:val="00282061"/>
    <w:rsid w:val="0028258F"/>
    <w:rsid w:val="002831B9"/>
    <w:rsid w:val="0028389B"/>
    <w:rsid w:val="00284CBA"/>
    <w:rsid w:val="00287271"/>
    <w:rsid w:val="00290725"/>
    <w:rsid w:val="002937AD"/>
    <w:rsid w:val="00294097"/>
    <w:rsid w:val="002945B3"/>
    <w:rsid w:val="00295369"/>
    <w:rsid w:val="002A06F3"/>
    <w:rsid w:val="002A21D5"/>
    <w:rsid w:val="002A42F0"/>
    <w:rsid w:val="002A72B9"/>
    <w:rsid w:val="002B146A"/>
    <w:rsid w:val="002B1DF8"/>
    <w:rsid w:val="002B2A6B"/>
    <w:rsid w:val="002B446B"/>
    <w:rsid w:val="002B4ACE"/>
    <w:rsid w:val="002B62E9"/>
    <w:rsid w:val="002B65AC"/>
    <w:rsid w:val="002C234B"/>
    <w:rsid w:val="002C43A6"/>
    <w:rsid w:val="002C679F"/>
    <w:rsid w:val="002C7334"/>
    <w:rsid w:val="002D015A"/>
    <w:rsid w:val="002D0861"/>
    <w:rsid w:val="002D1300"/>
    <w:rsid w:val="002D18D7"/>
    <w:rsid w:val="002D2261"/>
    <w:rsid w:val="002D3B7D"/>
    <w:rsid w:val="002D3CC9"/>
    <w:rsid w:val="002D572F"/>
    <w:rsid w:val="002D6734"/>
    <w:rsid w:val="002D6E96"/>
    <w:rsid w:val="002D7202"/>
    <w:rsid w:val="002D79F6"/>
    <w:rsid w:val="002E1405"/>
    <w:rsid w:val="002E2564"/>
    <w:rsid w:val="002E2CD8"/>
    <w:rsid w:val="002E3F71"/>
    <w:rsid w:val="002E6793"/>
    <w:rsid w:val="002E73FD"/>
    <w:rsid w:val="002F0C30"/>
    <w:rsid w:val="002F13D1"/>
    <w:rsid w:val="002F282A"/>
    <w:rsid w:val="002F291C"/>
    <w:rsid w:val="002F4D31"/>
    <w:rsid w:val="00300027"/>
    <w:rsid w:val="00301F61"/>
    <w:rsid w:val="00302428"/>
    <w:rsid w:val="00303FE4"/>
    <w:rsid w:val="00304D6D"/>
    <w:rsid w:val="00307EB9"/>
    <w:rsid w:val="00311784"/>
    <w:rsid w:val="00313A76"/>
    <w:rsid w:val="00313DC8"/>
    <w:rsid w:val="00315113"/>
    <w:rsid w:val="0031633E"/>
    <w:rsid w:val="00317A69"/>
    <w:rsid w:val="003208D1"/>
    <w:rsid w:val="00322CC6"/>
    <w:rsid w:val="00325744"/>
    <w:rsid w:val="00327DCE"/>
    <w:rsid w:val="00330011"/>
    <w:rsid w:val="003318C2"/>
    <w:rsid w:val="00333109"/>
    <w:rsid w:val="0033560F"/>
    <w:rsid w:val="00336834"/>
    <w:rsid w:val="003405F6"/>
    <w:rsid w:val="003407AD"/>
    <w:rsid w:val="003412DC"/>
    <w:rsid w:val="00341735"/>
    <w:rsid w:val="003427A2"/>
    <w:rsid w:val="003433EF"/>
    <w:rsid w:val="003466DC"/>
    <w:rsid w:val="00346844"/>
    <w:rsid w:val="003508EC"/>
    <w:rsid w:val="00350926"/>
    <w:rsid w:val="00351E28"/>
    <w:rsid w:val="00353FA7"/>
    <w:rsid w:val="00355812"/>
    <w:rsid w:val="0035757A"/>
    <w:rsid w:val="003655A3"/>
    <w:rsid w:val="00365E5B"/>
    <w:rsid w:val="00366333"/>
    <w:rsid w:val="003704A4"/>
    <w:rsid w:val="003709A5"/>
    <w:rsid w:val="003710D1"/>
    <w:rsid w:val="003715AF"/>
    <w:rsid w:val="00372231"/>
    <w:rsid w:val="0037284B"/>
    <w:rsid w:val="00372A10"/>
    <w:rsid w:val="00372C62"/>
    <w:rsid w:val="003738D4"/>
    <w:rsid w:val="00375ABF"/>
    <w:rsid w:val="0037786B"/>
    <w:rsid w:val="0038179F"/>
    <w:rsid w:val="0038265A"/>
    <w:rsid w:val="00383C16"/>
    <w:rsid w:val="00383FAA"/>
    <w:rsid w:val="003849A8"/>
    <w:rsid w:val="00384B56"/>
    <w:rsid w:val="00385A50"/>
    <w:rsid w:val="00385B58"/>
    <w:rsid w:val="00391740"/>
    <w:rsid w:val="00391E7A"/>
    <w:rsid w:val="003924A7"/>
    <w:rsid w:val="0039262A"/>
    <w:rsid w:val="00392A64"/>
    <w:rsid w:val="003945C9"/>
    <w:rsid w:val="003947CA"/>
    <w:rsid w:val="00394C10"/>
    <w:rsid w:val="003958E5"/>
    <w:rsid w:val="00395A4D"/>
    <w:rsid w:val="00396CE9"/>
    <w:rsid w:val="00397437"/>
    <w:rsid w:val="003974BB"/>
    <w:rsid w:val="00397AC4"/>
    <w:rsid w:val="003A58E9"/>
    <w:rsid w:val="003A66CA"/>
    <w:rsid w:val="003A73EA"/>
    <w:rsid w:val="003B6B47"/>
    <w:rsid w:val="003C0487"/>
    <w:rsid w:val="003C0775"/>
    <w:rsid w:val="003C0890"/>
    <w:rsid w:val="003C117F"/>
    <w:rsid w:val="003C203C"/>
    <w:rsid w:val="003C23F4"/>
    <w:rsid w:val="003C4477"/>
    <w:rsid w:val="003C600E"/>
    <w:rsid w:val="003C6149"/>
    <w:rsid w:val="003C63E4"/>
    <w:rsid w:val="003D0171"/>
    <w:rsid w:val="003D09B6"/>
    <w:rsid w:val="003D150A"/>
    <w:rsid w:val="003D2DA0"/>
    <w:rsid w:val="003D36ED"/>
    <w:rsid w:val="003D3E0C"/>
    <w:rsid w:val="003D3F5D"/>
    <w:rsid w:val="003D3FE7"/>
    <w:rsid w:val="003D5850"/>
    <w:rsid w:val="003D6017"/>
    <w:rsid w:val="003D7C53"/>
    <w:rsid w:val="003D7DAC"/>
    <w:rsid w:val="003E26D4"/>
    <w:rsid w:val="003E2884"/>
    <w:rsid w:val="003E6858"/>
    <w:rsid w:val="003E72CA"/>
    <w:rsid w:val="003F027F"/>
    <w:rsid w:val="003F5A49"/>
    <w:rsid w:val="003F60CE"/>
    <w:rsid w:val="003F69D6"/>
    <w:rsid w:val="003F6DFE"/>
    <w:rsid w:val="003F72C8"/>
    <w:rsid w:val="004021D2"/>
    <w:rsid w:val="004030CC"/>
    <w:rsid w:val="00404206"/>
    <w:rsid w:val="004063C4"/>
    <w:rsid w:val="004101EA"/>
    <w:rsid w:val="00411303"/>
    <w:rsid w:val="00412271"/>
    <w:rsid w:val="004129D5"/>
    <w:rsid w:val="00412ED9"/>
    <w:rsid w:val="004135D5"/>
    <w:rsid w:val="00413DD3"/>
    <w:rsid w:val="00413EFC"/>
    <w:rsid w:val="00414AAC"/>
    <w:rsid w:val="00414DED"/>
    <w:rsid w:val="004173E5"/>
    <w:rsid w:val="00417A26"/>
    <w:rsid w:val="0042059D"/>
    <w:rsid w:val="00420780"/>
    <w:rsid w:val="004253D4"/>
    <w:rsid w:val="0042733E"/>
    <w:rsid w:val="00431A44"/>
    <w:rsid w:val="00431F60"/>
    <w:rsid w:val="00431FE3"/>
    <w:rsid w:val="0043369E"/>
    <w:rsid w:val="004336FF"/>
    <w:rsid w:val="00434452"/>
    <w:rsid w:val="00435267"/>
    <w:rsid w:val="0043591D"/>
    <w:rsid w:val="0043612F"/>
    <w:rsid w:val="0043780C"/>
    <w:rsid w:val="004402EC"/>
    <w:rsid w:val="0044395C"/>
    <w:rsid w:val="00444CCA"/>
    <w:rsid w:val="00444FC1"/>
    <w:rsid w:val="004452C6"/>
    <w:rsid w:val="00447019"/>
    <w:rsid w:val="0045314C"/>
    <w:rsid w:val="0045671E"/>
    <w:rsid w:val="0046130C"/>
    <w:rsid w:val="00462223"/>
    <w:rsid w:val="004678F5"/>
    <w:rsid w:val="00472A5A"/>
    <w:rsid w:val="0047472D"/>
    <w:rsid w:val="00476972"/>
    <w:rsid w:val="00476B29"/>
    <w:rsid w:val="00477F08"/>
    <w:rsid w:val="00480E7A"/>
    <w:rsid w:val="00481C60"/>
    <w:rsid w:val="00483E1F"/>
    <w:rsid w:val="00487CC3"/>
    <w:rsid w:val="004903E1"/>
    <w:rsid w:val="00490A05"/>
    <w:rsid w:val="004913CA"/>
    <w:rsid w:val="004936E4"/>
    <w:rsid w:val="004951EE"/>
    <w:rsid w:val="004953D5"/>
    <w:rsid w:val="00495402"/>
    <w:rsid w:val="004957BA"/>
    <w:rsid w:val="00497C66"/>
    <w:rsid w:val="004A05A5"/>
    <w:rsid w:val="004A0B9A"/>
    <w:rsid w:val="004A53D6"/>
    <w:rsid w:val="004A59E7"/>
    <w:rsid w:val="004A632A"/>
    <w:rsid w:val="004A7894"/>
    <w:rsid w:val="004B0778"/>
    <w:rsid w:val="004B42BE"/>
    <w:rsid w:val="004B69C7"/>
    <w:rsid w:val="004C08B8"/>
    <w:rsid w:val="004C132B"/>
    <w:rsid w:val="004C2E6E"/>
    <w:rsid w:val="004D143F"/>
    <w:rsid w:val="004D1ECE"/>
    <w:rsid w:val="004D2CB0"/>
    <w:rsid w:val="004D3769"/>
    <w:rsid w:val="004D4C41"/>
    <w:rsid w:val="004D652B"/>
    <w:rsid w:val="004D6B8E"/>
    <w:rsid w:val="004E19F2"/>
    <w:rsid w:val="004E1A7C"/>
    <w:rsid w:val="004E71C6"/>
    <w:rsid w:val="004E7943"/>
    <w:rsid w:val="004F0D24"/>
    <w:rsid w:val="004F158A"/>
    <w:rsid w:val="004F20BC"/>
    <w:rsid w:val="004F4067"/>
    <w:rsid w:val="004F7851"/>
    <w:rsid w:val="00500FB0"/>
    <w:rsid w:val="005032F8"/>
    <w:rsid w:val="00504D21"/>
    <w:rsid w:val="00506184"/>
    <w:rsid w:val="005110FF"/>
    <w:rsid w:val="00512992"/>
    <w:rsid w:val="0051566F"/>
    <w:rsid w:val="0051598E"/>
    <w:rsid w:val="0052239E"/>
    <w:rsid w:val="00522A37"/>
    <w:rsid w:val="00527FB8"/>
    <w:rsid w:val="005312A9"/>
    <w:rsid w:val="00533D8B"/>
    <w:rsid w:val="005344D7"/>
    <w:rsid w:val="00534D07"/>
    <w:rsid w:val="005355CC"/>
    <w:rsid w:val="0053582A"/>
    <w:rsid w:val="00537A77"/>
    <w:rsid w:val="005437C4"/>
    <w:rsid w:val="00543E46"/>
    <w:rsid w:val="005440BB"/>
    <w:rsid w:val="005464F4"/>
    <w:rsid w:val="005474E6"/>
    <w:rsid w:val="00550E69"/>
    <w:rsid w:val="00551A43"/>
    <w:rsid w:val="0055443C"/>
    <w:rsid w:val="00554D44"/>
    <w:rsid w:val="00555555"/>
    <w:rsid w:val="005559C3"/>
    <w:rsid w:val="00556084"/>
    <w:rsid w:val="00560571"/>
    <w:rsid w:val="005618D9"/>
    <w:rsid w:val="00564755"/>
    <w:rsid w:val="00564819"/>
    <w:rsid w:val="005664A6"/>
    <w:rsid w:val="005679DF"/>
    <w:rsid w:val="005711D0"/>
    <w:rsid w:val="00571F8E"/>
    <w:rsid w:val="005727AC"/>
    <w:rsid w:val="00572B34"/>
    <w:rsid w:val="00573147"/>
    <w:rsid w:val="00573669"/>
    <w:rsid w:val="0057406A"/>
    <w:rsid w:val="00575566"/>
    <w:rsid w:val="00575914"/>
    <w:rsid w:val="00576C1F"/>
    <w:rsid w:val="0057765A"/>
    <w:rsid w:val="00580DA1"/>
    <w:rsid w:val="00580FF1"/>
    <w:rsid w:val="0058105A"/>
    <w:rsid w:val="00581C6A"/>
    <w:rsid w:val="005824DC"/>
    <w:rsid w:val="005834C0"/>
    <w:rsid w:val="0058362E"/>
    <w:rsid w:val="00583F00"/>
    <w:rsid w:val="0058409C"/>
    <w:rsid w:val="005862EB"/>
    <w:rsid w:val="0058714D"/>
    <w:rsid w:val="0058778E"/>
    <w:rsid w:val="00587CA2"/>
    <w:rsid w:val="0059774D"/>
    <w:rsid w:val="00597890"/>
    <w:rsid w:val="00597BE0"/>
    <w:rsid w:val="005A1E26"/>
    <w:rsid w:val="005A4DBA"/>
    <w:rsid w:val="005A538E"/>
    <w:rsid w:val="005A67B8"/>
    <w:rsid w:val="005A76A9"/>
    <w:rsid w:val="005B0222"/>
    <w:rsid w:val="005B0DCE"/>
    <w:rsid w:val="005B38AD"/>
    <w:rsid w:val="005B49A9"/>
    <w:rsid w:val="005B66D0"/>
    <w:rsid w:val="005B703A"/>
    <w:rsid w:val="005B7CA7"/>
    <w:rsid w:val="005C0097"/>
    <w:rsid w:val="005C1B03"/>
    <w:rsid w:val="005C27DF"/>
    <w:rsid w:val="005C3316"/>
    <w:rsid w:val="005C4592"/>
    <w:rsid w:val="005C619D"/>
    <w:rsid w:val="005C6F44"/>
    <w:rsid w:val="005C7B54"/>
    <w:rsid w:val="005C7F1B"/>
    <w:rsid w:val="005D1E7E"/>
    <w:rsid w:val="005D2EE6"/>
    <w:rsid w:val="005D2FBB"/>
    <w:rsid w:val="005D36B3"/>
    <w:rsid w:val="005D4481"/>
    <w:rsid w:val="005D57F8"/>
    <w:rsid w:val="005D6547"/>
    <w:rsid w:val="005D66AE"/>
    <w:rsid w:val="005E0773"/>
    <w:rsid w:val="005E2CC3"/>
    <w:rsid w:val="005E34A9"/>
    <w:rsid w:val="005E3B43"/>
    <w:rsid w:val="005E3B7E"/>
    <w:rsid w:val="005E623C"/>
    <w:rsid w:val="005E7646"/>
    <w:rsid w:val="005F0315"/>
    <w:rsid w:val="005F13FF"/>
    <w:rsid w:val="005F243E"/>
    <w:rsid w:val="005F299F"/>
    <w:rsid w:val="005F727E"/>
    <w:rsid w:val="00601787"/>
    <w:rsid w:val="00603E56"/>
    <w:rsid w:val="00605AD6"/>
    <w:rsid w:val="0060766F"/>
    <w:rsid w:val="00610DA4"/>
    <w:rsid w:val="00612200"/>
    <w:rsid w:val="00615FD4"/>
    <w:rsid w:val="0061607C"/>
    <w:rsid w:val="00620183"/>
    <w:rsid w:val="006221B1"/>
    <w:rsid w:val="00623A50"/>
    <w:rsid w:val="0062434B"/>
    <w:rsid w:val="00625265"/>
    <w:rsid w:val="00626110"/>
    <w:rsid w:val="00632EB5"/>
    <w:rsid w:val="00632F68"/>
    <w:rsid w:val="0063585D"/>
    <w:rsid w:val="0063740C"/>
    <w:rsid w:val="00640732"/>
    <w:rsid w:val="00640E2D"/>
    <w:rsid w:val="00641950"/>
    <w:rsid w:val="006478A5"/>
    <w:rsid w:val="00647FEA"/>
    <w:rsid w:val="00651283"/>
    <w:rsid w:val="00652A89"/>
    <w:rsid w:val="006564AA"/>
    <w:rsid w:val="006608CA"/>
    <w:rsid w:val="006646F2"/>
    <w:rsid w:val="0066477B"/>
    <w:rsid w:val="00664D71"/>
    <w:rsid w:val="00665622"/>
    <w:rsid w:val="00673A29"/>
    <w:rsid w:val="006741AA"/>
    <w:rsid w:val="00674597"/>
    <w:rsid w:val="00676BBF"/>
    <w:rsid w:val="0068106E"/>
    <w:rsid w:val="00681307"/>
    <w:rsid w:val="00683625"/>
    <w:rsid w:val="006839E6"/>
    <w:rsid w:val="00685924"/>
    <w:rsid w:val="00690B0D"/>
    <w:rsid w:val="006936B3"/>
    <w:rsid w:val="0069570D"/>
    <w:rsid w:val="00695729"/>
    <w:rsid w:val="00696A8C"/>
    <w:rsid w:val="00696DA4"/>
    <w:rsid w:val="00697DBB"/>
    <w:rsid w:val="006A028D"/>
    <w:rsid w:val="006A0FF6"/>
    <w:rsid w:val="006A2CC4"/>
    <w:rsid w:val="006A4414"/>
    <w:rsid w:val="006A614B"/>
    <w:rsid w:val="006A6CBA"/>
    <w:rsid w:val="006B073D"/>
    <w:rsid w:val="006B1965"/>
    <w:rsid w:val="006B24F3"/>
    <w:rsid w:val="006B2C98"/>
    <w:rsid w:val="006B6528"/>
    <w:rsid w:val="006B7736"/>
    <w:rsid w:val="006C0001"/>
    <w:rsid w:val="006C0327"/>
    <w:rsid w:val="006C1859"/>
    <w:rsid w:val="006C1EFC"/>
    <w:rsid w:val="006C39F1"/>
    <w:rsid w:val="006C3AAC"/>
    <w:rsid w:val="006C3DA8"/>
    <w:rsid w:val="006C5418"/>
    <w:rsid w:val="006C5B5F"/>
    <w:rsid w:val="006C7A87"/>
    <w:rsid w:val="006D1955"/>
    <w:rsid w:val="006D305D"/>
    <w:rsid w:val="006D6514"/>
    <w:rsid w:val="006D674B"/>
    <w:rsid w:val="006D6E22"/>
    <w:rsid w:val="006E0D41"/>
    <w:rsid w:val="006E3053"/>
    <w:rsid w:val="006E3417"/>
    <w:rsid w:val="006E3BF7"/>
    <w:rsid w:val="006E3C57"/>
    <w:rsid w:val="006E4137"/>
    <w:rsid w:val="006E623F"/>
    <w:rsid w:val="006E79B7"/>
    <w:rsid w:val="006F0FD7"/>
    <w:rsid w:val="006F5159"/>
    <w:rsid w:val="006F681C"/>
    <w:rsid w:val="007012DE"/>
    <w:rsid w:val="00703648"/>
    <w:rsid w:val="007063CC"/>
    <w:rsid w:val="007105AA"/>
    <w:rsid w:val="00710DBB"/>
    <w:rsid w:val="007119DD"/>
    <w:rsid w:val="00712AB9"/>
    <w:rsid w:val="0071415E"/>
    <w:rsid w:val="007215CB"/>
    <w:rsid w:val="007248D9"/>
    <w:rsid w:val="00730784"/>
    <w:rsid w:val="0073121B"/>
    <w:rsid w:val="0073362C"/>
    <w:rsid w:val="00734618"/>
    <w:rsid w:val="00735626"/>
    <w:rsid w:val="00735CB0"/>
    <w:rsid w:val="00742661"/>
    <w:rsid w:val="00743399"/>
    <w:rsid w:val="00743752"/>
    <w:rsid w:val="00744429"/>
    <w:rsid w:val="0074502C"/>
    <w:rsid w:val="007459B2"/>
    <w:rsid w:val="00745E95"/>
    <w:rsid w:val="00752A5E"/>
    <w:rsid w:val="0075622E"/>
    <w:rsid w:val="00757462"/>
    <w:rsid w:val="00760DE2"/>
    <w:rsid w:val="00761794"/>
    <w:rsid w:val="00761DF2"/>
    <w:rsid w:val="007624F9"/>
    <w:rsid w:val="00763EAB"/>
    <w:rsid w:val="00766222"/>
    <w:rsid w:val="007718ED"/>
    <w:rsid w:val="0077693A"/>
    <w:rsid w:val="0077732F"/>
    <w:rsid w:val="00780479"/>
    <w:rsid w:val="00782249"/>
    <w:rsid w:val="00785E7A"/>
    <w:rsid w:val="0078629D"/>
    <w:rsid w:val="00787BB8"/>
    <w:rsid w:val="00791531"/>
    <w:rsid w:val="00792D1B"/>
    <w:rsid w:val="007935D6"/>
    <w:rsid w:val="00793FFD"/>
    <w:rsid w:val="00794CCC"/>
    <w:rsid w:val="00796214"/>
    <w:rsid w:val="007A2ADA"/>
    <w:rsid w:val="007A5ACE"/>
    <w:rsid w:val="007B08DD"/>
    <w:rsid w:val="007B5C20"/>
    <w:rsid w:val="007B5EBD"/>
    <w:rsid w:val="007B7FE8"/>
    <w:rsid w:val="007C1E03"/>
    <w:rsid w:val="007C2ADE"/>
    <w:rsid w:val="007C4357"/>
    <w:rsid w:val="007C6DB9"/>
    <w:rsid w:val="007C7633"/>
    <w:rsid w:val="007C763D"/>
    <w:rsid w:val="007D1AEB"/>
    <w:rsid w:val="007D1C25"/>
    <w:rsid w:val="007D360F"/>
    <w:rsid w:val="007D4EC8"/>
    <w:rsid w:val="007D5807"/>
    <w:rsid w:val="007D6940"/>
    <w:rsid w:val="007E0153"/>
    <w:rsid w:val="007E117C"/>
    <w:rsid w:val="007E3207"/>
    <w:rsid w:val="007E4317"/>
    <w:rsid w:val="007E4BC0"/>
    <w:rsid w:val="007E5751"/>
    <w:rsid w:val="007E623A"/>
    <w:rsid w:val="007E776E"/>
    <w:rsid w:val="007F2945"/>
    <w:rsid w:val="007F46F3"/>
    <w:rsid w:val="00800089"/>
    <w:rsid w:val="00800864"/>
    <w:rsid w:val="00801E9A"/>
    <w:rsid w:val="00802093"/>
    <w:rsid w:val="00803CF8"/>
    <w:rsid w:val="00812E00"/>
    <w:rsid w:val="00812F03"/>
    <w:rsid w:val="00815A8E"/>
    <w:rsid w:val="00816273"/>
    <w:rsid w:val="008162F4"/>
    <w:rsid w:val="00816D7B"/>
    <w:rsid w:val="0081708E"/>
    <w:rsid w:val="00820497"/>
    <w:rsid w:val="0082153C"/>
    <w:rsid w:val="008225B1"/>
    <w:rsid w:val="00823714"/>
    <w:rsid w:val="008239CD"/>
    <w:rsid w:val="008261CD"/>
    <w:rsid w:val="00826E71"/>
    <w:rsid w:val="00827101"/>
    <w:rsid w:val="00830305"/>
    <w:rsid w:val="00830857"/>
    <w:rsid w:val="008328A9"/>
    <w:rsid w:val="00834044"/>
    <w:rsid w:val="008343E4"/>
    <w:rsid w:val="00835742"/>
    <w:rsid w:val="0083644C"/>
    <w:rsid w:val="008365D7"/>
    <w:rsid w:val="008377FF"/>
    <w:rsid w:val="008402C5"/>
    <w:rsid w:val="00841E6A"/>
    <w:rsid w:val="0084560F"/>
    <w:rsid w:val="00845703"/>
    <w:rsid w:val="008470FF"/>
    <w:rsid w:val="0084799C"/>
    <w:rsid w:val="008511EE"/>
    <w:rsid w:val="00851308"/>
    <w:rsid w:val="0085261B"/>
    <w:rsid w:val="0085285B"/>
    <w:rsid w:val="00852D80"/>
    <w:rsid w:val="008566FE"/>
    <w:rsid w:val="00856A08"/>
    <w:rsid w:val="00857B63"/>
    <w:rsid w:val="00857D6B"/>
    <w:rsid w:val="00861EAB"/>
    <w:rsid w:val="00862AA0"/>
    <w:rsid w:val="00862DC2"/>
    <w:rsid w:val="00863750"/>
    <w:rsid w:val="00863A3B"/>
    <w:rsid w:val="00863BE4"/>
    <w:rsid w:val="00867027"/>
    <w:rsid w:val="008713C6"/>
    <w:rsid w:val="00875F5F"/>
    <w:rsid w:val="00882694"/>
    <w:rsid w:val="00882D8D"/>
    <w:rsid w:val="0088367C"/>
    <w:rsid w:val="0088478D"/>
    <w:rsid w:val="00886DD1"/>
    <w:rsid w:val="00886FD8"/>
    <w:rsid w:val="00887BD9"/>
    <w:rsid w:val="00890467"/>
    <w:rsid w:val="00890CA4"/>
    <w:rsid w:val="00890F4A"/>
    <w:rsid w:val="008912A3"/>
    <w:rsid w:val="008936D5"/>
    <w:rsid w:val="008943EC"/>
    <w:rsid w:val="008948A7"/>
    <w:rsid w:val="00894E55"/>
    <w:rsid w:val="00895220"/>
    <w:rsid w:val="00897C20"/>
    <w:rsid w:val="008A16A4"/>
    <w:rsid w:val="008A182B"/>
    <w:rsid w:val="008A40C7"/>
    <w:rsid w:val="008A493F"/>
    <w:rsid w:val="008A5C6C"/>
    <w:rsid w:val="008A77A8"/>
    <w:rsid w:val="008B16CD"/>
    <w:rsid w:val="008B280E"/>
    <w:rsid w:val="008B2A28"/>
    <w:rsid w:val="008B31AF"/>
    <w:rsid w:val="008B3306"/>
    <w:rsid w:val="008B51E9"/>
    <w:rsid w:val="008B6FD0"/>
    <w:rsid w:val="008B75FF"/>
    <w:rsid w:val="008C1626"/>
    <w:rsid w:val="008C2722"/>
    <w:rsid w:val="008C4C9D"/>
    <w:rsid w:val="008C5F9D"/>
    <w:rsid w:val="008C66F4"/>
    <w:rsid w:val="008C7715"/>
    <w:rsid w:val="008C7D97"/>
    <w:rsid w:val="008D0691"/>
    <w:rsid w:val="008D180E"/>
    <w:rsid w:val="008D2470"/>
    <w:rsid w:val="008D2574"/>
    <w:rsid w:val="008D3363"/>
    <w:rsid w:val="008D38AF"/>
    <w:rsid w:val="008D4708"/>
    <w:rsid w:val="008D475E"/>
    <w:rsid w:val="008D66D1"/>
    <w:rsid w:val="008E015C"/>
    <w:rsid w:val="008E1D62"/>
    <w:rsid w:val="008E34DD"/>
    <w:rsid w:val="008E3C95"/>
    <w:rsid w:val="008E5157"/>
    <w:rsid w:val="008E5168"/>
    <w:rsid w:val="008E6127"/>
    <w:rsid w:val="008F00A6"/>
    <w:rsid w:val="008F1B85"/>
    <w:rsid w:val="008F2DF2"/>
    <w:rsid w:val="008F76AC"/>
    <w:rsid w:val="009006C2"/>
    <w:rsid w:val="009009BA"/>
    <w:rsid w:val="00901728"/>
    <w:rsid w:val="0090479B"/>
    <w:rsid w:val="0090488C"/>
    <w:rsid w:val="00905743"/>
    <w:rsid w:val="00907023"/>
    <w:rsid w:val="00907F2A"/>
    <w:rsid w:val="0091002D"/>
    <w:rsid w:val="009113BD"/>
    <w:rsid w:val="0091148B"/>
    <w:rsid w:val="00914ABE"/>
    <w:rsid w:val="009154BC"/>
    <w:rsid w:val="00916279"/>
    <w:rsid w:val="00916C85"/>
    <w:rsid w:val="00920885"/>
    <w:rsid w:val="009237B9"/>
    <w:rsid w:val="009261C0"/>
    <w:rsid w:val="00927BA4"/>
    <w:rsid w:val="00930A54"/>
    <w:rsid w:val="009335CA"/>
    <w:rsid w:val="00934454"/>
    <w:rsid w:val="00934DCE"/>
    <w:rsid w:val="009370CB"/>
    <w:rsid w:val="00940BA0"/>
    <w:rsid w:val="00940BDB"/>
    <w:rsid w:val="009421EE"/>
    <w:rsid w:val="00942487"/>
    <w:rsid w:val="00942B54"/>
    <w:rsid w:val="00942C6A"/>
    <w:rsid w:val="00945835"/>
    <w:rsid w:val="00950396"/>
    <w:rsid w:val="00951196"/>
    <w:rsid w:val="00951E64"/>
    <w:rsid w:val="0095258B"/>
    <w:rsid w:val="00953E47"/>
    <w:rsid w:val="009600FA"/>
    <w:rsid w:val="0096158E"/>
    <w:rsid w:val="009616BC"/>
    <w:rsid w:val="009629C9"/>
    <w:rsid w:val="00963870"/>
    <w:rsid w:val="00964A7A"/>
    <w:rsid w:val="009655A9"/>
    <w:rsid w:val="009668AF"/>
    <w:rsid w:val="00967364"/>
    <w:rsid w:val="0097372D"/>
    <w:rsid w:val="00974009"/>
    <w:rsid w:val="009765FF"/>
    <w:rsid w:val="00983AF2"/>
    <w:rsid w:val="009844F6"/>
    <w:rsid w:val="00985F8D"/>
    <w:rsid w:val="0098700E"/>
    <w:rsid w:val="00991C16"/>
    <w:rsid w:val="00991DC9"/>
    <w:rsid w:val="0099211B"/>
    <w:rsid w:val="0099332E"/>
    <w:rsid w:val="00994D76"/>
    <w:rsid w:val="00996B04"/>
    <w:rsid w:val="00997CCD"/>
    <w:rsid w:val="009A41FF"/>
    <w:rsid w:val="009A4D19"/>
    <w:rsid w:val="009A555F"/>
    <w:rsid w:val="009A7919"/>
    <w:rsid w:val="009A7967"/>
    <w:rsid w:val="009B0F7D"/>
    <w:rsid w:val="009B12BC"/>
    <w:rsid w:val="009B1444"/>
    <w:rsid w:val="009B1922"/>
    <w:rsid w:val="009B1D49"/>
    <w:rsid w:val="009B3828"/>
    <w:rsid w:val="009B4774"/>
    <w:rsid w:val="009B7147"/>
    <w:rsid w:val="009C483F"/>
    <w:rsid w:val="009C58D6"/>
    <w:rsid w:val="009C69E9"/>
    <w:rsid w:val="009D0FE1"/>
    <w:rsid w:val="009D10F5"/>
    <w:rsid w:val="009D2D5B"/>
    <w:rsid w:val="009D4701"/>
    <w:rsid w:val="009D6A1E"/>
    <w:rsid w:val="009D6F7B"/>
    <w:rsid w:val="009D7517"/>
    <w:rsid w:val="009E17FF"/>
    <w:rsid w:val="009E2412"/>
    <w:rsid w:val="009E7024"/>
    <w:rsid w:val="009F0EA7"/>
    <w:rsid w:val="009F33A0"/>
    <w:rsid w:val="009F3C87"/>
    <w:rsid w:val="009F50B2"/>
    <w:rsid w:val="009F5897"/>
    <w:rsid w:val="009F5D0E"/>
    <w:rsid w:val="009F7E6D"/>
    <w:rsid w:val="00A01A7D"/>
    <w:rsid w:val="00A02500"/>
    <w:rsid w:val="00A0260E"/>
    <w:rsid w:val="00A064E6"/>
    <w:rsid w:val="00A07E68"/>
    <w:rsid w:val="00A103B9"/>
    <w:rsid w:val="00A10CAD"/>
    <w:rsid w:val="00A10F66"/>
    <w:rsid w:val="00A11956"/>
    <w:rsid w:val="00A145EB"/>
    <w:rsid w:val="00A154DD"/>
    <w:rsid w:val="00A20323"/>
    <w:rsid w:val="00A23AFE"/>
    <w:rsid w:val="00A24D30"/>
    <w:rsid w:val="00A2674B"/>
    <w:rsid w:val="00A300B9"/>
    <w:rsid w:val="00A305CE"/>
    <w:rsid w:val="00A309D4"/>
    <w:rsid w:val="00A31925"/>
    <w:rsid w:val="00A31DE2"/>
    <w:rsid w:val="00A31DFF"/>
    <w:rsid w:val="00A32B44"/>
    <w:rsid w:val="00A33359"/>
    <w:rsid w:val="00A3703E"/>
    <w:rsid w:val="00A37A76"/>
    <w:rsid w:val="00A40048"/>
    <w:rsid w:val="00A440D3"/>
    <w:rsid w:val="00A46B51"/>
    <w:rsid w:val="00A53AC5"/>
    <w:rsid w:val="00A620C7"/>
    <w:rsid w:val="00A63E68"/>
    <w:rsid w:val="00A6644F"/>
    <w:rsid w:val="00A66875"/>
    <w:rsid w:val="00A6720D"/>
    <w:rsid w:val="00A6762B"/>
    <w:rsid w:val="00A704AA"/>
    <w:rsid w:val="00A71F43"/>
    <w:rsid w:val="00A7290A"/>
    <w:rsid w:val="00A742E5"/>
    <w:rsid w:val="00A757BA"/>
    <w:rsid w:val="00A75A6C"/>
    <w:rsid w:val="00A75AD1"/>
    <w:rsid w:val="00A76080"/>
    <w:rsid w:val="00A83C73"/>
    <w:rsid w:val="00A85FCD"/>
    <w:rsid w:val="00A86EF4"/>
    <w:rsid w:val="00A87D3D"/>
    <w:rsid w:val="00A87FED"/>
    <w:rsid w:val="00A90101"/>
    <w:rsid w:val="00A93F12"/>
    <w:rsid w:val="00A974A4"/>
    <w:rsid w:val="00A97A7D"/>
    <w:rsid w:val="00AA4A35"/>
    <w:rsid w:val="00AA56CE"/>
    <w:rsid w:val="00AB06FB"/>
    <w:rsid w:val="00AB0DB3"/>
    <w:rsid w:val="00AB1687"/>
    <w:rsid w:val="00AB1801"/>
    <w:rsid w:val="00AB1C1D"/>
    <w:rsid w:val="00AB2CDA"/>
    <w:rsid w:val="00AB357B"/>
    <w:rsid w:val="00AB3AC1"/>
    <w:rsid w:val="00AB5EDE"/>
    <w:rsid w:val="00AB6E45"/>
    <w:rsid w:val="00AC0450"/>
    <w:rsid w:val="00AC08C4"/>
    <w:rsid w:val="00AC23F8"/>
    <w:rsid w:val="00AC2B6A"/>
    <w:rsid w:val="00AC39C5"/>
    <w:rsid w:val="00AC5102"/>
    <w:rsid w:val="00AC52BA"/>
    <w:rsid w:val="00AD0222"/>
    <w:rsid w:val="00AD2407"/>
    <w:rsid w:val="00AD380D"/>
    <w:rsid w:val="00AD4C95"/>
    <w:rsid w:val="00AD50AF"/>
    <w:rsid w:val="00AD64D6"/>
    <w:rsid w:val="00AD65CF"/>
    <w:rsid w:val="00AD6891"/>
    <w:rsid w:val="00AD78C2"/>
    <w:rsid w:val="00AE13B9"/>
    <w:rsid w:val="00AE24C1"/>
    <w:rsid w:val="00AE5153"/>
    <w:rsid w:val="00AE60B6"/>
    <w:rsid w:val="00AE79C0"/>
    <w:rsid w:val="00AF0BFE"/>
    <w:rsid w:val="00AF1D48"/>
    <w:rsid w:val="00AF359E"/>
    <w:rsid w:val="00AF422C"/>
    <w:rsid w:val="00AF4963"/>
    <w:rsid w:val="00AF61C2"/>
    <w:rsid w:val="00B00AEE"/>
    <w:rsid w:val="00B00D32"/>
    <w:rsid w:val="00B01CA5"/>
    <w:rsid w:val="00B02A03"/>
    <w:rsid w:val="00B03728"/>
    <w:rsid w:val="00B038A1"/>
    <w:rsid w:val="00B1043F"/>
    <w:rsid w:val="00B10FB7"/>
    <w:rsid w:val="00B16A8E"/>
    <w:rsid w:val="00B17EF8"/>
    <w:rsid w:val="00B257D6"/>
    <w:rsid w:val="00B26DD3"/>
    <w:rsid w:val="00B26F6A"/>
    <w:rsid w:val="00B27D0A"/>
    <w:rsid w:val="00B3409F"/>
    <w:rsid w:val="00B340D5"/>
    <w:rsid w:val="00B35D47"/>
    <w:rsid w:val="00B36C09"/>
    <w:rsid w:val="00B43F9C"/>
    <w:rsid w:val="00B44224"/>
    <w:rsid w:val="00B44622"/>
    <w:rsid w:val="00B45612"/>
    <w:rsid w:val="00B47641"/>
    <w:rsid w:val="00B514DB"/>
    <w:rsid w:val="00B538AE"/>
    <w:rsid w:val="00B53F28"/>
    <w:rsid w:val="00B54C87"/>
    <w:rsid w:val="00B57677"/>
    <w:rsid w:val="00B61351"/>
    <w:rsid w:val="00B624BF"/>
    <w:rsid w:val="00B64294"/>
    <w:rsid w:val="00B65B09"/>
    <w:rsid w:val="00B714EF"/>
    <w:rsid w:val="00B71650"/>
    <w:rsid w:val="00B737BB"/>
    <w:rsid w:val="00B7402D"/>
    <w:rsid w:val="00B74F9E"/>
    <w:rsid w:val="00B760A3"/>
    <w:rsid w:val="00B8238C"/>
    <w:rsid w:val="00B82BEC"/>
    <w:rsid w:val="00B8329F"/>
    <w:rsid w:val="00B84749"/>
    <w:rsid w:val="00B84830"/>
    <w:rsid w:val="00B87819"/>
    <w:rsid w:val="00B9095C"/>
    <w:rsid w:val="00B93642"/>
    <w:rsid w:val="00B9584B"/>
    <w:rsid w:val="00B95F0C"/>
    <w:rsid w:val="00B96E4F"/>
    <w:rsid w:val="00BA2264"/>
    <w:rsid w:val="00BA285E"/>
    <w:rsid w:val="00BA2FF4"/>
    <w:rsid w:val="00BA5853"/>
    <w:rsid w:val="00BA5BA5"/>
    <w:rsid w:val="00BB14A3"/>
    <w:rsid w:val="00BB2204"/>
    <w:rsid w:val="00BB22F6"/>
    <w:rsid w:val="00BB44C5"/>
    <w:rsid w:val="00BB572A"/>
    <w:rsid w:val="00BB6538"/>
    <w:rsid w:val="00BB6FB1"/>
    <w:rsid w:val="00BB7097"/>
    <w:rsid w:val="00BC1283"/>
    <w:rsid w:val="00BC3189"/>
    <w:rsid w:val="00BC5117"/>
    <w:rsid w:val="00BC5588"/>
    <w:rsid w:val="00BC5AD7"/>
    <w:rsid w:val="00BC7082"/>
    <w:rsid w:val="00BC70B9"/>
    <w:rsid w:val="00BD06A4"/>
    <w:rsid w:val="00BD28A9"/>
    <w:rsid w:val="00BD4616"/>
    <w:rsid w:val="00BE07F8"/>
    <w:rsid w:val="00BE4348"/>
    <w:rsid w:val="00BE4E69"/>
    <w:rsid w:val="00BE5B2B"/>
    <w:rsid w:val="00BE6425"/>
    <w:rsid w:val="00BE7621"/>
    <w:rsid w:val="00BF0DCE"/>
    <w:rsid w:val="00BF101C"/>
    <w:rsid w:val="00BF25D5"/>
    <w:rsid w:val="00BF2928"/>
    <w:rsid w:val="00BF39EB"/>
    <w:rsid w:val="00C0283B"/>
    <w:rsid w:val="00C03C98"/>
    <w:rsid w:val="00C03E4C"/>
    <w:rsid w:val="00C10497"/>
    <w:rsid w:val="00C117B7"/>
    <w:rsid w:val="00C12465"/>
    <w:rsid w:val="00C12E5D"/>
    <w:rsid w:val="00C13764"/>
    <w:rsid w:val="00C13D10"/>
    <w:rsid w:val="00C14D47"/>
    <w:rsid w:val="00C1568E"/>
    <w:rsid w:val="00C17D0A"/>
    <w:rsid w:val="00C2010C"/>
    <w:rsid w:val="00C20738"/>
    <w:rsid w:val="00C209D1"/>
    <w:rsid w:val="00C20DE3"/>
    <w:rsid w:val="00C21110"/>
    <w:rsid w:val="00C21D7A"/>
    <w:rsid w:val="00C22022"/>
    <w:rsid w:val="00C23262"/>
    <w:rsid w:val="00C3003D"/>
    <w:rsid w:val="00C30EBC"/>
    <w:rsid w:val="00C31074"/>
    <w:rsid w:val="00C33159"/>
    <w:rsid w:val="00C33600"/>
    <w:rsid w:val="00C34511"/>
    <w:rsid w:val="00C3495B"/>
    <w:rsid w:val="00C3551C"/>
    <w:rsid w:val="00C35CD6"/>
    <w:rsid w:val="00C40791"/>
    <w:rsid w:val="00C431D0"/>
    <w:rsid w:val="00C4548B"/>
    <w:rsid w:val="00C477EF"/>
    <w:rsid w:val="00C50C42"/>
    <w:rsid w:val="00C51405"/>
    <w:rsid w:val="00C52C2B"/>
    <w:rsid w:val="00C53A5A"/>
    <w:rsid w:val="00C54407"/>
    <w:rsid w:val="00C6049A"/>
    <w:rsid w:val="00C6223C"/>
    <w:rsid w:val="00C62255"/>
    <w:rsid w:val="00C638EA"/>
    <w:rsid w:val="00C66604"/>
    <w:rsid w:val="00C669A0"/>
    <w:rsid w:val="00C70C7C"/>
    <w:rsid w:val="00C75875"/>
    <w:rsid w:val="00C75A04"/>
    <w:rsid w:val="00C7692E"/>
    <w:rsid w:val="00C76A3C"/>
    <w:rsid w:val="00C770C4"/>
    <w:rsid w:val="00C774EB"/>
    <w:rsid w:val="00C77882"/>
    <w:rsid w:val="00C812E3"/>
    <w:rsid w:val="00C8278D"/>
    <w:rsid w:val="00C83925"/>
    <w:rsid w:val="00C84E76"/>
    <w:rsid w:val="00C8561A"/>
    <w:rsid w:val="00C857BA"/>
    <w:rsid w:val="00C85FA2"/>
    <w:rsid w:val="00C9114A"/>
    <w:rsid w:val="00C91C95"/>
    <w:rsid w:val="00C92466"/>
    <w:rsid w:val="00C9642E"/>
    <w:rsid w:val="00C96EF1"/>
    <w:rsid w:val="00C97F89"/>
    <w:rsid w:val="00CA371B"/>
    <w:rsid w:val="00CA42DA"/>
    <w:rsid w:val="00CA5A0B"/>
    <w:rsid w:val="00CA6E21"/>
    <w:rsid w:val="00CB14CB"/>
    <w:rsid w:val="00CB4568"/>
    <w:rsid w:val="00CB47CC"/>
    <w:rsid w:val="00CC076E"/>
    <w:rsid w:val="00CC0D3C"/>
    <w:rsid w:val="00CC1DDF"/>
    <w:rsid w:val="00CC289F"/>
    <w:rsid w:val="00CC2B93"/>
    <w:rsid w:val="00CC2EF9"/>
    <w:rsid w:val="00CC5361"/>
    <w:rsid w:val="00CC5BAD"/>
    <w:rsid w:val="00CC6BB6"/>
    <w:rsid w:val="00CC7535"/>
    <w:rsid w:val="00CD1EF3"/>
    <w:rsid w:val="00CD404B"/>
    <w:rsid w:val="00CD4606"/>
    <w:rsid w:val="00CD4D51"/>
    <w:rsid w:val="00CD7B41"/>
    <w:rsid w:val="00CE06D1"/>
    <w:rsid w:val="00CE5707"/>
    <w:rsid w:val="00CE5826"/>
    <w:rsid w:val="00CF324B"/>
    <w:rsid w:val="00CF400D"/>
    <w:rsid w:val="00CF4096"/>
    <w:rsid w:val="00CF49AE"/>
    <w:rsid w:val="00CF4CCD"/>
    <w:rsid w:val="00CF50E3"/>
    <w:rsid w:val="00CF5CAC"/>
    <w:rsid w:val="00D028F0"/>
    <w:rsid w:val="00D02970"/>
    <w:rsid w:val="00D058BB"/>
    <w:rsid w:val="00D0743F"/>
    <w:rsid w:val="00D074C0"/>
    <w:rsid w:val="00D07BC0"/>
    <w:rsid w:val="00D07C87"/>
    <w:rsid w:val="00D10AF2"/>
    <w:rsid w:val="00D11DD3"/>
    <w:rsid w:val="00D1511F"/>
    <w:rsid w:val="00D17690"/>
    <w:rsid w:val="00D176CA"/>
    <w:rsid w:val="00D177DD"/>
    <w:rsid w:val="00D17A7C"/>
    <w:rsid w:val="00D23AAF"/>
    <w:rsid w:val="00D24A1B"/>
    <w:rsid w:val="00D25506"/>
    <w:rsid w:val="00D336BE"/>
    <w:rsid w:val="00D3551A"/>
    <w:rsid w:val="00D36ACB"/>
    <w:rsid w:val="00D41540"/>
    <w:rsid w:val="00D4189C"/>
    <w:rsid w:val="00D4200C"/>
    <w:rsid w:val="00D42580"/>
    <w:rsid w:val="00D4368C"/>
    <w:rsid w:val="00D444DF"/>
    <w:rsid w:val="00D44992"/>
    <w:rsid w:val="00D45940"/>
    <w:rsid w:val="00D4667D"/>
    <w:rsid w:val="00D47A18"/>
    <w:rsid w:val="00D50712"/>
    <w:rsid w:val="00D50E93"/>
    <w:rsid w:val="00D55ABD"/>
    <w:rsid w:val="00D601E4"/>
    <w:rsid w:val="00D6105B"/>
    <w:rsid w:val="00D61B33"/>
    <w:rsid w:val="00D6468E"/>
    <w:rsid w:val="00D65235"/>
    <w:rsid w:val="00D654DB"/>
    <w:rsid w:val="00D656CD"/>
    <w:rsid w:val="00D710CE"/>
    <w:rsid w:val="00D74481"/>
    <w:rsid w:val="00D76924"/>
    <w:rsid w:val="00D82C8D"/>
    <w:rsid w:val="00D82FDA"/>
    <w:rsid w:val="00D838EB"/>
    <w:rsid w:val="00D84BFB"/>
    <w:rsid w:val="00D85238"/>
    <w:rsid w:val="00D863DF"/>
    <w:rsid w:val="00D86AC3"/>
    <w:rsid w:val="00D919BB"/>
    <w:rsid w:val="00D93160"/>
    <w:rsid w:val="00D96C82"/>
    <w:rsid w:val="00D97611"/>
    <w:rsid w:val="00DA00B4"/>
    <w:rsid w:val="00DA0275"/>
    <w:rsid w:val="00DA0806"/>
    <w:rsid w:val="00DA183C"/>
    <w:rsid w:val="00DA4360"/>
    <w:rsid w:val="00DA72B2"/>
    <w:rsid w:val="00DB09C7"/>
    <w:rsid w:val="00DB4866"/>
    <w:rsid w:val="00DB759D"/>
    <w:rsid w:val="00DB7929"/>
    <w:rsid w:val="00DC2AAF"/>
    <w:rsid w:val="00DD048B"/>
    <w:rsid w:val="00DD6701"/>
    <w:rsid w:val="00DD6A6D"/>
    <w:rsid w:val="00DD6FAF"/>
    <w:rsid w:val="00DE0073"/>
    <w:rsid w:val="00DE0624"/>
    <w:rsid w:val="00DE3ACF"/>
    <w:rsid w:val="00DE3B97"/>
    <w:rsid w:val="00DE3FBA"/>
    <w:rsid w:val="00DE5AEA"/>
    <w:rsid w:val="00DE6024"/>
    <w:rsid w:val="00DF3AA5"/>
    <w:rsid w:val="00DF3CD2"/>
    <w:rsid w:val="00DF3E51"/>
    <w:rsid w:val="00DF4593"/>
    <w:rsid w:val="00DF4BDB"/>
    <w:rsid w:val="00E00425"/>
    <w:rsid w:val="00E00FFB"/>
    <w:rsid w:val="00E02CA7"/>
    <w:rsid w:val="00E03E42"/>
    <w:rsid w:val="00E05C75"/>
    <w:rsid w:val="00E12ABB"/>
    <w:rsid w:val="00E13400"/>
    <w:rsid w:val="00E1646D"/>
    <w:rsid w:val="00E173B3"/>
    <w:rsid w:val="00E2037E"/>
    <w:rsid w:val="00E219D1"/>
    <w:rsid w:val="00E232B3"/>
    <w:rsid w:val="00E24EE0"/>
    <w:rsid w:val="00E302AE"/>
    <w:rsid w:val="00E30672"/>
    <w:rsid w:val="00E32CC7"/>
    <w:rsid w:val="00E34F5D"/>
    <w:rsid w:val="00E359CD"/>
    <w:rsid w:val="00E37F0A"/>
    <w:rsid w:val="00E400E4"/>
    <w:rsid w:val="00E41373"/>
    <w:rsid w:val="00E43515"/>
    <w:rsid w:val="00E55CC2"/>
    <w:rsid w:val="00E55FC6"/>
    <w:rsid w:val="00E56695"/>
    <w:rsid w:val="00E626E1"/>
    <w:rsid w:val="00E63444"/>
    <w:rsid w:val="00E66B73"/>
    <w:rsid w:val="00E670BF"/>
    <w:rsid w:val="00E6752A"/>
    <w:rsid w:val="00E711C4"/>
    <w:rsid w:val="00E738B7"/>
    <w:rsid w:val="00E753A6"/>
    <w:rsid w:val="00E7667F"/>
    <w:rsid w:val="00E76DF1"/>
    <w:rsid w:val="00E7731E"/>
    <w:rsid w:val="00E77901"/>
    <w:rsid w:val="00E77A5C"/>
    <w:rsid w:val="00E80631"/>
    <w:rsid w:val="00E81DE0"/>
    <w:rsid w:val="00E8535D"/>
    <w:rsid w:val="00E90DD8"/>
    <w:rsid w:val="00E916B0"/>
    <w:rsid w:val="00E91C64"/>
    <w:rsid w:val="00E92A7B"/>
    <w:rsid w:val="00E92AD0"/>
    <w:rsid w:val="00E95655"/>
    <w:rsid w:val="00E96150"/>
    <w:rsid w:val="00E9684E"/>
    <w:rsid w:val="00E96A90"/>
    <w:rsid w:val="00EA2E38"/>
    <w:rsid w:val="00EA40B3"/>
    <w:rsid w:val="00EB0165"/>
    <w:rsid w:val="00EB0959"/>
    <w:rsid w:val="00EB1FCD"/>
    <w:rsid w:val="00EB3AAB"/>
    <w:rsid w:val="00EB3B64"/>
    <w:rsid w:val="00EB67D2"/>
    <w:rsid w:val="00EC2EEB"/>
    <w:rsid w:val="00EC4319"/>
    <w:rsid w:val="00EC4D24"/>
    <w:rsid w:val="00EC5127"/>
    <w:rsid w:val="00EC5AC2"/>
    <w:rsid w:val="00EC6283"/>
    <w:rsid w:val="00EC7595"/>
    <w:rsid w:val="00ED0B15"/>
    <w:rsid w:val="00ED0B16"/>
    <w:rsid w:val="00ED2C50"/>
    <w:rsid w:val="00ED36A1"/>
    <w:rsid w:val="00ED5B66"/>
    <w:rsid w:val="00ED658E"/>
    <w:rsid w:val="00EE3C92"/>
    <w:rsid w:val="00EE4B7E"/>
    <w:rsid w:val="00EE5C5F"/>
    <w:rsid w:val="00EE6187"/>
    <w:rsid w:val="00EE7B05"/>
    <w:rsid w:val="00EF0D73"/>
    <w:rsid w:val="00EF1447"/>
    <w:rsid w:val="00EF244D"/>
    <w:rsid w:val="00EF3212"/>
    <w:rsid w:val="00EF3AD7"/>
    <w:rsid w:val="00EF4EB2"/>
    <w:rsid w:val="00EF50B5"/>
    <w:rsid w:val="00EF5A2E"/>
    <w:rsid w:val="00EF6192"/>
    <w:rsid w:val="00EF67DA"/>
    <w:rsid w:val="00F01045"/>
    <w:rsid w:val="00F0194E"/>
    <w:rsid w:val="00F051C5"/>
    <w:rsid w:val="00F05B51"/>
    <w:rsid w:val="00F102AB"/>
    <w:rsid w:val="00F11A0D"/>
    <w:rsid w:val="00F11B25"/>
    <w:rsid w:val="00F1245E"/>
    <w:rsid w:val="00F16130"/>
    <w:rsid w:val="00F16585"/>
    <w:rsid w:val="00F20A91"/>
    <w:rsid w:val="00F21DA6"/>
    <w:rsid w:val="00F25A57"/>
    <w:rsid w:val="00F2620A"/>
    <w:rsid w:val="00F35322"/>
    <w:rsid w:val="00F354AC"/>
    <w:rsid w:val="00F36773"/>
    <w:rsid w:val="00F376DF"/>
    <w:rsid w:val="00F40539"/>
    <w:rsid w:val="00F41072"/>
    <w:rsid w:val="00F431BD"/>
    <w:rsid w:val="00F45E0A"/>
    <w:rsid w:val="00F50759"/>
    <w:rsid w:val="00F52A2B"/>
    <w:rsid w:val="00F559FB"/>
    <w:rsid w:val="00F57D03"/>
    <w:rsid w:val="00F61A58"/>
    <w:rsid w:val="00F61F76"/>
    <w:rsid w:val="00F62887"/>
    <w:rsid w:val="00F62F20"/>
    <w:rsid w:val="00F6447F"/>
    <w:rsid w:val="00F667F8"/>
    <w:rsid w:val="00F70C84"/>
    <w:rsid w:val="00F71285"/>
    <w:rsid w:val="00F725C4"/>
    <w:rsid w:val="00F72D48"/>
    <w:rsid w:val="00F74476"/>
    <w:rsid w:val="00F75B95"/>
    <w:rsid w:val="00F80E92"/>
    <w:rsid w:val="00F8532D"/>
    <w:rsid w:val="00F87047"/>
    <w:rsid w:val="00F871FC"/>
    <w:rsid w:val="00F926F5"/>
    <w:rsid w:val="00F9321D"/>
    <w:rsid w:val="00F93674"/>
    <w:rsid w:val="00F95CE6"/>
    <w:rsid w:val="00F969B1"/>
    <w:rsid w:val="00F96F03"/>
    <w:rsid w:val="00F97595"/>
    <w:rsid w:val="00FA33C8"/>
    <w:rsid w:val="00FA354F"/>
    <w:rsid w:val="00FA3B39"/>
    <w:rsid w:val="00FA6694"/>
    <w:rsid w:val="00FA6F74"/>
    <w:rsid w:val="00FA7185"/>
    <w:rsid w:val="00FA7D99"/>
    <w:rsid w:val="00FB0B79"/>
    <w:rsid w:val="00FB12ED"/>
    <w:rsid w:val="00FB1627"/>
    <w:rsid w:val="00FB17DD"/>
    <w:rsid w:val="00FB17DF"/>
    <w:rsid w:val="00FB429B"/>
    <w:rsid w:val="00FB4DC6"/>
    <w:rsid w:val="00FB5825"/>
    <w:rsid w:val="00FC0F39"/>
    <w:rsid w:val="00FC19DB"/>
    <w:rsid w:val="00FC48C2"/>
    <w:rsid w:val="00FC4F10"/>
    <w:rsid w:val="00FC50F8"/>
    <w:rsid w:val="00FD2ECF"/>
    <w:rsid w:val="00FE3864"/>
    <w:rsid w:val="00FE5BCA"/>
    <w:rsid w:val="00FE6767"/>
    <w:rsid w:val="00FF42F9"/>
    <w:rsid w:val="0B233111"/>
    <w:rsid w:val="1E46BA05"/>
    <w:rsid w:val="5136C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D381BBC"/>
  <w15:docId w15:val="{9027F62F-00C3-45B3-8755-33DDAC2B7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99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36FF"/>
    <w:rPr>
      <w:rFonts w:ascii="Century Gothic" w:hAnsi="Century Gothic"/>
      <w:sz w:val="22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96158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476B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7E431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476B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4D6B8E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E431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476B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1002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476B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BC70B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24E76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10Title">
    <w:name w:val="G10 Title"/>
    <w:basedOn w:val="Normal"/>
    <w:rsid w:val="004336FF"/>
    <w:pPr>
      <w:spacing w:after="600"/>
      <w:ind w:left="720" w:right="720"/>
    </w:pPr>
    <w:rPr>
      <w:b/>
      <w:spacing w:val="200"/>
      <w:sz w:val="48"/>
      <w:szCs w:val="48"/>
    </w:rPr>
  </w:style>
  <w:style w:type="paragraph" w:styleId="Header">
    <w:name w:val="header"/>
    <w:basedOn w:val="Normal"/>
    <w:rsid w:val="004336F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336FF"/>
    <w:pPr>
      <w:tabs>
        <w:tab w:val="center" w:pos="4320"/>
        <w:tab w:val="right" w:pos="8640"/>
      </w:tabs>
    </w:pPr>
  </w:style>
  <w:style w:type="paragraph" w:customStyle="1" w:styleId="G10Header">
    <w:name w:val="G10 Header"/>
    <w:basedOn w:val="Normal"/>
    <w:rsid w:val="001D6AA7"/>
    <w:pPr>
      <w:ind w:right="720"/>
      <w:jc w:val="right"/>
    </w:pPr>
    <w:rPr>
      <w:sz w:val="18"/>
      <w:szCs w:val="18"/>
    </w:rPr>
  </w:style>
  <w:style w:type="paragraph" w:customStyle="1" w:styleId="TOAHeading1">
    <w:name w:val="TOA Heading1"/>
    <w:basedOn w:val="Normal"/>
    <w:next w:val="Normal"/>
    <w:rsid w:val="00A309D4"/>
    <w:pPr>
      <w:tabs>
        <w:tab w:val="left" w:pos="9000"/>
        <w:tab w:val="right" w:pos="9360"/>
      </w:tabs>
    </w:pPr>
    <w:rPr>
      <w:rFonts w:ascii="Times New Roman" w:hAnsi="Times New Roman"/>
      <w:sz w:val="20"/>
      <w:szCs w:val="20"/>
    </w:rPr>
  </w:style>
  <w:style w:type="paragraph" w:styleId="BodyText">
    <w:name w:val="Body Text"/>
    <w:basedOn w:val="Normal"/>
    <w:rsid w:val="003D150A"/>
    <w:pPr>
      <w:spacing w:after="220" w:line="220" w:lineRule="atLeast"/>
      <w:jc w:val="both"/>
    </w:pPr>
    <w:rPr>
      <w:rFonts w:ascii="Arial" w:eastAsia="Batang" w:hAnsi="Arial"/>
      <w:spacing w:val="-5"/>
      <w:sz w:val="20"/>
      <w:szCs w:val="20"/>
    </w:rPr>
  </w:style>
  <w:style w:type="paragraph" w:customStyle="1" w:styleId="G10Body">
    <w:name w:val="G10 Body"/>
    <w:basedOn w:val="Normal"/>
    <w:rsid w:val="004336FF"/>
    <w:pPr>
      <w:tabs>
        <w:tab w:val="right" w:leader="dot" w:pos="9360"/>
      </w:tabs>
      <w:spacing w:after="600"/>
      <w:ind w:left="720" w:right="720"/>
    </w:pPr>
    <w:rPr>
      <w:sz w:val="18"/>
      <w:szCs w:val="18"/>
    </w:rPr>
  </w:style>
  <w:style w:type="paragraph" w:customStyle="1" w:styleId="Objective">
    <w:name w:val="Objective"/>
    <w:basedOn w:val="Normal"/>
    <w:next w:val="BodyText"/>
    <w:rsid w:val="003D150A"/>
    <w:pPr>
      <w:spacing w:before="240" w:after="220" w:line="220" w:lineRule="atLeast"/>
    </w:pPr>
    <w:rPr>
      <w:rFonts w:ascii="Arial" w:eastAsia="Batang" w:hAnsi="Arial"/>
      <w:sz w:val="20"/>
      <w:szCs w:val="20"/>
    </w:rPr>
  </w:style>
  <w:style w:type="paragraph" w:customStyle="1" w:styleId="SectionTitle">
    <w:name w:val="Section Title"/>
    <w:basedOn w:val="Normal"/>
    <w:next w:val="Normal"/>
    <w:autoRedefine/>
    <w:rsid w:val="001B5A4F"/>
    <w:rPr>
      <w:rFonts w:eastAsia="Batang" w:cs="Arial"/>
      <w:b/>
      <w:caps/>
      <w:spacing w:val="-10"/>
      <w:szCs w:val="22"/>
    </w:rPr>
  </w:style>
  <w:style w:type="paragraph" w:customStyle="1" w:styleId="University">
    <w:name w:val="University"/>
    <w:basedOn w:val="Normal"/>
    <w:rsid w:val="003D150A"/>
    <w:pPr>
      <w:tabs>
        <w:tab w:val="right" w:pos="9360"/>
      </w:tabs>
    </w:pPr>
    <w:rPr>
      <w:rFonts w:ascii="Times" w:hAnsi="Times"/>
      <w:sz w:val="20"/>
      <w:szCs w:val="20"/>
    </w:rPr>
  </w:style>
  <w:style w:type="paragraph" w:customStyle="1" w:styleId="Company">
    <w:name w:val="Company"/>
    <w:basedOn w:val="Normal"/>
    <w:rsid w:val="003D150A"/>
    <w:pPr>
      <w:tabs>
        <w:tab w:val="right" w:pos="9360"/>
      </w:tabs>
    </w:pPr>
    <w:rPr>
      <w:rFonts w:ascii="Garamond" w:hAnsi="Garamond"/>
      <w:b/>
      <w:szCs w:val="20"/>
    </w:rPr>
  </w:style>
  <w:style w:type="paragraph" w:customStyle="1" w:styleId="Responsibilities">
    <w:name w:val="Responsibilities"/>
    <w:basedOn w:val="Normal"/>
    <w:rsid w:val="003D150A"/>
    <w:pPr>
      <w:tabs>
        <w:tab w:val="right" w:pos="9360"/>
      </w:tabs>
      <w:ind w:left="900" w:hanging="360"/>
    </w:pPr>
    <w:rPr>
      <w:rFonts w:ascii="Times" w:hAnsi="Times"/>
      <w:sz w:val="20"/>
      <w:szCs w:val="20"/>
    </w:rPr>
  </w:style>
  <w:style w:type="paragraph" w:customStyle="1" w:styleId="ProjectTitle">
    <w:name w:val="Project Title"/>
    <w:basedOn w:val="Normal"/>
    <w:rsid w:val="003D150A"/>
    <w:pPr>
      <w:tabs>
        <w:tab w:val="right" w:pos="9360"/>
      </w:tabs>
      <w:ind w:left="360"/>
    </w:pPr>
    <w:rPr>
      <w:rFonts w:ascii="Garamond" w:hAnsi="Garamond"/>
      <w:szCs w:val="20"/>
    </w:rPr>
  </w:style>
  <w:style w:type="paragraph" w:customStyle="1" w:styleId="ulul0">
    <w:name w:val="ulul:0"/>
    <w:basedOn w:val="Normal"/>
    <w:rsid w:val="003D150A"/>
    <w:pPr>
      <w:widowControl w:val="0"/>
      <w:numPr>
        <w:numId w:val="1"/>
      </w:numPr>
      <w:tabs>
        <w:tab w:val="left" w:pos="720"/>
      </w:tabs>
      <w:ind w:left="1080"/>
    </w:pPr>
    <w:rPr>
      <w:rFonts w:ascii="Times New Roman" w:hAnsi="Times New Roman"/>
      <w:snapToGrid w:val="0"/>
      <w:sz w:val="20"/>
      <w:szCs w:val="20"/>
    </w:rPr>
  </w:style>
  <w:style w:type="paragraph" w:customStyle="1" w:styleId="ul0">
    <w:name w:val="ul:0"/>
    <w:basedOn w:val="Normal"/>
    <w:rsid w:val="003D150A"/>
    <w:pPr>
      <w:widowControl w:val="0"/>
      <w:tabs>
        <w:tab w:val="left" w:pos="720"/>
      </w:tabs>
    </w:pPr>
    <w:rPr>
      <w:rFonts w:ascii="Times New Roman" w:hAnsi="Times New Roman"/>
      <w:snapToGrid w:val="0"/>
      <w:sz w:val="20"/>
      <w:szCs w:val="20"/>
    </w:rPr>
  </w:style>
  <w:style w:type="paragraph" w:styleId="BodyText2">
    <w:name w:val="Body Text 2"/>
    <w:basedOn w:val="Normal"/>
    <w:rsid w:val="003D150A"/>
    <w:pPr>
      <w:widowControl w:val="0"/>
      <w:ind w:left="547"/>
    </w:pPr>
    <w:rPr>
      <w:rFonts w:ascii="Times New Roman" w:hAnsi="Times New Roman"/>
      <w:szCs w:val="20"/>
    </w:rPr>
  </w:style>
  <w:style w:type="character" w:styleId="PageNumber">
    <w:name w:val="page number"/>
    <w:rsid w:val="001B5A4F"/>
    <w:rPr>
      <w:rFonts w:ascii="Arial" w:hAnsi="Arial"/>
      <w:sz w:val="18"/>
    </w:rPr>
  </w:style>
  <w:style w:type="paragraph" w:customStyle="1" w:styleId="ColorfulList-Accent11">
    <w:name w:val="Colorful List - Accent 11"/>
    <w:basedOn w:val="Normal"/>
    <w:link w:val="ColorfulList-Accent1Char"/>
    <w:uiPriority w:val="99"/>
    <w:qFormat/>
    <w:rsid w:val="00CE5826"/>
    <w:pPr>
      <w:spacing w:after="200" w:line="276" w:lineRule="auto"/>
      <w:ind w:left="720"/>
      <w:contextualSpacing/>
    </w:pPr>
    <w:rPr>
      <w:rFonts w:ascii="Calibri" w:eastAsia="Calibri" w:hAnsi="Calibri"/>
      <w:szCs w:val="22"/>
    </w:rPr>
  </w:style>
  <w:style w:type="paragraph" w:customStyle="1" w:styleId="Bulleted">
    <w:name w:val="Bulleted"/>
    <w:aliases w:val="Symbol (symbol),Left:  0.5&quot;,Hanging:  0.25&quot;"/>
    <w:basedOn w:val="Normal"/>
    <w:rsid w:val="00CE5826"/>
    <w:pPr>
      <w:numPr>
        <w:numId w:val="2"/>
      </w:numPr>
      <w:tabs>
        <w:tab w:val="left" w:pos="0"/>
      </w:tabs>
      <w:ind w:firstLine="0"/>
      <w:jc w:val="both"/>
    </w:pPr>
    <w:rPr>
      <w:rFonts w:ascii="Life BT" w:hAnsi="Life BT"/>
      <w:color w:val="000000"/>
      <w:sz w:val="20"/>
      <w:szCs w:val="20"/>
    </w:rPr>
  </w:style>
  <w:style w:type="paragraph" w:customStyle="1" w:styleId="NormalGarmaond">
    <w:name w:val="Normal+Garmaond"/>
    <w:basedOn w:val="Bulleted"/>
    <w:rsid w:val="00CE5826"/>
    <w:pPr>
      <w:tabs>
        <w:tab w:val="clear" w:pos="0"/>
        <w:tab w:val="clear" w:pos="720"/>
        <w:tab w:val="left" w:pos="360"/>
        <w:tab w:val="num" w:pos="1080"/>
      </w:tabs>
      <w:ind w:left="360" w:hanging="360"/>
    </w:pPr>
    <w:rPr>
      <w:rFonts w:ascii="Verdana" w:hAnsi="Verdana"/>
      <w:sz w:val="22"/>
      <w:szCs w:val="22"/>
    </w:rPr>
  </w:style>
  <w:style w:type="character" w:customStyle="1" w:styleId="normalchar">
    <w:name w:val="normal__char"/>
    <w:basedOn w:val="DefaultParagraphFont"/>
    <w:rsid w:val="00CE5826"/>
  </w:style>
  <w:style w:type="paragraph" w:styleId="NormalWeb">
    <w:name w:val="Normal (Web)"/>
    <w:basedOn w:val="Normal"/>
    <w:uiPriority w:val="99"/>
    <w:unhideWhenUsed/>
    <w:rsid w:val="00816D7B"/>
    <w:pPr>
      <w:spacing w:before="100" w:beforeAutospacing="1" w:after="115"/>
    </w:pPr>
    <w:rPr>
      <w:rFonts w:ascii="Times New Roman" w:hAnsi="Times New Roman"/>
      <w:sz w:val="24"/>
    </w:rPr>
  </w:style>
  <w:style w:type="character" w:customStyle="1" w:styleId="apple-style-span">
    <w:name w:val="apple-style-span"/>
    <w:rsid w:val="006C5418"/>
    <w:rPr>
      <w:rFonts w:cs="Times New Roman"/>
    </w:rPr>
  </w:style>
  <w:style w:type="character" w:styleId="Hyperlink">
    <w:name w:val="Hyperlink"/>
    <w:rsid w:val="00472A5A"/>
    <w:rPr>
      <w:color w:val="0000FF"/>
      <w:u w:val="single"/>
    </w:rPr>
  </w:style>
  <w:style w:type="character" w:customStyle="1" w:styleId="ColorfulList-Accent1Char">
    <w:name w:val="Colorful List - Accent 1 Char"/>
    <w:link w:val="ColorfulList-Accent11"/>
    <w:uiPriority w:val="99"/>
    <w:locked/>
    <w:rsid w:val="004D4C41"/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253DF2"/>
  </w:style>
  <w:style w:type="paragraph" w:styleId="NoSpacing">
    <w:name w:val="No Spacing"/>
    <w:uiPriority w:val="1"/>
    <w:qFormat/>
    <w:rsid w:val="00CA5A0B"/>
    <w:rPr>
      <w:rFonts w:ascii="Calibri" w:hAnsi="Calibri"/>
      <w:sz w:val="22"/>
      <w:szCs w:val="22"/>
      <w:lang w:val="en-US" w:eastAsia="en-US"/>
    </w:rPr>
  </w:style>
  <w:style w:type="table" w:styleId="TableGrid">
    <w:name w:val="Table Grid"/>
    <w:basedOn w:val="TableNormal"/>
    <w:rsid w:val="00C30E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uiPriority w:val="99"/>
    <w:semiHidden/>
    <w:unhideWhenUsed/>
    <w:rsid w:val="00863750"/>
    <w:rPr>
      <w:color w:val="808080"/>
      <w:shd w:val="clear" w:color="auto" w:fill="E6E6E6"/>
    </w:rPr>
  </w:style>
  <w:style w:type="paragraph" w:customStyle="1" w:styleId="xmsonospacing">
    <w:name w:val="x_msonospacing"/>
    <w:basedOn w:val="Normal"/>
    <w:rsid w:val="005F727E"/>
    <w:rPr>
      <w:rFonts w:ascii="Calibri" w:eastAsia="Calibri" w:hAnsi="Calibri" w:cs="Calibri"/>
      <w:szCs w:val="22"/>
    </w:rPr>
  </w:style>
  <w:style w:type="character" w:styleId="Strong">
    <w:name w:val="Strong"/>
    <w:basedOn w:val="DefaultParagraphFont"/>
    <w:uiPriority w:val="22"/>
    <w:qFormat/>
    <w:rsid w:val="00E66B7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D6B8E"/>
    <w:rPr>
      <w:b/>
      <w:bCs/>
      <w:sz w:val="27"/>
      <w:szCs w:val="27"/>
      <w:lang w:val="en-US" w:eastAsia="en-IN"/>
    </w:rPr>
  </w:style>
  <w:style w:type="character" w:customStyle="1" w:styleId="Heading1Char">
    <w:name w:val="Heading 1 Char"/>
    <w:basedOn w:val="DefaultParagraphFont"/>
    <w:link w:val="Heading1"/>
    <w:rsid w:val="0096158E"/>
    <w:rPr>
      <w:rFonts w:asciiTheme="majorHAnsi" w:eastAsiaTheme="majorEastAsia" w:hAnsiTheme="majorHAnsi" w:cstheme="majorBidi"/>
      <w:color w:val="3476B1" w:themeColor="accent1" w:themeShade="BF"/>
      <w:sz w:val="32"/>
      <w:szCs w:val="32"/>
      <w:lang w:val="en-US" w:eastAsia="en-US"/>
    </w:rPr>
  </w:style>
  <w:style w:type="paragraph" w:styleId="ListParagraph">
    <w:name w:val="List Paragraph"/>
    <w:basedOn w:val="Normal"/>
    <w:uiPriority w:val="34"/>
    <w:qFormat/>
    <w:rsid w:val="00C8561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Cs w:val="22"/>
    </w:rPr>
  </w:style>
  <w:style w:type="paragraph" w:styleId="BodyTextIndent">
    <w:name w:val="Body Text Indent"/>
    <w:basedOn w:val="Normal"/>
    <w:link w:val="BodyTextIndentChar"/>
    <w:rsid w:val="003A73E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3A73EA"/>
    <w:rPr>
      <w:rFonts w:ascii="Century Gothic" w:hAnsi="Century Gothic"/>
      <w:sz w:val="22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semiHidden/>
    <w:rsid w:val="007E4317"/>
    <w:rPr>
      <w:rFonts w:asciiTheme="majorHAnsi" w:eastAsiaTheme="majorEastAsia" w:hAnsiTheme="majorHAnsi" w:cstheme="majorBidi"/>
      <w:color w:val="3476B1" w:themeColor="accent1" w:themeShade="BF"/>
      <w:sz w:val="26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semiHidden/>
    <w:rsid w:val="007E4317"/>
    <w:rPr>
      <w:rFonts w:asciiTheme="majorHAnsi" w:eastAsiaTheme="majorEastAsia" w:hAnsiTheme="majorHAnsi" w:cstheme="majorBidi"/>
      <w:i/>
      <w:iCs/>
      <w:color w:val="3476B1" w:themeColor="accent1" w:themeShade="BF"/>
      <w:sz w:val="22"/>
      <w:szCs w:val="24"/>
      <w:lang w:val="en-US" w:eastAsia="en-US"/>
    </w:rPr>
  </w:style>
  <w:style w:type="paragraph" w:styleId="BodyTextIndent2">
    <w:name w:val="Body Text Indent 2"/>
    <w:basedOn w:val="Normal"/>
    <w:link w:val="BodyTextIndent2Char"/>
    <w:rsid w:val="000578D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0578D1"/>
    <w:rPr>
      <w:rFonts w:ascii="Century Gothic" w:hAnsi="Century Gothic"/>
      <w:sz w:val="22"/>
      <w:szCs w:val="24"/>
      <w:lang w:val="en-US" w:eastAsia="en-US"/>
    </w:rPr>
  </w:style>
  <w:style w:type="character" w:customStyle="1" w:styleId="Heading6Char">
    <w:name w:val="Heading 6 Char"/>
    <w:basedOn w:val="DefaultParagraphFont"/>
    <w:link w:val="Heading6"/>
    <w:semiHidden/>
    <w:rsid w:val="00BC70B9"/>
    <w:rPr>
      <w:rFonts w:asciiTheme="majorHAnsi" w:eastAsiaTheme="majorEastAsia" w:hAnsiTheme="majorHAnsi" w:cstheme="majorBidi"/>
      <w:color w:val="224E76" w:themeColor="accent1" w:themeShade="7F"/>
      <w:sz w:val="22"/>
      <w:szCs w:val="24"/>
      <w:lang w:val="en-US" w:eastAsia="en-US"/>
    </w:rPr>
  </w:style>
  <w:style w:type="character" w:customStyle="1" w:styleId="Heading5Char">
    <w:name w:val="Heading 5 Char"/>
    <w:basedOn w:val="DefaultParagraphFont"/>
    <w:link w:val="Heading5"/>
    <w:semiHidden/>
    <w:rsid w:val="0091002D"/>
    <w:rPr>
      <w:rFonts w:asciiTheme="majorHAnsi" w:eastAsiaTheme="majorEastAsia" w:hAnsiTheme="majorHAnsi" w:cstheme="majorBidi"/>
      <w:color w:val="3476B1" w:themeColor="accent1" w:themeShade="BF"/>
      <w:sz w:val="22"/>
      <w:szCs w:val="24"/>
      <w:lang w:val="en-US" w:eastAsia="en-US"/>
    </w:rPr>
  </w:style>
  <w:style w:type="paragraph" w:styleId="Title">
    <w:name w:val="Title"/>
    <w:basedOn w:val="Normal"/>
    <w:next w:val="Normal"/>
    <w:link w:val="TitleChar"/>
    <w:qFormat/>
    <w:rsid w:val="00BF0DC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BF0DCE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paragraph" w:customStyle="1" w:styleId="m4101397321232802755m1785910664654694707m-3738132400161381053m3580896652955932529m8150273569771941676m6166601668114029628ydp6f5242cfyiv2956417263msolistparagraph">
    <w:name w:val="m_4101397321232802755m1785910664654694707m-3738132400161381053m3580896652955932529m8150273569771941676m6166601668114029628ydp6f5242cfyiv2956417263msolistparagraph"/>
    <w:basedOn w:val="Normal"/>
    <w:uiPriority w:val="99"/>
    <w:rsid w:val="000F0A7F"/>
    <w:pPr>
      <w:spacing w:before="100" w:beforeAutospacing="1" w:after="100" w:afterAutospacing="1"/>
    </w:pPr>
    <w:rPr>
      <w:rFonts w:ascii="Times New Roman" w:eastAsiaTheme="minorHAnsi" w:hAnsi="Times New Roman"/>
      <w:sz w:val="24"/>
      <w:lang w:val="en-IN" w:eastAsia="en-IN"/>
    </w:rPr>
  </w:style>
  <w:style w:type="character" w:customStyle="1" w:styleId="s3">
    <w:name w:val="s3"/>
    <w:basedOn w:val="DefaultParagraphFont"/>
    <w:rsid w:val="003D09B6"/>
  </w:style>
  <w:style w:type="character" w:styleId="Emphasis">
    <w:name w:val="Emphasis"/>
    <w:basedOn w:val="DefaultParagraphFont"/>
    <w:uiPriority w:val="20"/>
    <w:qFormat/>
    <w:rsid w:val="00A305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60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95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93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4552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86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41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06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36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49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534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11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79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177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109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399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80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758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184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802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324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64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50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627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7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584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60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722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272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07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974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026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11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02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28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53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69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364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176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3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049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401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743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5188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04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476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453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660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1991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327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614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003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41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6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54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91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603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564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706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988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0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8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6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25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9804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328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406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0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11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534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331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6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1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9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9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781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67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92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36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79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15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42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41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70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047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83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986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99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981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7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1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43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73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67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148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2510">
          <w:marLeft w:val="720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4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53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7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68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7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3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988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67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39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94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330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69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581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836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4843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12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23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24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38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3856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287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991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566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438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05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595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99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323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055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4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910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537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27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8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8410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7847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03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63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94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69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4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07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79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805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31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92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655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02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143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298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270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057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6126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9581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0171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9518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9757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4979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0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07402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28746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84999">
          <w:marLeft w:val="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73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1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6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8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3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5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2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5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09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01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80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5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7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7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8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4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radeeptekmal13@gmail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01%20Recruiting\Fact%20Sheets\Fact%20Sheet%20Templates\Fact%20Sheet%20Template.dot" TargetMode="External"/></Relationships>
</file>

<file path=word/theme/theme1.xml><?xml version="1.0" encoding="utf-8"?>
<a:theme xmlns:a="http://schemas.openxmlformats.org/drawingml/2006/main" name="Office Theme">
  <a:themeElements>
    <a:clrScheme name="Elemental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629DD1"/>
      </a:accent1>
      <a:accent2>
        <a:srgbClr val="297FD5"/>
      </a:accent2>
      <a:accent3>
        <a:srgbClr val="7F8FA9"/>
      </a:accent3>
      <a:accent4>
        <a:srgbClr val="4A66AC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1D0B1C8EF3924CB7E331ED063BE032" ma:contentTypeVersion="6" ma:contentTypeDescription="Create a new document." ma:contentTypeScope="" ma:versionID="0eeee1d9e75d9f78bc2f059081bcfcb5">
  <xsd:schema xmlns:xsd="http://www.w3.org/2001/XMLSchema" xmlns:xs="http://www.w3.org/2001/XMLSchema" xmlns:p="http://schemas.microsoft.com/office/2006/metadata/properties" xmlns:ns2="a10b856b-4870-47c4-9ddc-e591a1bf7b10" xmlns:ns3="b85cd923-8eae-49ef-b89b-ea051824e2ab" targetNamespace="http://schemas.microsoft.com/office/2006/metadata/properties" ma:root="true" ma:fieldsID="739a02ea768f674772b7290472cd0d8a" ns2:_="" ns3:_="">
    <xsd:import namespace="a10b856b-4870-47c4-9ddc-e591a1bf7b10"/>
    <xsd:import namespace="b85cd923-8eae-49ef-b89b-ea051824e2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b856b-4870-47c4-9ddc-e591a1bf7b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5cd923-8eae-49ef-b89b-ea051824e2a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F4C903-2276-43E3-8DAD-67A1F7E006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40DE9B2-D611-47B1-ABA0-9137BE526C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0b856b-4870-47c4-9ddc-e591a1bf7b10"/>
    <ds:schemaRef ds:uri="b85cd923-8eae-49ef-b89b-ea051824e2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3898A0-5D28-4997-9440-F489A1AB3E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FB747F-0EFA-4DC7-9888-2560606D8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Fact Sheet Template</Template>
  <TotalTime>1</TotalTime>
  <Pages>3</Pages>
  <Words>1669</Words>
  <Characters>9519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</vt:lpstr>
    </vt:vector>
  </TitlesOfParts>
  <Company/>
  <LinksUpToDate>false</LinksUpToDate>
  <CharactersWithSpaces>11166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</dc:title>
  <dc:creator>PRADEEP</dc:creator>
  <cp:lastModifiedBy>Raghu</cp:lastModifiedBy>
  <cp:revision>2</cp:revision>
  <cp:lastPrinted>2005-05-03T04:58:00Z</cp:lastPrinted>
  <dcterms:created xsi:type="dcterms:W3CDTF">2025-04-16T18:29:00Z</dcterms:created>
  <dcterms:modified xsi:type="dcterms:W3CDTF">2025-04-16T18:29:00Z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0x010100B31D0B1C8EF3924CB7E331ED063BE032</vt:lpwstr>
  </property>
  <property fmtid="{D5CDD505-2E9C-101B-9397-08002B2CF9AE}" pid="3" name="GrammarlyDocumentId">
    <vt:lpwstr>aafbaf9d861c01412fa4ed25c6776e04586c8eacd7a62a3b1b2c8211e037a76b</vt:lpwstr>
  </property>
</Properties>
</file>