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8D2A" w14:textId="7E777E0D" w:rsidR="004819A1" w:rsidRDefault="00847D01" w:rsidP="00E7167D">
      <w:pPr>
        <w:pStyle w:val="Heading1"/>
        <w:ind w:right="180" w:hanging="284"/>
        <w:rPr>
          <w:sz w:val="24"/>
          <w:szCs w:val="28"/>
        </w:rPr>
      </w:pPr>
      <w:r w:rsidRPr="00E7167D">
        <w:rPr>
          <w:sz w:val="24"/>
          <w:szCs w:val="28"/>
        </w:rPr>
        <w:t>Professional Summary</w:t>
      </w:r>
    </w:p>
    <w:p w14:paraId="35EA7123" w14:textId="17429CED" w:rsidR="00095FE9" w:rsidRDefault="00095FE9" w:rsidP="00095FE9">
      <w:pPr>
        <w:spacing w:after="3" w:line="253" w:lineRule="auto"/>
        <w:ind w:right="-234" w:firstLine="720"/>
        <w:rPr>
          <w:rFonts w:ascii="Cambria" w:eastAsiaTheme="minorHAnsi" w:hAnsi="Cambria" w:cs="Times New Roman"/>
          <w:color w:val="auto"/>
          <w:sz w:val="19"/>
          <w:szCs w:val="19"/>
          <w:shd w:val="clear" w:color="auto" w:fill="FFFFFF"/>
        </w:rPr>
      </w:pPr>
      <w:r w:rsidRPr="00C91B54">
        <w:rPr>
          <w:rFonts w:ascii="Cambria" w:eastAsiaTheme="minorHAnsi" w:hAnsi="Cambria" w:cs="Times New Roman"/>
          <w:color w:val="auto"/>
          <w:sz w:val="19"/>
          <w:szCs w:val="19"/>
          <w:shd w:val="clear" w:color="auto" w:fill="FFFFFF"/>
        </w:rPr>
        <w:t>Overall, 1</w:t>
      </w:r>
      <w:r w:rsidR="00610738">
        <w:rPr>
          <w:rFonts w:ascii="Cambria" w:eastAsiaTheme="minorHAnsi" w:hAnsi="Cambria" w:cs="Times New Roman"/>
          <w:color w:val="auto"/>
          <w:sz w:val="19"/>
          <w:szCs w:val="19"/>
          <w:shd w:val="clear" w:color="auto" w:fill="FFFFFF"/>
        </w:rPr>
        <w:t>3</w:t>
      </w:r>
      <w:r w:rsidR="002074CF">
        <w:rPr>
          <w:rFonts w:ascii="Cambria" w:eastAsiaTheme="minorHAnsi" w:hAnsi="Cambria" w:cs="Times New Roman"/>
          <w:color w:val="auto"/>
          <w:sz w:val="19"/>
          <w:szCs w:val="19"/>
          <w:shd w:val="clear" w:color="auto" w:fill="FFFFFF"/>
        </w:rPr>
        <w:t>+</w:t>
      </w:r>
      <w:r w:rsidRPr="00C91B54">
        <w:rPr>
          <w:rFonts w:ascii="Cambria" w:eastAsiaTheme="minorHAnsi" w:hAnsi="Cambria" w:cs="Times New Roman"/>
          <w:color w:val="auto"/>
          <w:sz w:val="19"/>
          <w:szCs w:val="19"/>
          <w:shd w:val="clear" w:color="auto" w:fill="FFFFFF"/>
        </w:rPr>
        <w:t xml:space="preserve"> years experienced Sr. Python Developer in designing and implementing scalable solutions in cloud environments. Expertise in MongoDB, AWS services, and Python frameworks. Proven track record of automating deployments, enhancing security, and optimizing performance in mission-critical application.</w:t>
      </w:r>
    </w:p>
    <w:p w14:paraId="0EE5E3DB" w14:textId="77777777" w:rsidR="00095FE9" w:rsidRPr="00095FE9" w:rsidRDefault="00095FE9" w:rsidP="00095FE9">
      <w:pPr>
        <w:spacing w:after="3" w:line="253" w:lineRule="auto"/>
        <w:ind w:right="-234"/>
        <w:rPr>
          <w:rFonts w:ascii="Cambria" w:eastAsiaTheme="minorHAnsi" w:hAnsi="Cambria" w:cs="Times New Roman"/>
          <w:color w:val="auto"/>
          <w:sz w:val="19"/>
          <w:szCs w:val="19"/>
          <w:shd w:val="clear" w:color="auto" w:fill="FFFFFF"/>
        </w:rPr>
      </w:pPr>
    </w:p>
    <w:p w14:paraId="571048F8"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Extensive proficiency in Django and Flask frameworks, contributing to the development of high-performance and maintainable web applications.</w:t>
      </w:r>
    </w:p>
    <w:p w14:paraId="26CC2BA3"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Specialized in AWS development, focusing on Lambda services, deployment automation, and seamless integration with AWS Code Pipeline and Service Catalog.</w:t>
      </w:r>
    </w:p>
    <w:p w14:paraId="01B2C204"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Proficiently designed and implemented scalable microservices solutions using Python and MongoDB, significantly enhancing application performance and maintainability.</w:t>
      </w:r>
    </w:p>
    <w:p w14:paraId="41C9D6F7"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Specializing in AWS development, with a focus on Lambda services, deployment automation, and seamless integration with AWS Code Pipeline and Service Catalog.</w:t>
      </w:r>
    </w:p>
    <w:p w14:paraId="77488E75"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Experienced in full life cycle application/system development, from conceptualization to design, implementation, testing, and deployment.</w:t>
      </w:r>
    </w:p>
    <w:p w14:paraId="358E0F59"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Demonstrated proficiency in utilizing general-purpose languages such as Go, Python, C++, and Java to create robust and scalable systems.</w:t>
      </w:r>
    </w:p>
    <w:p w14:paraId="25EF9217"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Expertise in integrating applications using SOAP/REST Web Services, ESB, JMS, and other data transfer protocols for seamless communication.</w:t>
      </w:r>
    </w:p>
    <w:p w14:paraId="6D90D759"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Demonstrated proficiency in developing RESTful APIs for secure and efficient data exchange with MongoDB, enhancing interoperability with external systems.</w:t>
      </w:r>
    </w:p>
    <w:p w14:paraId="7F2807D4"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Experience in using Kafka and Kafka brokers to initiate spark context and processing livestreaming. </w:t>
      </w:r>
    </w:p>
    <w:p w14:paraId="3383F590" w14:textId="2B3B3433" w:rsidR="001F31A8" w:rsidRDefault="001F31A8" w:rsidP="001F31A8">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Experience of Database Administration, design, development, maintenance and production support of relational databases, business applications, new server setup, MySQL Server installation, upgrade, migration.</w:t>
      </w:r>
    </w:p>
    <w:p w14:paraId="70B858F5" w14:textId="535FBD6C" w:rsidR="001F31A8" w:rsidRPr="001F31A8" w:rsidRDefault="001F31A8" w:rsidP="001F31A8">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Proficient in Responsive design concepts and development with various JavaScript and CSS frameworks, ensuring optimal user experiences across different devices.</w:t>
      </w:r>
    </w:p>
    <w:p w14:paraId="3DC14E6C"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Experience in working with CI/CD pipeline using tools like Jenkins, Terraform, Docker, Kubernetes, Ansible, and Chef. </w:t>
      </w:r>
    </w:p>
    <w:p w14:paraId="3BEA4932"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Experience with Snowflake cloud data warehouse and AWS S3 bucket for integrating data from multiple source systems which include loading nested JSON formatted data into snowflake table.</w:t>
      </w:r>
    </w:p>
    <w:p w14:paraId="345EB0D3" w14:textId="69120A72" w:rsidR="0043068C" w:rsidRDefault="00000000" w:rsidP="0043068C">
      <w:pPr>
        <w:pStyle w:val="Heading1"/>
        <w:ind w:right="-104" w:hanging="284"/>
        <w:rPr>
          <w:sz w:val="24"/>
          <w:szCs w:val="28"/>
        </w:rPr>
      </w:pPr>
      <w:r>
        <w:rPr>
          <w:rFonts w:cs="Times New Roman"/>
          <w:sz w:val="20"/>
          <w:szCs w:val="20"/>
          <w:shd w:val="clear" w:color="auto" w:fill="FFFFFF"/>
          <w:lang w:val="en-IN"/>
        </w:rPr>
        <w:pict w14:anchorId="2FB25FCD">
          <v:rect id="_x0000_i1025" style="width:0;height:1.5pt" o:hralign="center" o:hrstd="t" o:hr="t" fillcolor="#a0a0a0" stroked="f"/>
        </w:pict>
      </w:r>
    </w:p>
    <w:p w14:paraId="2F449CA1" w14:textId="7016C3B4" w:rsidR="00796731" w:rsidRPr="00E7167D" w:rsidRDefault="003F061A" w:rsidP="00E7167D">
      <w:pPr>
        <w:pStyle w:val="Heading1"/>
        <w:ind w:right="180" w:hanging="284"/>
        <w:rPr>
          <w:sz w:val="24"/>
          <w:szCs w:val="28"/>
        </w:rPr>
      </w:pPr>
      <w:r w:rsidRPr="00E7167D">
        <w:rPr>
          <w:sz w:val="24"/>
          <w:szCs w:val="28"/>
        </w:rPr>
        <w:t>Work Experience</w:t>
      </w:r>
      <w:r w:rsidR="00813B26" w:rsidRPr="00E7167D">
        <w:rPr>
          <w:sz w:val="24"/>
          <w:szCs w:val="28"/>
        </w:rPr>
        <w:t>:</w:t>
      </w:r>
    </w:p>
    <w:p w14:paraId="6C26FD49" w14:textId="447DF6D1" w:rsidR="001C1CB2" w:rsidRPr="00E7167D" w:rsidRDefault="0058350C" w:rsidP="00095FE9">
      <w:pPr>
        <w:pStyle w:val="Heading2"/>
        <w:ind w:right="180" w:hanging="142"/>
        <w:rPr>
          <w:sz w:val="22"/>
          <w:szCs w:val="22"/>
        </w:rPr>
      </w:pPr>
      <w:r>
        <w:rPr>
          <w:sz w:val="22"/>
          <w:szCs w:val="22"/>
        </w:rPr>
        <w:t>Adobe</w:t>
      </w:r>
      <w:r w:rsidR="001C1CB2" w:rsidRPr="00E7167D">
        <w:rPr>
          <w:sz w:val="22"/>
          <w:szCs w:val="22"/>
        </w:rPr>
        <w:t xml:space="preserve">: </w:t>
      </w:r>
      <w:r>
        <w:rPr>
          <w:sz w:val="22"/>
          <w:szCs w:val="22"/>
        </w:rPr>
        <w:t>New York, NY</w:t>
      </w:r>
      <w:r w:rsidR="001C1CB2" w:rsidRPr="00E7167D">
        <w:rPr>
          <w:sz w:val="22"/>
          <w:szCs w:val="22"/>
        </w:rPr>
        <w:t>. (</w:t>
      </w:r>
      <w:r w:rsidR="00095FE9">
        <w:rPr>
          <w:sz w:val="22"/>
          <w:szCs w:val="22"/>
        </w:rPr>
        <w:t xml:space="preserve">Jan </w:t>
      </w:r>
      <w:r w:rsidR="001C1CB2" w:rsidRPr="00E7167D">
        <w:rPr>
          <w:sz w:val="22"/>
          <w:szCs w:val="22"/>
        </w:rPr>
        <w:t>2022 to Present)</w:t>
      </w:r>
    </w:p>
    <w:p w14:paraId="2ECFBD1A" w14:textId="52745E58" w:rsidR="001C1CB2" w:rsidRPr="0043068C" w:rsidRDefault="001C1CB2" w:rsidP="00095FE9">
      <w:pPr>
        <w:ind w:right="180" w:hanging="142"/>
        <w:rPr>
          <w:rFonts w:asciiTheme="majorHAnsi" w:hAnsiTheme="majorHAnsi"/>
          <w:b/>
          <w:bCs/>
          <w:i/>
          <w:color w:val="404040" w:themeColor="text1" w:themeTint="BF"/>
          <w:sz w:val="20"/>
          <w:szCs w:val="20"/>
          <w:u w:val="single"/>
        </w:rPr>
      </w:pPr>
      <w:r w:rsidRPr="0043068C">
        <w:rPr>
          <w:rFonts w:asciiTheme="majorHAnsi" w:hAnsiTheme="majorHAnsi"/>
          <w:b/>
          <w:bCs/>
          <w:i/>
          <w:color w:val="404040" w:themeColor="text1" w:themeTint="BF"/>
          <w:sz w:val="20"/>
          <w:szCs w:val="20"/>
          <w:u w:val="single"/>
        </w:rPr>
        <w:t>Sr. Python</w:t>
      </w:r>
      <w:r w:rsidR="00FF4871" w:rsidRPr="0043068C">
        <w:rPr>
          <w:rFonts w:asciiTheme="majorHAnsi" w:hAnsiTheme="majorHAnsi"/>
          <w:b/>
          <w:bCs/>
          <w:i/>
          <w:color w:val="404040" w:themeColor="text1" w:themeTint="BF"/>
          <w:sz w:val="20"/>
          <w:szCs w:val="20"/>
          <w:u w:val="single"/>
        </w:rPr>
        <w:t xml:space="preserve"> </w:t>
      </w:r>
      <w:r w:rsidR="001F31A8">
        <w:rPr>
          <w:rFonts w:asciiTheme="majorHAnsi" w:hAnsiTheme="majorHAnsi"/>
          <w:b/>
          <w:bCs/>
          <w:i/>
          <w:color w:val="404040" w:themeColor="text1" w:themeTint="BF"/>
          <w:sz w:val="20"/>
          <w:szCs w:val="20"/>
          <w:u w:val="single"/>
        </w:rPr>
        <w:t>FSD</w:t>
      </w:r>
    </w:p>
    <w:p w14:paraId="4D511A85"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Developed RESTful APIs using Python and Django to facilitate seamless integration between internal applications and external payment systems, ensuring secure and efficient premium payment processing.</w:t>
      </w:r>
    </w:p>
    <w:p w14:paraId="56B9F57A" w14:textId="3366E82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Developed RESTful APIs and microservices using FastAPI, AWS Lambda, and API Gateway, enabling seamless integration between AWS Connect and enterprise CRM applications, reducing call processing time by 35%.</w:t>
      </w:r>
    </w:p>
    <w:p w14:paraId="56965D4D" w14:textId="11DD1DCE" w:rsidR="00F745CF" w:rsidRDefault="00F745CF" w:rsidP="00F745CF">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Designed and developed highly scalable FastAPI-based microservices, optimizing API request handling with asynchronous processing, Pydantic validation, and dependency injection, reducing API response latency by 40% for high-traffic applications.</w:t>
      </w:r>
    </w:p>
    <w:p w14:paraId="5BA55124" w14:textId="110D2A7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Implemented event-driven serverless workflows using AWS Step Functions and DynamoDB Streams, ensuring real-time data synchronization between AWS Connect, ticketing systems, and customer support databases.</w:t>
      </w:r>
    </w:p>
    <w:p w14:paraId="522F8AC0" w14:textId="64633A39" w:rsidR="00F745CF"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BB68B0">
        <w:rPr>
          <w:rFonts w:asciiTheme="majorHAnsi" w:hAnsiTheme="majorHAnsi" w:cs="Times New Roman"/>
          <w:sz w:val="19"/>
          <w:szCs w:val="19"/>
          <w:shd w:val="clear" w:color="auto" w:fill="FFFFFF"/>
        </w:rPr>
        <w:t>Architected and deployed FastAPI microservices on AWS ECS Fargate, implementing auto-scaling, load balancing, and service discovery using AWS Service Mesh, ensuring 99.99% availability across multi-region deployments.</w:t>
      </w:r>
    </w:p>
    <w:p w14:paraId="304ADCF0" w14:textId="0BA8FEF6"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Optimized AWS Lambda functions using Python and Node.js, implementing cold start optimizations, asynchronous execution, and provisioned concurrency, improving response times by 40%.</w:t>
      </w:r>
    </w:p>
    <w:p w14:paraId="50AD09A1"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2E5B7D">
        <w:rPr>
          <w:rFonts w:asciiTheme="majorHAnsi" w:hAnsiTheme="majorHAnsi" w:cs="Times New Roman"/>
          <w:sz w:val="19"/>
          <w:szCs w:val="19"/>
          <w:shd w:val="clear" w:color="auto" w:fill="FFFFFF"/>
        </w:rPr>
        <w:t>Implemented event-driven architectures using AWS Lambda, SQS, and Kafka, optimizing data movement across disparate systems while reducing processing latency by 35%.</w:t>
      </w:r>
    </w:p>
    <w:p w14:paraId="4EEDCB74" w14:textId="77777777"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Integrated AWS Connect contact flows with backend services using Lambda triggers and Kinesis Data Streams, enabling intelligent call routing and real-time customer interaction tracking.</w:t>
      </w:r>
    </w:p>
    <w:p w14:paraId="55A1D791" w14:textId="5D991F07"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Designed and deployed scalable serverless architectures using AWS Lambda, API Gateway, and DynamoDB, ensuring auto-scaling capabilities and reducing infrastructure costs by 50%.</w:t>
      </w:r>
    </w:p>
    <w:p w14:paraId="5F593F9B" w14:textId="48AB9065" w:rsid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lastRenderedPageBreak/>
        <w:t>Designed and developed high-performance serverless APIs using Node.js (Express.js, Fastify) and Python (FastAPI, Flask) on AWS Lambda, reducing infrastructure costs by 40%.</w:t>
      </w:r>
    </w:p>
    <w:p w14:paraId="57E7565F" w14:textId="52DB2762"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Developed an event-driven architecture leveraging SNS, SQS, and Kinesis, enabling real-time messaging and asynchronous processing between AWS Connect and customer databases.</w:t>
      </w:r>
    </w:p>
    <w:p w14:paraId="7B148E7C" w14:textId="36464288"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Developed AWS CloudFormation templates and Terraform scripts to automate the provisioning of AWS services, reducing infrastructure setup time by 75% while maintaining compliance with security best practices.</w:t>
      </w:r>
    </w:p>
    <w:p w14:paraId="1F1CD177" w14:textId="2965FC49"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Implemented secure authentication and authorization mechanisms using OAuth 2.0, JWT, and AWS IAM policies, ensuring controlled API access and compliance with security best practices.</w:t>
      </w:r>
    </w:p>
    <w:p w14:paraId="1E87BB22" w14:textId="33D5A5EC" w:rsidR="00F745CF" w:rsidRDefault="00F745CF" w:rsidP="00F745CF">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Integrated AWS Lambda with AWS API Gateway and EventBridge to handle serverless event-driven workflows, reducing infrastructure costs by 40% while maintaining high-performance asynchronous processing capabilities.</w:t>
      </w:r>
    </w:p>
    <w:p w14:paraId="6FAA3725" w14:textId="120646E5"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Containerized AWS Lambda functions using Docker and AWS Fargate, optimizing execution performance and ensuring seamless deployment across multiple environments.</w:t>
      </w:r>
    </w:p>
    <w:p w14:paraId="70D3D442" w14:textId="5DC58422" w:rsidR="002E6D54" w:rsidRDefault="002E6D54" w:rsidP="00990D0F">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BB68B0">
        <w:rPr>
          <w:rFonts w:asciiTheme="majorHAnsi" w:hAnsiTheme="majorHAnsi" w:cs="Times New Roman"/>
          <w:sz w:val="19"/>
          <w:szCs w:val="19"/>
          <w:shd w:val="clear" w:color="auto" w:fill="FFFFFF"/>
        </w:rPr>
        <w:t>Engineered CI/CD pipelines using GitHub Actions, Terraform, and Jenkins, automating deployment, testing, and infrastructure provisioning for data workflows.</w:t>
      </w:r>
    </w:p>
    <w:p w14:paraId="4CBCAF01" w14:textId="37E72694"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Built automated CI/CD pipelines using AWS CodePipeline, Terraform, and GitHub Actions, reducing deployment errors and accelerating release cycles by 70%.</w:t>
      </w:r>
    </w:p>
    <w:p w14:paraId="0982D381" w14:textId="6358DE5E" w:rsidR="002E6D54" w:rsidRDefault="002E6D54" w:rsidP="00F745CF">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Developed GraphQL APIs on top of existing REST endpoints, optimizing data fetching, reducing over-fetching issues, and improving frontend performance by 40%.</w:t>
      </w:r>
    </w:p>
    <w:p w14:paraId="1D365003" w14:textId="1B801982"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Deployed containerized applications on Kubernetes (EKS), integrating with AWS Connect APIs, ensuring high availability and efficient load balancing for backend microservices.</w:t>
      </w:r>
    </w:p>
    <w:p w14:paraId="4EAD425F" w14:textId="2EB568C7" w:rsidR="00362A6A" w:rsidRDefault="00362A6A" w:rsidP="00362A6A">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62A6A">
        <w:rPr>
          <w:rFonts w:asciiTheme="majorHAnsi" w:hAnsiTheme="majorHAnsi" w:cs="Times New Roman"/>
          <w:sz w:val="19"/>
          <w:szCs w:val="19"/>
          <w:shd w:val="clear" w:color="auto" w:fill="FFFFFF"/>
        </w:rPr>
        <w:t>Designed and implemented microservices architecture using FastAPI and Django, ensuring modular, scalable, and maintainable backend services.</w:t>
      </w:r>
    </w:p>
    <w:p w14:paraId="323D2599" w14:textId="3A2D0A7A"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Built GitLab CI/CD pipelines with Docker, Terraform, and AWS CodePipeline, automating FastAPI application builds, security scans, unit tests, and blue-green deployments, reducing release cycle times from weeks to hours.</w:t>
      </w:r>
    </w:p>
    <w:p w14:paraId="22ED240A" w14:textId="4CB613E9" w:rsid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Developed scalable AWS Glue ETL pipelines using Python (PySpark, Pandas) to automate data extraction, transformation, and loading into AWS Redshift and DynamoDB.</w:t>
      </w:r>
    </w:p>
    <w:p w14:paraId="20403891" w14:textId="77777777" w:rsidR="002E6D54" w:rsidRPr="002F06CF"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2F06CF">
        <w:rPr>
          <w:rFonts w:asciiTheme="majorHAnsi" w:hAnsiTheme="majorHAnsi" w:cs="Times New Roman"/>
          <w:sz w:val="19"/>
          <w:szCs w:val="19"/>
          <w:shd w:val="clear" w:color="auto" w:fill="FFFFFF"/>
        </w:rPr>
        <w:t>Automated AWS infrastructure provisioning using Terraform and AWS CloudFormation, ensuring scalable and repeatable deployments.</w:t>
      </w:r>
    </w:p>
    <w:p w14:paraId="5AC6CD6B"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Developed custom scripts for automated MongoDB cluster scaling and management, ensuring optimal resource utilization and cost efficiency across cloud environments.</w:t>
      </w:r>
    </w:p>
    <w:p w14:paraId="65276508"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Implemented advanced data encryption techniques and access control mechanisms for MongoDB, enhancing data security and compliance with industry standards.</w:t>
      </w:r>
    </w:p>
    <w:p w14:paraId="335BE10A"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2E5B7D">
        <w:rPr>
          <w:rFonts w:asciiTheme="majorHAnsi" w:hAnsiTheme="majorHAnsi" w:cs="Times New Roman"/>
          <w:sz w:val="19"/>
          <w:szCs w:val="19"/>
          <w:shd w:val="clear" w:color="auto" w:fill="FFFFFF"/>
        </w:rPr>
        <w:t>Designed Python-based monitoring and alerting tools using AWS CloudWatch and Prometheus, improving incident response time by 25% for real-time signup trend analysis.</w:t>
      </w:r>
    </w:p>
    <w:p w14:paraId="14FF86CA" w14:textId="43E53341"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Configured and optimized PostgreSQL databases by implementing read replicas, partitioning strategies, and indexing techniques, improving query performance and reducing database response times by 35%.</w:t>
      </w:r>
    </w:p>
    <w:p w14:paraId="3FD53E7D" w14:textId="60556339" w:rsidR="00F745CF" w:rsidRPr="00F745CF" w:rsidRDefault="00F745CF" w:rsidP="00F745CF">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Refactored and migrated existing monolithic Django applications into modular FastAPI microservices, implementing domain-driven design (DDD) principles to enhance system maintainability, fault isolation, and deployment flexibility.</w:t>
      </w:r>
    </w:p>
    <w:p w14:paraId="7399FBE9"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5E45D1">
        <w:rPr>
          <w:rFonts w:asciiTheme="majorHAnsi" w:hAnsiTheme="majorHAnsi" w:cs="Times New Roman"/>
          <w:sz w:val="19"/>
          <w:szCs w:val="19"/>
          <w:shd w:val="clear" w:color="auto" w:fill="FFFFFF"/>
        </w:rPr>
        <w:t>Developed Python scripts to automate security scanning and compliance enforcement in CI/CD pipelines, enhancing DevSecOps practices and reducing security risks in production deployments.</w:t>
      </w:r>
    </w:p>
    <w:p w14:paraId="3EEEE6B1" w14:textId="19271584" w:rsidR="00362A6A" w:rsidRPr="00362A6A" w:rsidRDefault="00362A6A" w:rsidP="00362A6A">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62A6A">
        <w:rPr>
          <w:rFonts w:asciiTheme="majorHAnsi" w:hAnsiTheme="majorHAnsi" w:cs="Times New Roman"/>
          <w:sz w:val="19"/>
          <w:szCs w:val="19"/>
          <w:shd w:val="clear" w:color="auto" w:fill="FFFFFF"/>
        </w:rPr>
        <w:t>Developed ETL pipelines to integrate MongoDB with AWS Redshift and DynamoDB, enabling real-time analytics for customer engagement tracking.</w:t>
      </w:r>
    </w:p>
    <w:p w14:paraId="484BF470" w14:textId="65F0ADD5" w:rsidR="00065075" w:rsidRP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Implemented fine-grained security policies for AWS Lambda using IAM roles, KMS encryption, and VPC security best practices.</w:t>
      </w:r>
    </w:p>
    <w:p w14:paraId="672D2961"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79777D">
        <w:rPr>
          <w:rFonts w:asciiTheme="majorHAnsi" w:hAnsiTheme="majorHAnsi" w:cs="Times New Roman"/>
          <w:sz w:val="19"/>
          <w:szCs w:val="19"/>
          <w:shd w:val="clear" w:color="auto" w:fill="FFFFFF"/>
        </w:rPr>
        <w:t>Implemented continuous integration and deployment (CI/CD) pipelines for automated testing and deployment of applications.</w:t>
      </w:r>
    </w:p>
    <w:p w14:paraId="6F0E8FA6" w14:textId="62A40B27" w:rsidR="00065075" w:rsidRP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Designed and deployed fault-tolerant serverless applications with auto-scaling Lambda functions and cross-region AWS S3 replication, ensuring high availability.</w:t>
      </w:r>
    </w:p>
    <w:p w14:paraId="211580A6" w14:textId="65FE3136" w:rsidR="00065075" w:rsidRP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Developed AI-powered automation scripts using Python-based AWS Lambda functions and AWS Bedrock, enhancing data classification and anomaly detection.</w:t>
      </w:r>
    </w:p>
    <w:p w14:paraId="33BFD47A" w14:textId="5CAFE2AD" w:rsidR="00065075" w:rsidRPr="00F745CF" w:rsidRDefault="002E6D54" w:rsidP="00F745CF">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B180F">
        <w:rPr>
          <w:rFonts w:asciiTheme="majorHAnsi" w:hAnsiTheme="majorHAnsi" w:cs="Times New Roman"/>
          <w:sz w:val="19"/>
          <w:szCs w:val="19"/>
          <w:shd w:val="clear" w:color="auto" w:fill="FFFFFF"/>
        </w:rPr>
        <w:t>Built API integration layers using PostgreSQL and Python, ensuring seamless interoperability with third-party financial systems.</w:t>
      </w:r>
    </w:p>
    <w:p w14:paraId="105C89CA"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5E45D1">
        <w:rPr>
          <w:rFonts w:asciiTheme="majorHAnsi" w:hAnsiTheme="majorHAnsi" w:cs="Times New Roman"/>
          <w:sz w:val="19"/>
          <w:szCs w:val="19"/>
          <w:shd w:val="clear" w:color="auto" w:fill="FFFFFF"/>
        </w:rPr>
        <w:t>Worked closely with Development, DevOps, and Security teams to implement automated security checks in CI/CD workflows, ensuring early detection and remediation of vulnerabilities.</w:t>
      </w:r>
    </w:p>
    <w:p w14:paraId="01F3D63D" w14:textId="2054AAD4" w:rsidR="00065075" w:rsidRP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Developed CI/CD pipelines using AWS CodePipeline, CodeBuild, and Terraform, automating deployment of serverless applications with zero downtime.</w:t>
      </w:r>
    </w:p>
    <w:p w14:paraId="619DB1AF"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Implemented a CI/ CD pipeline with Docker, Jenkins, and GitHub by virtualizing the servers using Docker for the Dev and Test environments by achieving needs through configuring automation using Containerization. </w:t>
      </w:r>
    </w:p>
    <w:p w14:paraId="0D27C7C1" w14:textId="3824AAFC" w:rsidR="00B77198" w:rsidRPr="00E7167D" w:rsidRDefault="00B77198" w:rsidP="00095FE9">
      <w:pPr>
        <w:pStyle w:val="NoSpacing"/>
        <w:ind w:right="180"/>
        <w:contextualSpacing/>
        <w:rPr>
          <w:rFonts w:asciiTheme="majorHAnsi" w:hAnsiTheme="majorHAnsi" w:cs="Times New Roman"/>
          <w:sz w:val="19"/>
          <w:szCs w:val="19"/>
          <w:shd w:val="clear" w:color="auto" w:fill="FFFFFF"/>
        </w:rPr>
      </w:pPr>
      <w:r w:rsidRPr="00E7167D">
        <w:rPr>
          <w:rFonts w:asciiTheme="majorHAnsi" w:hAnsiTheme="majorHAnsi" w:cs="Times New Roman"/>
          <w:b/>
          <w:bCs/>
          <w:sz w:val="19"/>
          <w:szCs w:val="19"/>
          <w:shd w:val="clear" w:color="auto" w:fill="FFFFFF"/>
        </w:rPr>
        <w:t>Environment:</w:t>
      </w:r>
      <w:r w:rsidR="00DC5C1C" w:rsidRPr="00E7167D">
        <w:rPr>
          <w:rFonts w:asciiTheme="majorHAnsi" w:hAnsiTheme="majorHAnsi" w:cs="Times New Roman"/>
          <w:sz w:val="19"/>
          <w:szCs w:val="19"/>
          <w:shd w:val="clear" w:color="auto" w:fill="FFFFFF"/>
        </w:rPr>
        <w:t xml:space="preserve"> </w:t>
      </w:r>
      <w:r w:rsidR="002E6D54" w:rsidRPr="00C91B54">
        <w:rPr>
          <w:rFonts w:ascii="Cambria" w:hAnsi="Cambria" w:cs="Times New Roman"/>
          <w:bCs/>
          <w:sz w:val="19"/>
          <w:szCs w:val="19"/>
          <w:shd w:val="clear" w:color="auto" w:fill="FFFFFF"/>
        </w:rPr>
        <w:t xml:space="preserve">Python, </w:t>
      </w:r>
      <w:r w:rsidR="00EC5ACB">
        <w:rPr>
          <w:rFonts w:ascii="Cambria" w:hAnsi="Cambria" w:cs="Times New Roman"/>
          <w:bCs/>
          <w:sz w:val="19"/>
          <w:szCs w:val="19"/>
          <w:shd w:val="clear" w:color="auto" w:fill="FFFFFF"/>
        </w:rPr>
        <w:t xml:space="preserve">AWS, </w:t>
      </w:r>
      <w:r w:rsidR="002E6D54" w:rsidRPr="00C91B54">
        <w:rPr>
          <w:rFonts w:ascii="Cambria" w:hAnsi="Cambria" w:cs="Times New Roman"/>
          <w:bCs/>
          <w:sz w:val="19"/>
          <w:szCs w:val="19"/>
          <w:shd w:val="clear" w:color="auto" w:fill="FFFFFF"/>
        </w:rPr>
        <w:t xml:space="preserve">Django, Backend solutions, Architectural design, Scalability, AWS CloudFormation, MongoDB, Microservices, AI/ML, </w:t>
      </w:r>
      <w:r w:rsidR="00065075">
        <w:rPr>
          <w:rFonts w:ascii="Cambria" w:hAnsi="Cambria" w:cs="Times New Roman"/>
          <w:bCs/>
          <w:sz w:val="19"/>
          <w:szCs w:val="19"/>
          <w:shd w:val="clear" w:color="auto" w:fill="FFFFFF"/>
        </w:rPr>
        <w:t xml:space="preserve">NodeJS, </w:t>
      </w:r>
      <w:r w:rsidR="002E6D54" w:rsidRPr="00C91B54">
        <w:rPr>
          <w:rFonts w:ascii="Cambria" w:hAnsi="Cambria" w:cs="Times New Roman"/>
          <w:bCs/>
          <w:sz w:val="19"/>
          <w:szCs w:val="19"/>
          <w:shd w:val="clear" w:color="auto" w:fill="FFFFFF"/>
        </w:rPr>
        <w:t xml:space="preserve">Django REST Framework, Flask, Kubernetes, Amazon EKS, Jenkins, Docker, Elasticsearch, CI/CD pipelines, PostgreSQL, MySQL, </w:t>
      </w:r>
      <w:r w:rsidR="00223C19">
        <w:rPr>
          <w:rFonts w:ascii="Cambria" w:hAnsi="Cambria" w:cs="Times New Roman"/>
          <w:bCs/>
          <w:sz w:val="19"/>
          <w:szCs w:val="19"/>
          <w:shd w:val="clear" w:color="auto" w:fill="FFFFFF"/>
        </w:rPr>
        <w:t xml:space="preserve">React, </w:t>
      </w:r>
      <w:r w:rsidR="002E6D54" w:rsidRPr="00C91B54">
        <w:rPr>
          <w:rFonts w:ascii="Cambria" w:hAnsi="Cambria" w:cs="Times New Roman"/>
          <w:bCs/>
          <w:sz w:val="19"/>
          <w:szCs w:val="19"/>
          <w:shd w:val="clear" w:color="auto" w:fill="FFFFFF"/>
        </w:rPr>
        <w:t>OAuth 2.0, Multithreading, Custom Docker files, GitHub, Python Unit test framework.</w:t>
      </w:r>
    </w:p>
    <w:p w14:paraId="179EE227" w14:textId="2A0066E3" w:rsidR="004819A1" w:rsidRPr="004819A1" w:rsidRDefault="00000000" w:rsidP="00E7167D">
      <w:pPr>
        <w:pStyle w:val="NoSpacing"/>
        <w:ind w:right="180"/>
        <w:contextualSpacing/>
        <w:rPr>
          <w:rFonts w:asciiTheme="majorHAnsi" w:hAnsiTheme="majorHAnsi"/>
          <w:sz w:val="20"/>
          <w:szCs w:val="20"/>
          <w:shd w:val="clear" w:color="auto" w:fill="FFFFFF"/>
          <w:lang w:val="en-IN"/>
        </w:rPr>
      </w:pPr>
      <w:r>
        <w:rPr>
          <w:rFonts w:asciiTheme="majorHAnsi" w:hAnsiTheme="majorHAnsi" w:cs="Times New Roman"/>
          <w:sz w:val="20"/>
          <w:szCs w:val="20"/>
          <w:shd w:val="clear" w:color="auto" w:fill="FFFFFF"/>
          <w:lang w:val="en-IN"/>
        </w:rPr>
        <w:pict w14:anchorId="4556B23B">
          <v:rect id="_x0000_i1026" style="width:0;height:1.5pt" o:hralign="center" o:hrstd="t" o:hr="t" fillcolor="#a0a0a0" stroked="f"/>
        </w:pict>
      </w:r>
    </w:p>
    <w:p w14:paraId="3B7608C6" w14:textId="05B381D8" w:rsidR="001C1CB2" w:rsidRPr="0058350C" w:rsidRDefault="0058350C" w:rsidP="0058350C">
      <w:pPr>
        <w:pStyle w:val="Heading2"/>
        <w:ind w:left="-142" w:right="180"/>
        <w:rPr>
          <w:sz w:val="21"/>
          <w:szCs w:val="21"/>
          <w:lang w:val="en-IN"/>
        </w:rPr>
      </w:pPr>
      <w:r w:rsidRPr="0058350C">
        <w:rPr>
          <w:sz w:val="21"/>
          <w:szCs w:val="21"/>
          <w:lang w:val="en-IN"/>
        </w:rPr>
        <w:lastRenderedPageBreak/>
        <w:t>Edward Jones</w:t>
      </w:r>
      <w:r w:rsidR="001C1CB2" w:rsidRPr="0043068C">
        <w:rPr>
          <w:sz w:val="21"/>
          <w:szCs w:val="21"/>
        </w:rPr>
        <w:t xml:space="preserve">: </w:t>
      </w:r>
      <w:r w:rsidRPr="0058350C">
        <w:rPr>
          <w:sz w:val="21"/>
          <w:szCs w:val="21"/>
        </w:rPr>
        <w:t>Cary, N</w:t>
      </w:r>
      <w:r>
        <w:rPr>
          <w:sz w:val="21"/>
          <w:szCs w:val="21"/>
        </w:rPr>
        <w:t xml:space="preserve">C. </w:t>
      </w:r>
      <w:r w:rsidR="001C1CB2" w:rsidRPr="0043068C">
        <w:rPr>
          <w:sz w:val="21"/>
          <w:szCs w:val="21"/>
        </w:rPr>
        <w:t>(</w:t>
      </w:r>
      <w:r w:rsidR="00095FE9">
        <w:rPr>
          <w:sz w:val="21"/>
          <w:szCs w:val="21"/>
        </w:rPr>
        <w:t>Jan</w:t>
      </w:r>
      <w:r w:rsidR="001C1CB2" w:rsidRPr="0043068C">
        <w:rPr>
          <w:sz w:val="21"/>
          <w:szCs w:val="21"/>
        </w:rPr>
        <w:t xml:space="preserve"> 201</w:t>
      </w:r>
      <w:r w:rsidR="00095FE9">
        <w:rPr>
          <w:sz w:val="21"/>
          <w:szCs w:val="21"/>
        </w:rPr>
        <w:t>9</w:t>
      </w:r>
      <w:r w:rsidR="001C1CB2" w:rsidRPr="0043068C">
        <w:rPr>
          <w:sz w:val="21"/>
          <w:szCs w:val="21"/>
        </w:rPr>
        <w:t xml:space="preserve"> – </w:t>
      </w:r>
      <w:r w:rsidR="00095FE9">
        <w:rPr>
          <w:sz w:val="21"/>
          <w:szCs w:val="21"/>
        </w:rPr>
        <w:t>Dec</w:t>
      </w:r>
      <w:r w:rsidR="001C1CB2" w:rsidRPr="0043068C">
        <w:rPr>
          <w:sz w:val="21"/>
          <w:szCs w:val="21"/>
        </w:rPr>
        <w:t xml:space="preserve"> 202</w:t>
      </w:r>
      <w:r w:rsidR="00095FE9">
        <w:rPr>
          <w:sz w:val="21"/>
          <w:szCs w:val="21"/>
        </w:rPr>
        <w:t>1</w:t>
      </w:r>
      <w:r w:rsidR="001C1CB2" w:rsidRPr="0043068C">
        <w:rPr>
          <w:sz w:val="21"/>
          <w:szCs w:val="21"/>
        </w:rPr>
        <w:t>)</w:t>
      </w:r>
    </w:p>
    <w:p w14:paraId="3A3B56EB" w14:textId="15727AF3" w:rsidR="001C1CB2" w:rsidRPr="00095FE9" w:rsidRDefault="00095FE9" w:rsidP="00095FE9">
      <w:pPr>
        <w:ind w:right="180" w:hanging="142"/>
        <w:rPr>
          <w:rFonts w:asciiTheme="majorHAnsi" w:hAnsiTheme="majorHAnsi"/>
          <w:b/>
          <w:bCs/>
          <w:i/>
          <w:color w:val="404040" w:themeColor="text1" w:themeTint="BF"/>
          <w:sz w:val="20"/>
          <w:szCs w:val="20"/>
          <w:u w:val="single"/>
        </w:rPr>
      </w:pPr>
      <w:r>
        <w:rPr>
          <w:rFonts w:asciiTheme="majorHAnsi" w:hAnsiTheme="majorHAnsi"/>
          <w:b/>
          <w:bCs/>
          <w:i/>
          <w:color w:val="404040" w:themeColor="text1" w:themeTint="BF"/>
          <w:sz w:val="20"/>
          <w:szCs w:val="20"/>
          <w:u w:val="single"/>
        </w:rPr>
        <w:t xml:space="preserve">Sr. </w:t>
      </w:r>
      <w:r w:rsidR="001F31A8">
        <w:rPr>
          <w:rFonts w:asciiTheme="majorHAnsi" w:hAnsiTheme="majorHAnsi"/>
          <w:b/>
          <w:bCs/>
          <w:i/>
          <w:color w:val="404040" w:themeColor="text1" w:themeTint="BF"/>
          <w:sz w:val="20"/>
          <w:szCs w:val="20"/>
          <w:u w:val="single"/>
        </w:rPr>
        <w:t>Python</w:t>
      </w:r>
      <w:r>
        <w:rPr>
          <w:rFonts w:asciiTheme="majorHAnsi" w:hAnsiTheme="majorHAnsi"/>
          <w:b/>
          <w:bCs/>
          <w:i/>
          <w:color w:val="404040" w:themeColor="text1" w:themeTint="BF"/>
          <w:sz w:val="20"/>
          <w:szCs w:val="20"/>
          <w:u w:val="single"/>
        </w:rPr>
        <w:t xml:space="preserve"> </w:t>
      </w:r>
      <w:r w:rsidR="001F31A8">
        <w:rPr>
          <w:rFonts w:asciiTheme="majorHAnsi" w:hAnsiTheme="majorHAnsi"/>
          <w:b/>
          <w:bCs/>
          <w:i/>
          <w:color w:val="404040" w:themeColor="text1" w:themeTint="BF"/>
          <w:sz w:val="20"/>
          <w:szCs w:val="20"/>
          <w:u w:val="single"/>
        </w:rPr>
        <w:t>Engineer</w:t>
      </w:r>
      <w:r w:rsidR="00B51BD5">
        <w:rPr>
          <w:rFonts w:asciiTheme="majorHAnsi" w:hAnsiTheme="majorHAnsi"/>
          <w:b/>
          <w:bCs/>
          <w:i/>
          <w:color w:val="404040" w:themeColor="text1" w:themeTint="BF"/>
          <w:sz w:val="20"/>
          <w:szCs w:val="20"/>
          <w:u w:val="single"/>
        </w:rPr>
        <w:t>/AWS Cloud</w:t>
      </w:r>
    </w:p>
    <w:p w14:paraId="470F1F89"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Developed and maintained critical financial applications using Python, enhancing both the performance and security of transaction processing systems for improved user trust and satisfaction.</w:t>
      </w:r>
    </w:p>
    <w:p w14:paraId="528A474D" w14:textId="0555FA2F"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Developed API-driven integrations between AWS Connect and financial platforms using Python (FastAPI, Flask) and AWS Lambda, enabling automated transaction tracking and customer query resolution.</w:t>
      </w:r>
    </w:p>
    <w:p w14:paraId="7994479A" w14:textId="26182023"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Designed scalable NoSQL data models for AWS DynamoDB, implementing Global Secondary Indexes (GSI) and adaptive capacity settings, improving query performance and reducing response time.</w:t>
      </w:r>
    </w:p>
    <w:p w14:paraId="2A399301"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2E5B7D">
        <w:rPr>
          <w:rFonts w:asciiTheme="majorHAnsi" w:hAnsiTheme="majorHAnsi" w:cs="Times New Roman"/>
          <w:sz w:val="19"/>
          <w:szCs w:val="19"/>
          <w:shd w:val="clear" w:color="auto" w:fill="FFFFFF"/>
        </w:rPr>
        <w:t>Developed Python-based ETL workflows for high-volume financial transactions, leveraging PostgreSQL, SQL Alchemy, and Pandas to ensure accurate data transformation.</w:t>
      </w:r>
    </w:p>
    <w:p w14:paraId="11143885" w14:textId="5D992695"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Implemented AWS Step Functions workflows to automate multi-step transactions and backend business logic execution, reducing manual intervention and improving process efficiency.</w:t>
      </w:r>
    </w:p>
    <w:p w14:paraId="30C39D54" w14:textId="4657D2F0" w:rsidR="001F31A8" w:rsidRPr="001F31A8" w:rsidRDefault="001F31A8" w:rsidP="001F31A8">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2E5B7D">
        <w:rPr>
          <w:rFonts w:asciiTheme="majorHAnsi" w:hAnsiTheme="majorHAnsi" w:cs="Times New Roman"/>
          <w:sz w:val="19"/>
          <w:szCs w:val="19"/>
          <w:shd w:val="clear" w:color="auto" w:fill="FFFFFF"/>
        </w:rPr>
        <w:t>Developed scalable Python-based microservices for financial data ingestion and transformation, ensuring compliance with regulatory audit requirements and handling terabytes of financial data.</w:t>
      </w:r>
    </w:p>
    <w:p w14:paraId="491FA1FC" w14:textId="2F2D2388" w:rsid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 xml:space="preserve">Integrated AWS Step Functions with Node.js-based workflows, automating complex multi-step processes with minimal infrastructure overhead. </w:t>
      </w:r>
    </w:p>
    <w:p w14:paraId="324C5D51" w14:textId="781580AE"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Developed AWS Connect real-time analytics dashboards using AWS QuickSight, DynamoDB Streams, and Kinesis, providing business insights into customer interactions and support performance.</w:t>
      </w:r>
    </w:p>
    <w:p w14:paraId="367E8216"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D348E">
        <w:rPr>
          <w:rFonts w:asciiTheme="majorHAnsi" w:hAnsiTheme="majorHAnsi" w:cs="Times New Roman"/>
          <w:sz w:val="19"/>
          <w:szCs w:val="19"/>
          <w:shd w:val="clear" w:color="auto" w:fill="FFFFFF"/>
        </w:rPr>
        <w:t>Designed and optimized complex SQL queries and stored procedures for insurance data processing, improving query performance in Snowflake and SQL Server.</w:t>
      </w:r>
    </w:p>
    <w:p w14:paraId="00CB1798"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Implemented data analytics solutions leveraging AWS Redshift and Python, providing real-time business intelligence and insights for financial decision-making.</w:t>
      </w:r>
    </w:p>
    <w:p w14:paraId="17ED3612" w14:textId="4B501BCC"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Automated AWS infrastructure provisioning using Terraform and AWS CloudFormation, ensuring reproducible, scalable, and cost-effective cloud environments for AWS Connect services.</w:t>
      </w:r>
    </w:p>
    <w:p w14:paraId="0F8F3BAA" w14:textId="41F7080C"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Built AWS Glue ETL pipelines to automate data extraction, transformation, and loading into AWS Redshift, reducing manual data engineering efforts by 70% and improving reporting accuracy.</w:t>
      </w:r>
    </w:p>
    <w:p w14:paraId="6E8E2FA7" w14:textId="6E17272C" w:rsid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Designed real-time data processing applications by integrating AWS Lambda with Kinesis Data Streams and Firehose, improving event ingestion.</w:t>
      </w:r>
    </w:p>
    <w:p w14:paraId="3EA981DD" w14:textId="44427C9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Configured IAM roles, security groups, and AWS KMS encryption for AWS Connect APIs, ensuring data security, compliance, and controlled API access.</w:t>
      </w:r>
    </w:p>
    <w:p w14:paraId="4E69BB4D" w14:textId="51DA4926" w:rsidR="00065075" w:rsidRP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Implemented logging and monitoring in Node.js applications using Winston, AWS CloudWatch, and ELK Stack, ensuring proactive issue resolution.</w:t>
      </w:r>
    </w:p>
    <w:p w14:paraId="4078FDB2"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Designed and implemented scalable Django-based microservices, integrating authentication, caching, and role-based access control, reducing API latency by 40%.</w:t>
      </w:r>
    </w:p>
    <w:p w14:paraId="307DE263" w14:textId="52A5D061" w:rsidR="00065075" w:rsidRDefault="00065075"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Built event-driven AWS Lambda functions triggered by S3, DynamoDB Streams, SNS, and SQS, enabling real-time processing of cloud-based events.</w:t>
      </w:r>
    </w:p>
    <w:p w14:paraId="281D6B38"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D348E">
        <w:rPr>
          <w:rFonts w:asciiTheme="majorHAnsi" w:hAnsiTheme="majorHAnsi" w:cs="Times New Roman"/>
          <w:sz w:val="19"/>
          <w:szCs w:val="19"/>
          <w:shd w:val="clear" w:color="auto" w:fill="FFFFFF"/>
        </w:rPr>
        <w:t>Implemented automated monitoring and alerting using AWS CloudWatch and SNS, reducing downtime and improving system reliability.</w:t>
      </w:r>
    </w:p>
    <w:p w14:paraId="6E9C1848" w14:textId="58CB593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Integrated AWS Lambda with AWS Secrets Manager for secure storage and retrieval of API keys and environment variables, ensuring best practices in cloud security.</w:t>
      </w:r>
    </w:p>
    <w:p w14:paraId="68D3DCE3" w14:textId="43F1B42F"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Optimized and secured AWS IAM policies, VPC configurations, and AWS KMS encryption to enforce least-privilege access controls and data protection best practices across AWS-hosted applications.</w:t>
      </w:r>
    </w:p>
    <w:p w14:paraId="51BA1301" w14:textId="33775659" w:rsidR="00065075" w:rsidRPr="00065075" w:rsidRDefault="00065075" w:rsidP="0006507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65075">
        <w:rPr>
          <w:rFonts w:asciiTheme="majorHAnsi" w:hAnsiTheme="majorHAnsi" w:cs="Times New Roman"/>
          <w:sz w:val="19"/>
          <w:szCs w:val="19"/>
          <w:shd w:val="clear" w:color="auto" w:fill="FFFFFF"/>
        </w:rPr>
        <w:t>Developed serverless microservices with Node.js, AWS Lambda, and DynamoDB, reducing infrastructure costs by 40% while improving scalability.</w:t>
      </w:r>
    </w:p>
    <w:p w14:paraId="2359D9CB" w14:textId="77777777" w:rsidR="002E6D54" w:rsidRPr="00867303"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0D348E">
        <w:rPr>
          <w:rFonts w:asciiTheme="majorHAnsi" w:hAnsiTheme="majorHAnsi" w:cs="Times New Roman"/>
          <w:sz w:val="19"/>
          <w:szCs w:val="19"/>
          <w:shd w:val="clear" w:color="auto" w:fill="FFFFFF"/>
        </w:rPr>
        <w:t>Developed Python-based ETL scripts for ingesting large-scale insurance claims data into Snowflake, improving data retrieval times by 50%.</w:t>
      </w:r>
    </w:p>
    <w:p w14:paraId="61C5F616"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Managed and deployed containerized applications on AWS (ECS, EKS, Lambda), automating deployments using GitHub Actions &amp; Terraform.</w:t>
      </w:r>
    </w:p>
    <w:p w14:paraId="3BACAB5F"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Developed RESTful APIs with Flask and Django frameworks, hosted on AWS Elastic Beanstalk, enabling scalable and maintainable interfaces for internal and external applications.</w:t>
      </w:r>
    </w:p>
    <w:p w14:paraId="6A372A69"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Involved in the design and execution of continuous integration and continuous deployment (CI/CD) pipelines, ensuring efficient and error-free updates to MongoDB instances.</w:t>
      </w:r>
    </w:p>
    <w:p w14:paraId="5E10D4C2" w14:textId="6381B625" w:rsidR="000C2A65" w:rsidRPr="002E6D54" w:rsidRDefault="00B77198" w:rsidP="00095FE9">
      <w:pPr>
        <w:pStyle w:val="NoSpacing"/>
        <w:contextualSpacing/>
        <w:rPr>
          <w:rFonts w:ascii="Cambria" w:hAnsi="Cambria" w:cs="Times New Roman"/>
          <w:bCs/>
          <w:sz w:val="19"/>
          <w:szCs w:val="19"/>
          <w:shd w:val="clear" w:color="auto" w:fill="FFFFFF"/>
        </w:rPr>
      </w:pPr>
      <w:r w:rsidRPr="002E6D54">
        <w:rPr>
          <w:rFonts w:asciiTheme="majorHAnsi" w:hAnsiTheme="majorHAnsi" w:cs="Times New Roman"/>
          <w:b/>
          <w:bCs/>
          <w:sz w:val="19"/>
          <w:szCs w:val="19"/>
          <w:shd w:val="clear" w:color="auto" w:fill="FFFFFF"/>
        </w:rPr>
        <w:t>Environment:</w:t>
      </w:r>
      <w:r w:rsidR="000C2A65" w:rsidRPr="002E6D54">
        <w:rPr>
          <w:rFonts w:asciiTheme="majorHAnsi" w:hAnsiTheme="majorHAnsi" w:cs="Times New Roman"/>
          <w:sz w:val="19"/>
          <w:szCs w:val="19"/>
          <w:shd w:val="clear" w:color="auto" w:fill="FFFFFF"/>
        </w:rPr>
        <w:t xml:space="preserve"> </w:t>
      </w:r>
      <w:r w:rsidR="002E6D54" w:rsidRPr="00C91B54">
        <w:rPr>
          <w:rFonts w:ascii="Cambria" w:hAnsi="Cambria" w:cs="Times New Roman"/>
          <w:bCs/>
          <w:sz w:val="19"/>
          <w:szCs w:val="19"/>
          <w:shd w:val="clear" w:color="auto" w:fill="FFFFFF"/>
        </w:rPr>
        <w:t xml:space="preserve">Python, RESTful APIs, Financial services, Data analysis, Continuous integration (CI), Continuous deployment (CD), Code reviews, React, MongoDB, </w:t>
      </w:r>
      <w:r w:rsidR="00095FE9">
        <w:rPr>
          <w:rFonts w:ascii="Cambria" w:hAnsi="Cambria" w:cs="Times New Roman"/>
          <w:bCs/>
          <w:sz w:val="19"/>
          <w:szCs w:val="19"/>
          <w:shd w:val="clear" w:color="auto" w:fill="FFFFFF"/>
        </w:rPr>
        <w:t>Django,</w:t>
      </w:r>
      <w:r w:rsidR="00223C19">
        <w:rPr>
          <w:rFonts w:ascii="Cambria" w:hAnsi="Cambria" w:cs="Times New Roman"/>
          <w:bCs/>
          <w:sz w:val="19"/>
          <w:szCs w:val="19"/>
          <w:shd w:val="clear" w:color="auto" w:fill="FFFFFF"/>
        </w:rPr>
        <w:t xml:space="preserve"> </w:t>
      </w:r>
      <w:r w:rsidR="002E6D54" w:rsidRPr="00C91B54">
        <w:rPr>
          <w:rFonts w:ascii="Cambria" w:hAnsi="Cambria" w:cs="Times New Roman"/>
          <w:bCs/>
          <w:sz w:val="19"/>
          <w:szCs w:val="19"/>
          <w:shd w:val="clear" w:color="auto" w:fill="FFFFFF"/>
        </w:rPr>
        <w:t>Amazon EKS, Agile, Pandas, NumPy, Matplotlib, Backbone.js, jQuery, Jenkins, GitLab CI/CD, Automation scripts.</w:t>
      </w:r>
    </w:p>
    <w:p w14:paraId="41B2E748" w14:textId="77FD9E4E" w:rsidR="004819A1" w:rsidRPr="004819A1" w:rsidRDefault="00000000" w:rsidP="00E7167D">
      <w:pPr>
        <w:pStyle w:val="NoSpacing"/>
        <w:ind w:right="180"/>
        <w:contextualSpacing/>
        <w:rPr>
          <w:rFonts w:asciiTheme="majorHAnsi" w:hAnsiTheme="majorHAnsi"/>
          <w:sz w:val="20"/>
          <w:szCs w:val="20"/>
          <w:shd w:val="clear" w:color="auto" w:fill="FFFFFF"/>
          <w:lang w:val="en-IN"/>
        </w:rPr>
      </w:pPr>
      <w:r>
        <w:rPr>
          <w:rFonts w:asciiTheme="majorHAnsi" w:hAnsiTheme="majorHAnsi" w:cs="Times New Roman"/>
          <w:sz w:val="20"/>
          <w:szCs w:val="20"/>
          <w:shd w:val="clear" w:color="auto" w:fill="FFFFFF"/>
          <w:lang w:val="en-IN"/>
        </w:rPr>
        <w:pict w14:anchorId="075F8F00">
          <v:rect id="_x0000_i1027" style="width:0;height:1.5pt" o:hralign="center" o:hrstd="t" o:hr="t" fillcolor="#a0a0a0" stroked="f"/>
        </w:pict>
      </w:r>
    </w:p>
    <w:p w14:paraId="52D79793" w14:textId="77024CDF" w:rsidR="001C1CB2" w:rsidRPr="0043068C" w:rsidRDefault="00506F13" w:rsidP="00095FE9">
      <w:pPr>
        <w:pStyle w:val="Heading2"/>
        <w:ind w:right="180" w:hanging="142"/>
        <w:rPr>
          <w:sz w:val="21"/>
          <w:szCs w:val="21"/>
        </w:rPr>
      </w:pPr>
      <w:r w:rsidRPr="00506F13">
        <w:rPr>
          <w:sz w:val="21"/>
          <w:szCs w:val="21"/>
        </w:rPr>
        <w:t>McKesson</w:t>
      </w:r>
      <w:r w:rsidR="001C1CB2" w:rsidRPr="0043068C">
        <w:rPr>
          <w:sz w:val="21"/>
          <w:szCs w:val="21"/>
        </w:rPr>
        <w:t xml:space="preserve">: </w:t>
      </w:r>
      <w:r w:rsidRPr="00506F13">
        <w:rPr>
          <w:sz w:val="21"/>
          <w:szCs w:val="21"/>
        </w:rPr>
        <w:t>Alpharetta, G</w:t>
      </w:r>
      <w:r>
        <w:rPr>
          <w:sz w:val="21"/>
          <w:szCs w:val="21"/>
        </w:rPr>
        <w:t xml:space="preserve">A. </w:t>
      </w:r>
      <w:r w:rsidR="001C1CB2" w:rsidRPr="0043068C">
        <w:rPr>
          <w:sz w:val="21"/>
          <w:szCs w:val="21"/>
        </w:rPr>
        <w:t>(Sept 201</w:t>
      </w:r>
      <w:r w:rsidR="00095FE9">
        <w:rPr>
          <w:sz w:val="21"/>
          <w:szCs w:val="21"/>
        </w:rPr>
        <w:t>5</w:t>
      </w:r>
      <w:r w:rsidR="001C1CB2" w:rsidRPr="0043068C">
        <w:rPr>
          <w:sz w:val="21"/>
          <w:szCs w:val="21"/>
        </w:rPr>
        <w:t xml:space="preserve"> – </w:t>
      </w:r>
      <w:r w:rsidR="00095FE9">
        <w:rPr>
          <w:sz w:val="21"/>
          <w:szCs w:val="21"/>
        </w:rPr>
        <w:t>Dec</w:t>
      </w:r>
      <w:r w:rsidR="001C1CB2" w:rsidRPr="0043068C">
        <w:rPr>
          <w:sz w:val="21"/>
          <w:szCs w:val="21"/>
        </w:rPr>
        <w:t xml:space="preserve"> 2018)</w:t>
      </w:r>
    </w:p>
    <w:p w14:paraId="33DEC8D5" w14:textId="77777777" w:rsidR="001C1CB2" w:rsidRPr="00095FE9" w:rsidRDefault="001C1CB2" w:rsidP="00095FE9">
      <w:pPr>
        <w:ind w:right="180" w:hanging="142"/>
        <w:rPr>
          <w:rFonts w:asciiTheme="majorHAnsi" w:hAnsiTheme="majorHAnsi"/>
          <w:b/>
          <w:bCs/>
          <w:i/>
          <w:color w:val="404040" w:themeColor="text1" w:themeTint="BF"/>
          <w:sz w:val="20"/>
          <w:szCs w:val="20"/>
          <w:u w:val="single"/>
        </w:rPr>
      </w:pPr>
      <w:r w:rsidRPr="00095FE9">
        <w:rPr>
          <w:rFonts w:asciiTheme="majorHAnsi" w:hAnsiTheme="majorHAnsi"/>
          <w:b/>
          <w:bCs/>
          <w:i/>
          <w:color w:val="404040" w:themeColor="text1" w:themeTint="BF"/>
          <w:sz w:val="20"/>
          <w:szCs w:val="20"/>
          <w:u w:val="single"/>
        </w:rPr>
        <w:t>Software Engineer</w:t>
      </w:r>
    </w:p>
    <w:p w14:paraId="628E9E95"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Built Flask-based RESTful APIs for real-time data ingestion, processing millions of transactions daily, ensuring 99.9% API uptime through efficient exception handling and logging.</w:t>
      </w:r>
    </w:p>
    <w:p w14:paraId="37BB37ED" w14:textId="588DAA96"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lastRenderedPageBreak/>
        <w:t>Developed and integrated AWS Connect APIs using Python (FastAPI, Flask) and AWS Lambda, enabling real-time call routing and patient support automation for healthcare providers.</w:t>
      </w:r>
    </w:p>
    <w:p w14:paraId="2898ED45" w14:textId="304B0C95" w:rsidR="00F745CF"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Developed FastAPI microservices for healthcare applications, ensuring compliance with HIPAA security standards and patient data protection policies, reducing security risks and unauthorized data exposure.</w:t>
      </w:r>
    </w:p>
    <w:p w14:paraId="6F366BB4" w14:textId="0AA942C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Built AWS Step Functions workflows to orchestrate automated appointment scheduling and patient reminders, reducing manual workload by 50% and improving operational efficiency.</w:t>
      </w:r>
    </w:p>
    <w:p w14:paraId="14669EC3" w14:textId="0B5A062B"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 xml:space="preserve">Implemented RESTful APIs using Flask, leveraging </w:t>
      </w:r>
      <w:r w:rsidR="001F31A8" w:rsidRPr="00C91B54">
        <w:rPr>
          <w:rFonts w:asciiTheme="majorHAnsi" w:hAnsiTheme="majorHAnsi" w:cs="Times New Roman"/>
          <w:sz w:val="19"/>
          <w:szCs w:val="19"/>
          <w:shd w:val="clear" w:color="auto" w:fill="FFFFFF"/>
        </w:rPr>
        <w:t>SQL Alchemy</w:t>
      </w:r>
      <w:r w:rsidRPr="00C91B54">
        <w:rPr>
          <w:rFonts w:asciiTheme="majorHAnsi" w:hAnsiTheme="majorHAnsi" w:cs="Times New Roman"/>
          <w:sz w:val="19"/>
          <w:szCs w:val="19"/>
          <w:shd w:val="clear" w:color="auto" w:fill="FFFFFF"/>
        </w:rPr>
        <w:t xml:space="preserve"> ORM for efficient database interactions and reducing query execution time by 50%.</w:t>
      </w:r>
    </w:p>
    <w:p w14:paraId="3708FF74" w14:textId="75D211F8"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Optimized AWS Lambda performance for real-time healthcare transactions, implementing provisioned concurrency, async execution, and Kinesis integration, ensuring low-latency call center data processing.</w:t>
      </w:r>
    </w:p>
    <w:p w14:paraId="25D4D01E" w14:textId="0FDE3082"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Implemented role-based access control (RBAC) and fine-grained API permissions using AWS IAM and FastAPI's OAuth 2.0 authentication, ensuring only authorized users could access sensitive healthcare records.</w:t>
      </w:r>
    </w:p>
    <w:p w14:paraId="608EADB7" w14:textId="10A95749"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Architected a multi-region AWS deployment for FastAPI services, ensuring high availability by leveraging AWS Route 53 failover routing and cross-region replication strategies.</w:t>
      </w:r>
    </w:p>
    <w:p w14:paraId="1AD534AF"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Implemented Flask-based API gateways, handling millions of requests daily, with robust error handling and logging for better traceability and debugging.</w:t>
      </w:r>
    </w:p>
    <w:p w14:paraId="083C8450" w14:textId="0B982F8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Designed NoSQL data models in AWS DynamoDB, implementing GSI (Global Secondary Indexes) and on-demand capacity mode, improving query response times by 40% for patient records retrieval.</w:t>
      </w:r>
    </w:p>
    <w:p w14:paraId="4A92BAAA" w14:textId="208B60E0" w:rsidR="00F745CF"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Designed and developed asynchronous API endpoints using FastAPI's Starlette framework, allowing for real-time data retrieval and reducing API response latency for critical healthcare transactions.</w:t>
      </w:r>
    </w:p>
    <w:p w14:paraId="7E746A77" w14:textId="235BE6D6"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Integrated AWS Connect with AI-driven chatbot solutions using Amazon Lex and Lambda, automating patient inquiries and reducing call center traffic by 30%.</w:t>
      </w:r>
    </w:p>
    <w:p w14:paraId="0052CE95"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Developed automated scripts for data migration and ETL processes, significantly improving the efficiency and accuracy of data handling across various healthcare applications.</w:t>
      </w:r>
    </w:p>
    <w:p w14:paraId="63B7C4AD" w14:textId="68C936BD"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Automated AWS infrastructure provisioning using Terraform and CloudFormation, enabling self-healing deployments and reducing setup time by 70% for AWS Connect services.</w:t>
      </w:r>
    </w:p>
    <w:p w14:paraId="03CBD5AB"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Designed MongoDB schemas for storing unstructured data, implementing proper indexing strategies that improved data retrieval speeds by 45%.</w:t>
      </w:r>
    </w:p>
    <w:p w14:paraId="07FE308A"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Implemented security best practices in API development, ensuring compliance with stringent healthcare industry standards and protecting sensitive patient information.</w:t>
      </w:r>
    </w:p>
    <w:p w14:paraId="5C788631" w14:textId="57C06F2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Developed CI/CD pipelines in Jenkins and AWS CodePipeline, automating deployments for AWS Lambda, API Gateway, and AWS Connect integrations, reducing release cycle time from weeks to hours.</w:t>
      </w:r>
    </w:p>
    <w:p w14:paraId="06A89BF0" w14:textId="799B07FA"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Secured AWS Connect integrations by configuring IAM roles, KMS encryption, and API Gateway throttling, ensuring compliance with HIPAA and industry security standards</w:t>
      </w:r>
    </w:p>
    <w:p w14:paraId="3D98CF5C"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Built scalable NoSQL solutions with MongoDB, implementing efficient indexing strategies that improved document retrieval speeds by 45%.</w:t>
      </w:r>
    </w:p>
    <w:p w14:paraId="78ABA732" w14:textId="09A49727" w:rsidR="00F745CF"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Developed automated infrastructure provisioning scripts using Terraform and CloudFormation, creating self-healing, auto-scaling environments for containerized healthcare applications.</w:t>
      </w:r>
    </w:p>
    <w:p w14:paraId="0C1A3AFB" w14:textId="6717001C"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Deployed containerized FastAPI applications using Docker and Kubernetes (EKS), implementing autoscaling, health checks, and zero-downtime rolling updates for AWS Connect call center analytics.</w:t>
      </w:r>
    </w:p>
    <w:p w14:paraId="2A57E33A"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Developed automated testing frameworks in Python for MongoDB, ensuring high code quality and reducing manual testing efforts.</w:t>
      </w:r>
    </w:p>
    <w:p w14:paraId="08B4E3A4"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Integrated frontend apps with Django REST Framework (DRF), implementing token-based authentication and role-based access control for enhanced security.</w:t>
      </w:r>
    </w:p>
    <w:p w14:paraId="4113F5FD"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Built CI/CD pipelines with Jenkins and Docker for automated deployments, reducing downtime and deployment failures by 40%.</w:t>
      </w:r>
    </w:p>
    <w:p w14:paraId="35D0BB3C" w14:textId="77777777" w:rsidR="002E6D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 xml:space="preserve">Designed and implemented microservices architecture using Python and MongoDB, improving system modularity and scalability for healthcare applications. </w:t>
      </w:r>
    </w:p>
    <w:p w14:paraId="00EC24D0" w14:textId="2C1ACF9D" w:rsidR="00F745CF" w:rsidRPr="00BB68B0" w:rsidRDefault="00F745CF" w:rsidP="00BB68B0">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F745CF">
        <w:rPr>
          <w:rFonts w:asciiTheme="majorHAnsi" w:hAnsiTheme="majorHAnsi" w:cs="Times New Roman"/>
          <w:sz w:val="19"/>
          <w:szCs w:val="19"/>
          <w:shd w:val="clear" w:color="auto" w:fill="FFFFFF"/>
        </w:rPr>
        <w:t>Monitored and optimized Kubernetes clusters (EKS) using Prometheus and Grafana, setting up alerting mechanisms for proactive issue detection and resolution.</w:t>
      </w:r>
    </w:p>
    <w:p w14:paraId="0E523F83"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Set up and maintained continuous integration and continuous deployment (CI/CD) pipelines for Python applications, automating testing and deployment processes.</w:t>
      </w:r>
    </w:p>
    <w:p w14:paraId="045B499A"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Implemented service discovery and registration using tools like Eureka, enhancing dynamic communication between microservices.</w:t>
      </w:r>
    </w:p>
    <w:p w14:paraId="58510D46" w14:textId="47EB5BE2" w:rsidR="00B51BD5" w:rsidRDefault="00B77198" w:rsidP="00095FE9">
      <w:pPr>
        <w:pStyle w:val="NoSpacing"/>
        <w:ind w:right="180"/>
        <w:contextualSpacing/>
        <w:rPr>
          <w:rFonts w:ascii="Cambria" w:hAnsi="Cambria" w:cs="Times New Roman"/>
          <w:sz w:val="19"/>
          <w:szCs w:val="19"/>
          <w:shd w:val="clear" w:color="auto" w:fill="FFFFFF"/>
        </w:rPr>
      </w:pPr>
      <w:r w:rsidRPr="00E7167D">
        <w:rPr>
          <w:rFonts w:asciiTheme="majorHAnsi" w:hAnsiTheme="majorHAnsi" w:cs="Times New Roman"/>
          <w:b/>
          <w:bCs/>
          <w:sz w:val="19"/>
          <w:szCs w:val="19"/>
          <w:shd w:val="clear" w:color="auto" w:fill="FFFFFF"/>
        </w:rPr>
        <w:t>Environment:</w:t>
      </w:r>
      <w:r w:rsidRPr="00E7167D">
        <w:rPr>
          <w:rFonts w:asciiTheme="majorHAnsi" w:hAnsiTheme="majorHAnsi" w:cs="Times New Roman"/>
          <w:sz w:val="19"/>
          <w:szCs w:val="19"/>
          <w:shd w:val="clear" w:color="auto" w:fill="FFFFFF"/>
        </w:rPr>
        <w:t xml:space="preserve"> </w:t>
      </w:r>
      <w:r w:rsidR="00DA4862" w:rsidRPr="00E7167D">
        <w:rPr>
          <w:rFonts w:asciiTheme="majorHAnsi" w:hAnsiTheme="majorHAnsi" w:cs="Times New Roman"/>
          <w:sz w:val="19"/>
          <w:szCs w:val="19"/>
          <w:shd w:val="clear" w:color="auto" w:fill="FFFFFF"/>
        </w:rPr>
        <w:t xml:space="preserve"> </w:t>
      </w:r>
      <w:r w:rsidR="002E6D54" w:rsidRPr="00C91B54">
        <w:rPr>
          <w:rFonts w:ascii="Cambria" w:hAnsi="Cambria" w:cs="Times New Roman"/>
          <w:sz w:val="19"/>
          <w:szCs w:val="19"/>
          <w:shd w:val="clear" w:color="auto" w:fill="FFFFFF"/>
        </w:rPr>
        <w:t xml:space="preserve">Python, NodeJS, </w:t>
      </w:r>
      <w:r w:rsidR="00095FE9">
        <w:rPr>
          <w:rFonts w:ascii="Cambria" w:hAnsi="Cambria" w:cs="Times New Roman"/>
          <w:sz w:val="19"/>
          <w:szCs w:val="19"/>
          <w:shd w:val="clear" w:color="auto" w:fill="FFFFFF"/>
        </w:rPr>
        <w:t xml:space="preserve">Django, Flask, </w:t>
      </w:r>
      <w:r w:rsidR="002E6D54" w:rsidRPr="00C91B54">
        <w:rPr>
          <w:rFonts w:ascii="Cambria" w:hAnsi="Cambria" w:cs="Times New Roman"/>
          <w:sz w:val="19"/>
          <w:szCs w:val="19"/>
          <w:shd w:val="clear" w:color="auto" w:fill="FFFFFF"/>
        </w:rPr>
        <w:t>Microservices, API development, MongoDB, Automation scripts, Performance optimization, Open-source Python projects, CI/CD pipelines, Eureka.</w:t>
      </w:r>
    </w:p>
    <w:p w14:paraId="393EDB9B" w14:textId="77777777" w:rsidR="00B51BD5" w:rsidRDefault="00000000" w:rsidP="00B51BD5">
      <w:pPr>
        <w:pStyle w:val="NoSpacing"/>
        <w:ind w:right="180"/>
        <w:contextualSpacing/>
        <w:rPr>
          <w:rFonts w:asciiTheme="majorHAnsi" w:hAnsiTheme="majorHAnsi" w:cs="Times New Roman"/>
          <w:sz w:val="20"/>
          <w:szCs w:val="20"/>
          <w:shd w:val="clear" w:color="auto" w:fill="FFFFFF"/>
        </w:rPr>
      </w:pPr>
      <w:r>
        <w:rPr>
          <w:rFonts w:asciiTheme="majorHAnsi" w:hAnsiTheme="majorHAnsi" w:cs="Times New Roman"/>
          <w:sz w:val="20"/>
          <w:szCs w:val="20"/>
          <w:shd w:val="clear" w:color="auto" w:fill="FFFFFF"/>
          <w:lang w:val="en-IN"/>
        </w:rPr>
        <w:pict w14:anchorId="32F69856">
          <v:rect id="_x0000_i1028" style="width:0;height:1.5pt" o:hralign="center" o:hrstd="t" o:hr="t" fillcolor="#a0a0a0" stroked="f"/>
        </w:pict>
      </w:r>
    </w:p>
    <w:p w14:paraId="11BF8D30" w14:textId="77777777" w:rsidR="003471A5" w:rsidRDefault="00BD1F8A" w:rsidP="003471A5">
      <w:pPr>
        <w:pStyle w:val="Heading2"/>
        <w:ind w:right="180" w:hanging="142"/>
        <w:rPr>
          <w:sz w:val="21"/>
          <w:szCs w:val="21"/>
        </w:rPr>
      </w:pPr>
      <w:r w:rsidRPr="00BD1F8A">
        <w:rPr>
          <w:sz w:val="21"/>
          <w:szCs w:val="21"/>
        </w:rPr>
        <w:t>The Home Depot</w:t>
      </w:r>
      <w:r w:rsidR="00B51BD5" w:rsidRPr="0043068C">
        <w:rPr>
          <w:sz w:val="21"/>
          <w:szCs w:val="21"/>
        </w:rPr>
        <w:t xml:space="preserve">: </w:t>
      </w:r>
      <w:r w:rsidRPr="00BD1F8A">
        <w:rPr>
          <w:sz w:val="21"/>
          <w:szCs w:val="21"/>
        </w:rPr>
        <w:t xml:space="preserve">Winston-Salem, </w:t>
      </w:r>
      <w:r>
        <w:rPr>
          <w:sz w:val="21"/>
          <w:szCs w:val="21"/>
        </w:rPr>
        <w:t xml:space="preserve">NC. </w:t>
      </w:r>
      <w:r w:rsidR="00B51BD5" w:rsidRPr="0043068C">
        <w:rPr>
          <w:sz w:val="21"/>
          <w:szCs w:val="21"/>
        </w:rPr>
        <w:t>(</w:t>
      </w:r>
      <w:r w:rsidR="00B51BD5">
        <w:rPr>
          <w:sz w:val="21"/>
          <w:szCs w:val="21"/>
        </w:rPr>
        <w:t>Aug 2013</w:t>
      </w:r>
      <w:r w:rsidR="00B51BD5" w:rsidRPr="0043068C">
        <w:rPr>
          <w:sz w:val="21"/>
          <w:szCs w:val="21"/>
        </w:rPr>
        <w:t xml:space="preserve"> and </w:t>
      </w:r>
      <w:r w:rsidR="00B51BD5">
        <w:rPr>
          <w:sz w:val="21"/>
          <w:szCs w:val="21"/>
        </w:rPr>
        <w:t>Sep 2015</w:t>
      </w:r>
      <w:r w:rsidR="00B51BD5" w:rsidRPr="0043068C">
        <w:rPr>
          <w:sz w:val="21"/>
          <w:szCs w:val="21"/>
        </w:rPr>
        <w:t>)</w:t>
      </w:r>
    </w:p>
    <w:p w14:paraId="486ACE66" w14:textId="44C5454D" w:rsidR="003471A5" w:rsidRPr="003471A5" w:rsidRDefault="00B51BD5" w:rsidP="003471A5">
      <w:pPr>
        <w:ind w:right="180" w:hanging="142"/>
        <w:rPr>
          <w:rFonts w:asciiTheme="majorHAnsi" w:hAnsiTheme="majorHAnsi"/>
          <w:b/>
          <w:bCs/>
          <w:i/>
          <w:color w:val="404040" w:themeColor="text1" w:themeTint="BF"/>
          <w:sz w:val="20"/>
          <w:szCs w:val="20"/>
          <w:u w:val="single"/>
        </w:rPr>
      </w:pPr>
      <w:r>
        <w:rPr>
          <w:rFonts w:asciiTheme="majorHAnsi" w:hAnsiTheme="majorHAnsi"/>
          <w:b/>
          <w:bCs/>
          <w:i/>
          <w:color w:val="404040" w:themeColor="text1" w:themeTint="BF"/>
          <w:sz w:val="20"/>
          <w:szCs w:val="20"/>
          <w:u w:val="single"/>
        </w:rPr>
        <w:t>Software</w:t>
      </w:r>
      <w:r w:rsidRPr="00095FE9">
        <w:rPr>
          <w:rFonts w:asciiTheme="majorHAnsi" w:hAnsiTheme="majorHAnsi"/>
          <w:b/>
          <w:bCs/>
          <w:i/>
          <w:color w:val="404040" w:themeColor="text1" w:themeTint="BF"/>
          <w:sz w:val="20"/>
          <w:szCs w:val="20"/>
          <w:u w:val="single"/>
        </w:rPr>
        <w:t xml:space="preserve"> </w:t>
      </w:r>
      <w:r>
        <w:rPr>
          <w:rFonts w:asciiTheme="majorHAnsi" w:hAnsiTheme="majorHAnsi"/>
          <w:b/>
          <w:bCs/>
          <w:i/>
          <w:color w:val="404040" w:themeColor="text1" w:themeTint="BF"/>
          <w:sz w:val="20"/>
          <w:szCs w:val="20"/>
          <w:u w:val="single"/>
        </w:rPr>
        <w:t>Developer</w:t>
      </w:r>
    </w:p>
    <w:p w14:paraId="62042482" w14:textId="1D7FBC62" w:rsidR="00BD1F8A" w:rsidRPr="003471A5" w:rsidRDefault="00BD1F8A"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BD1F8A">
        <w:rPr>
          <w:rFonts w:asciiTheme="majorHAnsi" w:hAnsiTheme="majorHAnsi" w:cs="Times New Roman"/>
          <w:sz w:val="19"/>
          <w:szCs w:val="19"/>
          <w:shd w:val="clear" w:color="auto" w:fill="FFFFFF"/>
        </w:rPr>
        <w:t>Developed and maintained web applications using Python (Django, Flask) and JavaScript (jQuery, AJAX), improving system usability and performance.</w:t>
      </w:r>
    </w:p>
    <w:p w14:paraId="53F978F3" w14:textId="6013173B" w:rsidR="00BD1F8A" w:rsidRDefault="00BD1F8A" w:rsidP="00BD1F8A">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BD1F8A">
        <w:rPr>
          <w:rFonts w:asciiTheme="majorHAnsi" w:hAnsiTheme="majorHAnsi" w:cs="Times New Roman"/>
          <w:sz w:val="19"/>
          <w:szCs w:val="19"/>
          <w:shd w:val="clear" w:color="auto" w:fill="FFFFFF"/>
        </w:rPr>
        <w:lastRenderedPageBreak/>
        <w:t>Designed and implemented RESTful APIs for inventory and order management systems, ensuring seamless communication between internal services.</w:t>
      </w:r>
    </w:p>
    <w:p w14:paraId="67797E54" w14:textId="4FEC8FFA"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Developed RESTful APIs in Python (Django, Flask) and Node.js, integrating AWS Connect with supply chain management tools to automate order tracking and customer notifications.</w:t>
      </w:r>
    </w:p>
    <w:p w14:paraId="61C8F0B0" w14:textId="46616BB2" w:rsidR="003471A5" w:rsidRDefault="00BD1F8A" w:rsidP="00BD1F8A">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BD1F8A">
        <w:rPr>
          <w:rFonts w:asciiTheme="majorHAnsi" w:hAnsiTheme="majorHAnsi" w:cs="Times New Roman"/>
          <w:sz w:val="19"/>
          <w:szCs w:val="19"/>
          <w:shd w:val="clear" w:color="auto" w:fill="FFFFFF"/>
        </w:rPr>
        <w:t>Enhanced frontend applications with HTML5, CSS3, Bootstrap, and JavaScript, improving responsiveness and user engagement.</w:t>
      </w:r>
    </w:p>
    <w:p w14:paraId="51CBD423" w14:textId="4877DEE8"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Implemented AWS Lambda triggers for AWS Connect call flow automation, enabling real-time voice-assisted order inquiries and customer service escalation workflows.</w:t>
      </w:r>
    </w:p>
    <w:p w14:paraId="23054F43" w14:textId="52540454" w:rsidR="003471A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Wrote and optimized complex SQL queries, stored procedures, and triggers in SQL Server and PostgreSQL, reducing query execution time by 30%.</w:t>
      </w:r>
    </w:p>
    <w:p w14:paraId="29B850E0" w14:textId="4A871E5B"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Implemented serverless CI/CD pipelines using AWS CodeBuild, CodeDeploy, and GitHub Actions, enabling automated testing and deployment of AWS Connect integrations.</w:t>
      </w:r>
    </w:p>
    <w:p w14:paraId="1DBE89C5" w14:textId="04B55B49" w:rsidR="003471A5" w:rsidRPr="003471A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Designed normalized database schemas and optimized indexing strategies to improve data retrieval performance.</w:t>
      </w:r>
    </w:p>
    <w:p w14:paraId="25EA2EFA" w14:textId="77777777" w:rsidR="003471A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Integrated NoSQL databases like MongoDB for handling unstructured data, enhancing system flexibility.</w:t>
      </w:r>
    </w:p>
    <w:p w14:paraId="0E580C00" w14:textId="73046D31" w:rsidR="00EC5ACB"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Built AWS DynamoDB-based event logging system, storing customer interactions, order queries, and agent responses, enabling real-time insights for operational efficiency.</w:t>
      </w:r>
    </w:p>
    <w:p w14:paraId="2DDF87D0" w14:textId="4F91C2C7" w:rsidR="003471A5" w:rsidRPr="003471A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Managed version control and code collaboration using Git and SVN, ensuring streamlined development workflows.</w:t>
      </w:r>
    </w:p>
    <w:p w14:paraId="7369EF22" w14:textId="0CBD8232" w:rsidR="003471A5" w:rsidRPr="003471A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Automated build and deployment processes using Jenkins and Shell scripting, reducing manual errors and deployment time.</w:t>
      </w:r>
    </w:p>
    <w:p w14:paraId="12F96206" w14:textId="77777777" w:rsidR="00EC5ACB"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Configured and maintained Linux-based application servers, ensuring high availability and performance.</w:t>
      </w:r>
    </w:p>
    <w:p w14:paraId="6C925711" w14:textId="192D24AD" w:rsidR="003471A5" w:rsidRPr="00EC5ACB" w:rsidRDefault="00EC5ACB" w:rsidP="00EC5ACB">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EC5ACB">
        <w:rPr>
          <w:rFonts w:asciiTheme="majorHAnsi" w:hAnsiTheme="majorHAnsi" w:cs="Times New Roman"/>
          <w:sz w:val="19"/>
          <w:szCs w:val="19"/>
          <w:shd w:val="clear" w:color="auto" w:fill="FFFFFF"/>
        </w:rPr>
        <w:t>Developed AWS Step Functions workflows for multi-step automated customer support case handling, reducing manual workload and improving case resolution times by 40%.</w:t>
      </w:r>
      <w:r w:rsidR="003471A5" w:rsidRPr="00EC5ACB">
        <w:rPr>
          <w:rFonts w:asciiTheme="majorHAnsi" w:hAnsiTheme="majorHAnsi" w:cs="Times New Roman"/>
          <w:sz w:val="19"/>
          <w:szCs w:val="19"/>
          <w:shd w:val="clear" w:color="auto" w:fill="FFFFFF"/>
        </w:rPr>
        <w:br/>
        <w:t>Developed Python scripts for log monitoring, data processing, and report generation, reducing manual workload.</w:t>
      </w:r>
    </w:p>
    <w:p w14:paraId="2EEBB311" w14:textId="77777777" w:rsidR="00B64974"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Implemented authentication and authorization mechanisms using LDAP and OAuth 1.0, securing API endpoints and user access.</w:t>
      </w:r>
    </w:p>
    <w:p w14:paraId="15CE1E41" w14:textId="34EE2419" w:rsidR="003471A5" w:rsidRPr="003471A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Worked on Point-of-Sale (POS) system enhancements, improving transaction processing speed and reliability.</w:t>
      </w:r>
    </w:p>
    <w:p w14:paraId="1F6B5D03" w14:textId="77777777" w:rsidR="003471A5" w:rsidRPr="003471A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Integrated real-time inventory tracking solutions, reducing stock discrepancies and improving supply chain efficiency.</w:t>
      </w:r>
    </w:p>
    <w:p w14:paraId="0BED8AE8" w14:textId="03FC2EFA" w:rsidR="00B51BD5" w:rsidRDefault="003471A5" w:rsidP="003471A5">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3471A5">
        <w:rPr>
          <w:rFonts w:asciiTheme="majorHAnsi" w:hAnsiTheme="majorHAnsi" w:cs="Times New Roman"/>
          <w:sz w:val="19"/>
          <w:szCs w:val="19"/>
          <w:shd w:val="clear" w:color="auto" w:fill="FFFFFF"/>
        </w:rPr>
        <w:t>Developed batch processing scripts for large-scale data ingestion and validation, ensuring data integrity across multiple stores.</w:t>
      </w:r>
    </w:p>
    <w:p w14:paraId="5EDAFC78" w14:textId="5EE55BBB" w:rsidR="003471A5" w:rsidRPr="003471A5" w:rsidRDefault="003471A5" w:rsidP="003471A5">
      <w:pPr>
        <w:pStyle w:val="NoSpacing"/>
        <w:ind w:right="180"/>
        <w:contextualSpacing/>
        <w:rPr>
          <w:rFonts w:asciiTheme="majorHAnsi" w:hAnsiTheme="majorHAnsi" w:cs="Times New Roman"/>
          <w:sz w:val="19"/>
          <w:szCs w:val="19"/>
          <w:shd w:val="clear" w:color="auto" w:fill="FFFFFF"/>
        </w:rPr>
      </w:pPr>
      <w:r w:rsidRPr="00E7167D">
        <w:rPr>
          <w:rFonts w:asciiTheme="majorHAnsi" w:hAnsiTheme="majorHAnsi" w:cs="Times New Roman"/>
          <w:b/>
          <w:bCs/>
          <w:sz w:val="19"/>
          <w:szCs w:val="19"/>
          <w:shd w:val="clear" w:color="auto" w:fill="FFFFFF"/>
        </w:rPr>
        <w:t>Environment:</w:t>
      </w:r>
      <w:r w:rsidRPr="003471A5">
        <w:rPr>
          <w:rFonts w:ascii="Cambria" w:hAnsi="Cambria" w:cs="Times New Roman"/>
          <w:bCs/>
          <w:sz w:val="19"/>
          <w:szCs w:val="19"/>
          <w:shd w:val="clear" w:color="auto" w:fill="FFFFFF"/>
        </w:rPr>
        <w:t xml:space="preserve">  Python (Django, Flask), </w:t>
      </w:r>
      <w:r w:rsidR="00082C79">
        <w:rPr>
          <w:rFonts w:ascii="Cambria" w:hAnsi="Cambria" w:cs="Times New Roman"/>
          <w:bCs/>
          <w:sz w:val="19"/>
          <w:szCs w:val="19"/>
          <w:shd w:val="clear" w:color="auto" w:fill="FFFFFF"/>
        </w:rPr>
        <w:t xml:space="preserve">AWS, </w:t>
      </w:r>
      <w:r w:rsidRPr="003471A5">
        <w:rPr>
          <w:rFonts w:ascii="Cambria" w:hAnsi="Cambria" w:cs="Times New Roman"/>
          <w:bCs/>
          <w:sz w:val="19"/>
          <w:szCs w:val="19"/>
          <w:shd w:val="clear" w:color="auto" w:fill="FFFFFF"/>
        </w:rPr>
        <w:t>Java (Spring MVC), JavaScript (jQuery, AJAX), SQL Server, PostgreSQL, MongoDB, RESTful APIs, SOAP, Linux (Red Hat, Ubuntu), Apache, Nginx, Jenkins, Git, LDAP, OAuth 1.0, PCI-DSS Compliance, POS Systems</w:t>
      </w:r>
      <w:r>
        <w:rPr>
          <w:rFonts w:ascii="Cambria" w:hAnsi="Cambria" w:cs="Times New Roman"/>
          <w:bCs/>
          <w:sz w:val="19"/>
          <w:szCs w:val="19"/>
          <w:shd w:val="clear" w:color="auto" w:fill="FFFFFF"/>
        </w:rPr>
        <w:t>.</w:t>
      </w:r>
    </w:p>
    <w:p w14:paraId="62C35C3B" w14:textId="4204FBAB" w:rsidR="006916A5" w:rsidRDefault="00000000" w:rsidP="00E7167D">
      <w:pPr>
        <w:pStyle w:val="NoSpacing"/>
        <w:ind w:right="180"/>
        <w:contextualSpacing/>
        <w:rPr>
          <w:rFonts w:asciiTheme="majorHAnsi" w:hAnsiTheme="majorHAnsi" w:cs="Times New Roman"/>
          <w:sz w:val="20"/>
          <w:szCs w:val="20"/>
          <w:shd w:val="clear" w:color="auto" w:fill="FFFFFF"/>
        </w:rPr>
      </w:pPr>
      <w:r>
        <w:rPr>
          <w:rFonts w:asciiTheme="majorHAnsi" w:hAnsiTheme="majorHAnsi" w:cs="Times New Roman"/>
          <w:sz w:val="20"/>
          <w:szCs w:val="20"/>
          <w:shd w:val="clear" w:color="auto" w:fill="FFFFFF"/>
          <w:lang w:val="en-IN"/>
        </w:rPr>
        <w:pict w14:anchorId="6B128F01">
          <v:rect id="_x0000_i1029" style="width:0;height:1.5pt" o:hralign="center" o:hrstd="t" o:hr="t" fillcolor="#a0a0a0" stroked="f"/>
        </w:pict>
      </w:r>
    </w:p>
    <w:p w14:paraId="7795BEA1" w14:textId="0146C30B" w:rsidR="001C1CB2" w:rsidRPr="0043068C" w:rsidRDefault="007C45EE" w:rsidP="00095FE9">
      <w:pPr>
        <w:pStyle w:val="Heading2"/>
        <w:ind w:right="180" w:hanging="142"/>
        <w:rPr>
          <w:sz w:val="21"/>
          <w:szCs w:val="21"/>
        </w:rPr>
      </w:pPr>
      <w:r>
        <w:rPr>
          <w:sz w:val="21"/>
          <w:szCs w:val="21"/>
        </w:rPr>
        <w:t>AT&amp;T</w:t>
      </w:r>
      <w:r w:rsidR="001C1CB2" w:rsidRPr="0043068C">
        <w:rPr>
          <w:sz w:val="21"/>
          <w:szCs w:val="21"/>
        </w:rPr>
        <w:t xml:space="preserve">: </w:t>
      </w:r>
      <w:r w:rsidRPr="007C45EE">
        <w:rPr>
          <w:sz w:val="21"/>
          <w:szCs w:val="21"/>
        </w:rPr>
        <w:t>Charlotte, NC</w:t>
      </w:r>
      <w:r w:rsidR="0018370E" w:rsidRPr="0043068C">
        <w:rPr>
          <w:sz w:val="21"/>
          <w:szCs w:val="21"/>
        </w:rPr>
        <w:t xml:space="preserve">. </w:t>
      </w:r>
      <w:r w:rsidR="001C1CB2" w:rsidRPr="0043068C">
        <w:rPr>
          <w:sz w:val="21"/>
          <w:szCs w:val="21"/>
        </w:rPr>
        <w:t>(</w:t>
      </w:r>
      <w:r w:rsidR="00095FE9">
        <w:rPr>
          <w:sz w:val="21"/>
          <w:szCs w:val="21"/>
        </w:rPr>
        <w:t>Oct</w:t>
      </w:r>
      <w:r w:rsidR="001C1CB2" w:rsidRPr="0043068C">
        <w:rPr>
          <w:sz w:val="21"/>
          <w:szCs w:val="21"/>
        </w:rPr>
        <w:t xml:space="preserve"> 201</w:t>
      </w:r>
      <w:r w:rsidR="00B51BD5">
        <w:rPr>
          <w:sz w:val="21"/>
          <w:szCs w:val="21"/>
        </w:rPr>
        <w:t>1</w:t>
      </w:r>
      <w:r w:rsidR="001C1CB2" w:rsidRPr="0043068C">
        <w:rPr>
          <w:sz w:val="21"/>
          <w:szCs w:val="21"/>
        </w:rPr>
        <w:t xml:space="preserve"> and Aug 201</w:t>
      </w:r>
      <w:r w:rsidR="00B51BD5">
        <w:rPr>
          <w:sz w:val="21"/>
          <w:szCs w:val="21"/>
        </w:rPr>
        <w:t>3</w:t>
      </w:r>
      <w:r w:rsidR="001C1CB2" w:rsidRPr="0043068C">
        <w:rPr>
          <w:sz w:val="21"/>
          <w:szCs w:val="21"/>
        </w:rPr>
        <w:t>)</w:t>
      </w:r>
    </w:p>
    <w:p w14:paraId="46BF3155" w14:textId="77777777" w:rsidR="001C1CB2" w:rsidRPr="00095FE9" w:rsidRDefault="001C1CB2" w:rsidP="00095FE9">
      <w:pPr>
        <w:ind w:right="180" w:hanging="142"/>
        <w:rPr>
          <w:rFonts w:asciiTheme="majorHAnsi" w:hAnsiTheme="majorHAnsi"/>
          <w:b/>
          <w:bCs/>
          <w:i/>
          <w:color w:val="404040" w:themeColor="text1" w:themeTint="BF"/>
          <w:sz w:val="20"/>
          <w:szCs w:val="20"/>
          <w:u w:val="single"/>
        </w:rPr>
      </w:pPr>
      <w:r w:rsidRPr="00095FE9">
        <w:rPr>
          <w:rFonts w:asciiTheme="majorHAnsi" w:hAnsiTheme="majorHAnsi"/>
          <w:b/>
          <w:bCs/>
          <w:i/>
          <w:color w:val="404040" w:themeColor="text1" w:themeTint="BF"/>
          <w:sz w:val="20"/>
          <w:szCs w:val="20"/>
          <w:u w:val="single"/>
        </w:rPr>
        <w:t>Web Developer</w:t>
      </w:r>
    </w:p>
    <w:p w14:paraId="435A7C82"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 xml:space="preserve">Built Web pages that are more user-interactive using jQuery plugins for Drag and Drop, Auto Complete, JSON, Angular JS, JavaScript, Bootstrap. </w:t>
      </w:r>
    </w:p>
    <w:p w14:paraId="01676737"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Utilized Docker containers for packaging and deploying microservices, streamlining the deployment process.</w:t>
      </w:r>
    </w:p>
    <w:p w14:paraId="76EF503D"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Involved in both front-end and back-end development, ensuring a seamless and consistent user experience across various devices and platforms, which improved overall accessibility.</w:t>
      </w:r>
    </w:p>
    <w:p w14:paraId="55E63B42"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Involved in the design and implementation of RESTful web services using JAX-RS and Spring Boot, emphasizing backend optimization.</w:t>
      </w:r>
    </w:p>
    <w:p w14:paraId="7C7C252B"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Involved in the maintenance and scaling of MongoDB clusters across different environments, ensuring consistent performance and availability.</w:t>
      </w:r>
    </w:p>
    <w:p w14:paraId="41AAECCA"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Involved in the management of Elasticsearch clusters for robust search infrastructure and the maintenance of DynamoDB-based data mode</w:t>
      </w:r>
      <w:r>
        <w:rPr>
          <w:rFonts w:asciiTheme="majorHAnsi" w:hAnsiTheme="majorHAnsi" w:cs="Times New Roman"/>
          <w:sz w:val="19"/>
          <w:szCs w:val="19"/>
          <w:shd w:val="clear" w:color="auto" w:fill="FFFFFF"/>
        </w:rPr>
        <w:t>.</w:t>
      </w:r>
    </w:p>
    <w:p w14:paraId="554AD91F" w14:textId="77777777" w:rsidR="002E6D54" w:rsidRPr="00C91B54" w:rsidRDefault="002E6D54" w:rsidP="00095FE9">
      <w:pPr>
        <w:pStyle w:val="NoSpacing"/>
        <w:numPr>
          <w:ilvl w:val="0"/>
          <w:numId w:val="6"/>
        </w:numPr>
        <w:ind w:left="284" w:right="180" w:hanging="284"/>
        <w:contextualSpacing/>
        <w:rPr>
          <w:rFonts w:asciiTheme="majorHAnsi" w:hAnsiTheme="majorHAnsi" w:cs="Times New Roman"/>
          <w:sz w:val="19"/>
          <w:szCs w:val="19"/>
          <w:shd w:val="clear" w:color="auto" w:fill="FFFFFF"/>
        </w:rPr>
      </w:pPr>
      <w:r w:rsidRPr="00C91B54">
        <w:rPr>
          <w:rFonts w:asciiTheme="majorHAnsi" w:hAnsiTheme="majorHAnsi" w:cs="Times New Roman"/>
          <w:sz w:val="19"/>
          <w:szCs w:val="19"/>
          <w:shd w:val="clear" w:color="auto" w:fill="FFFFFF"/>
        </w:rPr>
        <w:t>Involved in Enhancement of existing application utilizing JavaScript, created HTML navigation menu that is role-based menu items changes dynamically, derived from the database in the form of XML</w:t>
      </w:r>
      <w:r>
        <w:rPr>
          <w:rFonts w:asciiTheme="majorHAnsi" w:hAnsiTheme="majorHAnsi" w:cs="Times New Roman"/>
          <w:sz w:val="19"/>
          <w:szCs w:val="19"/>
          <w:shd w:val="clear" w:color="auto" w:fill="FFFFFF"/>
        </w:rPr>
        <w:t>.</w:t>
      </w:r>
    </w:p>
    <w:p w14:paraId="17371974" w14:textId="3F02C1EA" w:rsidR="006916A5" w:rsidRPr="00E7167D" w:rsidRDefault="00DA4862" w:rsidP="00095FE9">
      <w:pPr>
        <w:pStyle w:val="NoSpacing"/>
        <w:ind w:right="180"/>
        <w:contextualSpacing/>
        <w:rPr>
          <w:rFonts w:asciiTheme="majorHAnsi" w:hAnsiTheme="majorHAnsi" w:cs="Times New Roman"/>
          <w:sz w:val="19"/>
          <w:szCs w:val="19"/>
          <w:shd w:val="clear" w:color="auto" w:fill="FFFFFF"/>
        </w:rPr>
      </w:pPr>
      <w:r w:rsidRPr="00E7167D">
        <w:rPr>
          <w:rFonts w:asciiTheme="majorHAnsi" w:hAnsiTheme="majorHAnsi" w:cs="Times New Roman"/>
          <w:b/>
          <w:bCs/>
          <w:sz w:val="19"/>
          <w:szCs w:val="19"/>
          <w:shd w:val="clear" w:color="auto" w:fill="FFFFFF"/>
        </w:rPr>
        <w:t>Environment:</w:t>
      </w:r>
      <w:r w:rsidRPr="00E7167D">
        <w:rPr>
          <w:rFonts w:asciiTheme="majorHAnsi" w:hAnsiTheme="majorHAnsi" w:cs="Times New Roman"/>
          <w:sz w:val="19"/>
          <w:szCs w:val="19"/>
          <w:shd w:val="clear" w:color="auto" w:fill="FFFFFF"/>
        </w:rPr>
        <w:t xml:space="preserve">  </w:t>
      </w:r>
      <w:r w:rsidR="00095FE9" w:rsidRPr="00C91B54">
        <w:rPr>
          <w:rFonts w:ascii="Cambria" w:hAnsi="Cambria" w:cs="Times New Roman"/>
          <w:bCs/>
          <w:sz w:val="19"/>
          <w:szCs w:val="19"/>
          <w:shd w:val="clear" w:color="auto" w:fill="FFFFFF"/>
        </w:rPr>
        <w:t>jQuery, JSON, AngularJS, JavaScript, Bootstrap, Docker, Front-end development, Back-end development, RESTful web services, JAX-RS, Spring Boot, Elasticsearch, DynamoDB, HTML, XML.</w:t>
      </w:r>
    </w:p>
    <w:p w14:paraId="4ECE5834" w14:textId="5F9713A4" w:rsidR="00DC5C1C" w:rsidRPr="0048712C" w:rsidRDefault="00000000" w:rsidP="0043068C">
      <w:pPr>
        <w:pStyle w:val="NoSpacing"/>
        <w:ind w:right="180" w:hanging="284"/>
        <w:contextualSpacing/>
        <w:rPr>
          <w:rFonts w:asciiTheme="majorHAnsi" w:hAnsiTheme="majorHAnsi"/>
          <w:sz w:val="20"/>
          <w:szCs w:val="20"/>
          <w:shd w:val="clear" w:color="auto" w:fill="FFFFFF"/>
          <w:lang w:val="en-IN"/>
        </w:rPr>
      </w:pPr>
      <w:r>
        <w:rPr>
          <w:rFonts w:asciiTheme="majorHAnsi" w:hAnsiTheme="majorHAnsi" w:cs="Times New Roman"/>
          <w:sz w:val="20"/>
          <w:szCs w:val="20"/>
          <w:shd w:val="clear" w:color="auto" w:fill="FFFFFF"/>
          <w:lang w:val="en-IN"/>
        </w:rPr>
        <w:pict w14:anchorId="5D1A9370">
          <v:rect id="_x0000_i1030" style="width:0;height:1.5pt" o:hralign="center" o:hrstd="t" o:hr="t" fillcolor="#a0a0a0" stroked="f"/>
        </w:pict>
      </w:r>
    </w:p>
    <w:p w14:paraId="062B6CDC" w14:textId="021B66D5" w:rsidR="00796731" w:rsidRPr="0043068C" w:rsidRDefault="00000000" w:rsidP="0043068C">
      <w:pPr>
        <w:pStyle w:val="Heading1"/>
        <w:ind w:right="180" w:hanging="284"/>
        <w:rPr>
          <w:sz w:val="24"/>
          <w:szCs w:val="28"/>
        </w:rPr>
      </w:pPr>
      <w:sdt>
        <w:sdtPr>
          <w:rPr>
            <w:sz w:val="24"/>
            <w:szCs w:val="28"/>
          </w:rPr>
          <w:id w:val="1483710"/>
          <w:placeholder>
            <w:docPart w:val="B179D2FF0DA344308FA2A9A81E797654"/>
          </w:placeholder>
          <w:temporary/>
          <w:showingPlcHdr/>
          <w15:appearance w15:val="hidden"/>
        </w:sdtPr>
        <w:sdtContent>
          <w:r w:rsidR="00C04924" w:rsidRPr="0043068C">
            <w:rPr>
              <w:sz w:val="24"/>
              <w:szCs w:val="28"/>
            </w:rPr>
            <w:t>Education</w:t>
          </w:r>
        </w:sdtContent>
      </w:sdt>
      <w:r w:rsidR="00095FE9">
        <w:rPr>
          <w:sz w:val="24"/>
          <w:szCs w:val="28"/>
        </w:rPr>
        <w:t>:</w:t>
      </w:r>
    </w:p>
    <w:p w14:paraId="11F8E95F" w14:textId="3B724611" w:rsidR="00223C19" w:rsidRPr="00223C19" w:rsidRDefault="001C1CB2" w:rsidP="00223C19">
      <w:pPr>
        <w:pStyle w:val="Heading2"/>
        <w:numPr>
          <w:ilvl w:val="0"/>
          <w:numId w:val="21"/>
        </w:numPr>
        <w:ind w:left="284" w:right="180" w:hanging="284"/>
        <w:rPr>
          <w:sz w:val="20"/>
          <w:szCs w:val="20"/>
        </w:rPr>
      </w:pPr>
      <w:r w:rsidRPr="00FF4871">
        <w:rPr>
          <w:sz w:val="22"/>
          <w:szCs w:val="24"/>
        </w:rPr>
        <w:t>Bachelor of Engineering (B.E.)</w:t>
      </w:r>
      <w:r w:rsidR="00223C19" w:rsidRPr="00223C19">
        <w:rPr>
          <w:sz w:val="22"/>
          <w:szCs w:val="24"/>
        </w:rPr>
        <w:t xml:space="preserve"> </w:t>
      </w:r>
      <w:r w:rsidR="00223C19" w:rsidRPr="00FF4871">
        <w:rPr>
          <w:sz w:val="22"/>
          <w:szCs w:val="24"/>
        </w:rPr>
        <w:t xml:space="preserve">– </w:t>
      </w:r>
      <w:r w:rsidR="00223C19">
        <w:rPr>
          <w:sz w:val="22"/>
          <w:szCs w:val="24"/>
        </w:rPr>
        <w:t>Computer Science;</w:t>
      </w:r>
      <w:r w:rsidR="00FF4871">
        <w:rPr>
          <w:sz w:val="22"/>
          <w:szCs w:val="24"/>
        </w:rPr>
        <w:t xml:space="preserve"> </w:t>
      </w:r>
      <w:r w:rsidR="00F130FC" w:rsidRPr="00F130FC">
        <w:rPr>
          <w:sz w:val="20"/>
          <w:szCs w:val="20"/>
        </w:rPr>
        <w:t xml:space="preserve">University of Engineering and </w:t>
      </w:r>
      <w:r w:rsidR="00F130FC">
        <w:rPr>
          <w:sz w:val="20"/>
          <w:szCs w:val="20"/>
        </w:rPr>
        <w:t>T</w:t>
      </w:r>
      <w:r w:rsidR="00F130FC" w:rsidRPr="00F130FC">
        <w:rPr>
          <w:sz w:val="20"/>
          <w:szCs w:val="20"/>
        </w:rPr>
        <w:t>echnology</w:t>
      </w:r>
      <w:r w:rsidRPr="00FF4871">
        <w:rPr>
          <w:sz w:val="20"/>
          <w:szCs w:val="20"/>
        </w:rPr>
        <w:t xml:space="preserve">, </w:t>
      </w:r>
      <w:r w:rsidR="00F130FC" w:rsidRPr="00F130FC">
        <w:rPr>
          <w:sz w:val="20"/>
          <w:szCs w:val="20"/>
        </w:rPr>
        <w:t>Peshawar, Pakistan</w:t>
      </w:r>
      <w:r w:rsidRPr="00FF4871">
        <w:rPr>
          <w:sz w:val="20"/>
          <w:szCs w:val="20"/>
        </w:rPr>
        <w:t>. | 201</w:t>
      </w:r>
      <w:r w:rsidR="00F130FC">
        <w:rPr>
          <w:sz w:val="20"/>
          <w:szCs w:val="20"/>
        </w:rPr>
        <w:t>0</w:t>
      </w:r>
      <w:r w:rsidRPr="00FF4871">
        <w:rPr>
          <w:sz w:val="20"/>
          <w:szCs w:val="20"/>
        </w:rPr>
        <w:t>.</w:t>
      </w:r>
    </w:p>
    <w:sectPr w:rsidR="00223C19" w:rsidRPr="00223C19" w:rsidSect="00E7167D">
      <w:footerReference w:type="default" r:id="rId7"/>
      <w:headerReference w:type="first" r:id="rId8"/>
      <w:pgSz w:w="12240" w:h="15840" w:code="1"/>
      <w:pgMar w:top="720" w:right="720" w:bottom="709" w:left="1134" w:header="850"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A4C35" w14:textId="77777777" w:rsidR="001E2EC9" w:rsidRDefault="001E2EC9">
      <w:pPr>
        <w:spacing w:line="240" w:lineRule="auto"/>
      </w:pPr>
      <w:r>
        <w:separator/>
      </w:r>
    </w:p>
  </w:endnote>
  <w:endnote w:type="continuationSeparator" w:id="0">
    <w:p w14:paraId="6D77CB0B" w14:textId="77777777" w:rsidR="001E2EC9" w:rsidRDefault="001E2E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7519"/>
      <w:docPartObj>
        <w:docPartGallery w:val="Page Numbers (Bottom of Page)"/>
        <w:docPartUnique/>
      </w:docPartObj>
    </w:sdtPr>
    <w:sdtContent>
      <w:p w14:paraId="7C11FF39" w14:textId="77777777" w:rsidR="00796731" w:rsidRDefault="00C04924">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DF69" w14:textId="77777777" w:rsidR="001E2EC9" w:rsidRDefault="001E2EC9">
      <w:pPr>
        <w:spacing w:line="240" w:lineRule="auto"/>
      </w:pPr>
      <w:r>
        <w:separator/>
      </w:r>
    </w:p>
  </w:footnote>
  <w:footnote w:type="continuationSeparator" w:id="0">
    <w:p w14:paraId="516EA6B6" w14:textId="77777777" w:rsidR="001E2EC9" w:rsidRDefault="001E2E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CB33" w14:textId="28510FF8" w:rsidR="00E7167D" w:rsidRPr="00E7167D" w:rsidRDefault="00000000">
    <w:pPr>
      <w:pBdr>
        <w:left w:val="single" w:sz="12" w:space="11" w:color="4F81BD" w:themeColor="accent1"/>
      </w:pBdr>
      <w:tabs>
        <w:tab w:val="left" w:pos="3620"/>
        <w:tab w:val="left" w:pos="3964"/>
      </w:tabs>
      <w:rPr>
        <w:rFonts w:asciiTheme="majorHAnsi" w:eastAsiaTheme="majorEastAsia" w:hAnsiTheme="majorHAnsi" w:cstheme="majorBidi"/>
        <w:b/>
        <w:bCs/>
        <w:color w:val="365F91" w:themeColor="accent1" w:themeShade="BF"/>
        <w:sz w:val="36"/>
        <w:szCs w:val="36"/>
      </w:rPr>
    </w:pPr>
    <w:sdt>
      <w:sdtPr>
        <w:rPr>
          <w:rFonts w:asciiTheme="majorHAnsi" w:eastAsiaTheme="majorEastAsia" w:hAnsiTheme="majorHAnsi" w:cstheme="majorBidi"/>
          <w:b/>
          <w:bCs/>
          <w:color w:val="365F91" w:themeColor="accent1" w:themeShade="BF"/>
          <w:sz w:val="36"/>
          <w:szCs w:val="36"/>
        </w:rPr>
        <w:alias w:val="Title"/>
        <w:tag w:val=""/>
        <w:id w:val="-932208079"/>
        <w:placeholder>
          <w:docPart w:val="9BA8CEE501384333B72B9F82B0D93F03"/>
        </w:placeholder>
        <w:dataBinding w:prefixMappings="xmlns:ns0='http://purl.org/dc/elements/1.1/' xmlns:ns1='http://schemas.openxmlformats.org/package/2006/metadata/core-properties' " w:xpath="/ns1:coreProperties[1]/ns0:title[1]" w:storeItemID="{6C3C8BC8-F283-45AE-878A-BAB7291924A1}"/>
        <w:text/>
      </w:sdtPr>
      <w:sdtContent>
        <w:r w:rsidR="00AD0801">
          <w:rPr>
            <w:rFonts w:asciiTheme="majorHAnsi" w:eastAsiaTheme="majorEastAsia" w:hAnsiTheme="majorHAnsi" w:cstheme="majorBidi"/>
            <w:b/>
            <w:bCs/>
            <w:color w:val="365F91" w:themeColor="accent1" w:themeShade="BF"/>
            <w:sz w:val="36"/>
            <w:szCs w:val="36"/>
          </w:rPr>
          <w:t>Zeeshan Rashid</w:t>
        </w:r>
      </w:sdtContent>
    </w:sdt>
  </w:p>
  <w:p w14:paraId="68FFC113" w14:textId="7226F1B7" w:rsidR="00B649F1" w:rsidRDefault="00E7167D" w:rsidP="00E7167D">
    <w:r>
      <w:t xml:space="preserve">Email: </w:t>
    </w:r>
    <w:hyperlink r:id="rId1" w:history="1">
      <w:r w:rsidR="0001537F" w:rsidRPr="00147FF5">
        <w:rPr>
          <w:rStyle w:val="Hyperlink"/>
        </w:rPr>
        <w:t>r.zeeshan0926@gmail.com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19D"/>
    <w:multiLevelType w:val="hybridMultilevel"/>
    <w:tmpl w:val="7DDE1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46A5F"/>
    <w:multiLevelType w:val="multilevel"/>
    <w:tmpl w:val="F48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D45E5"/>
    <w:multiLevelType w:val="multilevel"/>
    <w:tmpl w:val="329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54214"/>
    <w:multiLevelType w:val="multilevel"/>
    <w:tmpl w:val="932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2D34"/>
    <w:multiLevelType w:val="multilevel"/>
    <w:tmpl w:val="D5A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60018"/>
    <w:multiLevelType w:val="multilevel"/>
    <w:tmpl w:val="950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B0D1B"/>
    <w:multiLevelType w:val="multilevel"/>
    <w:tmpl w:val="F0D8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42C2F"/>
    <w:multiLevelType w:val="multilevel"/>
    <w:tmpl w:val="A1C0B5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706DCE"/>
    <w:multiLevelType w:val="multilevel"/>
    <w:tmpl w:val="6D1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924A1"/>
    <w:multiLevelType w:val="multilevel"/>
    <w:tmpl w:val="D7F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442E6"/>
    <w:multiLevelType w:val="multilevel"/>
    <w:tmpl w:val="804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51B2A"/>
    <w:multiLevelType w:val="multilevel"/>
    <w:tmpl w:val="86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44C90"/>
    <w:multiLevelType w:val="multilevel"/>
    <w:tmpl w:val="CB0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95B4C"/>
    <w:multiLevelType w:val="multilevel"/>
    <w:tmpl w:val="6C0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05BB8"/>
    <w:multiLevelType w:val="multilevel"/>
    <w:tmpl w:val="ED2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7299F"/>
    <w:multiLevelType w:val="multilevel"/>
    <w:tmpl w:val="FDE2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07F14"/>
    <w:multiLevelType w:val="multilevel"/>
    <w:tmpl w:val="F494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E41DE"/>
    <w:multiLevelType w:val="multilevel"/>
    <w:tmpl w:val="327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A67DF"/>
    <w:multiLevelType w:val="hybridMultilevel"/>
    <w:tmpl w:val="6C323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28171D"/>
    <w:multiLevelType w:val="multilevel"/>
    <w:tmpl w:val="B6F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550AD"/>
    <w:multiLevelType w:val="multilevel"/>
    <w:tmpl w:val="A04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70DB8"/>
    <w:multiLevelType w:val="multilevel"/>
    <w:tmpl w:val="E49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C4A02"/>
    <w:multiLevelType w:val="multilevel"/>
    <w:tmpl w:val="E19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96FA5"/>
    <w:multiLevelType w:val="multilevel"/>
    <w:tmpl w:val="CAE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150CC"/>
    <w:multiLevelType w:val="multilevel"/>
    <w:tmpl w:val="D50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621E8"/>
    <w:multiLevelType w:val="multilevel"/>
    <w:tmpl w:val="D14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E2D12"/>
    <w:multiLevelType w:val="hybridMultilevel"/>
    <w:tmpl w:val="763A15AA"/>
    <w:lvl w:ilvl="0" w:tplc="714A865E">
      <w:numFmt w:val="bullet"/>
      <w:lvlText w:val=""/>
      <w:lvlJc w:val="left"/>
      <w:pPr>
        <w:ind w:left="1111" w:hanging="361"/>
      </w:pPr>
      <w:rPr>
        <w:rFonts w:ascii="Symbol" w:eastAsia="Symbol" w:hAnsi="Symbol" w:cs="Symbol" w:hint="default"/>
        <w:b w:val="0"/>
        <w:bCs w:val="0"/>
        <w:i w:val="0"/>
        <w:iCs w:val="0"/>
        <w:spacing w:val="0"/>
        <w:w w:val="100"/>
        <w:sz w:val="17"/>
        <w:szCs w:val="17"/>
        <w:lang w:val="en-US" w:eastAsia="en-US" w:bidi="ar-SA"/>
      </w:rPr>
    </w:lvl>
    <w:lvl w:ilvl="1" w:tplc="34642D7C">
      <w:numFmt w:val="bullet"/>
      <w:lvlText w:val="•"/>
      <w:lvlJc w:val="left"/>
      <w:pPr>
        <w:ind w:left="2149" w:hanging="361"/>
      </w:pPr>
      <w:rPr>
        <w:rFonts w:hint="default"/>
        <w:lang w:val="en-US" w:eastAsia="en-US" w:bidi="ar-SA"/>
      </w:rPr>
    </w:lvl>
    <w:lvl w:ilvl="2" w:tplc="5CB052E0">
      <w:numFmt w:val="bullet"/>
      <w:lvlText w:val="•"/>
      <w:lvlJc w:val="left"/>
      <w:pPr>
        <w:ind w:left="3178" w:hanging="361"/>
      </w:pPr>
      <w:rPr>
        <w:rFonts w:hint="default"/>
        <w:lang w:val="en-US" w:eastAsia="en-US" w:bidi="ar-SA"/>
      </w:rPr>
    </w:lvl>
    <w:lvl w:ilvl="3" w:tplc="DF6E43CE">
      <w:numFmt w:val="bullet"/>
      <w:lvlText w:val="•"/>
      <w:lvlJc w:val="left"/>
      <w:pPr>
        <w:ind w:left="4207" w:hanging="361"/>
      </w:pPr>
      <w:rPr>
        <w:rFonts w:hint="default"/>
        <w:lang w:val="en-US" w:eastAsia="en-US" w:bidi="ar-SA"/>
      </w:rPr>
    </w:lvl>
    <w:lvl w:ilvl="4" w:tplc="8C32D1A6">
      <w:numFmt w:val="bullet"/>
      <w:lvlText w:val="•"/>
      <w:lvlJc w:val="left"/>
      <w:pPr>
        <w:ind w:left="5236" w:hanging="361"/>
      </w:pPr>
      <w:rPr>
        <w:rFonts w:hint="default"/>
        <w:lang w:val="en-US" w:eastAsia="en-US" w:bidi="ar-SA"/>
      </w:rPr>
    </w:lvl>
    <w:lvl w:ilvl="5" w:tplc="50AEB120">
      <w:numFmt w:val="bullet"/>
      <w:lvlText w:val="•"/>
      <w:lvlJc w:val="left"/>
      <w:pPr>
        <w:ind w:left="6265" w:hanging="361"/>
      </w:pPr>
      <w:rPr>
        <w:rFonts w:hint="default"/>
        <w:lang w:val="en-US" w:eastAsia="en-US" w:bidi="ar-SA"/>
      </w:rPr>
    </w:lvl>
    <w:lvl w:ilvl="6" w:tplc="A0A20CCC">
      <w:numFmt w:val="bullet"/>
      <w:lvlText w:val="•"/>
      <w:lvlJc w:val="left"/>
      <w:pPr>
        <w:ind w:left="7294" w:hanging="361"/>
      </w:pPr>
      <w:rPr>
        <w:rFonts w:hint="default"/>
        <w:lang w:val="en-US" w:eastAsia="en-US" w:bidi="ar-SA"/>
      </w:rPr>
    </w:lvl>
    <w:lvl w:ilvl="7" w:tplc="5EAA01E4">
      <w:numFmt w:val="bullet"/>
      <w:lvlText w:val="•"/>
      <w:lvlJc w:val="left"/>
      <w:pPr>
        <w:ind w:left="8323" w:hanging="361"/>
      </w:pPr>
      <w:rPr>
        <w:rFonts w:hint="default"/>
        <w:lang w:val="en-US" w:eastAsia="en-US" w:bidi="ar-SA"/>
      </w:rPr>
    </w:lvl>
    <w:lvl w:ilvl="8" w:tplc="E264BC46">
      <w:numFmt w:val="bullet"/>
      <w:lvlText w:val="•"/>
      <w:lvlJc w:val="left"/>
      <w:pPr>
        <w:ind w:left="9352" w:hanging="361"/>
      </w:pPr>
      <w:rPr>
        <w:rFonts w:hint="default"/>
        <w:lang w:val="en-US" w:eastAsia="en-US" w:bidi="ar-SA"/>
      </w:rPr>
    </w:lvl>
  </w:abstractNum>
  <w:abstractNum w:abstractNumId="27" w15:restartNumberingAfterBreak="0">
    <w:nsid w:val="3EF32D69"/>
    <w:multiLevelType w:val="multilevel"/>
    <w:tmpl w:val="ABB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23E9B"/>
    <w:multiLevelType w:val="hybridMultilevel"/>
    <w:tmpl w:val="F40C0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9F206D"/>
    <w:multiLevelType w:val="multilevel"/>
    <w:tmpl w:val="6E7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B28D3"/>
    <w:multiLevelType w:val="hybridMultilevel"/>
    <w:tmpl w:val="A08C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C736B1"/>
    <w:multiLevelType w:val="multilevel"/>
    <w:tmpl w:val="B34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9600D"/>
    <w:multiLevelType w:val="multilevel"/>
    <w:tmpl w:val="430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41CD2"/>
    <w:multiLevelType w:val="multilevel"/>
    <w:tmpl w:val="DBE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66DDE"/>
    <w:multiLevelType w:val="multilevel"/>
    <w:tmpl w:val="6F9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D7E64"/>
    <w:multiLevelType w:val="multilevel"/>
    <w:tmpl w:val="120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A4461"/>
    <w:multiLevelType w:val="hybridMultilevel"/>
    <w:tmpl w:val="00D66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D16B9B"/>
    <w:multiLevelType w:val="multilevel"/>
    <w:tmpl w:val="C71C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DB1DE7"/>
    <w:multiLevelType w:val="multilevel"/>
    <w:tmpl w:val="D51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035442"/>
    <w:multiLevelType w:val="hybridMultilevel"/>
    <w:tmpl w:val="56428CE0"/>
    <w:lvl w:ilvl="0" w:tplc="C7523B4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7B4427"/>
    <w:multiLevelType w:val="multilevel"/>
    <w:tmpl w:val="B186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EB490B"/>
    <w:multiLevelType w:val="multilevel"/>
    <w:tmpl w:val="BEC0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79512F"/>
    <w:multiLevelType w:val="hybridMultilevel"/>
    <w:tmpl w:val="884C6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5D2EBB"/>
    <w:multiLevelType w:val="hybridMultilevel"/>
    <w:tmpl w:val="CF9AF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432583">
    <w:abstractNumId w:val="18"/>
  </w:num>
  <w:num w:numId="2" w16cid:durableId="1374235555">
    <w:abstractNumId w:val="0"/>
  </w:num>
  <w:num w:numId="3" w16cid:durableId="709842839">
    <w:abstractNumId w:val="30"/>
  </w:num>
  <w:num w:numId="4" w16cid:durableId="774331533">
    <w:abstractNumId w:val="43"/>
  </w:num>
  <w:num w:numId="5" w16cid:durableId="2014912361">
    <w:abstractNumId w:val="39"/>
  </w:num>
  <w:num w:numId="6" w16cid:durableId="1578175454">
    <w:abstractNumId w:val="36"/>
  </w:num>
  <w:num w:numId="7" w16cid:durableId="876701119">
    <w:abstractNumId w:val="26"/>
  </w:num>
  <w:num w:numId="8" w16cid:durableId="289409253">
    <w:abstractNumId w:val="37"/>
  </w:num>
  <w:num w:numId="9" w16cid:durableId="1420367662">
    <w:abstractNumId w:val="40"/>
  </w:num>
  <w:num w:numId="10" w16cid:durableId="1728066725">
    <w:abstractNumId w:val="41"/>
  </w:num>
  <w:num w:numId="11" w16cid:durableId="2117678164">
    <w:abstractNumId w:val="28"/>
  </w:num>
  <w:num w:numId="12" w16cid:durableId="680545540">
    <w:abstractNumId w:val="3"/>
  </w:num>
  <w:num w:numId="13" w16cid:durableId="564485381">
    <w:abstractNumId w:val="22"/>
  </w:num>
  <w:num w:numId="14" w16cid:durableId="673339974">
    <w:abstractNumId w:val="25"/>
  </w:num>
  <w:num w:numId="15" w16cid:durableId="77405134">
    <w:abstractNumId w:val="27"/>
  </w:num>
  <w:num w:numId="16" w16cid:durableId="114252674">
    <w:abstractNumId w:val="2"/>
  </w:num>
  <w:num w:numId="17" w16cid:durableId="691344151">
    <w:abstractNumId w:val="20"/>
  </w:num>
  <w:num w:numId="18" w16cid:durableId="231350728">
    <w:abstractNumId w:val="21"/>
  </w:num>
  <w:num w:numId="19" w16cid:durableId="1198858959">
    <w:abstractNumId w:val="6"/>
  </w:num>
  <w:num w:numId="20" w16cid:durableId="1648363669">
    <w:abstractNumId w:val="7"/>
  </w:num>
  <w:num w:numId="21" w16cid:durableId="967512641">
    <w:abstractNumId w:val="42"/>
  </w:num>
  <w:num w:numId="22" w16cid:durableId="968440986">
    <w:abstractNumId w:val="17"/>
  </w:num>
  <w:num w:numId="23" w16cid:durableId="483662094">
    <w:abstractNumId w:val="4"/>
  </w:num>
  <w:num w:numId="24" w16cid:durableId="1098868439">
    <w:abstractNumId w:val="33"/>
  </w:num>
  <w:num w:numId="25" w16cid:durableId="1052776455">
    <w:abstractNumId w:val="23"/>
  </w:num>
  <w:num w:numId="26" w16cid:durableId="705909672">
    <w:abstractNumId w:val="12"/>
  </w:num>
  <w:num w:numId="27" w16cid:durableId="1021587349">
    <w:abstractNumId w:val="19"/>
  </w:num>
  <w:num w:numId="28" w16cid:durableId="2054033811">
    <w:abstractNumId w:val="29"/>
  </w:num>
  <w:num w:numId="29" w16cid:durableId="1943220582">
    <w:abstractNumId w:val="11"/>
  </w:num>
  <w:num w:numId="30" w16cid:durableId="1875072759">
    <w:abstractNumId w:val="24"/>
  </w:num>
  <w:num w:numId="31" w16cid:durableId="85273418">
    <w:abstractNumId w:val="16"/>
  </w:num>
  <w:num w:numId="32" w16cid:durableId="1449617992">
    <w:abstractNumId w:val="35"/>
  </w:num>
  <w:num w:numId="33" w16cid:durableId="665087480">
    <w:abstractNumId w:val="5"/>
  </w:num>
  <w:num w:numId="34" w16cid:durableId="817111223">
    <w:abstractNumId w:val="10"/>
  </w:num>
  <w:num w:numId="35" w16cid:durableId="783886545">
    <w:abstractNumId w:val="34"/>
  </w:num>
  <w:num w:numId="36" w16cid:durableId="2047295458">
    <w:abstractNumId w:val="31"/>
  </w:num>
  <w:num w:numId="37" w16cid:durableId="985624067">
    <w:abstractNumId w:val="32"/>
  </w:num>
  <w:num w:numId="38" w16cid:durableId="275913321">
    <w:abstractNumId w:val="13"/>
  </w:num>
  <w:num w:numId="39" w16cid:durableId="953904350">
    <w:abstractNumId w:val="38"/>
  </w:num>
  <w:num w:numId="40" w16cid:durableId="1251112730">
    <w:abstractNumId w:val="8"/>
  </w:num>
  <w:num w:numId="41" w16cid:durableId="297995314">
    <w:abstractNumId w:val="1"/>
  </w:num>
  <w:num w:numId="42" w16cid:durableId="1256328871">
    <w:abstractNumId w:val="14"/>
  </w:num>
  <w:num w:numId="43" w16cid:durableId="15277546">
    <w:abstractNumId w:val="15"/>
  </w:num>
  <w:num w:numId="44" w16cid:durableId="120613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01"/>
    <w:rsid w:val="0001537F"/>
    <w:rsid w:val="000176B7"/>
    <w:rsid w:val="00035216"/>
    <w:rsid w:val="00065075"/>
    <w:rsid w:val="00070040"/>
    <w:rsid w:val="00082C79"/>
    <w:rsid w:val="00087A92"/>
    <w:rsid w:val="00091EE0"/>
    <w:rsid w:val="00095FE9"/>
    <w:rsid w:val="000B3116"/>
    <w:rsid w:val="000C0D08"/>
    <w:rsid w:val="000C2809"/>
    <w:rsid w:val="000C2A65"/>
    <w:rsid w:val="00103234"/>
    <w:rsid w:val="0011497F"/>
    <w:rsid w:val="00157F65"/>
    <w:rsid w:val="0018370E"/>
    <w:rsid w:val="001C1CB2"/>
    <w:rsid w:val="001C4452"/>
    <w:rsid w:val="001E11D1"/>
    <w:rsid w:val="001E2EC9"/>
    <w:rsid w:val="001F19EA"/>
    <w:rsid w:val="001F31A8"/>
    <w:rsid w:val="002074CF"/>
    <w:rsid w:val="00223C19"/>
    <w:rsid w:val="00250FB2"/>
    <w:rsid w:val="00253643"/>
    <w:rsid w:val="002B1A5A"/>
    <w:rsid w:val="002D3D6D"/>
    <w:rsid w:val="002E0782"/>
    <w:rsid w:val="002E1CE6"/>
    <w:rsid w:val="002E2B1D"/>
    <w:rsid w:val="002E6D54"/>
    <w:rsid w:val="002F0E9B"/>
    <w:rsid w:val="00322910"/>
    <w:rsid w:val="00334EF1"/>
    <w:rsid w:val="003471A5"/>
    <w:rsid w:val="00362A6A"/>
    <w:rsid w:val="00385E3D"/>
    <w:rsid w:val="0038729D"/>
    <w:rsid w:val="00390E78"/>
    <w:rsid w:val="003A404A"/>
    <w:rsid w:val="003C4924"/>
    <w:rsid w:val="003E6F93"/>
    <w:rsid w:val="003F061A"/>
    <w:rsid w:val="00407B9B"/>
    <w:rsid w:val="00407B9E"/>
    <w:rsid w:val="0043068C"/>
    <w:rsid w:val="004403CD"/>
    <w:rsid w:val="004714A7"/>
    <w:rsid w:val="00476782"/>
    <w:rsid w:val="004819A1"/>
    <w:rsid w:val="00482F1D"/>
    <w:rsid w:val="0048712C"/>
    <w:rsid w:val="004B0C08"/>
    <w:rsid w:val="004B7144"/>
    <w:rsid w:val="00506F13"/>
    <w:rsid w:val="00536E6A"/>
    <w:rsid w:val="00540DE8"/>
    <w:rsid w:val="00545D58"/>
    <w:rsid w:val="00553FB9"/>
    <w:rsid w:val="00556B5F"/>
    <w:rsid w:val="00576E55"/>
    <w:rsid w:val="0057715C"/>
    <w:rsid w:val="0058350C"/>
    <w:rsid w:val="005A1415"/>
    <w:rsid w:val="005A1D10"/>
    <w:rsid w:val="005B4CA4"/>
    <w:rsid w:val="005C2D0E"/>
    <w:rsid w:val="005D1975"/>
    <w:rsid w:val="00610738"/>
    <w:rsid w:val="00613F83"/>
    <w:rsid w:val="00640165"/>
    <w:rsid w:val="006402F8"/>
    <w:rsid w:val="00642748"/>
    <w:rsid w:val="00674599"/>
    <w:rsid w:val="006916A5"/>
    <w:rsid w:val="006B0EE0"/>
    <w:rsid w:val="006C4ED1"/>
    <w:rsid w:val="006D2582"/>
    <w:rsid w:val="006D3AD7"/>
    <w:rsid w:val="006D732F"/>
    <w:rsid w:val="007027D2"/>
    <w:rsid w:val="00703586"/>
    <w:rsid w:val="00736A33"/>
    <w:rsid w:val="00754724"/>
    <w:rsid w:val="00773C41"/>
    <w:rsid w:val="0077502C"/>
    <w:rsid w:val="00796731"/>
    <w:rsid w:val="007A2812"/>
    <w:rsid w:val="007C4548"/>
    <w:rsid w:val="007C45EE"/>
    <w:rsid w:val="007E2EDE"/>
    <w:rsid w:val="007E585C"/>
    <w:rsid w:val="00813B26"/>
    <w:rsid w:val="00847D01"/>
    <w:rsid w:val="0085700D"/>
    <w:rsid w:val="00870B8E"/>
    <w:rsid w:val="0088738C"/>
    <w:rsid w:val="00887D51"/>
    <w:rsid w:val="008904C9"/>
    <w:rsid w:val="008961E2"/>
    <w:rsid w:val="008A0E16"/>
    <w:rsid w:val="008A3ADC"/>
    <w:rsid w:val="008A60A1"/>
    <w:rsid w:val="008B63EA"/>
    <w:rsid w:val="00902262"/>
    <w:rsid w:val="009440C4"/>
    <w:rsid w:val="0096417A"/>
    <w:rsid w:val="009772BC"/>
    <w:rsid w:val="00981E4B"/>
    <w:rsid w:val="00982B9E"/>
    <w:rsid w:val="00994A38"/>
    <w:rsid w:val="009A3322"/>
    <w:rsid w:val="00A016D5"/>
    <w:rsid w:val="00A100C4"/>
    <w:rsid w:val="00A73B36"/>
    <w:rsid w:val="00A73E59"/>
    <w:rsid w:val="00A9173A"/>
    <w:rsid w:val="00AC60D5"/>
    <w:rsid w:val="00AD0801"/>
    <w:rsid w:val="00AE2C70"/>
    <w:rsid w:val="00B246B4"/>
    <w:rsid w:val="00B51BD5"/>
    <w:rsid w:val="00B64974"/>
    <w:rsid w:val="00B649F1"/>
    <w:rsid w:val="00B77198"/>
    <w:rsid w:val="00B97569"/>
    <w:rsid w:val="00BB68B0"/>
    <w:rsid w:val="00BC24F6"/>
    <w:rsid w:val="00BD1F8A"/>
    <w:rsid w:val="00BE5F98"/>
    <w:rsid w:val="00C02EC7"/>
    <w:rsid w:val="00C04924"/>
    <w:rsid w:val="00C322EA"/>
    <w:rsid w:val="00CA2A41"/>
    <w:rsid w:val="00CA36A3"/>
    <w:rsid w:val="00CF3E74"/>
    <w:rsid w:val="00D1021C"/>
    <w:rsid w:val="00D445F1"/>
    <w:rsid w:val="00DA4862"/>
    <w:rsid w:val="00DA616E"/>
    <w:rsid w:val="00DB2068"/>
    <w:rsid w:val="00DC5C1C"/>
    <w:rsid w:val="00DD7E22"/>
    <w:rsid w:val="00DE05CA"/>
    <w:rsid w:val="00E21CDD"/>
    <w:rsid w:val="00E26843"/>
    <w:rsid w:val="00E31386"/>
    <w:rsid w:val="00E43B31"/>
    <w:rsid w:val="00E47E94"/>
    <w:rsid w:val="00E51582"/>
    <w:rsid w:val="00E52F24"/>
    <w:rsid w:val="00E7167D"/>
    <w:rsid w:val="00E91190"/>
    <w:rsid w:val="00EB4DEC"/>
    <w:rsid w:val="00EB510C"/>
    <w:rsid w:val="00EB6517"/>
    <w:rsid w:val="00EC427E"/>
    <w:rsid w:val="00EC5ACB"/>
    <w:rsid w:val="00EF5774"/>
    <w:rsid w:val="00F130FC"/>
    <w:rsid w:val="00F1474E"/>
    <w:rsid w:val="00F213C8"/>
    <w:rsid w:val="00F31303"/>
    <w:rsid w:val="00F70FBE"/>
    <w:rsid w:val="00F745CF"/>
    <w:rsid w:val="00F96532"/>
    <w:rsid w:val="00FB1743"/>
    <w:rsid w:val="00FB5D50"/>
    <w:rsid w:val="00FB7DA7"/>
    <w:rsid w:val="00FD0031"/>
    <w:rsid w:val="00FF2CF0"/>
    <w:rsid w:val="00FF48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CAB31"/>
  <w15:docId w15:val="{8964B616-5F3F-42C9-94A0-C7C49762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D0D0D" w:themeColor="text1" w:themeTint="F2"/>
        <w:sz w:val="22"/>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A5"/>
  </w:style>
  <w:style w:type="paragraph" w:styleId="Heading1">
    <w:name w:val="heading 1"/>
    <w:basedOn w:val="Normal"/>
    <w:next w:val="Normal"/>
    <w:link w:val="Heading1Char"/>
    <w:uiPriority w:val="9"/>
    <w:qFormat/>
    <w:pPr>
      <w:keepNext/>
      <w:keepLines/>
      <w:spacing w:before="360"/>
      <w:contextualSpacing/>
      <w:outlineLvl w:val="0"/>
    </w:pPr>
    <w:rPr>
      <w:rFonts w:asciiTheme="majorHAnsi" w:eastAsiaTheme="majorEastAsia" w:hAnsiTheme="majorHAnsi" w:cstheme="majorBidi"/>
      <w:b/>
      <w:sz w:val="26"/>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color w:val="365F91"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line="240" w:lineRule="auto"/>
      <w:jc w:val="right"/>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customStyle="1" w:styleId="ContactInfo">
    <w:name w:val="Contact Info"/>
    <w:link w:val="ContactInfoChar"/>
    <w:uiPriority w:val="2"/>
    <w:qFormat/>
    <w:pPr>
      <w:spacing w:line="240" w:lineRule="auto"/>
      <w:jc w:val="right"/>
    </w:pPr>
    <w:rPr>
      <w:sz w:val="24"/>
    </w:rPr>
  </w:style>
  <w:style w:type="table" w:styleId="TableGrid">
    <w:name w:val="Table Grid"/>
    <w:basedOn w:val="TableNormal"/>
    <w:uiPriority w:val="59"/>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ntactInfoChar">
    <w:name w:val="Contact Info Char"/>
    <w:basedOn w:val="DefaultParagraphFont"/>
    <w:link w:val="ContactInfo"/>
    <w:uiPriority w:val="2"/>
    <w:rPr>
      <w:sz w:val="24"/>
    </w:r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0D0D0D" w:themeColor="text1" w:themeTint="F2"/>
      <w:sz w:val="26"/>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4"/>
      <w:szCs w:val="26"/>
    </w:rPr>
  </w:style>
  <w:style w:type="paragraph" w:styleId="Title">
    <w:name w:val="Title"/>
    <w:basedOn w:val="Normal"/>
    <w:next w:val="Normal"/>
    <w:link w:val="TitleChar"/>
    <w:uiPriority w:val="1"/>
    <w:qFormat/>
    <w:pPr>
      <w:spacing w:line="240" w:lineRule="auto"/>
      <w:contextualSpacing/>
      <w:jc w:val="right"/>
    </w:pPr>
    <w:rPr>
      <w:rFonts w:asciiTheme="majorHAnsi" w:eastAsiaTheme="majorEastAsia" w:hAnsiTheme="majorHAnsi" w:cstheme="majorBidi"/>
      <w:b/>
      <w:color w:val="984806" w:themeColor="accent6" w:themeShade="80"/>
      <w:kern w:val="28"/>
      <w:sz w:val="32"/>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984806" w:themeColor="accent6" w:themeShade="80"/>
      <w:kern w:val="28"/>
      <w:sz w:val="32"/>
      <w:szCs w:val="56"/>
    </w:rPr>
  </w:style>
  <w:style w:type="paragraph" w:styleId="NoSpacing">
    <w:name w:val="No Spacing"/>
    <w:uiPriority w:val="1"/>
    <w:qFormat/>
    <w:rsid w:val="00847D01"/>
    <w:pPr>
      <w:spacing w:line="240" w:lineRule="auto"/>
    </w:pPr>
    <w:rPr>
      <w:rFonts w:eastAsiaTheme="minorHAnsi"/>
      <w:color w:val="auto"/>
    </w:rPr>
  </w:style>
  <w:style w:type="paragraph" w:styleId="ListParagraph">
    <w:name w:val="List Paragraph"/>
    <w:basedOn w:val="Normal"/>
    <w:uiPriority w:val="1"/>
    <w:unhideWhenUsed/>
    <w:qFormat/>
    <w:rsid w:val="006D2582"/>
    <w:pPr>
      <w:ind w:left="720"/>
      <w:contextualSpacing/>
    </w:pPr>
  </w:style>
  <w:style w:type="character" w:customStyle="1" w:styleId="hl">
    <w:name w:val="hl"/>
    <w:basedOn w:val="DefaultParagraphFont"/>
    <w:rsid w:val="006D3AD7"/>
  </w:style>
  <w:style w:type="character" w:styleId="Hyperlink">
    <w:name w:val="Hyperlink"/>
    <w:basedOn w:val="DefaultParagraphFont"/>
    <w:uiPriority w:val="99"/>
    <w:unhideWhenUsed/>
    <w:rsid w:val="006916A5"/>
    <w:rPr>
      <w:color w:val="0000FF" w:themeColor="hyperlink"/>
      <w:u w:val="single"/>
    </w:rPr>
  </w:style>
  <w:style w:type="character" w:styleId="UnresolvedMention">
    <w:name w:val="Unresolved Mention"/>
    <w:basedOn w:val="DefaultParagraphFont"/>
    <w:uiPriority w:val="99"/>
    <w:semiHidden/>
    <w:unhideWhenUsed/>
    <w:rsid w:val="006916A5"/>
    <w:rPr>
      <w:color w:val="605E5C"/>
      <w:shd w:val="clear" w:color="auto" w:fill="E1DFDD"/>
    </w:rPr>
  </w:style>
  <w:style w:type="paragraph" w:styleId="NormalWeb">
    <w:name w:val="Normal (Web)"/>
    <w:basedOn w:val="Normal"/>
    <w:uiPriority w:val="99"/>
    <w:semiHidden/>
    <w:unhideWhenUsed/>
    <w:rsid w:val="004819A1"/>
    <w:rPr>
      <w:rFonts w:ascii="Times New Roman" w:hAnsi="Times New Roman" w:cs="Times New Roman"/>
      <w:sz w:val="24"/>
      <w:szCs w:val="24"/>
    </w:rPr>
  </w:style>
  <w:style w:type="character" w:styleId="Strong">
    <w:name w:val="Strong"/>
    <w:basedOn w:val="DefaultParagraphFont"/>
    <w:uiPriority w:val="22"/>
    <w:qFormat/>
    <w:rsid w:val="00FF48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09">
      <w:bodyDiv w:val="1"/>
      <w:marLeft w:val="0"/>
      <w:marRight w:val="0"/>
      <w:marTop w:val="0"/>
      <w:marBottom w:val="0"/>
      <w:divBdr>
        <w:top w:val="none" w:sz="0" w:space="0" w:color="auto"/>
        <w:left w:val="none" w:sz="0" w:space="0" w:color="auto"/>
        <w:bottom w:val="none" w:sz="0" w:space="0" w:color="auto"/>
        <w:right w:val="none" w:sz="0" w:space="0" w:color="auto"/>
      </w:divBdr>
    </w:div>
    <w:div w:id="32774223">
      <w:bodyDiv w:val="1"/>
      <w:marLeft w:val="0"/>
      <w:marRight w:val="0"/>
      <w:marTop w:val="0"/>
      <w:marBottom w:val="0"/>
      <w:divBdr>
        <w:top w:val="none" w:sz="0" w:space="0" w:color="auto"/>
        <w:left w:val="none" w:sz="0" w:space="0" w:color="auto"/>
        <w:bottom w:val="none" w:sz="0" w:space="0" w:color="auto"/>
        <w:right w:val="none" w:sz="0" w:space="0" w:color="auto"/>
      </w:divBdr>
    </w:div>
    <w:div w:id="55051527">
      <w:bodyDiv w:val="1"/>
      <w:marLeft w:val="0"/>
      <w:marRight w:val="0"/>
      <w:marTop w:val="0"/>
      <w:marBottom w:val="0"/>
      <w:divBdr>
        <w:top w:val="none" w:sz="0" w:space="0" w:color="auto"/>
        <w:left w:val="none" w:sz="0" w:space="0" w:color="auto"/>
        <w:bottom w:val="none" w:sz="0" w:space="0" w:color="auto"/>
        <w:right w:val="none" w:sz="0" w:space="0" w:color="auto"/>
      </w:divBdr>
    </w:div>
    <w:div w:id="83458797">
      <w:bodyDiv w:val="1"/>
      <w:marLeft w:val="0"/>
      <w:marRight w:val="0"/>
      <w:marTop w:val="0"/>
      <w:marBottom w:val="0"/>
      <w:divBdr>
        <w:top w:val="none" w:sz="0" w:space="0" w:color="auto"/>
        <w:left w:val="none" w:sz="0" w:space="0" w:color="auto"/>
        <w:bottom w:val="none" w:sz="0" w:space="0" w:color="auto"/>
        <w:right w:val="none" w:sz="0" w:space="0" w:color="auto"/>
      </w:divBdr>
    </w:div>
    <w:div w:id="91245779">
      <w:bodyDiv w:val="1"/>
      <w:marLeft w:val="0"/>
      <w:marRight w:val="0"/>
      <w:marTop w:val="0"/>
      <w:marBottom w:val="0"/>
      <w:divBdr>
        <w:top w:val="none" w:sz="0" w:space="0" w:color="auto"/>
        <w:left w:val="none" w:sz="0" w:space="0" w:color="auto"/>
        <w:bottom w:val="none" w:sz="0" w:space="0" w:color="auto"/>
        <w:right w:val="none" w:sz="0" w:space="0" w:color="auto"/>
      </w:divBdr>
    </w:div>
    <w:div w:id="174150926">
      <w:bodyDiv w:val="1"/>
      <w:marLeft w:val="0"/>
      <w:marRight w:val="0"/>
      <w:marTop w:val="0"/>
      <w:marBottom w:val="0"/>
      <w:divBdr>
        <w:top w:val="none" w:sz="0" w:space="0" w:color="auto"/>
        <w:left w:val="none" w:sz="0" w:space="0" w:color="auto"/>
        <w:bottom w:val="none" w:sz="0" w:space="0" w:color="auto"/>
        <w:right w:val="none" w:sz="0" w:space="0" w:color="auto"/>
      </w:divBdr>
    </w:div>
    <w:div w:id="220212225">
      <w:bodyDiv w:val="1"/>
      <w:marLeft w:val="0"/>
      <w:marRight w:val="0"/>
      <w:marTop w:val="0"/>
      <w:marBottom w:val="0"/>
      <w:divBdr>
        <w:top w:val="none" w:sz="0" w:space="0" w:color="auto"/>
        <w:left w:val="none" w:sz="0" w:space="0" w:color="auto"/>
        <w:bottom w:val="none" w:sz="0" w:space="0" w:color="auto"/>
        <w:right w:val="none" w:sz="0" w:space="0" w:color="auto"/>
      </w:divBdr>
    </w:div>
    <w:div w:id="240260514">
      <w:bodyDiv w:val="1"/>
      <w:marLeft w:val="0"/>
      <w:marRight w:val="0"/>
      <w:marTop w:val="0"/>
      <w:marBottom w:val="0"/>
      <w:divBdr>
        <w:top w:val="none" w:sz="0" w:space="0" w:color="auto"/>
        <w:left w:val="none" w:sz="0" w:space="0" w:color="auto"/>
        <w:bottom w:val="none" w:sz="0" w:space="0" w:color="auto"/>
        <w:right w:val="none" w:sz="0" w:space="0" w:color="auto"/>
      </w:divBdr>
    </w:div>
    <w:div w:id="270861552">
      <w:bodyDiv w:val="1"/>
      <w:marLeft w:val="0"/>
      <w:marRight w:val="0"/>
      <w:marTop w:val="0"/>
      <w:marBottom w:val="0"/>
      <w:divBdr>
        <w:top w:val="none" w:sz="0" w:space="0" w:color="auto"/>
        <w:left w:val="none" w:sz="0" w:space="0" w:color="auto"/>
        <w:bottom w:val="none" w:sz="0" w:space="0" w:color="auto"/>
        <w:right w:val="none" w:sz="0" w:space="0" w:color="auto"/>
      </w:divBdr>
    </w:div>
    <w:div w:id="303003594">
      <w:bodyDiv w:val="1"/>
      <w:marLeft w:val="0"/>
      <w:marRight w:val="0"/>
      <w:marTop w:val="0"/>
      <w:marBottom w:val="0"/>
      <w:divBdr>
        <w:top w:val="none" w:sz="0" w:space="0" w:color="auto"/>
        <w:left w:val="none" w:sz="0" w:space="0" w:color="auto"/>
        <w:bottom w:val="none" w:sz="0" w:space="0" w:color="auto"/>
        <w:right w:val="none" w:sz="0" w:space="0" w:color="auto"/>
      </w:divBdr>
    </w:div>
    <w:div w:id="315693425">
      <w:bodyDiv w:val="1"/>
      <w:marLeft w:val="0"/>
      <w:marRight w:val="0"/>
      <w:marTop w:val="0"/>
      <w:marBottom w:val="0"/>
      <w:divBdr>
        <w:top w:val="none" w:sz="0" w:space="0" w:color="auto"/>
        <w:left w:val="none" w:sz="0" w:space="0" w:color="auto"/>
        <w:bottom w:val="none" w:sz="0" w:space="0" w:color="auto"/>
        <w:right w:val="none" w:sz="0" w:space="0" w:color="auto"/>
      </w:divBdr>
    </w:div>
    <w:div w:id="325325012">
      <w:bodyDiv w:val="1"/>
      <w:marLeft w:val="0"/>
      <w:marRight w:val="0"/>
      <w:marTop w:val="0"/>
      <w:marBottom w:val="0"/>
      <w:divBdr>
        <w:top w:val="none" w:sz="0" w:space="0" w:color="auto"/>
        <w:left w:val="none" w:sz="0" w:space="0" w:color="auto"/>
        <w:bottom w:val="none" w:sz="0" w:space="0" w:color="auto"/>
        <w:right w:val="none" w:sz="0" w:space="0" w:color="auto"/>
      </w:divBdr>
    </w:div>
    <w:div w:id="341278038">
      <w:bodyDiv w:val="1"/>
      <w:marLeft w:val="0"/>
      <w:marRight w:val="0"/>
      <w:marTop w:val="0"/>
      <w:marBottom w:val="0"/>
      <w:divBdr>
        <w:top w:val="none" w:sz="0" w:space="0" w:color="auto"/>
        <w:left w:val="none" w:sz="0" w:space="0" w:color="auto"/>
        <w:bottom w:val="none" w:sz="0" w:space="0" w:color="auto"/>
        <w:right w:val="none" w:sz="0" w:space="0" w:color="auto"/>
      </w:divBdr>
    </w:div>
    <w:div w:id="351762537">
      <w:bodyDiv w:val="1"/>
      <w:marLeft w:val="0"/>
      <w:marRight w:val="0"/>
      <w:marTop w:val="0"/>
      <w:marBottom w:val="0"/>
      <w:divBdr>
        <w:top w:val="none" w:sz="0" w:space="0" w:color="auto"/>
        <w:left w:val="none" w:sz="0" w:space="0" w:color="auto"/>
        <w:bottom w:val="none" w:sz="0" w:space="0" w:color="auto"/>
        <w:right w:val="none" w:sz="0" w:space="0" w:color="auto"/>
      </w:divBdr>
    </w:div>
    <w:div w:id="400908061">
      <w:bodyDiv w:val="1"/>
      <w:marLeft w:val="0"/>
      <w:marRight w:val="0"/>
      <w:marTop w:val="0"/>
      <w:marBottom w:val="0"/>
      <w:divBdr>
        <w:top w:val="none" w:sz="0" w:space="0" w:color="auto"/>
        <w:left w:val="none" w:sz="0" w:space="0" w:color="auto"/>
        <w:bottom w:val="none" w:sz="0" w:space="0" w:color="auto"/>
        <w:right w:val="none" w:sz="0" w:space="0" w:color="auto"/>
      </w:divBdr>
    </w:div>
    <w:div w:id="427966773">
      <w:bodyDiv w:val="1"/>
      <w:marLeft w:val="0"/>
      <w:marRight w:val="0"/>
      <w:marTop w:val="0"/>
      <w:marBottom w:val="0"/>
      <w:divBdr>
        <w:top w:val="none" w:sz="0" w:space="0" w:color="auto"/>
        <w:left w:val="none" w:sz="0" w:space="0" w:color="auto"/>
        <w:bottom w:val="none" w:sz="0" w:space="0" w:color="auto"/>
        <w:right w:val="none" w:sz="0" w:space="0" w:color="auto"/>
      </w:divBdr>
    </w:div>
    <w:div w:id="429817059">
      <w:bodyDiv w:val="1"/>
      <w:marLeft w:val="0"/>
      <w:marRight w:val="0"/>
      <w:marTop w:val="0"/>
      <w:marBottom w:val="0"/>
      <w:divBdr>
        <w:top w:val="none" w:sz="0" w:space="0" w:color="auto"/>
        <w:left w:val="none" w:sz="0" w:space="0" w:color="auto"/>
        <w:bottom w:val="none" w:sz="0" w:space="0" w:color="auto"/>
        <w:right w:val="none" w:sz="0" w:space="0" w:color="auto"/>
      </w:divBdr>
    </w:div>
    <w:div w:id="433944163">
      <w:bodyDiv w:val="1"/>
      <w:marLeft w:val="0"/>
      <w:marRight w:val="0"/>
      <w:marTop w:val="0"/>
      <w:marBottom w:val="0"/>
      <w:divBdr>
        <w:top w:val="none" w:sz="0" w:space="0" w:color="auto"/>
        <w:left w:val="none" w:sz="0" w:space="0" w:color="auto"/>
        <w:bottom w:val="none" w:sz="0" w:space="0" w:color="auto"/>
        <w:right w:val="none" w:sz="0" w:space="0" w:color="auto"/>
      </w:divBdr>
    </w:div>
    <w:div w:id="464540688">
      <w:bodyDiv w:val="1"/>
      <w:marLeft w:val="0"/>
      <w:marRight w:val="0"/>
      <w:marTop w:val="0"/>
      <w:marBottom w:val="0"/>
      <w:divBdr>
        <w:top w:val="none" w:sz="0" w:space="0" w:color="auto"/>
        <w:left w:val="none" w:sz="0" w:space="0" w:color="auto"/>
        <w:bottom w:val="none" w:sz="0" w:space="0" w:color="auto"/>
        <w:right w:val="none" w:sz="0" w:space="0" w:color="auto"/>
      </w:divBdr>
    </w:div>
    <w:div w:id="485246348">
      <w:bodyDiv w:val="1"/>
      <w:marLeft w:val="0"/>
      <w:marRight w:val="0"/>
      <w:marTop w:val="0"/>
      <w:marBottom w:val="0"/>
      <w:divBdr>
        <w:top w:val="none" w:sz="0" w:space="0" w:color="auto"/>
        <w:left w:val="none" w:sz="0" w:space="0" w:color="auto"/>
        <w:bottom w:val="none" w:sz="0" w:space="0" w:color="auto"/>
        <w:right w:val="none" w:sz="0" w:space="0" w:color="auto"/>
      </w:divBdr>
    </w:div>
    <w:div w:id="517432522">
      <w:bodyDiv w:val="1"/>
      <w:marLeft w:val="0"/>
      <w:marRight w:val="0"/>
      <w:marTop w:val="0"/>
      <w:marBottom w:val="0"/>
      <w:divBdr>
        <w:top w:val="none" w:sz="0" w:space="0" w:color="auto"/>
        <w:left w:val="none" w:sz="0" w:space="0" w:color="auto"/>
        <w:bottom w:val="none" w:sz="0" w:space="0" w:color="auto"/>
        <w:right w:val="none" w:sz="0" w:space="0" w:color="auto"/>
      </w:divBdr>
    </w:div>
    <w:div w:id="552934457">
      <w:bodyDiv w:val="1"/>
      <w:marLeft w:val="0"/>
      <w:marRight w:val="0"/>
      <w:marTop w:val="0"/>
      <w:marBottom w:val="0"/>
      <w:divBdr>
        <w:top w:val="none" w:sz="0" w:space="0" w:color="auto"/>
        <w:left w:val="none" w:sz="0" w:space="0" w:color="auto"/>
        <w:bottom w:val="none" w:sz="0" w:space="0" w:color="auto"/>
        <w:right w:val="none" w:sz="0" w:space="0" w:color="auto"/>
      </w:divBdr>
    </w:div>
    <w:div w:id="559679451">
      <w:bodyDiv w:val="1"/>
      <w:marLeft w:val="0"/>
      <w:marRight w:val="0"/>
      <w:marTop w:val="0"/>
      <w:marBottom w:val="0"/>
      <w:divBdr>
        <w:top w:val="none" w:sz="0" w:space="0" w:color="auto"/>
        <w:left w:val="none" w:sz="0" w:space="0" w:color="auto"/>
        <w:bottom w:val="none" w:sz="0" w:space="0" w:color="auto"/>
        <w:right w:val="none" w:sz="0" w:space="0" w:color="auto"/>
      </w:divBdr>
    </w:div>
    <w:div w:id="573122582">
      <w:bodyDiv w:val="1"/>
      <w:marLeft w:val="0"/>
      <w:marRight w:val="0"/>
      <w:marTop w:val="0"/>
      <w:marBottom w:val="0"/>
      <w:divBdr>
        <w:top w:val="none" w:sz="0" w:space="0" w:color="auto"/>
        <w:left w:val="none" w:sz="0" w:space="0" w:color="auto"/>
        <w:bottom w:val="none" w:sz="0" w:space="0" w:color="auto"/>
        <w:right w:val="none" w:sz="0" w:space="0" w:color="auto"/>
      </w:divBdr>
    </w:div>
    <w:div w:id="574778033">
      <w:bodyDiv w:val="1"/>
      <w:marLeft w:val="0"/>
      <w:marRight w:val="0"/>
      <w:marTop w:val="0"/>
      <w:marBottom w:val="0"/>
      <w:divBdr>
        <w:top w:val="none" w:sz="0" w:space="0" w:color="auto"/>
        <w:left w:val="none" w:sz="0" w:space="0" w:color="auto"/>
        <w:bottom w:val="none" w:sz="0" w:space="0" w:color="auto"/>
        <w:right w:val="none" w:sz="0" w:space="0" w:color="auto"/>
      </w:divBdr>
    </w:div>
    <w:div w:id="582028266">
      <w:bodyDiv w:val="1"/>
      <w:marLeft w:val="0"/>
      <w:marRight w:val="0"/>
      <w:marTop w:val="0"/>
      <w:marBottom w:val="0"/>
      <w:divBdr>
        <w:top w:val="none" w:sz="0" w:space="0" w:color="auto"/>
        <w:left w:val="none" w:sz="0" w:space="0" w:color="auto"/>
        <w:bottom w:val="none" w:sz="0" w:space="0" w:color="auto"/>
        <w:right w:val="none" w:sz="0" w:space="0" w:color="auto"/>
      </w:divBdr>
    </w:div>
    <w:div w:id="621230710">
      <w:bodyDiv w:val="1"/>
      <w:marLeft w:val="0"/>
      <w:marRight w:val="0"/>
      <w:marTop w:val="0"/>
      <w:marBottom w:val="0"/>
      <w:divBdr>
        <w:top w:val="none" w:sz="0" w:space="0" w:color="auto"/>
        <w:left w:val="none" w:sz="0" w:space="0" w:color="auto"/>
        <w:bottom w:val="none" w:sz="0" w:space="0" w:color="auto"/>
        <w:right w:val="none" w:sz="0" w:space="0" w:color="auto"/>
      </w:divBdr>
    </w:div>
    <w:div w:id="661933776">
      <w:bodyDiv w:val="1"/>
      <w:marLeft w:val="0"/>
      <w:marRight w:val="0"/>
      <w:marTop w:val="0"/>
      <w:marBottom w:val="0"/>
      <w:divBdr>
        <w:top w:val="none" w:sz="0" w:space="0" w:color="auto"/>
        <w:left w:val="none" w:sz="0" w:space="0" w:color="auto"/>
        <w:bottom w:val="none" w:sz="0" w:space="0" w:color="auto"/>
        <w:right w:val="none" w:sz="0" w:space="0" w:color="auto"/>
      </w:divBdr>
    </w:div>
    <w:div w:id="778452550">
      <w:bodyDiv w:val="1"/>
      <w:marLeft w:val="0"/>
      <w:marRight w:val="0"/>
      <w:marTop w:val="0"/>
      <w:marBottom w:val="0"/>
      <w:divBdr>
        <w:top w:val="none" w:sz="0" w:space="0" w:color="auto"/>
        <w:left w:val="none" w:sz="0" w:space="0" w:color="auto"/>
        <w:bottom w:val="none" w:sz="0" w:space="0" w:color="auto"/>
        <w:right w:val="none" w:sz="0" w:space="0" w:color="auto"/>
      </w:divBdr>
    </w:div>
    <w:div w:id="784546187">
      <w:bodyDiv w:val="1"/>
      <w:marLeft w:val="0"/>
      <w:marRight w:val="0"/>
      <w:marTop w:val="0"/>
      <w:marBottom w:val="0"/>
      <w:divBdr>
        <w:top w:val="none" w:sz="0" w:space="0" w:color="auto"/>
        <w:left w:val="none" w:sz="0" w:space="0" w:color="auto"/>
        <w:bottom w:val="none" w:sz="0" w:space="0" w:color="auto"/>
        <w:right w:val="none" w:sz="0" w:space="0" w:color="auto"/>
      </w:divBdr>
    </w:div>
    <w:div w:id="797645663">
      <w:bodyDiv w:val="1"/>
      <w:marLeft w:val="0"/>
      <w:marRight w:val="0"/>
      <w:marTop w:val="0"/>
      <w:marBottom w:val="0"/>
      <w:divBdr>
        <w:top w:val="none" w:sz="0" w:space="0" w:color="auto"/>
        <w:left w:val="none" w:sz="0" w:space="0" w:color="auto"/>
        <w:bottom w:val="none" w:sz="0" w:space="0" w:color="auto"/>
        <w:right w:val="none" w:sz="0" w:space="0" w:color="auto"/>
      </w:divBdr>
    </w:div>
    <w:div w:id="816264583">
      <w:bodyDiv w:val="1"/>
      <w:marLeft w:val="0"/>
      <w:marRight w:val="0"/>
      <w:marTop w:val="0"/>
      <w:marBottom w:val="0"/>
      <w:divBdr>
        <w:top w:val="none" w:sz="0" w:space="0" w:color="auto"/>
        <w:left w:val="none" w:sz="0" w:space="0" w:color="auto"/>
        <w:bottom w:val="none" w:sz="0" w:space="0" w:color="auto"/>
        <w:right w:val="none" w:sz="0" w:space="0" w:color="auto"/>
      </w:divBdr>
    </w:div>
    <w:div w:id="847788909">
      <w:bodyDiv w:val="1"/>
      <w:marLeft w:val="0"/>
      <w:marRight w:val="0"/>
      <w:marTop w:val="0"/>
      <w:marBottom w:val="0"/>
      <w:divBdr>
        <w:top w:val="none" w:sz="0" w:space="0" w:color="auto"/>
        <w:left w:val="none" w:sz="0" w:space="0" w:color="auto"/>
        <w:bottom w:val="none" w:sz="0" w:space="0" w:color="auto"/>
        <w:right w:val="none" w:sz="0" w:space="0" w:color="auto"/>
      </w:divBdr>
    </w:div>
    <w:div w:id="891577258">
      <w:bodyDiv w:val="1"/>
      <w:marLeft w:val="0"/>
      <w:marRight w:val="0"/>
      <w:marTop w:val="0"/>
      <w:marBottom w:val="0"/>
      <w:divBdr>
        <w:top w:val="none" w:sz="0" w:space="0" w:color="auto"/>
        <w:left w:val="none" w:sz="0" w:space="0" w:color="auto"/>
        <w:bottom w:val="none" w:sz="0" w:space="0" w:color="auto"/>
        <w:right w:val="none" w:sz="0" w:space="0" w:color="auto"/>
      </w:divBdr>
    </w:div>
    <w:div w:id="891888199">
      <w:bodyDiv w:val="1"/>
      <w:marLeft w:val="0"/>
      <w:marRight w:val="0"/>
      <w:marTop w:val="0"/>
      <w:marBottom w:val="0"/>
      <w:divBdr>
        <w:top w:val="none" w:sz="0" w:space="0" w:color="auto"/>
        <w:left w:val="none" w:sz="0" w:space="0" w:color="auto"/>
        <w:bottom w:val="none" w:sz="0" w:space="0" w:color="auto"/>
        <w:right w:val="none" w:sz="0" w:space="0" w:color="auto"/>
      </w:divBdr>
    </w:div>
    <w:div w:id="896430161">
      <w:bodyDiv w:val="1"/>
      <w:marLeft w:val="0"/>
      <w:marRight w:val="0"/>
      <w:marTop w:val="0"/>
      <w:marBottom w:val="0"/>
      <w:divBdr>
        <w:top w:val="none" w:sz="0" w:space="0" w:color="auto"/>
        <w:left w:val="none" w:sz="0" w:space="0" w:color="auto"/>
        <w:bottom w:val="none" w:sz="0" w:space="0" w:color="auto"/>
        <w:right w:val="none" w:sz="0" w:space="0" w:color="auto"/>
      </w:divBdr>
    </w:div>
    <w:div w:id="920722766">
      <w:bodyDiv w:val="1"/>
      <w:marLeft w:val="0"/>
      <w:marRight w:val="0"/>
      <w:marTop w:val="0"/>
      <w:marBottom w:val="0"/>
      <w:divBdr>
        <w:top w:val="none" w:sz="0" w:space="0" w:color="auto"/>
        <w:left w:val="none" w:sz="0" w:space="0" w:color="auto"/>
        <w:bottom w:val="none" w:sz="0" w:space="0" w:color="auto"/>
        <w:right w:val="none" w:sz="0" w:space="0" w:color="auto"/>
      </w:divBdr>
    </w:div>
    <w:div w:id="950285366">
      <w:bodyDiv w:val="1"/>
      <w:marLeft w:val="0"/>
      <w:marRight w:val="0"/>
      <w:marTop w:val="0"/>
      <w:marBottom w:val="0"/>
      <w:divBdr>
        <w:top w:val="none" w:sz="0" w:space="0" w:color="auto"/>
        <w:left w:val="none" w:sz="0" w:space="0" w:color="auto"/>
        <w:bottom w:val="none" w:sz="0" w:space="0" w:color="auto"/>
        <w:right w:val="none" w:sz="0" w:space="0" w:color="auto"/>
      </w:divBdr>
    </w:div>
    <w:div w:id="952248338">
      <w:bodyDiv w:val="1"/>
      <w:marLeft w:val="0"/>
      <w:marRight w:val="0"/>
      <w:marTop w:val="0"/>
      <w:marBottom w:val="0"/>
      <w:divBdr>
        <w:top w:val="none" w:sz="0" w:space="0" w:color="auto"/>
        <w:left w:val="none" w:sz="0" w:space="0" w:color="auto"/>
        <w:bottom w:val="none" w:sz="0" w:space="0" w:color="auto"/>
        <w:right w:val="none" w:sz="0" w:space="0" w:color="auto"/>
      </w:divBdr>
    </w:div>
    <w:div w:id="966425835">
      <w:bodyDiv w:val="1"/>
      <w:marLeft w:val="0"/>
      <w:marRight w:val="0"/>
      <w:marTop w:val="0"/>
      <w:marBottom w:val="0"/>
      <w:divBdr>
        <w:top w:val="none" w:sz="0" w:space="0" w:color="auto"/>
        <w:left w:val="none" w:sz="0" w:space="0" w:color="auto"/>
        <w:bottom w:val="none" w:sz="0" w:space="0" w:color="auto"/>
        <w:right w:val="none" w:sz="0" w:space="0" w:color="auto"/>
      </w:divBdr>
    </w:div>
    <w:div w:id="993339337">
      <w:bodyDiv w:val="1"/>
      <w:marLeft w:val="0"/>
      <w:marRight w:val="0"/>
      <w:marTop w:val="0"/>
      <w:marBottom w:val="0"/>
      <w:divBdr>
        <w:top w:val="none" w:sz="0" w:space="0" w:color="auto"/>
        <w:left w:val="none" w:sz="0" w:space="0" w:color="auto"/>
        <w:bottom w:val="none" w:sz="0" w:space="0" w:color="auto"/>
        <w:right w:val="none" w:sz="0" w:space="0" w:color="auto"/>
      </w:divBdr>
    </w:div>
    <w:div w:id="999576708">
      <w:bodyDiv w:val="1"/>
      <w:marLeft w:val="0"/>
      <w:marRight w:val="0"/>
      <w:marTop w:val="0"/>
      <w:marBottom w:val="0"/>
      <w:divBdr>
        <w:top w:val="none" w:sz="0" w:space="0" w:color="auto"/>
        <w:left w:val="none" w:sz="0" w:space="0" w:color="auto"/>
        <w:bottom w:val="none" w:sz="0" w:space="0" w:color="auto"/>
        <w:right w:val="none" w:sz="0" w:space="0" w:color="auto"/>
      </w:divBdr>
    </w:div>
    <w:div w:id="1002776019">
      <w:bodyDiv w:val="1"/>
      <w:marLeft w:val="0"/>
      <w:marRight w:val="0"/>
      <w:marTop w:val="0"/>
      <w:marBottom w:val="0"/>
      <w:divBdr>
        <w:top w:val="none" w:sz="0" w:space="0" w:color="auto"/>
        <w:left w:val="none" w:sz="0" w:space="0" w:color="auto"/>
        <w:bottom w:val="none" w:sz="0" w:space="0" w:color="auto"/>
        <w:right w:val="none" w:sz="0" w:space="0" w:color="auto"/>
      </w:divBdr>
    </w:div>
    <w:div w:id="1009063882">
      <w:bodyDiv w:val="1"/>
      <w:marLeft w:val="0"/>
      <w:marRight w:val="0"/>
      <w:marTop w:val="0"/>
      <w:marBottom w:val="0"/>
      <w:divBdr>
        <w:top w:val="none" w:sz="0" w:space="0" w:color="auto"/>
        <w:left w:val="none" w:sz="0" w:space="0" w:color="auto"/>
        <w:bottom w:val="none" w:sz="0" w:space="0" w:color="auto"/>
        <w:right w:val="none" w:sz="0" w:space="0" w:color="auto"/>
      </w:divBdr>
    </w:div>
    <w:div w:id="1045644560">
      <w:bodyDiv w:val="1"/>
      <w:marLeft w:val="0"/>
      <w:marRight w:val="0"/>
      <w:marTop w:val="0"/>
      <w:marBottom w:val="0"/>
      <w:divBdr>
        <w:top w:val="none" w:sz="0" w:space="0" w:color="auto"/>
        <w:left w:val="none" w:sz="0" w:space="0" w:color="auto"/>
        <w:bottom w:val="none" w:sz="0" w:space="0" w:color="auto"/>
        <w:right w:val="none" w:sz="0" w:space="0" w:color="auto"/>
      </w:divBdr>
    </w:div>
    <w:div w:id="1067459587">
      <w:bodyDiv w:val="1"/>
      <w:marLeft w:val="0"/>
      <w:marRight w:val="0"/>
      <w:marTop w:val="0"/>
      <w:marBottom w:val="0"/>
      <w:divBdr>
        <w:top w:val="none" w:sz="0" w:space="0" w:color="auto"/>
        <w:left w:val="none" w:sz="0" w:space="0" w:color="auto"/>
        <w:bottom w:val="none" w:sz="0" w:space="0" w:color="auto"/>
        <w:right w:val="none" w:sz="0" w:space="0" w:color="auto"/>
      </w:divBdr>
    </w:div>
    <w:div w:id="1085884350">
      <w:bodyDiv w:val="1"/>
      <w:marLeft w:val="0"/>
      <w:marRight w:val="0"/>
      <w:marTop w:val="0"/>
      <w:marBottom w:val="0"/>
      <w:divBdr>
        <w:top w:val="none" w:sz="0" w:space="0" w:color="auto"/>
        <w:left w:val="none" w:sz="0" w:space="0" w:color="auto"/>
        <w:bottom w:val="none" w:sz="0" w:space="0" w:color="auto"/>
        <w:right w:val="none" w:sz="0" w:space="0" w:color="auto"/>
      </w:divBdr>
    </w:div>
    <w:div w:id="1113129392">
      <w:bodyDiv w:val="1"/>
      <w:marLeft w:val="0"/>
      <w:marRight w:val="0"/>
      <w:marTop w:val="0"/>
      <w:marBottom w:val="0"/>
      <w:divBdr>
        <w:top w:val="none" w:sz="0" w:space="0" w:color="auto"/>
        <w:left w:val="none" w:sz="0" w:space="0" w:color="auto"/>
        <w:bottom w:val="none" w:sz="0" w:space="0" w:color="auto"/>
        <w:right w:val="none" w:sz="0" w:space="0" w:color="auto"/>
      </w:divBdr>
    </w:div>
    <w:div w:id="1113331801">
      <w:bodyDiv w:val="1"/>
      <w:marLeft w:val="0"/>
      <w:marRight w:val="0"/>
      <w:marTop w:val="0"/>
      <w:marBottom w:val="0"/>
      <w:divBdr>
        <w:top w:val="none" w:sz="0" w:space="0" w:color="auto"/>
        <w:left w:val="none" w:sz="0" w:space="0" w:color="auto"/>
        <w:bottom w:val="none" w:sz="0" w:space="0" w:color="auto"/>
        <w:right w:val="none" w:sz="0" w:space="0" w:color="auto"/>
      </w:divBdr>
    </w:div>
    <w:div w:id="1116952200">
      <w:bodyDiv w:val="1"/>
      <w:marLeft w:val="0"/>
      <w:marRight w:val="0"/>
      <w:marTop w:val="0"/>
      <w:marBottom w:val="0"/>
      <w:divBdr>
        <w:top w:val="none" w:sz="0" w:space="0" w:color="auto"/>
        <w:left w:val="none" w:sz="0" w:space="0" w:color="auto"/>
        <w:bottom w:val="none" w:sz="0" w:space="0" w:color="auto"/>
        <w:right w:val="none" w:sz="0" w:space="0" w:color="auto"/>
      </w:divBdr>
    </w:div>
    <w:div w:id="1139305583">
      <w:bodyDiv w:val="1"/>
      <w:marLeft w:val="0"/>
      <w:marRight w:val="0"/>
      <w:marTop w:val="0"/>
      <w:marBottom w:val="0"/>
      <w:divBdr>
        <w:top w:val="none" w:sz="0" w:space="0" w:color="auto"/>
        <w:left w:val="none" w:sz="0" w:space="0" w:color="auto"/>
        <w:bottom w:val="none" w:sz="0" w:space="0" w:color="auto"/>
        <w:right w:val="none" w:sz="0" w:space="0" w:color="auto"/>
      </w:divBdr>
    </w:div>
    <w:div w:id="1201362438">
      <w:bodyDiv w:val="1"/>
      <w:marLeft w:val="0"/>
      <w:marRight w:val="0"/>
      <w:marTop w:val="0"/>
      <w:marBottom w:val="0"/>
      <w:divBdr>
        <w:top w:val="none" w:sz="0" w:space="0" w:color="auto"/>
        <w:left w:val="none" w:sz="0" w:space="0" w:color="auto"/>
        <w:bottom w:val="none" w:sz="0" w:space="0" w:color="auto"/>
        <w:right w:val="none" w:sz="0" w:space="0" w:color="auto"/>
      </w:divBdr>
    </w:div>
    <w:div w:id="1224758412">
      <w:bodyDiv w:val="1"/>
      <w:marLeft w:val="0"/>
      <w:marRight w:val="0"/>
      <w:marTop w:val="0"/>
      <w:marBottom w:val="0"/>
      <w:divBdr>
        <w:top w:val="none" w:sz="0" w:space="0" w:color="auto"/>
        <w:left w:val="none" w:sz="0" w:space="0" w:color="auto"/>
        <w:bottom w:val="none" w:sz="0" w:space="0" w:color="auto"/>
        <w:right w:val="none" w:sz="0" w:space="0" w:color="auto"/>
      </w:divBdr>
    </w:div>
    <w:div w:id="1233274252">
      <w:bodyDiv w:val="1"/>
      <w:marLeft w:val="0"/>
      <w:marRight w:val="0"/>
      <w:marTop w:val="0"/>
      <w:marBottom w:val="0"/>
      <w:divBdr>
        <w:top w:val="none" w:sz="0" w:space="0" w:color="auto"/>
        <w:left w:val="none" w:sz="0" w:space="0" w:color="auto"/>
        <w:bottom w:val="none" w:sz="0" w:space="0" w:color="auto"/>
        <w:right w:val="none" w:sz="0" w:space="0" w:color="auto"/>
      </w:divBdr>
    </w:div>
    <w:div w:id="1241019075">
      <w:bodyDiv w:val="1"/>
      <w:marLeft w:val="0"/>
      <w:marRight w:val="0"/>
      <w:marTop w:val="0"/>
      <w:marBottom w:val="0"/>
      <w:divBdr>
        <w:top w:val="none" w:sz="0" w:space="0" w:color="auto"/>
        <w:left w:val="none" w:sz="0" w:space="0" w:color="auto"/>
        <w:bottom w:val="none" w:sz="0" w:space="0" w:color="auto"/>
        <w:right w:val="none" w:sz="0" w:space="0" w:color="auto"/>
      </w:divBdr>
    </w:div>
    <w:div w:id="1253277666">
      <w:bodyDiv w:val="1"/>
      <w:marLeft w:val="0"/>
      <w:marRight w:val="0"/>
      <w:marTop w:val="0"/>
      <w:marBottom w:val="0"/>
      <w:divBdr>
        <w:top w:val="none" w:sz="0" w:space="0" w:color="auto"/>
        <w:left w:val="none" w:sz="0" w:space="0" w:color="auto"/>
        <w:bottom w:val="none" w:sz="0" w:space="0" w:color="auto"/>
        <w:right w:val="none" w:sz="0" w:space="0" w:color="auto"/>
      </w:divBdr>
    </w:div>
    <w:div w:id="1277982542">
      <w:bodyDiv w:val="1"/>
      <w:marLeft w:val="0"/>
      <w:marRight w:val="0"/>
      <w:marTop w:val="0"/>
      <w:marBottom w:val="0"/>
      <w:divBdr>
        <w:top w:val="none" w:sz="0" w:space="0" w:color="auto"/>
        <w:left w:val="none" w:sz="0" w:space="0" w:color="auto"/>
        <w:bottom w:val="none" w:sz="0" w:space="0" w:color="auto"/>
        <w:right w:val="none" w:sz="0" w:space="0" w:color="auto"/>
      </w:divBdr>
    </w:div>
    <w:div w:id="1346904010">
      <w:bodyDiv w:val="1"/>
      <w:marLeft w:val="0"/>
      <w:marRight w:val="0"/>
      <w:marTop w:val="0"/>
      <w:marBottom w:val="0"/>
      <w:divBdr>
        <w:top w:val="none" w:sz="0" w:space="0" w:color="auto"/>
        <w:left w:val="none" w:sz="0" w:space="0" w:color="auto"/>
        <w:bottom w:val="none" w:sz="0" w:space="0" w:color="auto"/>
        <w:right w:val="none" w:sz="0" w:space="0" w:color="auto"/>
      </w:divBdr>
      <w:divsChild>
        <w:div w:id="267205948">
          <w:marLeft w:val="0"/>
          <w:marRight w:val="0"/>
          <w:marTop w:val="0"/>
          <w:marBottom w:val="0"/>
          <w:divBdr>
            <w:top w:val="none" w:sz="0" w:space="0" w:color="auto"/>
            <w:left w:val="none" w:sz="0" w:space="0" w:color="auto"/>
            <w:bottom w:val="none" w:sz="0" w:space="0" w:color="auto"/>
            <w:right w:val="none" w:sz="0" w:space="0" w:color="auto"/>
          </w:divBdr>
        </w:div>
      </w:divsChild>
    </w:div>
    <w:div w:id="1387950640">
      <w:bodyDiv w:val="1"/>
      <w:marLeft w:val="0"/>
      <w:marRight w:val="0"/>
      <w:marTop w:val="0"/>
      <w:marBottom w:val="0"/>
      <w:divBdr>
        <w:top w:val="none" w:sz="0" w:space="0" w:color="auto"/>
        <w:left w:val="none" w:sz="0" w:space="0" w:color="auto"/>
        <w:bottom w:val="none" w:sz="0" w:space="0" w:color="auto"/>
        <w:right w:val="none" w:sz="0" w:space="0" w:color="auto"/>
      </w:divBdr>
    </w:div>
    <w:div w:id="1398701432">
      <w:bodyDiv w:val="1"/>
      <w:marLeft w:val="0"/>
      <w:marRight w:val="0"/>
      <w:marTop w:val="0"/>
      <w:marBottom w:val="0"/>
      <w:divBdr>
        <w:top w:val="none" w:sz="0" w:space="0" w:color="auto"/>
        <w:left w:val="none" w:sz="0" w:space="0" w:color="auto"/>
        <w:bottom w:val="none" w:sz="0" w:space="0" w:color="auto"/>
        <w:right w:val="none" w:sz="0" w:space="0" w:color="auto"/>
      </w:divBdr>
    </w:div>
    <w:div w:id="1399860994">
      <w:bodyDiv w:val="1"/>
      <w:marLeft w:val="0"/>
      <w:marRight w:val="0"/>
      <w:marTop w:val="0"/>
      <w:marBottom w:val="0"/>
      <w:divBdr>
        <w:top w:val="none" w:sz="0" w:space="0" w:color="auto"/>
        <w:left w:val="none" w:sz="0" w:space="0" w:color="auto"/>
        <w:bottom w:val="none" w:sz="0" w:space="0" w:color="auto"/>
        <w:right w:val="none" w:sz="0" w:space="0" w:color="auto"/>
      </w:divBdr>
      <w:divsChild>
        <w:div w:id="1721972695">
          <w:marLeft w:val="0"/>
          <w:marRight w:val="0"/>
          <w:marTop w:val="0"/>
          <w:marBottom w:val="0"/>
          <w:divBdr>
            <w:top w:val="none" w:sz="0" w:space="0" w:color="auto"/>
            <w:left w:val="none" w:sz="0" w:space="0" w:color="auto"/>
            <w:bottom w:val="none" w:sz="0" w:space="0" w:color="auto"/>
            <w:right w:val="none" w:sz="0" w:space="0" w:color="auto"/>
          </w:divBdr>
          <w:divsChild>
            <w:div w:id="1541897404">
              <w:marLeft w:val="0"/>
              <w:marRight w:val="0"/>
              <w:marTop w:val="0"/>
              <w:marBottom w:val="0"/>
              <w:divBdr>
                <w:top w:val="none" w:sz="0" w:space="0" w:color="auto"/>
                <w:left w:val="none" w:sz="0" w:space="0" w:color="auto"/>
                <w:bottom w:val="none" w:sz="0" w:space="0" w:color="auto"/>
                <w:right w:val="none" w:sz="0" w:space="0" w:color="auto"/>
              </w:divBdr>
              <w:divsChild>
                <w:div w:id="5098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974956">
      <w:bodyDiv w:val="1"/>
      <w:marLeft w:val="0"/>
      <w:marRight w:val="0"/>
      <w:marTop w:val="0"/>
      <w:marBottom w:val="0"/>
      <w:divBdr>
        <w:top w:val="none" w:sz="0" w:space="0" w:color="auto"/>
        <w:left w:val="none" w:sz="0" w:space="0" w:color="auto"/>
        <w:bottom w:val="none" w:sz="0" w:space="0" w:color="auto"/>
        <w:right w:val="none" w:sz="0" w:space="0" w:color="auto"/>
      </w:divBdr>
    </w:div>
    <w:div w:id="1468742994">
      <w:bodyDiv w:val="1"/>
      <w:marLeft w:val="0"/>
      <w:marRight w:val="0"/>
      <w:marTop w:val="0"/>
      <w:marBottom w:val="0"/>
      <w:divBdr>
        <w:top w:val="none" w:sz="0" w:space="0" w:color="auto"/>
        <w:left w:val="none" w:sz="0" w:space="0" w:color="auto"/>
        <w:bottom w:val="none" w:sz="0" w:space="0" w:color="auto"/>
        <w:right w:val="none" w:sz="0" w:space="0" w:color="auto"/>
      </w:divBdr>
    </w:div>
    <w:div w:id="1476488552">
      <w:bodyDiv w:val="1"/>
      <w:marLeft w:val="0"/>
      <w:marRight w:val="0"/>
      <w:marTop w:val="0"/>
      <w:marBottom w:val="0"/>
      <w:divBdr>
        <w:top w:val="none" w:sz="0" w:space="0" w:color="auto"/>
        <w:left w:val="none" w:sz="0" w:space="0" w:color="auto"/>
        <w:bottom w:val="none" w:sz="0" w:space="0" w:color="auto"/>
        <w:right w:val="none" w:sz="0" w:space="0" w:color="auto"/>
      </w:divBdr>
    </w:div>
    <w:div w:id="1478451220">
      <w:bodyDiv w:val="1"/>
      <w:marLeft w:val="0"/>
      <w:marRight w:val="0"/>
      <w:marTop w:val="0"/>
      <w:marBottom w:val="0"/>
      <w:divBdr>
        <w:top w:val="none" w:sz="0" w:space="0" w:color="auto"/>
        <w:left w:val="none" w:sz="0" w:space="0" w:color="auto"/>
        <w:bottom w:val="none" w:sz="0" w:space="0" w:color="auto"/>
        <w:right w:val="none" w:sz="0" w:space="0" w:color="auto"/>
      </w:divBdr>
    </w:div>
    <w:div w:id="1479959743">
      <w:bodyDiv w:val="1"/>
      <w:marLeft w:val="0"/>
      <w:marRight w:val="0"/>
      <w:marTop w:val="0"/>
      <w:marBottom w:val="0"/>
      <w:divBdr>
        <w:top w:val="none" w:sz="0" w:space="0" w:color="auto"/>
        <w:left w:val="none" w:sz="0" w:space="0" w:color="auto"/>
        <w:bottom w:val="none" w:sz="0" w:space="0" w:color="auto"/>
        <w:right w:val="none" w:sz="0" w:space="0" w:color="auto"/>
      </w:divBdr>
    </w:div>
    <w:div w:id="1521705181">
      <w:bodyDiv w:val="1"/>
      <w:marLeft w:val="0"/>
      <w:marRight w:val="0"/>
      <w:marTop w:val="0"/>
      <w:marBottom w:val="0"/>
      <w:divBdr>
        <w:top w:val="none" w:sz="0" w:space="0" w:color="auto"/>
        <w:left w:val="none" w:sz="0" w:space="0" w:color="auto"/>
        <w:bottom w:val="none" w:sz="0" w:space="0" w:color="auto"/>
        <w:right w:val="none" w:sz="0" w:space="0" w:color="auto"/>
      </w:divBdr>
    </w:div>
    <w:div w:id="1561089708">
      <w:bodyDiv w:val="1"/>
      <w:marLeft w:val="0"/>
      <w:marRight w:val="0"/>
      <w:marTop w:val="0"/>
      <w:marBottom w:val="0"/>
      <w:divBdr>
        <w:top w:val="none" w:sz="0" w:space="0" w:color="auto"/>
        <w:left w:val="none" w:sz="0" w:space="0" w:color="auto"/>
        <w:bottom w:val="none" w:sz="0" w:space="0" w:color="auto"/>
        <w:right w:val="none" w:sz="0" w:space="0" w:color="auto"/>
      </w:divBdr>
    </w:div>
    <w:div w:id="1563103422">
      <w:bodyDiv w:val="1"/>
      <w:marLeft w:val="0"/>
      <w:marRight w:val="0"/>
      <w:marTop w:val="0"/>
      <w:marBottom w:val="0"/>
      <w:divBdr>
        <w:top w:val="none" w:sz="0" w:space="0" w:color="auto"/>
        <w:left w:val="none" w:sz="0" w:space="0" w:color="auto"/>
        <w:bottom w:val="none" w:sz="0" w:space="0" w:color="auto"/>
        <w:right w:val="none" w:sz="0" w:space="0" w:color="auto"/>
      </w:divBdr>
    </w:div>
    <w:div w:id="1568150874">
      <w:bodyDiv w:val="1"/>
      <w:marLeft w:val="0"/>
      <w:marRight w:val="0"/>
      <w:marTop w:val="0"/>
      <w:marBottom w:val="0"/>
      <w:divBdr>
        <w:top w:val="none" w:sz="0" w:space="0" w:color="auto"/>
        <w:left w:val="none" w:sz="0" w:space="0" w:color="auto"/>
        <w:bottom w:val="none" w:sz="0" w:space="0" w:color="auto"/>
        <w:right w:val="none" w:sz="0" w:space="0" w:color="auto"/>
      </w:divBdr>
    </w:div>
    <w:div w:id="1577548207">
      <w:bodyDiv w:val="1"/>
      <w:marLeft w:val="0"/>
      <w:marRight w:val="0"/>
      <w:marTop w:val="0"/>
      <w:marBottom w:val="0"/>
      <w:divBdr>
        <w:top w:val="none" w:sz="0" w:space="0" w:color="auto"/>
        <w:left w:val="none" w:sz="0" w:space="0" w:color="auto"/>
        <w:bottom w:val="none" w:sz="0" w:space="0" w:color="auto"/>
        <w:right w:val="none" w:sz="0" w:space="0" w:color="auto"/>
      </w:divBdr>
    </w:div>
    <w:div w:id="1595283739">
      <w:bodyDiv w:val="1"/>
      <w:marLeft w:val="0"/>
      <w:marRight w:val="0"/>
      <w:marTop w:val="0"/>
      <w:marBottom w:val="0"/>
      <w:divBdr>
        <w:top w:val="none" w:sz="0" w:space="0" w:color="auto"/>
        <w:left w:val="none" w:sz="0" w:space="0" w:color="auto"/>
        <w:bottom w:val="none" w:sz="0" w:space="0" w:color="auto"/>
        <w:right w:val="none" w:sz="0" w:space="0" w:color="auto"/>
      </w:divBdr>
    </w:div>
    <w:div w:id="1611468648">
      <w:bodyDiv w:val="1"/>
      <w:marLeft w:val="0"/>
      <w:marRight w:val="0"/>
      <w:marTop w:val="0"/>
      <w:marBottom w:val="0"/>
      <w:divBdr>
        <w:top w:val="none" w:sz="0" w:space="0" w:color="auto"/>
        <w:left w:val="none" w:sz="0" w:space="0" w:color="auto"/>
        <w:bottom w:val="none" w:sz="0" w:space="0" w:color="auto"/>
        <w:right w:val="none" w:sz="0" w:space="0" w:color="auto"/>
      </w:divBdr>
    </w:div>
    <w:div w:id="1616864194">
      <w:bodyDiv w:val="1"/>
      <w:marLeft w:val="0"/>
      <w:marRight w:val="0"/>
      <w:marTop w:val="0"/>
      <w:marBottom w:val="0"/>
      <w:divBdr>
        <w:top w:val="none" w:sz="0" w:space="0" w:color="auto"/>
        <w:left w:val="none" w:sz="0" w:space="0" w:color="auto"/>
        <w:bottom w:val="none" w:sz="0" w:space="0" w:color="auto"/>
        <w:right w:val="none" w:sz="0" w:space="0" w:color="auto"/>
      </w:divBdr>
    </w:div>
    <w:div w:id="1648584591">
      <w:bodyDiv w:val="1"/>
      <w:marLeft w:val="0"/>
      <w:marRight w:val="0"/>
      <w:marTop w:val="0"/>
      <w:marBottom w:val="0"/>
      <w:divBdr>
        <w:top w:val="none" w:sz="0" w:space="0" w:color="auto"/>
        <w:left w:val="none" w:sz="0" w:space="0" w:color="auto"/>
        <w:bottom w:val="none" w:sz="0" w:space="0" w:color="auto"/>
        <w:right w:val="none" w:sz="0" w:space="0" w:color="auto"/>
      </w:divBdr>
    </w:div>
    <w:div w:id="1658611392">
      <w:bodyDiv w:val="1"/>
      <w:marLeft w:val="0"/>
      <w:marRight w:val="0"/>
      <w:marTop w:val="0"/>
      <w:marBottom w:val="0"/>
      <w:divBdr>
        <w:top w:val="none" w:sz="0" w:space="0" w:color="auto"/>
        <w:left w:val="none" w:sz="0" w:space="0" w:color="auto"/>
        <w:bottom w:val="none" w:sz="0" w:space="0" w:color="auto"/>
        <w:right w:val="none" w:sz="0" w:space="0" w:color="auto"/>
      </w:divBdr>
    </w:div>
    <w:div w:id="1662464219">
      <w:bodyDiv w:val="1"/>
      <w:marLeft w:val="0"/>
      <w:marRight w:val="0"/>
      <w:marTop w:val="0"/>
      <w:marBottom w:val="0"/>
      <w:divBdr>
        <w:top w:val="none" w:sz="0" w:space="0" w:color="auto"/>
        <w:left w:val="none" w:sz="0" w:space="0" w:color="auto"/>
        <w:bottom w:val="none" w:sz="0" w:space="0" w:color="auto"/>
        <w:right w:val="none" w:sz="0" w:space="0" w:color="auto"/>
      </w:divBdr>
    </w:div>
    <w:div w:id="1696346309">
      <w:bodyDiv w:val="1"/>
      <w:marLeft w:val="0"/>
      <w:marRight w:val="0"/>
      <w:marTop w:val="0"/>
      <w:marBottom w:val="0"/>
      <w:divBdr>
        <w:top w:val="none" w:sz="0" w:space="0" w:color="auto"/>
        <w:left w:val="none" w:sz="0" w:space="0" w:color="auto"/>
        <w:bottom w:val="none" w:sz="0" w:space="0" w:color="auto"/>
        <w:right w:val="none" w:sz="0" w:space="0" w:color="auto"/>
      </w:divBdr>
    </w:div>
    <w:div w:id="1714695456">
      <w:bodyDiv w:val="1"/>
      <w:marLeft w:val="0"/>
      <w:marRight w:val="0"/>
      <w:marTop w:val="0"/>
      <w:marBottom w:val="0"/>
      <w:divBdr>
        <w:top w:val="none" w:sz="0" w:space="0" w:color="auto"/>
        <w:left w:val="none" w:sz="0" w:space="0" w:color="auto"/>
        <w:bottom w:val="none" w:sz="0" w:space="0" w:color="auto"/>
        <w:right w:val="none" w:sz="0" w:space="0" w:color="auto"/>
      </w:divBdr>
    </w:div>
    <w:div w:id="1743141577">
      <w:bodyDiv w:val="1"/>
      <w:marLeft w:val="0"/>
      <w:marRight w:val="0"/>
      <w:marTop w:val="0"/>
      <w:marBottom w:val="0"/>
      <w:divBdr>
        <w:top w:val="none" w:sz="0" w:space="0" w:color="auto"/>
        <w:left w:val="none" w:sz="0" w:space="0" w:color="auto"/>
        <w:bottom w:val="none" w:sz="0" w:space="0" w:color="auto"/>
        <w:right w:val="none" w:sz="0" w:space="0" w:color="auto"/>
      </w:divBdr>
    </w:div>
    <w:div w:id="1754548748">
      <w:bodyDiv w:val="1"/>
      <w:marLeft w:val="0"/>
      <w:marRight w:val="0"/>
      <w:marTop w:val="0"/>
      <w:marBottom w:val="0"/>
      <w:divBdr>
        <w:top w:val="none" w:sz="0" w:space="0" w:color="auto"/>
        <w:left w:val="none" w:sz="0" w:space="0" w:color="auto"/>
        <w:bottom w:val="none" w:sz="0" w:space="0" w:color="auto"/>
        <w:right w:val="none" w:sz="0" w:space="0" w:color="auto"/>
      </w:divBdr>
    </w:div>
    <w:div w:id="1790316067">
      <w:bodyDiv w:val="1"/>
      <w:marLeft w:val="0"/>
      <w:marRight w:val="0"/>
      <w:marTop w:val="0"/>
      <w:marBottom w:val="0"/>
      <w:divBdr>
        <w:top w:val="none" w:sz="0" w:space="0" w:color="auto"/>
        <w:left w:val="none" w:sz="0" w:space="0" w:color="auto"/>
        <w:bottom w:val="none" w:sz="0" w:space="0" w:color="auto"/>
        <w:right w:val="none" w:sz="0" w:space="0" w:color="auto"/>
      </w:divBdr>
      <w:divsChild>
        <w:div w:id="1591281150">
          <w:marLeft w:val="0"/>
          <w:marRight w:val="0"/>
          <w:marTop w:val="0"/>
          <w:marBottom w:val="0"/>
          <w:divBdr>
            <w:top w:val="none" w:sz="0" w:space="0" w:color="auto"/>
            <w:left w:val="none" w:sz="0" w:space="0" w:color="auto"/>
            <w:bottom w:val="none" w:sz="0" w:space="0" w:color="auto"/>
            <w:right w:val="none" w:sz="0" w:space="0" w:color="auto"/>
          </w:divBdr>
        </w:div>
      </w:divsChild>
    </w:div>
    <w:div w:id="1814827742">
      <w:bodyDiv w:val="1"/>
      <w:marLeft w:val="0"/>
      <w:marRight w:val="0"/>
      <w:marTop w:val="0"/>
      <w:marBottom w:val="0"/>
      <w:divBdr>
        <w:top w:val="none" w:sz="0" w:space="0" w:color="auto"/>
        <w:left w:val="none" w:sz="0" w:space="0" w:color="auto"/>
        <w:bottom w:val="none" w:sz="0" w:space="0" w:color="auto"/>
        <w:right w:val="none" w:sz="0" w:space="0" w:color="auto"/>
      </w:divBdr>
    </w:div>
    <w:div w:id="1844322962">
      <w:bodyDiv w:val="1"/>
      <w:marLeft w:val="0"/>
      <w:marRight w:val="0"/>
      <w:marTop w:val="0"/>
      <w:marBottom w:val="0"/>
      <w:divBdr>
        <w:top w:val="none" w:sz="0" w:space="0" w:color="auto"/>
        <w:left w:val="none" w:sz="0" w:space="0" w:color="auto"/>
        <w:bottom w:val="none" w:sz="0" w:space="0" w:color="auto"/>
        <w:right w:val="none" w:sz="0" w:space="0" w:color="auto"/>
      </w:divBdr>
    </w:div>
    <w:div w:id="1866364135">
      <w:bodyDiv w:val="1"/>
      <w:marLeft w:val="0"/>
      <w:marRight w:val="0"/>
      <w:marTop w:val="0"/>
      <w:marBottom w:val="0"/>
      <w:divBdr>
        <w:top w:val="none" w:sz="0" w:space="0" w:color="auto"/>
        <w:left w:val="none" w:sz="0" w:space="0" w:color="auto"/>
        <w:bottom w:val="none" w:sz="0" w:space="0" w:color="auto"/>
        <w:right w:val="none" w:sz="0" w:space="0" w:color="auto"/>
      </w:divBdr>
    </w:div>
    <w:div w:id="1885478700">
      <w:bodyDiv w:val="1"/>
      <w:marLeft w:val="0"/>
      <w:marRight w:val="0"/>
      <w:marTop w:val="0"/>
      <w:marBottom w:val="0"/>
      <w:divBdr>
        <w:top w:val="none" w:sz="0" w:space="0" w:color="auto"/>
        <w:left w:val="none" w:sz="0" w:space="0" w:color="auto"/>
        <w:bottom w:val="none" w:sz="0" w:space="0" w:color="auto"/>
        <w:right w:val="none" w:sz="0" w:space="0" w:color="auto"/>
      </w:divBdr>
      <w:divsChild>
        <w:div w:id="547961122">
          <w:marLeft w:val="0"/>
          <w:marRight w:val="0"/>
          <w:marTop w:val="0"/>
          <w:marBottom w:val="0"/>
          <w:divBdr>
            <w:top w:val="none" w:sz="0" w:space="0" w:color="auto"/>
            <w:left w:val="none" w:sz="0" w:space="0" w:color="auto"/>
            <w:bottom w:val="none" w:sz="0" w:space="0" w:color="auto"/>
            <w:right w:val="none" w:sz="0" w:space="0" w:color="auto"/>
          </w:divBdr>
          <w:divsChild>
            <w:div w:id="531917315">
              <w:marLeft w:val="0"/>
              <w:marRight w:val="0"/>
              <w:marTop w:val="0"/>
              <w:marBottom w:val="0"/>
              <w:divBdr>
                <w:top w:val="none" w:sz="0" w:space="0" w:color="auto"/>
                <w:left w:val="none" w:sz="0" w:space="0" w:color="auto"/>
                <w:bottom w:val="none" w:sz="0" w:space="0" w:color="auto"/>
                <w:right w:val="none" w:sz="0" w:space="0" w:color="auto"/>
              </w:divBdr>
              <w:divsChild>
                <w:div w:id="20910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78682">
      <w:bodyDiv w:val="1"/>
      <w:marLeft w:val="0"/>
      <w:marRight w:val="0"/>
      <w:marTop w:val="0"/>
      <w:marBottom w:val="0"/>
      <w:divBdr>
        <w:top w:val="none" w:sz="0" w:space="0" w:color="auto"/>
        <w:left w:val="none" w:sz="0" w:space="0" w:color="auto"/>
        <w:bottom w:val="none" w:sz="0" w:space="0" w:color="auto"/>
        <w:right w:val="none" w:sz="0" w:space="0" w:color="auto"/>
      </w:divBdr>
    </w:div>
    <w:div w:id="1898323552">
      <w:bodyDiv w:val="1"/>
      <w:marLeft w:val="0"/>
      <w:marRight w:val="0"/>
      <w:marTop w:val="0"/>
      <w:marBottom w:val="0"/>
      <w:divBdr>
        <w:top w:val="none" w:sz="0" w:space="0" w:color="auto"/>
        <w:left w:val="none" w:sz="0" w:space="0" w:color="auto"/>
        <w:bottom w:val="none" w:sz="0" w:space="0" w:color="auto"/>
        <w:right w:val="none" w:sz="0" w:space="0" w:color="auto"/>
      </w:divBdr>
    </w:div>
    <w:div w:id="1904289436">
      <w:bodyDiv w:val="1"/>
      <w:marLeft w:val="0"/>
      <w:marRight w:val="0"/>
      <w:marTop w:val="0"/>
      <w:marBottom w:val="0"/>
      <w:divBdr>
        <w:top w:val="none" w:sz="0" w:space="0" w:color="auto"/>
        <w:left w:val="none" w:sz="0" w:space="0" w:color="auto"/>
        <w:bottom w:val="none" w:sz="0" w:space="0" w:color="auto"/>
        <w:right w:val="none" w:sz="0" w:space="0" w:color="auto"/>
      </w:divBdr>
    </w:div>
    <w:div w:id="1914508417">
      <w:bodyDiv w:val="1"/>
      <w:marLeft w:val="0"/>
      <w:marRight w:val="0"/>
      <w:marTop w:val="0"/>
      <w:marBottom w:val="0"/>
      <w:divBdr>
        <w:top w:val="none" w:sz="0" w:space="0" w:color="auto"/>
        <w:left w:val="none" w:sz="0" w:space="0" w:color="auto"/>
        <w:bottom w:val="none" w:sz="0" w:space="0" w:color="auto"/>
        <w:right w:val="none" w:sz="0" w:space="0" w:color="auto"/>
      </w:divBdr>
    </w:div>
    <w:div w:id="1944485603">
      <w:bodyDiv w:val="1"/>
      <w:marLeft w:val="0"/>
      <w:marRight w:val="0"/>
      <w:marTop w:val="0"/>
      <w:marBottom w:val="0"/>
      <w:divBdr>
        <w:top w:val="none" w:sz="0" w:space="0" w:color="auto"/>
        <w:left w:val="none" w:sz="0" w:space="0" w:color="auto"/>
        <w:bottom w:val="none" w:sz="0" w:space="0" w:color="auto"/>
        <w:right w:val="none" w:sz="0" w:space="0" w:color="auto"/>
      </w:divBdr>
    </w:div>
    <w:div w:id="1989823774">
      <w:bodyDiv w:val="1"/>
      <w:marLeft w:val="0"/>
      <w:marRight w:val="0"/>
      <w:marTop w:val="0"/>
      <w:marBottom w:val="0"/>
      <w:divBdr>
        <w:top w:val="none" w:sz="0" w:space="0" w:color="auto"/>
        <w:left w:val="none" w:sz="0" w:space="0" w:color="auto"/>
        <w:bottom w:val="none" w:sz="0" w:space="0" w:color="auto"/>
        <w:right w:val="none" w:sz="0" w:space="0" w:color="auto"/>
      </w:divBdr>
    </w:div>
    <w:div w:id="2052722838">
      <w:bodyDiv w:val="1"/>
      <w:marLeft w:val="0"/>
      <w:marRight w:val="0"/>
      <w:marTop w:val="0"/>
      <w:marBottom w:val="0"/>
      <w:divBdr>
        <w:top w:val="none" w:sz="0" w:space="0" w:color="auto"/>
        <w:left w:val="none" w:sz="0" w:space="0" w:color="auto"/>
        <w:bottom w:val="none" w:sz="0" w:space="0" w:color="auto"/>
        <w:right w:val="none" w:sz="0" w:space="0" w:color="auto"/>
      </w:divBdr>
    </w:div>
    <w:div w:id="2099205479">
      <w:bodyDiv w:val="1"/>
      <w:marLeft w:val="0"/>
      <w:marRight w:val="0"/>
      <w:marTop w:val="0"/>
      <w:marBottom w:val="0"/>
      <w:divBdr>
        <w:top w:val="none" w:sz="0" w:space="0" w:color="auto"/>
        <w:left w:val="none" w:sz="0" w:space="0" w:color="auto"/>
        <w:bottom w:val="none" w:sz="0" w:space="0" w:color="auto"/>
        <w:right w:val="none" w:sz="0" w:space="0" w:color="auto"/>
      </w:divBdr>
    </w:div>
    <w:div w:id="2125495434">
      <w:bodyDiv w:val="1"/>
      <w:marLeft w:val="0"/>
      <w:marRight w:val="0"/>
      <w:marTop w:val="0"/>
      <w:marBottom w:val="0"/>
      <w:divBdr>
        <w:top w:val="none" w:sz="0" w:space="0" w:color="auto"/>
        <w:left w:val="none" w:sz="0" w:space="0" w:color="auto"/>
        <w:bottom w:val="none" w:sz="0" w:space="0" w:color="auto"/>
        <w:right w:val="none" w:sz="0" w:space="0" w:color="auto"/>
      </w:divBdr>
    </w:div>
    <w:div w:id="212850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r.zeeshan0926@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Chronological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79D2FF0DA344308FA2A9A81E797654"/>
        <w:category>
          <w:name w:val="General"/>
          <w:gallery w:val="placeholder"/>
        </w:category>
        <w:types>
          <w:type w:val="bbPlcHdr"/>
        </w:types>
        <w:behaviors>
          <w:behavior w:val="content"/>
        </w:behaviors>
        <w:guid w:val="{506C660A-9B8B-40C3-A3CF-73DFC70362FD}"/>
      </w:docPartPr>
      <w:docPartBody>
        <w:p w:rsidR="00CC3338" w:rsidRDefault="00FE2F30">
          <w:pPr>
            <w:pStyle w:val="B179D2FF0DA344308FA2A9A81E797654"/>
          </w:pPr>
          <w:r>
            <w:t>Education</w:t>
          </w:r>
        </w:p>
      </w:docPartBody>
    </w:docPart>
    <w:docPart>
      <w:docPartPr>
        <w:name w:val="9BA8CEE501384333B72B9F82B0D93F03"/>
        <w:category>
          <w:name w:val="General"/>
          <w:gallery w:val="placeholder"/>
        </w:category>
        <w:types>
          <w:type w:val="bbPlcHdr"/>
        </w:types>
        <w:behaviors>
          <w:behavior w:val="content"/>
        </w:behaviors>
        <w:guid w:val="{CFA5C80E-A17C-41E3-A7F6-98D197995E27}"/>
      </w:docPartPr>
      <w:docPartBody>
        <w:p w:rsidR="00427032" w:rsidRDefault="00751F84" w:rsidP="00751F84">
          <w:pPr>
            <w:pStyle w:val="9BA8CEE501384333B72B9F82B0D93F03"/>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30"/>
    <w:rsid w:val="00035216"/>
    <w:rsid w:val="00091EE0"/>
    <w:rsid w:val="00091F51"/>
    <w:rsid w:val="000B3116"/>
    <w:rsid w:val="000C2809"/>
    <w:rsid w:val="0011497F"/>
    <w:rsid w:val="00161ADF"/>
    <w:rsid w:val="001A5A9E"/>
    <w:rsid w:val="001C6B1A"/>
    <w:rsid w:val="001F5BE6"/>
    <w:rsid w:val="00253643"/>
    <w:rsid w:val="002E0782"/>
    <w:rsid w:val="002F1402"/>
    <w:rsid w:val="0038729D"/>
    <w:rsid w:val="00427032"/>
    <w:rsid w:val="0049539F"/>
    <w:rsid w:val="004A1E36"/>
    <w:rsid w:val="00540DE8"/>
    <w:rsid w:val="00542E40"/>
    <w:rsid w:val="0054707B"/>
    <w:rsid w:val="00553FB9"/>
    <w:rsid w:val="00556B5F"/>
    <w:rsid w:val="0057715C"/>
    <w:rsid w:val="005844B8"/>
    <w:rsid w:val="00590474"/>
    <w:rsid w:val="005A1415"/>
    <w:rsid w:val="005D1975"/>
    <w:rsid w:val="006368A1"/>
    <w:rsid w:val="00637270"/>
    <w:rsid w:val="00650F55"/>
    <w:rsid w:val="006578EA"/>
    <w:rsid w:val="006E6796"/>
    <w:rsid w:val="006F34E2"/>
    <w:rsid w:val="0072289A"/>
    <w:rsid w:val="00736A33"/>
    <w:rsid w:val="00751F84"/>
    <w:rsid w:val="00761B9D"/>
    <w:rsid w:val="007767D3"/>
    <w:rsid w:val="00787709"/>
    <w:rsid w:val="007C65C2"/>
    <w:rsid w:val="0081023C"/>
    <w:rsid w:val="0086539A"/>
    <w:rsid w:val="008A3ADC"/>
    <w:rsid w:val="008A60A1"/>
    <w:rsid w:val="00971579"/>
    <w:rsid w:val="009A3322"/>
    <w:rsid w:val="009B3C72"/>
    <w:rsid w:val="009F5AB7"/>
    <w:rsid w:val="00A06C90"/>
    <w:rsid w:val="00A344E4"/>
    <w:rsid w:val="00A73B36"/>
    <w:rsid w:val="00A804DE"/>
    <w:rsid w:val="00B070F4"/>
    <w:rsid w:val="00BA502E"/>
    <w:rsid w:val="00BB2D63"/>
    <w:rsid w:val="00C02EC7"/>
    <w:rsid w:val="00CC15CE"/>
    <w:rsid w:val="00CC3338"/>
    <w:rsid w:val="00CF3E74"/>
    <w:rsid w:val="00D1021C"/>
    <w:rsid w:val="00D31B76"/>
    <w:rsid w:val="00DE328B"/>
    <w:rsid w:val="00E041FB"/>
    <w:rsid w:val="00E26843"/>
    <w:rsid w:val="00E43B31"/>
    <w:rsid w:val="00E456DA"/>
    <w:rsid w:val="00EB4DEC"/>
    <w:rsid w:val="00EF5774"/>
    <w:rsid w:val="00F07F7E"/>
    <w:rsid w:val="00FB7DA7"/>
    <w:rsid w:val="00FC0256"/>
    <w:rsid w:val="00FC6C9D"/>
    <w:rsid w:val="00FE2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79D2FF0DA344308FA2A9A81E797654">
    <w:name w:val="B179D2FF0DA344308FA2A9A81E797654"/>
  </w:style>
  <w:style w:type="paragraph" w:customStyle="1" w:styleId="9BA8CEE501384333B72B9F82B0D93F03">
    <w:name w:val="9BA8CEE501384333B72B9F82B0D93F03"/>
    <w:rsid w:val="00751F84"/>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ChronologicalResume</Template>
  <TotalTime>12</TotalTime>
  <Pages>5</Pages>
  <Words>3436</Words>
  <Characters>19589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Zeeshan Rashid</vt:lpstr>
    </vt:vector>
  </TitlesOfParts>
  <Company/>
  <LinksUpToDate>false</LinksUpToDate>
  <CharactersWithSpaces>22980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Zeeshan Rashid</dc:title>
  <cp:keywords/>
  <cp:revision>3</cp:revision>
  <dcterms:created xsi:type="dcterms:W3CDTF">2025-03-06T17:21:00Z</dcterms:created>
  <dcterms:modified xsi:type="dcterms:W3CDTF">2025-03-06T20:16:00Z</dcterms:modified>
  <cp:version/>
</cp:coreProperties>
</file>