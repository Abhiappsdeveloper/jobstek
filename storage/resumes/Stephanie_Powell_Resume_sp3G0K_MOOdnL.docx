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27BBD" w14:textId="2CBDE71C" w:rsidR="005E2090" w:rsidRPr="005E2090" w:rsidRDefault="005E2090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00"/>
        <w:gridCol w:w="8991"/>
        <w:gridCol w:w="899"/>
      </w:tblGrid>
      <w:tr w:rsidR="00605A5B" w14:paraId="491EF06D" w14:textId="77777777" w:rsidTr="005E2090">
        <w:trPr>
          <w:trHeight w:val="2016"/>
        </w:trPr>
        <w:tc>
          <w:tcPr>
            <w:tcW w:w="900" w:type="dxa"/>
          </w:tcPr>
          <w:p w14:paraId="77A207A1" w14:textId="77777777" w:rsidR="00605A5B" w:rsidRDefault="00605A5B"/>
        </w:tc>
        <w:tc>
          <w:tcPr>
            <w:tcW w:w="8991" w:type="dxa"/>
          </w:tcPr>
          <w:p w14:paraId="1E0BA300" w14:textId="0597948F" w:rsidR="00605A5B" w:rsidRPr="00ED1726" w:rsidRDefault="00ED1726" w:rsidP="00AB2CDC">
            <w:pPr>
              <w:pStyle w:val="TitleAlt"/>
              <w:rPr>
                <w:color w:val="auto"/>
              </w:rPr>
            </w:pPr>
            <w:r w:rsidRPr="00ED1726">
              <w:rPr>
                <w:color w:val="auto"/>
              </w:rPr>
              <w:t>Stephanie Powell</w:t>
            </w:r>
          </w:p>
          <w:p w14:paraId="3F79060D" w14:textId="58710823" w:rsidR="00605A5B" w:rsidRDefault="00ED1726" w:rsidP="00A77921">
            <w:pPr>
              <w:pStyle w:val="Subtitle"/>
            </w:pPr>
            <w:r>
              <w:t>Data Analyst</w:t>
            </w:r>
          </w:p>
        </w:tc>
        <w:tc>
          <w:tcPr>
            <w:tcW w:w="899" w:type="dxa"/>
          </w:tcPr>
          <w:p w14:paraId="20E9EC67" w14:textId="77777777" w:rsidR="00605A5B" w:rsidRDefault="00605A5B"/>
        </w:tc>
      </w:tr>
    </w:tbl>
    <w:p w14:paraId="42FA6A9A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3601"/>
        <w:gridCol w:w="7189"/>
      </w:tblGrid>
      <w:tr w:rsidR="00507E93" w14:paraId="145B4701" w14:textId="77777777" w:rsidTr="00B92AA6">
        <w:tc>
          <w:tcPr>
            <w:tcW w:w="3601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1BD86A18" w14:textId="77777777" w:rsidR="00507E93" w:rsidRDefault="00507E93"/>
        </w:tc>
        <w:tc>
          <w:tcPr>
            <w:tcW w:w="718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586ACD85" w14:textId="77777777" w:rsidR="00507E93" w:rsidRDefault="00507E93"/>
        </w:tc>
      </w:tr>
      <w:tr w:rsidR="00605A5B" w14:paraId="259E82D0" w14:textId="77777777" w:rsidTr="00B92AA6">
        <w:trPr>
          <w:trHeight w:val="2340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0CBFA31E" w14:textId="77777777" w:rsidR="00605A5B" w:rsidRPr="00605A5B" w:rsidRDefault="00364153" w:rsidP="00C42F47">
            <w:pPr>
              <w:pStyle w:val="Heading1"/>
              <w:jc w:val="right"/>
            </w:pPr>
            <w:sdt>
              <w:sdtPr>
                <w:id w:val="1604447469"/>
                <w:placeholder>
                  <w:docPart w:val="DD31DFDF6E11427784FCDC338BBA02F7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605A5B">
                  <w:t>Contact</w:t>
                </w:r>
              </w:sdtContent>
            </w:sdt>
          </w:p>
          <w:p w14:paraId="2EE180C1" w14:textId="1F4B6F2B" w:rsidR="00C1095A" w:rsidRPr="00C42F47" w:rsidRDefault="00ED1726" w:rsidP="00C42F47">
            <w:pPr>
              <w:jc w:val="right"/>
            </w:pPr>
            <w:r>
              <w:t>26 Old Church Rd</w:t>
            </w:r>
          </w:p>
          <w:p w14:paraId="1C153133" w14:textId="4DDB211E" w:rsidR="00C42F47" w:rsidRPr="00C42F47" w:rsidRDefault="00ED1726" w:rsidP="00C42F47">
            <w:pPr>
              <w:jc w:val="right"/>
            </w:pPr>
            <w:r>
              <w:t>High Rolls, NM 88325</w:t>
            </w:r>
          </w:p>
          <w:p w14:paraId="740D3722" w14:textId="588D1772" w:rsidR="00C42F47" w:rsidRPr="00C42F47" w:rsidRDefault="00ED1726" w:rsidP="00C42F47">
            <w:pPr>
              <w:jc w:val="right"/>
            </w:pPr>
            <w:r>
              <w:t>520-909-6967</w:t>
            </w:r>
          </w:p>
          <w:p w14:paraId="3A0909BD" w14:textId="11655201" w:rsidR="00605A5B" w:rsidRDefault="00ED1726" w:rsidP="00C42F47">
            <w:pPr>
              <w:jc w:val="right"/>
            </w:pPr>
            <w:r>
              <w:t>Stephr0608@outlook.com</w:t>
            </w:r>
          </w:p>
        </w:tc>
        <w:tc>
          <w:tcPr>
            <w:tcW w:w="7189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7C77134" w14:textId="77777777" w:rsidR="00605A5B" w:rsidRDefault="00364153" w:rsidP="00C42F47">
            <w:pPr>
              <w:pStyle w:val="Heading1"/>
            </w:pPr>
            <w:sdt>
              <w:sdtPr>
                <w:id w:val="-651833632"/>
                <w:placeholder>
                  <w:docPart w:val="C601AC9E51554832BDFDB605873A0F80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605A5B">
                  <w:t>Objective</w:t>
                </w:r>
              </w:sdtContent>
            </w:sdt>
          </w:p>
          <w:p w14:paraId="094E8DB1" w14:textId="504E9B19" w:rsidR="005D0A02" w:rsidRPr="005D0A02" w:rsidRDefault="0077420C" w:rsidP="005D0A02">
            <w:r w:rsidRPr="0077420C">
              <w:t xml:space="preserve">As a data analyst, my primary objective is to support the functioning of business operations by organizing and presenting data to provide insights crucial in strategic decisions. I aim to create a positive and productive work environment by communicating and collaborating with team members to provide effective and ethical data organization and </w:t>
            </w:r>
            <w:r w:rsidRPr="0077420C">
              <w:t>visualization</w:t>
            </w:r>
            <w:r w:rsidRPr="0077420C">
              <w:t>.</w:t>
            </w:r>
          </w:p>
        </w:tc>
      </w:tr>
      <w:tr w:rsidR="005D36AC" w14:paraId="29B74E02" w14:textId="77777777" w:rsidTr="00B92AA6">
        <w:trPr>
          <w:trHeight w:val="1332"/>
        </w:trPr>
        <w:tc>
          <w:tcPr>
            <w:tcW w:w="3601" w:type="dxa"/>
            <w:vMerge w:val="restart"/>
            <w:tcBorders>
              <w:right w:val="single" w:sz="18" w:space="0" w:color="648276" w:themeColor="accent5"/>
            </w:tcBorders>
          </w:tcPr>
          <w:p w14:paraId="4D0D324A" w14:textId="77777777" w:rsidR="005D36AC" w:rsidRDefault="00364153" w:rsidP="00E8639E">
            <w:pPr>
              <w:pStyle w:val="Heading1"/>
              <w:jc w:val="right"/>
            </w:pPr>
            <w:sdt>
              <w:sdtPr>
                <w:id w:val="1723097672"/>
                <w:placeholder>
                  <w:docPart w:val="F37920697AEC469C8D869A3568E30370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D36AC">
                  <w:t>Education</w:t>
                </w:r>
              </w:sdtContent>
            </w:sdt>
          </w:p>
          <w:p w14:paraId="0E4F1ABA" w14:textId="11B1EC6B" w:rsidR="005D36AC" w:rsidRPr="0099359E" w:rsidRDefault="00ED1726" w:rsidP="00E8639E">
            <w:pPr>
              <w:pStyle w:val="Heading4"/>
              <w:jc w:val="right"/>
            </w:pPr>
            <w:r>
              <w:t>Lipscomb University</w:t>
            </w:r>
          </w:p>
          <w:p w14:paraId="0BC0FCE2" w14:textId="02E56AF6" w:rsidR="005D36AC" w:rsidRPr="0099359E" w:rsidRDefault="00ED1726" w:rsidP="00E8639E">
            <w:pPr>
              <w:pStyle w:val="Heading4"/>
              <w:jc w:val="right"/>
            </w:pPr>
            <w:r>
              <w:t>Nashville, TN</w:t>
            </w:r>
          </w:p>
          <w:p w14:paraId="05B21D22" w14:textId="16F6FE48" w:rsidR="005D36AC" w:rsidRPr="0099359E" w:rsidRDefault="00ED1726" w:rsidP="00E8639E">
            <w:pPr>
              <w:pStyle w:val="Heading4"/>
              <w:jc w:val="right"/>
            </w:pPr>
            <w:r>
              <w:t>BS in Data Analytics</w:t>
            </w:r>
          </w:p>
          <w:p w14:paraId="1D144937" w14:textId="77777777" w:rsidR="005D36AC" w:rsidRPr="0099359E" w:rsidRDefault="00364153" w:rsidP="00E8639E">
            <w:pPr>
              <w:pStyle w:val="Heading4"/>
              <w:jc w:val="right"/>
            </w:pPr>
            <w:sdt>
              <w:sdtPr>
                <w:id w:val="1698809819"/>
                <w:placeholder>
                  <w:docPart w:val="11739CCEEFDC45439DE53C9535F95E8D"/>
                </w:placeholder>
                <w:temporary/>
                <w:showingPlcHdr/>
                <w15:appearance w15:val="hidden"/>
              </w:sdtPr>
              <w:sdtEndPr/>
              <w:sdtContent>
                <w:r w:rsidR="005D36AC" w:rsidRPr="0099359E">
                  <w:t>GPA 3.87</w:t>
                </w:r>
              </w:sdtContent>
            </w:sdt>
          </w:p>
          <w:p w14:paraId="2E498EBC" w14:textId="77777777" w:rsidR="005D36AC" w:rsidRDefault="005D36AC" w:rsidP="00E8639E">
            <w:pPr>
              <w:pStyle w:val="Heading4"/>
              <w:jc w:val="right"/>
            </w:pPr>
          </w:p>
          <w:p w14:paraId="56F58E46" w14:textId="77777777" w:rsidR="005D36AC" w:rsidRDefault="005D36AC" w:rsidP="00E8639E">
            <w:pPr>
              <w:pStyle w:val="Heading4"/>
              <w:jc w:val="right"/>
            </w:pPr>
          </w:p>
          <w:p w14:paraId="255FF450" w14:textId="77777777" w:rsidR="005D36AC" w:rsidRDefault="005D36AC" w:rsidP="00E8639E">
            <w:pPr>
              <w:pStyle w:val="Heading4"/>
              <w:jc w:val="right"/>
            </w:pPr>
          </w:p>
          <w:p w14:paraId="6D2C7594" w14:textId="77777777" w:rsidR="005D36AC" w:rsidRDefault="00364153" w:rsidP="00E8639E">
            <w:pPr>
              <w:pStyle w:val="Heading1"/>
              <w:jc w:val="right"/>
            </w:pPr>
            <w:sdt>
              <w:sdtPr>
                <w:id w:val="-242716918"/>
                <w:placeholder>
                  <w:docPart w:val="061B3DBA43524EF7A984B217DE1C308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D36AC" w:rsidRPr="000E1D44">
                  <w:t>Key Skills</w:t>
                </w:r>
              </w:sdtContent>
            </w:sdt>
          </w:p>
          <w:p w14:paraId="5DA7AAC5" w14:textId="7AE7E57E" w:rsidR="005D36AC" w:rsidRDefault="00ED1726" w:rsidP="00E8639E">
            <w:pPr>
              <w:pStyle w:val="Heading4"/>
              <w:jc w:val="right"/>
            </w:pPr>
            <w:r>
              <w:t>Data Visualization</w:t>
            </w:r>
          </w:p>
          <w:p w14:paraId="77F6F30C" w14:textId="62DCA6AE" w:rsidR="00ED1726" w:rsidRDefault="00ED1726" w:rsidP="00ED1726">
            <w:r>
              <w:t xml:space="preserve">                       Data Programming</w:t>
            </w:r>
          </w:p>
          <w:p w14:paraId="2F9D4003" w14:textId="74D9DBEE" w:rsidR="00ED1726" w:rsidRDefault="00B92AA6" w:rsidP="00ED1726">
            <w:r>
              <w:t xml:space="preserve">                        Attention to Detail</w:t>
            </w:r>
          </w:p>
          <w:p w14:paraId="011F02E3" w14:textId="5C405770" w:rsidR="00C13EFC" w:rsidRPr="00ED1726" w:rsidRDefault="00C13EFC" w:rsidP="00ED1726">
            <w:r>
              <w:t xml:space="preserve">                           Critical Thinking</w:t>
            </w:r>
          </w:p>
          <w:p w14:paraId="16D95B22" w14:textId="3AB9ED11" w:rsidR="00ED1726" w:rsidRPr="00ED1726" w:rsidRDefault="00ED1726" w:rsidP="00ED1726">
            <w:r>
              <w:t xml:space="preserve">                        Business Analytics</w:t>
            </w:r>
          </w:p>
          <w:p w14:paraId="044F3916" w14:textId="77777777" w:rsidR="005D36AC" w:rsidRPr="0099359E" w:rsidRDefault="00364153" w:rsidP="00E8639E">
            <w:pPr>
              <w:pStyle w:val="Heading4"/>
              <w:jc w:val="right"/>
            </w:pPr>
            <w:sdt>
              <w:sdtPr>
                <w:id w:val="-276791090"/>
                <w:placeholder>
                  <w:docPart w:val="F3F371A06D80413CAC778AFA9C309FDB"/>
                </w:placeholder>
                <w:temporary/>
                <w:showingPlcHdr/>
                <w15:appearance w15:val="hidden"/>
              </w:sdtPr>
              <w:sdtEndPr/>
              <w:sdtContent>
                <w:r w:rsidR="005D36AC" w:rsidRPr="0099359E">
                  <w:t>Project Management</w:t>
                </w:r>
              </w:sdtContent>
            </w:sdt>
          </w:p>
          <w:p w14:paraId="6E4DBB95" w14:textId="77777777" w:rsidR="005D36AC" w:rsidRPr="0099359E" w:rsidRDefault="00364153" w:rsidP="00E8639E">
            <w:pPr>
              <w:pStyle w:val="Heading4"/>
              <w:jc w:val="right"/>
            </w:pPr>
            <w:sdt>
              <w:sdtPr>
                <w:id w:val="679850649"/>
                <w:placeholder>
                  <w:docPart w:val="1B894EF1B07F45B8869D911EDC559A63"/>
                </w:placeholder>
                <w:temporary/>
                <w:showingPlcHdr/>
                <w15:appearance w15:val="hidden"/>
              </w:sdtPr>
              <w:sdtEndPr/>
              <w:sdtContent>
                <w:r w:rsidR="005D36AC" w:rsidRPr="0099359E">
                  <w:t>Budget Planning</w:t>
                </w:r>
              </w:sdtContent>
            </w:sdt>
          </w:p>
          <w:p w14:paraId="372244FB" w14:textId="77777777" w:rsidR="005D36AC" w:rsidRPr="0099359E" w:rsidRDefault="00364153" w:rsidP="00E8639E">
            <w:pPr>
              <w:pStyle w:val="Heading4"/>
              <w:jc w:val="right"/>
            </w:pPr>
            <w:sdt>
              <w:sdtPr>
                <w:id w:val="1638999372"/>
                <w:placeholder>
                  <w:docPart w:val="FA6033CCD0EB465EA7D83581128DA799"/>
                </w:placeholder>
                <w:temporary/>
                <w:showingPlcHdr/>
                <w15:appearance w15:val="hidden"/>
              </w:sdtPr>
              <w:sdtEndPr/>
              <w:sdtContent>
                <w:r w:rsidR="005D36AC" w:rsidRPr="0099359E">
                  <w:t>Communication</w:t>
                </w:r>
              </w:sdtContent>
            </w:sdt>
          </w:p>
          <w:p w14:paraId="421F9DAC" w14:textId="77777777" w:rsidR="005D36AC" w:rsidRDefault="00364153" w:rsidP="00E8639E">
            <w:pPr>
              <w:pStyle w:val="Heading4"/>
              <w:jc w:val="right"/>
            </w:pPr>
            <w:sdt>
              <w:sdtPr>
                <w:id w:val="596834673"/>
                <w:placeholder>
                  <w:docPart w:val="C6F7A39E04894EB4B8E35B4411B1B166"/>
                </w:placeholder>
                <w:temporary/>
                <w:showingPlcHdr/>
                <w15:appearance w15:val="hidden"/>
              </w:sdtPr>
              <w:sdtEndPr/>
              <w:sdtContent>
                <w:r w:rsidR="005D36AC" w:rsidRPr="0099359E">
                  <w:t>Problem-solving</w:t>
                </w:r>
              </w:sdtContent>
            </w:sdt>
          </w:p>
          <w:p w14:paraId="38BD22C8" w14:textId="77777777" w:rsidR="00ED1726" w:rsidRPr="00ED1726" w:rsidRDefault="00ED1726" w:rsidP="00ED1726"/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4AEC2514" w14:textId="77777777" w:rsidR="005D36AC" w:rsidRDefault="00364153" w:rsidP="00C42F47">
            <w:pPr>
              <w:pStyle w:val="Heading1"/>
            </w:pPr>
            <w:sdt>
              <w:sdtPr>
                <w:id w:val="-1767221959"/>
                <w:placeholder>
                  <w:docPart w:val="5F6745EE97F14564AD57B8DBB2445A43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5D36AC">
                  <w:t>Experience</w:t>
                </w:r>
              </w:sdtContent>
            </w:sdt>
          </w:p>
          <w:p w14:paraId="6057429C" w14:textId="175C37FC" w:rsidR="005D36AC" w:rsidRDefault="00ED1726" w:rsidP="00C42F47">
            <w:pPr>
              <w:pStyle w:val="Heading2"/>
            </w:pPr>
            <w:r>
              <w:t>December 2021- September 2022</w:t>
            </w:r>
          </w:p>
          <w:p w14:paraId="02DE9307" w14:textId="77777777" w:rsidR="005D36AC" w:rsidRDefault="00ED1726" w:rsidP="00A06E97">
            <w:r>
              <w:t>Insurance Broker</w:t>
            </w:r>
            <w:r w:rsidR="00E8639E">
              <w:t xml:space="preserve"> </w:t>
            </w:r>
            <w:r w:rsidR="005D36AC" w:rsidRPr="000E1D44">
              <w:t>•</w:t>
            </w:r>
            <w:r w:rsidR="005D36AC">
              <w:t xml:space="preserve"> </w:t>
            </w:r>
            <w:r>
              <w:t>National General Insurance Company</w:t>
            </w:r>
          </w:p>
          <w:p w14:paraId="0EA34C6B" w14:textId="4B378FA0" w:rsidR="00B92AA6" w:rsidRPr="005D0A02" w:rsidRDefault="00B92AA6" w:rsidP="00A06E97">
            <w:r w:rsidRPr="00B92AA6">
              <w:t>Responsibilities: Utilizing programming such as C#, SQL, Excel, and Python to enter and organize data as well as developing reports. Ensuring compliance with national insurance regulations. Also responsible for identifying trends and developing strategies to improve performance</w:t>
            </w:r>
          </w:p>
        </w:tc>
      </w:tr>
      <w:tr w:rsidR="005D36AC" w14:paraId="707E054E" w14:textId="77777777" w:rsidTr="00B92AA6">
        <w:trPr>
          <w:trHeight w:val="907"/>
        </w:trPr>
        <w:tc>
          <w:tcPr>
            <w:tcW w:w="3601" w:type="dxa"/>
            <w:vMerge/>
            <w:tcBorders>
              <w:right w:val="single" w:sz="18" w:space="0" w:color="648276" w:themeColor="accent5"/>
            </w:tcBorders>
          </w:tcPr>
          <w:p w14:paraId="783871D9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28748AD8" w14:textId="5E1EE43F" w:rsidR="00E8639E" w:rsidRDefault="00ED1726" w:rsidP="005E2090">
            <w:pPr>
              <w:pStyle w:val="Heading2"/>
            </w:pPr>
            <w:r>
              <w:t>August 2020- December 2021</w:t>
            </w:r>
          </w:p>
          <w:p w14:paraId="314DB7F7" w14:textId="77777777" w:rsidR="00E8639E" w:rsidRDefault="00ED1726" w:rsidP="005E2090">
            <w:r>
              <w:t>Credit Repair Coordinator</w:t>
            </w:r>
            <w:r w:rsidR="00E8639E">
              <w:t xml:space="preserve"> </w:t>
            </w:r>
            <w:r w:rsidR="00E8639E" w:rsidRPr="000E1D44">
              <w:t>•</w:t>
            </w:r>
            <w:r w:rsidR="00E8639E">
              <w:t xml:space="preserve"> </w:t>
            </w:r>
            <w:r>
              <w:t>TLC Associates</w:t>
            </w:r>
          </w:p>
          <w:p w14:paraId="19FF416F" w14:textId="4F388CB2" w:rsidR="00B92AA6" w:rsidRPr="00E8639E" w:rsidRDefault="00B92AA6" w:rsidP="005E2090">
            <w:r w:rsidRPr="00B92AA6">
              <w:t xml:space="preserve">Responsibilities: </w:t>
            </w:r>
            <w:r>
              <w:t>Develop reports and perform audits to ensure accuracy</w:t>
            </w:r>
            <w:r w:rsidRPr="00B92AA6">
              <w:t>. Ensuring compliance with FCRA laws. Also responsible for identifying trends and developing strategies to improve performance</w:t>
            </w:r>
          </w:p>
        </w:tc>
      </w:tr>
      <w:tr w:rsidR="005D36AC" w14:paraId="6F6E3917" w14:textId="77777777" w:rsidTr="00B92AA6">
        <w:trPr>
          <w:trHeight w:val="900"/>
        </w:trPr>
        <w:tc>
          <w:tcPr>
            <w:tcW w:w="3601" w:type="dxa"/>
            <w:vMerge/>
            <w:tcBorders>
              <w:right w:val="single" w:sz="18" w:space="0" w:color="648276" w:themeColor="accent5"/>
            </w:tcBorders>
          </w:tcPr>
          <w:p w14:paraId="2D9E7434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32DCB3E7" w14:textId="02667070" w:rsidR="00E8639E" w:rsidRDefault="00ED1726" w:rsidP="005E2090">
            <w:pPr>
              <w:pStyle w:val="Heading2"/>
            </w:pPr>
            <w:r>
              <w:t>October 2017- April 2020</w:t>
            </w:r>
          </w:p>
          <w:p w14:paraId="2FDD3FBB" w14:textId="77777777" w:rsidR="00E8639E" w:rsidRDefault="00ED1726" w:rsidP="005E2090">
            <w:r>
              <w:t>Social Media and Website Manager</w:t>
            </w:r>
            <w:r w:rsidR="00E8639E">
              <w:t xml:space="preserve"> </w:t>
            </w:r>
            <w:r w:rsidR="00E8639E" w:rsidRPr="000E1D44">
              <w:t>•</w:t>
            </w:r>
            <w:r w:rsidR="00E8639E">
              <w:t xml:space="preserve"> </w:t>
            </w:r>
            <w:r>
              <w:t>Christ’s Church of Las Cruces</w:t>
            </w:r>
          </w:p>
          <w:p w14:paraId="57EE638F" w14:textId="5670B694" w:rsidR="00B92AA6" w:rsidRPr="00E8639E" w:rsidRDefault="00B92AA6" w:rsidP="005E2090">
            <w:r w:rsidRPr="00B92AA6">
              <w:t xml:space="preserve">Responsibilities: Utilizing </w:t>
            </w:r>
            <w:r>
              <w:t>web programming to update and maintain website.</w:t>
            </w:r>
            <w:r w:rsidRPr="00B92AA6">
              <w:t xml:space="preserve"> </w:t>
            </w:r>
            <w:r>
              <w:t>Implementing SEO best practices for all social media accounts and website.</w:t>
            </w:r>
          </w:p>
        </w:tc>
      </w:tr>
      <w:tr w:rsidR="00B92AA6" w14:paraId="623E35F3" w14:textId="77777777" w:rsidTr="00B92AA6">
        <w:trPr>
          <w:trHeight w:val="1762"/>
        </w:trPr>
        <w:tc>
          <w:tcPr>
            <w:tcW w:w="3601" w:type="dxa"/>
            <w:vMerge/>
            <w:tcBorders>
              <w:right w:val="single" w:sz="18" w:space="0" w:color="648276" w:themeColor="accent5"/>
            </w:tcBorders>
          </w:tcPr>
          <w:p w14:paraId="729126E1" w14:textId="77777777" w:rsidR="00B92AA6" w:rsidRDefault="00B92AA6" w:rsidP="00C42F47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44BC639D" w14:textId="63047C48" w:rsidR="00B92AA6" w:rsidRDefault="00B92AA6" w:rsidP="005D36AC">
            <w:pPr>
              <w:pStyle w:val="Heading1"/>
            </w:pPr>
            <w:r>
              <w:t>Accomplishments</w:t>
            </w:r>
          </w:p>
          <w:p w14:paraId="246F90CB" w14:textId="0EABBA81" w:rsidR="000A19C6" w:rsidRDefault="00C13EFC" w:rsidP="005E2090">
            <w:r w:rsidRPr="00C13EFC">
              <w:t>Executed tasks effectively and efficiently, resulting in a 15% increase in departmental productivity</w:t>
            </w:r>
            <w:r w:rsidR="000A19C6">
              <w:t>.</w:t>
            </w:r>
          </w:p>
          <w:p w14:paraId="1A4AC8C0" w14:textId="159FA82E" w:rsidR="000A19C6" w:rsidRDefault="000A19C6" w:rsidP="005E2090">
            <w:r>
              <w:t>Exceeded department goals while providing ethical business practices</w:t>
            </w:r>
          </w:p>
          <w:p w14:paraId="458D8BEF" w14:textId="2903B7B7" w:rsidR="000A19C6" w:rsidRDefault="000A19C6" w:rsidP="005E2090">
            <w:r>
              <w:t>Increased web and social media traffic by 30%</w:t>
            </w:r>
          </w:p>
        </w:tc>
      </w:tr>
      <w:tr w:rsidR="00B92AA6" w14:paraId="1121B101" w14:textId="77777777" w:rsidTr="00B92AA6">
        <w:trPr>
          <w:trHeight w:val="1339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07A89B39" w14:textId="77777777" w:rsidR="00B92AA6" w:rsidRDefault="00B92AA6" w:rsidP="0057534A"/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51B8639C" w14:textId="406119C0" w:rsidR="00B92AA6" w:rsidRDefault="00B92AA6" w:rsidP="005D36AC">
            <w:pPr>
              <w:pStyle w:val="Heading1"/>
            </w:pPr>
            <w:r>
              <w:t>Technical Skills</w:t>
            </w:r>
          </w:p>
          <w:p w14:paraId="3DF23D2D" w14:textId="21B0717D" w:rsidR="00B92AA6" w:rsidRPr="005D36AC" w:rsidRDefault="000A19C6" w:rsidP="00E8639E">
            <w:pPr>
              <w:rPr>
                <w:w w:val="105"/>
              </w:rPr>
            </w:pPr>
            <w:r>
              <w:rPr>
                <w:w w:val="105"/>
              </w:rPr>
              <w:t>Proficient in programming language, C#, SQL, EXCEL, Python and data visualization. Familiar with machine learning and data cleaning.</w:t>
            </w:r>
          </w:p>
        </w:tc>
      </w:tr>
    </w:tbl>
    <w:p w14:paraId="39F97492" w14:textId="77777777" w:rsidR="000A19C6" w:rsidRPr="005E2090" w:rsidRDefault="000A19C6" w:rsidP="00843C42">
      <w:pPr>
        <w:rPr>
          <w:sz w:val="12"/>
          <w:szCs w:val="14"/>
        </w:rPr>
      </w:pPr>
    </w:p>
    <w:sectPr w:rsidR="000A19C6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AAF23D" w14:textId="77777777" w:rsidR="00ED1726" w:rsidRDefault="00ED1726" w:rsidP="00F316AD">
      <w:r>
        <w:separator/>
      </w:r>
    </w:p>
  </w:endnote>
  <w:endnote w:type="continuationSeparator" w:id="0">
    <w:p w14:paraId="3A296580" w14:textId="77777777" w:rsidR="00ED1726" w:rsidRDefault="00ED1726" w:rsidP="00F316AD">
      <w:r>
        <w:continuationSeparator/>
      </w:r>
    </w:p>
  </w:endnote>
  <w:endnote w:type="continuationNotice" w:id="1">
    <w:p w14:paraId="4AADBF68" w14:textId="77777777" w:rsidR="00ED1726" w:rsidRDefault="00ED1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7AC87" w14:textId="77777777" w:rsidR="00ED1726" w:rsidRDefault="00ED1726" w:rsidP="00F316AD">
      <w:r>
        <w:separator/>
      </w:r>
    </w:p>
  </w:footnote>
  <w:footnote w:type="continuationSeparator" w:id="0">
    <w:p w14:paraId="0239A387" w14:textId="77777777" w:rsidR="00ED1726" w:rsidRDefault="00ED1726" w:rsidP="00F316AD">
      <w:r>
        <w:continuationSeparator/>
      </w:r>
    </w:p>
  </w:footnote>
  <w:footnote w:type="continuationNotice" w:id="1">
    <w:p w14:paraId="439B8A23" w14:textId="77777777" w:rsidR="00ED1726" w:rsidRDefault="00ED172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26"/>
    <w:rsid w:val="0001399F"/>
    <w:rsid w:val="00095D41"/>
    <w:rsid w:val="000A19C6"/>
    <w:rsid w:val="000E1D44"/>
    <w:rsid w:val="001A375F"/>
    <w:rsid w:val="001F1F0D"/>
    <w:rsid w:val="0020696E"/>
    <w:rsid w:val="002356A2"/>
    <w:rsid w:val="0024775A"/>
    <w:rsid w:val="00263514"/>
    <w:rsid w:val="002D12DA"/>
    <w:rsid w:val="003019B2"/>
    <w:rsid w:val="0033344B"/>
    <w:rsid w:val="0034688D"/>
    <w:rsid w:val="00364153"/>
    <w:rsid w:val="0040233B"/>
    <w:rsid w:val="00507E93"/>
    <w:rsid w:val="00511A6E"/>
    <w:rsid w:val="0057534A"/>
    <w:rsid w:val="005D0A02"/>
    <w:rsid w:val="005D36AC"/>
    <w:rsid w:val="005E2090"/>
    <w:rsid w:val="00605A5B"/>
    <w:rsid w:val="006C60E6"/>
    <w:rsid w:val="006D2DE6"/>
    <w:rsid w:val="006E70D3"/>
    <w:rsid w:val="0077420C"/>
    <w:rsid w:val="007B0F94"/>
    <w:rsid w:val="007C14FA"/>
    <w:rsid w:val="007C75FB"/>
    <w:rsid w:val="00815943"/>
    <w:rsid w:val="00843C42"/>
    <w:rsid w:val="00860DB6"/>
    <w:rsid w:val="0088104A"/>
    <w:rsid w:val="00896FA4"/>
    <w:rsid w:val="008A36DD"/>
    <w:rsid w:val="008B507E"/>
    <w:rsid w:val="009603B9"/>
    <w:rsid w:val="00993257"/>
    <w:rsid w:val="0099359E"/>
    <w:rsid w:val="009941DA"/>
    <w:rsid w:val="00A06E97"/>
    <w:rsid w:val="00A30F44"/>
    <w:rsid w:val="00A46EF8"/>
    <w:rsid w:val="00A77921"/>
    <w:rsid w:val="00A85652"/>
    <w:rsid w:val="00AB2CDC"/>
    <w:rsid w:val="00AD6C78"/>
    <w:rsid w:val="00B111F4"/>
    <w:rsid w:val="00B2124F"/>
    <w:rsid w:val="00B575FB"/>
    <w:rsid w:val="00B6190E"/>
    <w:rsid w:val="00B92AA6"/>
    <w:rsid w:val="00BD4217"/>
    <w:rsid w:val="00C1095A"/>
    <w:rsid w:val="00C13EFC"/>
    <w:rsid w:val="00C42F47"/>
    <w:rsid w:val="00C45E73"/>
    <w:rsid w:val="00C55D85"/>
    <w:rsid w:val="00C81523"/>
    <w:rsid w:val="00CA2273"/>
    <w:rsid w:val="00CD50FD"/>
    <w:rsid w:val="00D47124"/>
    <w:rsid w:val="00D93B73"/>
    <w:rsid w:val="00DA0D2A"/>
    <w:rsid w:val="00DD5D7B"/>
    <w:rsid w:val="00E8639E"/>
    <w:rsid w:val="00ED1726"/>
    <w:rsid w:val="00F2368E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3DA7E"/>
  <w15:chartTrackingRefBased/>
  <w15:docId w15:val="{3E8B12EA-A0F1-40A0-9455-724062CE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639E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648276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42935" w:themeColor="accent1" w:themeShade="BF"/>
      <w:sz w:val="22"/>
    </w:rPr>
  </w:style>
  <w:style w:type="paragraph" w:styleId="ListParagraph">
    <w:name w:val="List Paragraph"/>
    <w:basedOn w:val="Normal"/>
    <w:uiPriority w:val="34"/>
    <w:semiHidden/>
    <w:qFormat/>
    <w:rsid w:val="000A1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se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D31DFDF6E11427784FCDC338BBA0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499C6-BBEF-4F19-AF1D-EFC011305FB2}"/>
      </w:docPartPr>
      <w:docPartBody>
        <w:p w:rsidR="00F630FF" w:rsidRDefault="00F630FF">
          <w:pPr>
            <w:pStyle w:val="DD31DFDF6E11427784FCDC338BBA02F7"/>
          </w:pPr>
          <w:r w:rsidRPr="00605A5B">
            <w:t>Contact</w:t>
          </w:r>
        </w:p>
      </w:docPartBody>
    </w:docPart>
    <w:docPart>
      <w:docPartPr>
        <w:name w:val="C601AC9E51554832BDFDB605873A0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4415B-926F-4B0B-AD53-569747266BC6}"/>
      </w:docPartPr>
      <w:docPartBody>
        <w:p w:rsidR="00F630FF" w:rsidRDefault="00F630FF">
          <w:pPr>
            <w:pStyle w:val="C601AC9E51554832BDFDB605873A0F80"/>
          </w:pPr>
          <w:r w:rsidRPr="00605A5B">
            <w:t>Objective</w:t>
          </w:r>
        </w:p>
      </w:docPartBody>
    </w:docPart>
    <w:docPart>
      <w:docPartPr>
        <w:name w:val="F37920697AEC469C8D869A3568E30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8600E-F9FA-4E1A-92FE-57A28FEC152D}"/>
      </w:docPartPr>
      <w:docPartBody>
        <w:p w:rsidR="00F630FF" w:rsidRDefault="00F630FF">
          <w:pPr>
            <w:pStyle w:val="F37920697AEC469C8D869A3568E30370"/>
          </w:pPr>
          <w:r>
            <w:t>Education</w:t>
          </w:r>
        </w:p>
      </w:docPartBody>
    </w:docPart>
    <w:docPart>
      <w:docPartPr>
        <w:name w:val="11739CCEEFDC45439DE53C9535F95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87245-1F7C-4CD1-891A-6C7E6A789DBA}"/>
      </w:docPartPr>
      <w:docPartBody>
        <w:p w:rsidR="00F630FF" w:rsidRDefault="00F630FF">
          <w:pPr>
            <w:pStyle w:val="11739CCEEFDC45439DE53C9535F95E8D"/>
          </w:pPr>
          <w:r w:rsidRPr="0099359E">
            <w:t>GPA 3.87</w:t>
          </w:r>
        </w:p>
      </w:docPartBody>
    </w:docPart>
    <w:docPart>
      <w:docPartPr>
        <w:name w:val="061B3DBA43524EF7A984B217DE1C3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95ED9-F69B-4D6C-9DD5-B516FC4638E4}"/>
      </w:docPartPr>
      <w:docPartBody>
        <w:p w:rsidR="00F630FF" w:rsidRDefault="00F630FF">
          <w:pPr>
            <w:pStyle w:val="061B3DBA43524EF7A984B217DE1C3086"/>
          </w:pPr>
          <w:r w:rsidRPr="000E1D44">
            <w:t>Key Skills</w:t>
          </w:r>
        </w:p>
      </w:docPartBody>
    </w:docPart>
    <w:docPart>
      <w:docPartPr>
        <w:name w:val="F3F371A06D80413CAC778AFA9C309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9D8F8-60F2-4FF6-936C-432D370B3FE8}"/>
      </w:docPartPr>
      <w:docPartBody>
        <w:p w:rsidR="00F630FF" w:rsidRDefault="00F630FF">
          <w:pPr>
            <w:pStyle w:val="F3F371A06D80413CAC778AFA9C309FDB"/>
          </w:pPr>
          <w:r w:rsidRPr="0099359E">
            <w:t>Project Management</w:t>
          </w:r>
        </w:p>
      </w:docPartBody>
    </w:docPart>
    <w:docPart>
      <w:docPartPr>
        <w:name w:val="1B894EF1B07F45B8869D911EDC559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B240A-4581-41BD-944C-6E82C9E4F023}"/>
      </w:docPartPr>
      <w:docPartBody>
        <w:p w:rsidR="00F630FF" w:rsidRDefault="00F630FF">
          <w:pPr>
            <w:pStyle w:val="1B894EF1B07F45B8869D911EDC559A63"/>
          </w:pPr>
          <w:r w:rsidRPr="0099359E">
            <w:t>Budget Planning</w:t>
          </w:r>
        </w:p>
      </w:docPartBody>
    </w:docPart>
    <w:docPart>
      <w:docPartPr>
        <w:name w:val="FA6033CCD0EB465EA7D83581128DA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125E6-C489-423A-92E3-A33294BE7F5C}"/>
      </w:docPartPr>
      <w:docPartBody>
        <w:p w:rsidR="00F630FF" w:rsidRDefault="00F630FF">
          <w:pPr>
            <w:pStyle w:val="FA6033CCD0EB465EA7D83581128DA799"/>
          </w:pPr>
          <w:r w:rsidRPr="0099359E">
            <w:t>Communication</w:t>
          </w:r>
        </w:p>
      </w:docPartBody>
    </w:docPart>
    <w:docPart>
      <w:docPartPr>
        <w:name w:val="C6F7A39E04894EB4B8E35B4411B1B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E0281-3BEF-4A4C-8577-BC344C10FDF7}"/>
      </w:docPartPr>
      <w:docPartBody>
        <w:p w:rsidR="00F630FF" w:rsidRDefault="00F630FF">
          <w:pPr>
            <w:pStyle w:val="C6F7A39E04894EB4B8E35B4411B1B166"/>
          </w:pPr>
          <w:r w:rsidRPr="0099359E">
            <w:t>Problem-solving</w:t>
          </w:r>
        </w:p>
      </w:docPartBody>
    </w:docPart>
    <w:docPart>
      <w:docPartPr>
        <w:name w:val="5F6745EE97F14564AD57B8DBB2445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17AE4-E8FD-44A5-AEF6-9B22B754454A}"/>
      </w:docPartPr>
      <w:docPartBody>
        <w:p w:rsidR="00F630FF" w:rsidRDefault="00F630FF">
          <w:pPr>
            <w:pStyle w:val="5F6745EE97F14564AD57B8DBB2445A43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FF"/>
    <w:rsid w:val="009603B9"/>
    <w:rsid w:val="00F6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DF8415BDE50458EAF293C8AAEA631B9">
    <w:name w:val="EDF8415BDE50458EAF293C8AAEA631B9"/>
  </w:style>
  <w:style w:type="paragraph" w:customStyle="1" w:styleId="1BE6B23484094559BCCCF942D039541D">
    <w:name w:val="1BE6B23484094559BCCCF942D039541D"/>
  </w:style>
  <w:style w:type="paragraph" w:customStyle="1" w:styleId="304327C6B766458086360A233B7E9827">
    <w:name w:val="304327C6B766458086360A233B7E9827"/>
  </w:style>
  <w:style w:type="paragraph" w:customStyle="1" w:styleId="DD31DFDF6E11427784FCDC338BBA02F7">
    <w:name w:val="DD31DFDF6E11427784FCDC338BBA02F7"/>
  </w:style>
  <w:style w:type="paragraph" w:customStyle="1" w:styleId="D69CE480C0DC4EA181E796635D681927">
    <w:name w:val="D69CE480C0DC4EA181E796635D681927"/>
  </w:style>
  <w:style w:type="paragraph" w:customStyle="1" w:styleId="1458E803F98E404E93C4C9B7F1B451FC">
    <w:name w:val="1458E803F98E404E93C4C9B7F1B451FC"/>
  </w:style>
  <w:style w:type="paragraph" w:customStyle="1" w:styleId="F725C38BD628499491EA04985153E960">
    <w:name w:val="F725C38BD628499491EA04985153E960"/>
  </w:style>
  <w:style w:type="paragraph" w:customStyle="1" w:styleId="23DA61832F4A4EC09EAB9B80E8ADDB7A">
    <w:name w:val="23DA61832F4A4EC09EAB9B80E8ADDB7A"/>
  </w:style>
  <w:style w:type="paragraph" w:customStyle="1" w:styleId="C601AC9E51554832BDFDB605873A0F80">
    <w:name w:val="C601AC9E51554832BDFDB605873A0F80"/>
  </w:style>
  <w:style w:type="paragraph" w:customStyle="1" w:styleId="8EDD7F8F80AF46208BC237A7E18DFDE3">
    <w:name w:val="8EDD7F8F80AF46208BC237A7E18DFDE3"/>
  </w:style>
  <w:style w:type="paragraph" w:customStyle="1" w:styleId="F37920697AEC469C8D869A3568E30370">
    <w:name w:val="F37920697AEC469C8D869A3568E30370"/>
  </w:style>
  <w:style w:type="paragraph" w:customStyle="1" w:styleId="55629E76097541EEAF79E329121D9594">
    <w:name w:val="55629E76097541EEAF79E329121D9594"/>
  </w:style>
  <w:style w:type="paragraph" w:customStyle="1" w:styleId="79E712B6CDCB465CAF08BB3624A25FC2">
    <w:name w:val="79E712B6CDCB465CAF08BB3624A25FC2"/>
  </w:style>
  <w:style w:type="paragraph" w:customStyle="1" w:styleId="0F1392DF55984651A8B522297FC3D650">
    <w:name w:val="0F1392DF55984651A8B522297FC3D650"/>
  </w:style>
  <w:style w:type="paragraph" w:customStyle="1" w:styleId="11739CCEEFDC45439DE53C9535F95E8D">
    <w:name w:val="11739CCEEFDC45439DE53C9535F95E8D"/>
  </w:style>
  <w:style w:type="paragraph" w:customStyle="1" w:styleId="061B3DBA43524EF7A984B217DE1C3086">
    <w:name w:val="061B3DBA43524EF7A984B217DE1C3086"/>
  </w:style>
  <w:style w:type="paragraph" w:customStyle="1" w:styleId="85840EF4431F468AB171375AC3FA11CD">
    <w:name w:val="85840EF4431F468AB171375AC3FA11CD"/>
  </w:style>
  <w:style w:type="paragraph" w:customStyle="1" w:styleId="F3F371A06D80413CAC778AFA9C309FDB">
    <w:name w:val="F3F371A06D80413CAC778AFA9C309FDB"/>
  </w:style>
  <w:style w:type="paragraph" w:customStyle="1" w:styleId="1B894EF1B07F45B8869D911EDC559A63">
    <w:name w:val="1B894EF1B07F45B8869D911EDC559A63"/>
  </w:style>
  <w:style w:type="paragraph" w:customStyle="1" w:styleId="FA6033CCD0EB465EA7D83581128DA799">
    <w:name w:val="FA6033CCD0EB465EA7D83581128DA799"/>
  </w:style>
  <w:style w:type="paragraph" w:customStyle="1" w:styleId="C6F7A39E04894EB4B8E35B4411B1B166">
    <w:name w:val="C6F7A39E04894EB4B8E35B4411B1B166"/>
  </w:style>
  <w:style w:type="paragraph" w:customStyle="1" w:styleId="5F6745EE97F14564AD57B8DBB2445A43">
    <w:name w:val="5F6745EE97F14564AD57B8DBB2445A43"/>
  </w:style>
  <w:style w:type="paragraph" w:customStyle="1" w:styleId="AF794312CF11451399930D7318910377">
    <w:name w:val="AF794312CF11451399930D7318910377"/>
  </w:style>
  <w:style w:type="paragraph" w:customStyle="1" w:styleId="B3599CD721BB4F7991D17A165B44860B">
    <w:name w:val="B3599CD721BB4F7991D17A165B44860B"/>
  </w:style>
  <w:style w:type="paragraph" w:customStyle="1" w:styleId="A28ECB5197C640FABEC896AD723604BC">
    <w:name w:val="A28ECB5197C640FABEC896AD723604BC"/>
  </w:style>
  <w:style w:type="paragraph" w:customStyle="1" w:styleId="81324913D0E14BBC96F9DA897A4A2A50">
    <w:name w:val="81324913D0E14BBC96F9DA897A4A2A50"/>
  </w:style>
  <w:style w:type="paragraph" w:customStyle="1" w:styleId="FA60A274EE3D4D77877949C5A3A86938">
    <w:name w:val="FA60A274EE3D4D77877949C5A3A86938"/>
  </w:style>
  <w:style w:type="paragraph" w:customStyle="1" w:styleId="5EE401C9DADE420A9D9AD796FBD5A5B2">
    <w:name w:val="5EE401C9DADE420A9D9AD796FBD5A5B2"/>
  </w:style>
  <w:style w:type="paragraph" w:customStyle="1" w:styleId="5BEBE2F02781431E894AB36ACFF6158D">
    <w:name w:val="5BEBE2F02781431E894AB36ACFF6158D"/>
  </w:style>
  <w:style w:type="paragraph" w:customStyle="1" w:styleId="8E9FA35604DB4AD093C5C987910ACB52">
    <w:name w:val="8E9FA35604DB4AD093C5C987910ACB52"/>
  </w:style>
  <w:style w:type="paragraph" w:customStyle="1" w:styleId="4468C90521DB4DA98F1FC44234671E28">
    <w:name w:val="4468C90521DB4DA98F1FC44234671E28"/>
  </w:style>
  <w:style w:type="paragraph" w:customStyle="1" w:styleId="A41EC9AFAC14474780DBA7B1EC796C64">
    <w:name w:val="A41EC9AFAC14474780DBA7B1EC796C64"/>
  </w:style>
  <w:style w:type="paragraph" w:customStyle="1" w:styleId="DC12F53D5A624227B2DCFF54671F0A55">
    <w:name w:val="DC12F53D5A624227B2DCFF54671F0A55"/>
  </w:style>
  <w:style w:type="paragraph" w:customStyle="1" w:styleId="BECE5A65F7364CCBAFF4AC56939FC5C8">
    <w:name w:val="BECE5A65F7364CCBAFF4AC56939FC5C8"/>
  </w:style>
  <w:style w:type="paragraph" w:customStyle="1" w:styleId="8426930CAB4D43EF90143A78572A94D6">
    <w:name w:val="8426930CAB4D43EF90143A78572A94D6"/>
  </w:style>
  <w:style w:type="paragraph" w:customStyle="1" w:styleId="24E2BBE4291343E29DA0D1206F548F8B">
    <w:name w:val="24E2BBE4291343E29DA0D1206F548F8B"/>
  </w:style>
  <w:style w:type="paragraph" w:customStyle="1" w:styleId="48D91E6A110F4BDD973D51C9745B747B">
    <w:name w:val="48D91E6A110F4BDD973D51C9745B747B"/>
  </w:style>
  <w:style w:type="paragraph" w:customStyle="1" w:styleId="2B0635648FB9410181E1A311B161193A">
    <w:name w:val="2B0635648FB9410181E1A311B161193A"/>
  </w:style>
  <w:style w:type="paragraph" w:customStyle="1" w:styleId="B2FCF13B4ABC46199EC90F43E0FB8BE8">
    <w:name w:val="B2FCF13B4ABC46199EC90F43E0FB8BE8"/>
    <w:rsid w:val="00F630FF"/>
  </w:style>
  <w:style w:type="paragraph" w:customStyle="1" w:styleId="3D0B1586D3BC4DA0BDC9FFC90D483FB8">
    <w:name w:val="3D0B1586D3BC4DA0BDC9FFC90D483FB8"/>
    <w:rsid w:val="00F630FF"/>
  </w:style>
  <w:style w:type="paragraph" w:customStyle="1" w:styleId="2BA86CFFF151411EB846FF85683F57CC">
    <w:name w:val="2BA86CFFF151411EB846FF85683F57CC"/>
    <w:rsid w:val="00F630FF"/>
  </w:style>
  <w:style w:type="paragraph" w:customStyle="1" w:styleId="2D9F6CD3408E4973AE8896A3C924DAA8">
    <w:name w:val="2D9F6CD3408E4973AE8896A3C924DAA8"/>
    <w:rsid w:val="00F630FF"/>
  </w:style>
  <w:style w:type="paragraph" w:customStyle="1" w:styleId="81AEF5E3214C41C4A0B58FBABA24BE7C">
    <w:name w:val="81AEF5E3214C41C4A0B58FBABA24BE7C"/>
    <w:rsid w:val="00F630FF"/>
  </w:style>
  <w:style w:type="paragraph" w:customStyle="1" w:styleId="D0EFC24E7FBC40D89F48BC20F682D8E2">
    <w:name w:val="D0EFC24E7FBC40D89F48BC20F682D8E2"/>
    <w:rsid w:val="00F630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76F39-2901-49A1-8324-B1651277B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81D349-9164-409A-86A7-1900526381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68E47EB-B2BF-4E93-A5C0-AB358882F1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798480-0CBB-47D5-B8C6-64F66EB54B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0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Powell</dc:creator>
  <cp:keywords/>
  <dc:description/>
  <cp:lastModifiedBy>Russell Powell</cp:lastModifiedBy>
  <cp:revision>2</cp:revision>
  <dcterms:created xsi:type="dcterms:W3CDTF">2024-08-22T00:46:00Z</dcterms:created>
  <dcterms:modified xsi:type="dcterms:W3CDTF">2024-08-22T00:46:00Z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