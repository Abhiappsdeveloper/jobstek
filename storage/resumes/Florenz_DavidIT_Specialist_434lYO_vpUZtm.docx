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09F3" w14:textId="65AD9A8D" w:rsidR="00313E55" w:rsidRPr="00FB5377" w:rsidRDefault="0046722D" w:rsidP="00FB5377">
      <w:pPr>
        <w:pStyle w:val="Title"/>
      </w:pPr>
      <w:r>
        <w:t>Florenz David</w:t>
      </w:r>
      <w:r w:rsidR="00313E55" w:rsidRPr="00FB5377">
        <w:tab/>
      </w:r>
      <w:r w:rsidR="008B7283" w:rsidRPr="00FB5377">
        <w:rPr>
          <w:rStyle w:val="Emphasis"/>
        </w:rPr>
        <w:t>IT Specialist</w:t>
      </w:r>
    </w:p>
    <w:p w14:paraId="2D6EA85D" w14:textId="08C145CF" w:rsidR="00313E55" w:rsidRPr="00FB5377" w:rsidRDefault="00B743A1" w:rsidP="00FB5377">
      <w:pPr>
        <w:pStyle w:val="Subtitle"/>
      </w:pPr>
      <w:r w:rsidRPr="00FB5377">
        <w:t>(</w:t>
      </w:r>
      <w:r w:rsidR="0046722D">
        <w:t>661</w:t>
      </w:r>
      <w:r w:rsidRPr="00FB5377">
        <w:t xml:space="preserve">) </w:t>
      </w:r>
      <w:r w:rsidR="0046722D">
        <w:t>417</w:t>
      </w:r>
      <w:r w:rsidRPr="00FB5377">
        <w:t>-</w:t>
      </w:r>
      <w:r w:rsidR="0046722D">
        <w:t>7522</w:t>
      </w:r>
      <w:r w:rsidRPr="00FB5377">
        <w:t xml:space="preserve"> </w:t>
      </w:r>
      <w:r w:rsidR="00313E55" w:rsidRPr="00FB5377">
        <w:t xml:space="preserve">| </w:t>
      </w:r>
      <w:r w:rsidR="0046722D">
        <w:t>Florenzdavid22</w:t>
      </w:r>
      <w:r w:rsidR="00313E55" w:rsidRPr="00FB5377">
        <w:t>@</w:t>
      </w:r>
      <w:r w:rsidR="0046722D">
        <w:t>g</w:t>
      </w:r>
      <w:r w:rsidR="00313E55" w:rsidRPr="00FB5377">
        <w:t xml:space="preserve">mail.com | </w:t>
      </w:r>
      <w:r w:rsidR="0046722D">
        <w:t>Bakersfield</w:t>
      </w:r>
      <w:r w:rsidR="00694A7B" w:rsidRPr="00FB5377">
        <w:t xml:space="preserve">, </w:t>
      </w:r>
      <w:r w:rsidR="0046722D">
        <w:t>CA</w:t>
      </w:r>
    </w:p>
    <w:p w14:paraId="093DBFA5" w14:textId="77777777" w:rsidR="000A5CD0" w:rsidRPr="00FB5377" w:rsidRDefault="00FB5377" w:rsidP="00FB5377">
      <w:pPr>
        <w:pStyle w:val="Heading1"/>
      </w:pPr>
      <w:r w:rsidRPr="00FB5377">
        <w:t xml:space="preserve"> Career Summary</w:t>
      </w:r>
    </w:p>
    <w:p w14:paraId="20EDD7D6" w14:textId="31A835A2" w:rsidR="000A5CD0" w:rsidRPr="00864A75" w:rsidRDefault="0046722D" w:rsidP="00FB5377">
      <w:r w:rsidRPr="0046722D">
        <w:t xml:space="preserve">Experienced IT Administrator with a strong background in managing and supporting enterprise-level IT infrastructures, including Microsoft Endpoint Configuration Manager (MECM), software licensing, software asset management, Virtual Desktop Infrastructure (VDI) maintenance, and Active Directory management. Over </w:t>
      </w:r>
      <w:r w:rsidR="004435DE">
        <w:t>10</w:t>
      </w:r>
      <w:r w:rsidRPr="0046722D">
        <w:t xml:space="preserve"> years of hands-on experience in ensuring seamless IT operations, optimizing system performance, and providing excellent software support across diverse platforms. Adept at maintaining security protocols, implementing IT solutions to streamline workflows, and supporting end-users with comprehensive software and hardware troubleshooting. A proactive professional skilled in managing software assets, maintaining compliance, and ensuring system reliability through effective VDI and Active Directory administration</w:t>
      </w:r>
      <w:r w:rsidR="004B07C0" w:rsidRPr="00864A75">
        <w:t>.</w:t>
      </w:r>
    </w:p>
    <w:p w14:paraId="5859E9C3" w14:textId="777D90B1" w:rsidR="0035013F" w:rsidRPr="00FB5377" w:rsidRDefault="00FB5377" w:rsidP="00FB5377">
      <w:pPr>
        <w:pStyle w:val="Heading1"/>
      </w:pPr>
      <w:r w:rsidRPr="00FB5377">
        <w:t>Technical Skills</w:t>
      </w:r>
    </w:p>
    <w:p w14:paraId="4CF49494" w14:textId="4F2CF1FF" w:rsidR="00FE250D" w:rsidRPr="00864A75" w:rsidRDefault="00FE250D" w:rsidP="00FE250D">
      <w:r>
        <w:t>Software Deployment</w:t>
      </w:r>
      <w:r w:rsidRPr="00864A75">
        <w:t xml:space="preserve"> | </w:t>
      </w:r>
      <w:r>
        <w:t>Software Licensing</w:t>
      </w:r>
      <w:r w:rsidRPr="00864A75">
        <w:t xml:space="preserve"> | </w:t>
      </w:r>
      <w:r>
        <w:t>Active Directory</w:t>
      </w:r>
      <w:r w:rsidRPr="00864A75">
        <w:t xml:space="preserve"> | </w:t>
      </w:r>
      <w:r>
        <w:t>Troubleshooting</w:t>
      </w:r>
      <w:r w:rsidRPr="00864A75">
        <w:t xml:space="preserve"> | </w:t>
      </w:r>
      <w:r>
        <w:t>Asset Management</w:t>
      </w:r>
      <w:r w:rsidRPr="00864A75">
        <w:t xml:space="preserve"> | </w:t>
      </w:r>
      <w:r w:rsidRPr="00FE250D">
        <w:t>Software Troubleshooting</w:t>
      </w:r>
      <w:r w:rsidRPr="00864A75">
        <w:t xml:space="preserve"> |</w:t>
      </w:r>
      <w:r>
        <w:t xml:space="preserve"> MECM |</w:t>
      </w:r>
    </w:p>
    <w:p w14:paraId="51DD3BAC" w14:textId="77777777" w:rsidR="0035013F" w:rsidRPr="00FB5377" w:rsidRDefault="00FB5377" w:rsidP="00FB5377">
      <w:pPr>
        <w:pStyle w:val="Heading1"/>
      </w:pPr>
      <w:r w:rsidRPr="00FB5377">
        <w:t xml:space="preserve"> Professional Experience</w:t>
      </w:r>
    </w:p>
    <w:p w14:paraId="2F470BE1" w14:textId="7CE05688" w:rsidR="008B40D0" w:rsidRPr="00FB5377" w:rsidRDefault="00E82098" w:rsidP="00FB5377">
      <w:pPr>
        <w:pStyle w:val="Heading2"/>
      </w:pPr>
      <w:r w:rsidRPr="00E82098">
        <w:rPr>
          <w:rFonts w:ascii="Gill Sans Nova" w:hAnsi="Gill Sans Nova"/>
          <w:b/>
          <w:caps/>
        </w:rPr>
        <w:t>IT Systems Administrator / Technical Support Lead</w:t>
      </w:r>
      <w:r w:rsidR="008B40D0" w:rsidRPr="00FB5377">
        <w:t xml:space="preserve">| </w:t>
      </w:r>
      <w:r w:rsidR="00FE250D">
        <w:t>Elevance Health</w:t>
      </w:r>
      <w:r w:rsidR="008B40D0" w:rsidRPr="00FB5377">
        <w:t xml:space="preserve"> | </w:t>
      </w:r>
      <w:r w:rsidR="00FE250D" w:rsidRPr="00FE250D">
        <w:t>Indianapolis, IN</w:t>
      </w:r>
      <w:r w:rsidR="008B40D0" w:rsidRPr="00FB5377">
        <w:tab/>
      </w:r>
      <w:r w:rsidR="00FE250D">
        <w:t>Jun</w:t>
      </w:r>
      <w:r w:rsidR="008B40D0" w:rsidRPr="00FB5377">
        <w:t xml:space="preserve"> 20</w:t>
      </w:r>
      <w:r w:rsidR="00FE250D">
        <w:t>17</w:t>
      </w:r>
      <w:r w:rsidR="008B40D0" w:rsidRPr="00FB5377">
        <w:t xml:space="preserve"> – </w:t>
      </w:r>
      <w:r w:rsidR="00381284" w:rsidRPr="00FB5377">
        <w:t>p</w:t>
      </w:r>
      <w:r w:rsidR="008B40D0" w:rsidRPr="00FB5377">
        <w:t>resent</w:t>
      </w:r>
    </w:p>
    <w:p w14:paraId="5C1C91E6" w14:textId="08D17D32" w:rsidR="00FE250D" w:rsidRPr="00FE250D" w:rsidRDefault="00FE250D" w:rsidP="00E82098">
      <w:pPr>
        <w:pStyle w:val="ListBullet"/>
        <w:ind w:left="720"/>
      </w:pPr>
      <w:r w:rsidRPr="00E82098">
        <w:t>MECM Management</w:t>
      </w:r>
      <w:r w:rsidRPr="00FE250D">
        <w:t>: Oversee and manage Microsoft Endpoint Configuration Manager (MECM) to ensure efficient deployment of software, patches, and updates across the organization’s network, enhancing security and system performance.</w:t>
      </w:r>
    </w:p>
    <w:p w14:paraId="4F160D61" w14:textId="11C62DFD" w:rsidR="00FE250D" w:rsidRPr="00FE250D" w:rsidRDefault="00FE250D" w:rsidP="00E82098">
      <w:pPr>
        <w:pStyle w:val="ListBullet"/>
        <w:ind w:left="720"/>
      </w:pPr>
      <w:r w:rsidRPr="00E82098">
        <w:t>VDI Administration</w:t>
      </w:r>
      <w:r w:rsidRPr="00FE250D">
        <w:t>: Administer Virtual Desktop Infrastructure (VDI) environments, including troubleshooting, configuration, and optimizing virtual desktops to meet end-user needs and ensure business continuity.</w:t>
      </w:r>
    </w:p>
    <w:p w14:paraId="1C0C2080" w14:textId="460ECF52" w:rsidR="00FE250D" w:rsidRPr="00FE250D" w:rsidRDefault="00FE250D" w:rsidP="00E82098">
      <w:pPr>
        <w:pStyle w:val="ListBullet"/>
        <w:ind w:left="720"/>
      </w:pPr>
      <w:r w:rsidRPr="00E82098">
        <w:t>Active Directory Management</w:t>
      </w:r>
      <w:r w:rsidRPr="00FE250D">
        <w:t>: Maintain and manage Active Directory (AD) services including user and group account creation, password resets, permissions, and access control, ensuring secure and efficient user authentication across the network.</w:t>
      </w:r>
    </w:p>
    <w:p w14:paraId="1847954F" w14:textId="7A9EACE9" w:rsidR="00FE250D" w:rsidRPr="00FE250D" w:rsidRDefault="00FE250D" w:rsidP="00E82098">
      <w:pPr>
        <w:pStyle w:val="ListBullet"/>
        <w:ind w:left="720"/>
      </w:pPr>
      <w:r w:rsidRPr="00E82098">
        <w:t>Help Desk Support &amp; Escalation Management</w:t>
      </w:r>
      <w:r w:rsidRPr="00FE250D">
        <w:t>: Lead the help desk team in providing top-tier support by managing escalated tickets, ensuring timely resolution of complex technical issues, and maintaining high levels of customer satisfaction.</w:t>
      </w:r>
    </w:p>
    <w:p w14:paraId="0D37C421" w14:textId="746F2FE3" w:rsidR="00FE250D" w:rsidRPr="00FE250D" w:rsidRDefault="00FE250D" w:rsidP="00E82098">
      <w:pPr>
        <w:pStyle w:val="ListBullet"/>
        <w:ind w:left="720"/>
      </w:pPr>
      <w:r w:rsidRPr="00E82098">
        <w:t>Software Support Guidelines</w:t>
      </w:r>
      <w:r w:rsidRPr="00FE250D">
        <w:t>: Develop and provide clear, actionable software support guidelines to the service desk team, enhancing first-call resolution rates and reducing escalation volumes.</w:t>
      </w:r>
    </w:p>
    <w:p w14:paraId="2F6BE3F5" w14:textId="2C501C76" w:rsidR="00FE250D" w:rsidRPr="00FE250D" w:rsidRDefault="00FE250D" w:rsidP="00E82098">
      <w:pPr>
        <w:pStyle w:val="ListBullet"/>
        <w:ind w:left="720"/>
      </w:pPr>
      <w:r w:rsidRPr="00E82098">
        <w:t>Service Desk Collaboration</w:t>
      </w:r>
      <w:r w:rsidRPr="00FE250D">
        <w:t>: Work closely with the service desk team to provide ongoing training and guidance on troubleshooting methods, prioritization of incidents, and issue resolution techniques.</w:t>
      </w:r>
    </w:p>
    <w:p w14:paraId="5914E9CC" w14:textId="50F19D2D" w:rsidR="00FE250D" w:rsidRPr="00FE250D" w:rsidRDefault="00FE250D" w:rsidP="00E82098">
      <w:pPr>
        <w:pStyle w:val="ListBullet"/>
        <w:ind w:left="720"/>
      </w:pPr>
      <w:r w:rsidRPr="00E82098">
        <w:t>Incident Resolution</w:t>
      </w:r>
      <w:r w:rsidRPr="00FE250D">
        <w:t>: Actively engage in resolving critical or complex escalated tickets, collaborating with other departments when necessary to ensure issues are resolved within SLA.</w:t>
      </w:r>
    </w:p>
    <w:p w14:paraId="7B7B837C" w14:textId="25153378" w:rsidR="000A5CD0" w:rsidRDefault="00FE250D" w:rsidP="00E82098">
      <w:pPr>
        <w:pStyle w:val="ListBullet"/>
        <w:ind w:left="720"/>
      </w:pPr>
      <w:r w:rsidRPr="00E82098">
        <w:t>Reporting and Documentation</w:t>
      </w:r>
      <w:r w:rsidRPr="00FE250D">
        <w:t>: Generate reports for management on incident trends, ticket volumes, and system performance metrics, suggesting improvements where applicable to streamline support processes.</w:t>
      </w:r>
    </w:p>
    <w:p w14:paraId="136A23DC" w14:textId="77777777" w:rsidR="00E82098" w:rsidRPr="00E82098" w:rsidRDefault="00E82098" w:rsidP="00E82098">
      <w:pPr>
        <w:widowControl w:val="0"/>
        <w:tabs>
          <w:tab w:val="left" w:pos="220"/>
          <w:tab w:val="left" w:pos="720"/>
        </w:tabs>
        <w:autoSpaceDE w:val="0"/>
        <w:autoSpaceDN w:val="0"/>
        <w:adjustRightInd w:val="0"/>
        <w:ind w:left="360" w:right="-6"/>
        <w:rPr>
          <w:rFonts w:ascii="Gill Sans Nova Light" w:hAnsi="Gill Sans Nova Light" w:cs="OpenSans"/>
          <w:szCs w:val="20"/>
        </w:rPr>
      </w:pPr>
    </w:p>
    <w:p w14:paraId="4C701326" w14:textId="28EF7387" w:rsidR="008B40D0" w:rsidRPr="00FB5377" w:rsidRDefault="00750687" w:rsidP="00FB5377">
      <w:pPr>
        <w:pStyle w:val="Heading2"/>
      </w:pPr>
      <w:r w:rsidRPr="00681F32">
        <w:rPr>
          <w:rStyle w:val="BOLDCapitalization"/>
        </w:rPr>
        <w:t xml:space="preserve">IT </w:t>
      </w:r>
      <w:r w:rsidR="00FB5377" w:rsidRPr="00681F32">
        <w:rPr>
          <w:rStyle w:val="BOLDCapitalization"/>
        </w:rPr>
        <w:t xml:space="preserve">Specialist </w:t>
      </w:r>
      <w:r w:rsidR="008B40D0" w:rsidRPr="00FB5377">
        <w:t xml:space="preserve">| </w:t>
      </w:r>
      <w:r w:rsidR="00E82098">
        <w:rPr>
          <w:color w:val="666666"/>
        </w:rPr>
        <w:t>NSC Global</w:t>
      </w:r>
      <w:r w:rsidR="00E82098">
        <w:t xml:space="preserve"> </w:t>
      </w:r>
      <w:r w:rsidR="008B40D0" w:rsidRPr="00FB5377">
        <w:t xml:space="preserve">| </w:t>
      </w:r>
      <w:r w:rsidR="00E82098">
        <w:rPr>
          <w:color w:val="666666"/>
        </w:rPr>
        <w:t>Los Angeles, CA</w:t>
      </w:r>
      <w:r w:rsidR="008B40D0" w:rsidRPr="00FB5377">
        <w:tab/>
      </w:r>
      <w:r w:rsidR="00E82098">
        <w:t>Aug</w:t>
      </w:r>
      <w:r w:rsidR="008B40D0" w:rsidRPr="00FB5377">
        <w:t xml:space="preserve"> 20</w:t>
      </w:r>
      <w:r w:rsidR="00E82098">
        <w:t>16</w:t>
      </w:r>
      <w:r w:rsidR="008B40D0" w:rsidRPr="00FB5377">
        <w:t xml:space="preserve"> – </w:t>
      </w:r>
      <w:r w:rsidR="00E82098">
        <w:t>Mar</w:t>
      </w:r>
      <w:r w:rsidR="008B40D0" w:rsidRPr="00FB5377">
        <w:t xml:space="preserve"> 20</w:t>
      </w:r>
      <w:r w:rsidR="00E82098">
        <w:t>17</w:t>
      </w:r>
    </w:p>
    <w:p w14:paraId="3347E7AD" w14:textId="77777777" w:rsidR="00E82098" w:rsidRDefault="00E82098" w:rsidP="00E82098">
      <w:pPr>
        <w:pStyle w:val="ListParagraph"/>
        <w:numPr>
          <w:ilvl w:val="0"/>
          <w:numId w:val="10"/>
        </w:numPr>
        <w:spacing w:before="0" w:after="160" w:line="259" w:lineRule="auto"/>
      </w:pPr>
      <w:r>
        <w:t>Support Local User &amp; Remote User</w:t>
      </w:r>
    </w:p>
    <w:p w14:paraId="688FB9C7" w14:textId="77777777" w:rsidR="00E82098" w:rsidRDefault="00E82098" w:rsidP="00E82098">
      <w:pPr>
        <w:pStyle w:val="ListParagraph"/>
        <w:numPr>
          <w:ilvl w:val="0"/>
          <w:numId w:val="10"/>
        </w:numPr>
      </w:pPr>
      <w:r>
        <w:t xml:space="preserve">Remote software using Team viewer, Skype for business, RDS Remote desktop Services, </w:t>
      </w:r>
    </w:p>
    <w:p w14:paraId="6CD6F0A4" w14:textId="77777777" w:rsidR="00E82098" w:rsidRDefault="00E82098" w:rsidP="00E82098">
      <w:pPr>
        <w:pStyle w:val="ListParagraph"/>
        <w:numPr>
          <w:ilvl w:val="0"/>
          <w:numId w:val="10"/>
        </w:numPr>
      </w:pPr>
      <w:r>
        <w:t>Bomgar</w:t>
      </w:r>
    </w:p>
    <w:p w14:paraId="0CDAAC42" w14:textId="77777777" w:rsidR="00E82098" w:rsidRDefault="00E82098" w:rsidP="00E82098">
      <w:pPr>
        <w:pStyle w:val="ListParagraph"/>
        <w:numPr>
          <w:ilvl w:val="0"/>
          <w:numId w:val="10"/>
        </w:numPr>
        <w:spacing w:before="0" w:after="160" w:line="259" w:lineRule="auto"/>
      </w:pPr>
      <w:r>
        <w:t>Responsible Users issue Such application and hardware issues</w:t>
      </w:r>
    </w:p>
    <w:p w14:paraId="3C0F0A03" w14:textId="77777777" w:rsidR="00E82098" w:rsidRDefault="00E82098" w:rsidP="00E82098">
      <w:pPr>
        <w:pStyle w:val="ListParagraph"/>
        <w:numPr>
          <w:ilvl w:val="0"/>
          <w:numId w:val="10"/>
        </w:numPr>
        <w:spacing w:before="0" w:after="160" w:line="259" w:lineRule="auto"/>
      </w:pPr>
      <w:r>
        <w:t>Manage Active Directory Password resets creating user profile assigning user proper groups delegations, limitations Application upgrades</w:t>
      </w:r>
    </w:p>
    <w:p w14:paraId="27FFEB1C" w14:textId="77777777" w:rsidR="00E82098" w:rsidRDefault="00E82098" w:rsidP="00E82098">
      <w:pPr>
        <w:pStyle w:val="ListParagraph"/>
        <w:numPr>
          <w:ilvl w:val="0"/>
          <w:numId w:val="10"/>
        </w:numPr>
        <w:spacing w:before="0" w:after="160" w:line="259" w:lineRule="auto"/>
      </w:pPr>
      <w:r>
        <w:t>Application testing Voyager, Staff TRAK, One View,</w:t>
      </w:r>
    </w:p>
    <w:p w14:paraId="1FEB58BB" w14:textId="77777777" w:rsidR="00E82098" w:rsidRDefault="00E82098" w:rsidP="00E82098">
      <w:pPr>
        <w:pStyle w:val="ListParagraph"/>
        <w:numPr>
          <w:ilvl w:val="0"/>
          <w:numId w:val="10"/>
        </w:numPr>
        <w:spacing w:before="0" w:after="160" w:line="259" w:lineRule="auto"/>
      </w:pPr>
      <w:r>
        <w:t>Operational break/fix support</w:t>
      </w:r>
    </w:p>
    <w:p w14:paraId="22B7C352" w14:textId="77777777" w:rsidR="00E82098" w:rsidRDefault="00E82098" w:rsidP="00E82098">
      <w:pPr>
        <w:pStyle w:val="ListParagraph"/>
        <w:numPr>
          <w:ilvl w:val="0"/>
          <w:numId w:val="10"/>
        </w:numPr>
        <w:spacing w:before="0" w:after="160" w:line="259" w:lineRule="auto"/>
      </w:pPr>
      <w:r>
        <w:t>Manage Office 365, One Drive</w:t>
      </w:r>
    </w:p>
    <w:p w14:paraId="7ECCDBE7" w14:textId="77777777" w:rsidR="00E82098" w:rsidRDefault="00E82098" w:rsidP="00E82098">
      <w:pPr>
        <w:pStyle w:val="ListParagraph"/>
        <w:numPr>
          <w:ilvl w:val="0"/>
          <w:numId w:val="10"/>
        </w:numPr>
        <w:spacing w:before="0" w:after="160" w:line="259" w:lineRule="auto"/>
      </w:pPr>
      <w:r>
        <w:t>Managing ticketing system BMC Remedy Management</w:t>
      </w:r>
    </w:p>
    <w:p w14:paraId="66C5BBE5" w14:textId="77777777" w:rsidR="00E82098" w:rsidRDefault="00E82098" w:rsidP="00E82098">
      <w:pPr>
        <w:pStyle w:val="ListParagraph"/>
        <w:numPr>
          <w:ilvl w:val="0"/>
          <w:numId w:val="10"/>
        </w:numPr>
        <w:spacing w:before="0" w:after="223" w:line="259" w:lineRule="auto"/>
      </w:pPr>
      <w:r>
        <w:t>Support Printers Mapping Uni flow Servers Badge Scanners</w:t>
      </w:r>
    </w:p>
    <w:p w14:paraId="40279B1D" w14:textId="37698951" w:rsidR="00E82098" w:rsidRDefault="00E82098" w:rsidP="00E82098">
      <w:pPr>
        <w:pStyle w:val="ListParagraph"/>
        <w:numPr>
          <w:ilvl w:val="0"/>
          <w:numId w:val="10"/>
        </w:numPr>
        <w:spacing w:before="0" w:after="223" w:line="259" w:lineRule="auto"/>
      </w:pPr>
      <w:r>
        <w:t>Network Support /Wireless /VPN Cisco /RSA token</w:t>
      </w:r>
    </w:p>
    <w:p w14:paraId="253C7157" w14:textId="77777777" w:rsidR="009E2034" w:rsidRPr="00864A75" w:rsidRDefault="009E2034" w:rsidP="006477FF">
      <w:pPr>
        <w:rPr>
          <w:rFonts w:ascii="Gill Sans Nova Light" w:hAnsi="Gill Sans Nova Light" w:cs="OpenSans"/>
          <w:szCs w:val="20"/>
        </w:rPr>
      </w:pPr>
    </w:p>
    <w:p w14:paraId="03F8440F" w14:textId="77777777" w:rsidR="00E82098" w:rsidRDefault="00E82098" w:rsidP="00E82098">
      <w:pPr>
        <w:spacing w:after="35"/>
        <w:ind w:left="-5" w:right="4218"/>
        <w:rPr>
          <w:rStyle w:val="BOLDCapitalization"/>
        </w:rPr>
      </w:pPr>
    </w:p>
    <w:p w14:paraId="1A904809" w14:textId="3CEA4F7D" w:rsidR="00E82098" w:rsidRDefault="00750687" w:rsidP="00E82098">
      <w:pPr>
        <w:spacing w:after="35"/>
        <w:ind w:left="-5" w:right="4218"/>
      </w:pPr>
      <w:r w:rsidRPr="00681F32">
        <w:rPr>
          <w:rStyle w:val="BOLDCapitalization"/>
        </w:rPr>
        <w:lastRenderedPageBreak/>
        <w:t xml:space="preserve">IT </w:t>
      </w:r>
      <w:r w:rsidR="00FB5377" w:rsidRPr="00681F32">
        <w:rPr>
          <w:rStyle w:val="BOLDCapitalization"/>
        </w:rPr>
        <w:t>S</w:t>
      </w:r>
      <w:r w:rsidR="00E82098">
        <w:rPr>
          <w:rStyle w:val="BOLDCapitalization"/>
        </w:rPr>
        <w:t>upport</w:t>
      </w:r>
      <w:r w:rsidR="00FB5377" w:rsidRPr="00681F32">
        <w:rPr>
          <w:rStyle w:val="BOLDCapitalization"/>
        </w:rPr>
        <w:t xml:space="preserve"> </w:t>
      </w:r>
      <w:r w:rsidR="009645A0" w:rsidRPr="00FB5377">
        <w:t xml:space="preserve">| </w:t>
      </w:r>
      <w:r w:rsidR="00E82098">
        <w:rPr>
          <w:color w:val="666666"/>
        </w:rPr>
        <w:t>UCLA Healthcare</w:t>
      </w:r>
      <w:r w:rsidR="009645A0" w:rsidRPr="00FB5377">
        <w:t xml:space="preserve"> | </w:t>
      </w:r>
      <w:r w:rsidR="00E82098">
        <w:rPr>
          <w:color w:val="666666"/>
        </w:rPr>
        <w:t>Los Angeles, CA</w:t>
      </w:r>
    </w:p>
    <w:p w14:paraId="1AD4D6E6" w14:textId="4748113C" w:rsidR="009645A0" w:rsidRPr="00FB5377" w:rsidRDefault="009645A0" w:rsidP="00FB5377">
      <w:pPr>
        <w:pStyle w:val="Heading2"/>
      </w:pPr>
      <w:r w:rsidRPr="00FB5377">
        <w:tab/>
      </w:r>
      <w:r w:rsidR="00E82098">
        <w:t>Jun</w:t>
      </w:r>
      <w:r w:rsidR="005F41F8" w:rsidRPr="00FB5377">
        <w:t xml:space="preserve"> 20</w:t>
      </w:r>
      <w:r w:rsidR="00E82098">
        <w:t>16</w:t>
      </w:r>
      <w:r w:rsidR="005F41F8" w:rsidRPr="00FB5377">
        <w:t xml:space="preserve"> – </w:t>
      </w:r>
      <w:r w:rsidR="00E82098">
        <w:t>Aug</w:t>
      </w:r>
      <w:r w:rsidR="005F41F8" w:rsidRPr="00FB5377">
        <w:t xml:space="preserve"> 20</w:t>
      </w:r>
      <w:r w:rsidR="00E82098">
        <w:t>16</w:t>
      </w:r>
    </w:p>
    <w:p w14:paraId="32AF090D" w14:textId="77777777" w:rsidR="008D3874" w:rsidRDefault="008D3874" w:rsidP="008D3874">
      <w:pPr>
        <w:pStyle w:val="ListParagraph"/>
        <w:numPr>
          <w:ilvl w:val="0"/>
          <w:numId w:val="12"/>
        </w:numPr>
        <w:spacing w:before="0" w:after="160" w:line="259" w:lineRule="auto"/>
      </w:pPr>
      <w:r>
        <w:t>Desktop Support, Break/Fix Support</w:t>
      </w:r>
    </w:p>
    <w:p w14:paraId="7FFB0A24" w14:textId="77777777" w:rsidR="008D3874" w:rsidRDefault="008D3874" w:rsidP="008D3874">
      <w:pPr>
        <w:pStyle w:val="ListParagraph"/>
        <w:numPr>
          <w:ilvl w:val="0"/>
          <w:numId w:val="12"/>
        </w:numPr>
        <w:spacing w:before="0" w:after="160" w:line="259" w:lineRule="auto"/>
      </w:pPr>
      <w:r>
        <w:t>User support and training</w:t>
      </w:r>
    </w:p>
    <w:p w14:paraId="5CC10B4A" w14:textId="77777777" w:rsidR="008D3874" w:rsidRDefault="008D3874" w:rsidP="008D3874">
      <w:pPr>
        <w:pStyle w:val="ListParagraph"/>
        <w:numPr>
          <w:ilvl w:val="0"/>
          <w:numId w:val="12"/>
        </w:numPr>
        <w:spacing w:before="0" w:after="160" w:line="259" w:lineRule="auto"/>
      </w:pPr>
      <w:r>
        <w:t>Hardware and software troubleshooting</w:t>
      </w:r>
    </w:p>
    <w:p w14:paraId="74DAF005" w14:textId="77777777" w:rsidR="008D3874" w:rsidRDefault="008D3874" w:rsidP="008D3874">
      <w:pPr>
        <w:pStyle w:val="ListParagraph"/>
        <w:numPr>
          <w:ilvl w:val="0"/>
          <w:numId w:val="12"/>
        </w:numPr>
        <w:spacing w:before="0" w:after="160" w:line="259" w:lineRule="auto"/>
      </w:pPr>
      <w:r>
        <w:t>Anti-Virus, Virus tickets</w:t>
      </w:r>
    </w:p>
    <w:p w14:paraId="0E36DD5D" w14:textId="77777777" w:rsidR="008D3874" w:rsidRDefault="008D3874" w:rsidP="008D3874">
      <w:pPr>
        <w:pStyle w:val="ListParagraph"/>
        <w:numPr>
          <w:ilvl w:val="0"/>
          <w:numId w:val="12"/>
        </w:numPr>
        <w:spacing w:before="0" w:after="160" w:line="259" w:lineRule="auto"/>
      </w:pPr>
      <w:r>
        <w:t>Security remediation tickets</w:t>
      </w:r>
    </w:p>
    <w:p w14:paraId="69D701D7" w14:textId="77777777" w:rsidR="008D3874" w:rsidRDefault="008D3874" w:rsidP="008D3874">
      <w:pPr>
        <w:pStyle w:val="ListParagraph"/>
        <w:numPr>
          <w:ilvl w:val="0"/>
          <w:numId w:val="12"/>
        </w:numPr>
        <w:spacing w:before="0" w:after="160" w:line="259" w:lineRule="auto"/>
      </w:pPr>
      <w:r>
        <w:t>Application upgrades</w:t>
      </w:r>
    </w:p>
    <w:p w14:paraId="786E72C3" w14:textId="77777777" w:rsidR="008D3874" w:rsidRDefault="008D3874" w:rsidP="008D3874">
      <w:pPr>
        <w:pStyle w:val="ListParagraph"/>
        <w:numPr>
          <w:ilvl w:val="0"/>
          <w:numId w:val="12"/>
        </w:numPr>
        <w:spacing w:before="0" w:after="160" w:line="259" w:lineRule="auto"/>
      </w:pPr>
      <w:r>
        <w:t>Application testing</w:t>
      </w:r>
    </w:p>
    <w:p w14:paraId="4035A4FE" w14:textId="77777777" w:rsidR="008D3874" w:rsidRDefault="008D3874" w:rsidP="008D3874">
      <w:pPr>
        <w:pStyle w:val="ListParagraph"/>
        <w:numPr>
          <w:ilvl w:val="0"/>
          <w:numId w:val="12"/>
        </w:numPr>
        <w:spacing w:before="0" w:after="160" w:line="259" w:lineRule="auto"/>
      </w:pPr>
      <w:r>
        <w:t>Operational break/fix support</w:t>
      </w:r>
    </w:p>
    <w:p w14:paraId="65076B61" w14:textId="77777777" w:rsidR="008D3874" w:rsidRDefault="008D3874" w:rsidP="008D3874">
      <w:pPr>
        <w:pStyle w:val="ListParagraph"/>
        <w:numPr>
          <w:ilvl w:val="0"/>
          <w:numId w:val="12"/>
        </w:numPr>
        <w:spacing w:before="0" w:after="160" w:line="259" w:lineRule="auto"/>
      </w:pPr>
      <w:r>
        <w:t xml:space="preserve">Project work, support which can include refresh or upgrades (Mac OS Windows XP to 7, 8, 10, </w:t>
      </w:r>
      <w:proofErr w:type="spellStart"/>
      <w:r>
        <w:t>Hardwareand</w:t>
      </w:r>
      <w:proofErr w:type="spellEnd"/>
      <w:r>
        <w:t xml:space="preserve"> Software) </w:t>
      </w:r>
    </w:p>
    <w:p w14:paraId="68AF5089" w14:textId="77777777" w:rsidR="008D3874" w:rsidRDefault="008D3874" w:rsidP="008D3874">
      <w:pPr>
        <w:pStyle w:val="ListParagraph"/>
        <w:numPr>
          <w:ilvl w:val="0"/>
          <w:numId w:val="12"/>
        </w:numPr>
        <w:spacing w:before="0" w:after="160" w:line="259" w:lineRule="auto"/>
      </w:pPr>
      <w:r>
        <w:t>Troubleshoot, upgrade, install and support hardware and software at the desktop level</w:t>
      </w:r>
    </w:p>
    <w:p w14:paraId="28B191FB" w14:textId="77777777" w:rsidR="008D3874" w:rsidRDefault="008D3874" w:rsidP="008D3874">
      <w:pPr>
        <w:pStyle w:val="ListParagraph"/>
        <w:numPr>
          <w:ilvl w:val="0"/>
          <w:numId w:val="12"/>
        </w:numPr>
        <w:spacing w:before="0" w:after="160" w:line="259" w:lineRule="auto"/>
      </w:pPr>
      <w:r>
        <w:t>Maintenance of hardware and equipment</w:t>
      </w:r>
    </w:p>
    <w:p w14:paraId="3F3A077A" w14:textId="2A02BE14" w:rsidR="008D3874" w:rsidRDefault="008D3874" w:rsidP="008D3874">
      <w:pPr>
        <w:pStyle w:val="ListParagraph"/>
        <w:numPr>
          <w:ilvl w:val="0"/>
          <w:numId w:val="12"/>
        </w:numPr>
        <w:spacing w:before="0" w:after="223" w:line="259" w:lineRule="auto"/>
      </w:pPr>
      <w:r>
        <w:t>Desktop and laptop refreshes, PC Imaging</w:t>
      </w:r>
      <w:r>
        <w:br/>
      </w:r>
    </w:p>
    <w:p w14:paraId="1AF8E4AF" w14:textId="7B8E601A" w:rsidR="008D3874" w:rsidRDefault="008D3874" w:rsidP="008D3874">
      <w:pPr>
        <w:spacing w:after="35"/>
        <w:ind w:left="-5" w:right="4218"/>
      </w:pPr>
      <w:r w:rsidRPr="00681F32">
        <w:rPr>
          <w:rStyle w:val="BOLDCapitalization"/>
        </w:rPr>
        <w:t>IT S</w:t>
      </w:r>
      <w:r>
        <w:rPr>
          <w:rStyle w:val="BOLDCapitalization"/>
        </w:rPr>
        <w:t>upport</w:t>
      </w:r>
      <w:r w:rsidRPr="00681F32">
        <w:rPr>
          <w:rStyle w:val="BOLDCapitalization"/>
        </w:rPr>
        <w:t xml:space="preserve"> </w:t>
      </w:r>
      <w:r w:rsidRPr="00FB5377">
        <w:t xml:space="preserve">| </w:t>
      </w:r>
      <w:r>
        <w:rPr>
          <w:color w:val="666666"/>
        </w:rPr>
        <w:t>Alcatel-Lucent Enterprise USA, Inc</w:t>
      </w:r>
      <w:r w:rsidRPr="00FB5377">
        <w:t xml:space="preserve"> </w:t>
      </w:r>
      <w:r w:rsidRPr="00FB5377">
        <w:t xml:space="preserve">| </w:t>
      </w:r>
      <w:r>
        <w:rPr>
          <w:color w:val="666666"/>
        </w:rPr>
        <w:t>Calabasas, CA</w:t>
      </w:r>
    </w:p>
    <w:p w14:paraId="5969DC66" w14:textId="05C3649F" w:rsidR="008D3874" w:rsidRPr="00FB5377" w:rsidRDefault="008D3874" w:rsidP="008D3874">
      <w:pPr>
        <w:pStyle w:val="Heading2"/>
      </w:pPr>
      <w:r w:rsidRPr="00FB5377">
        <w:tab/>
      </w:r>
      <w:r>
        <w:t>Mar</w:t>
      </w:r>
      <w:r w:rsidRPr="00FB5377">
        <w:t xml:space="preserve"> 20</w:t>
      </w:r>
      <w:r>
        <w:t>1</w:t>
      </w:r>
      <w:r>
        <w:t>5</w:t>
      </w:r>
      <w:r w:rsidRPr="00FB5377">
        <w:t xml:space="preserve"> – </w:t>
      </w:r>
      <w:r>
        <w:t>Mar</w:t>
      </w:r>
      <w:r w:rsidRPr="00FB5377">
        <w:t xml:space="preserve"> 20</w:t>
      </w:r>
      <w:r>
        <w:t>16</w:t>
      </w:r>
    </w:p>
    <w:p w14:paraId="36655AE6" w14:textId="77777777" w:rsidR="008D3874" w:rsidRDefault="008D3874" w:rsidP="008D3874">
      <w:pPr>
        <w:pStyle w:val="ListParagraph"/>
        <w:numPr>
          <w:ilvl w:val="0"/>
          <w:numId w:val="15"/>
        </w:numPr>
        <w:spacing w:before="0" w:after="160" w:line="259" w:lineRule="auto"/>
      </w:pPr>
      <w:r>
        <w:t>Supports and Maintains Data Center</w:t>
      </w:r>
    </w:p>
    <w:p w14:paraId="695CF1EF" w14:textId="77777777" w:rsidR="008D3874" w:rsidRDefault="008D3874" w:rsidP="008D3874">
      <w:pPr>
        <w:pStyle w:val="ListParagraph"/>
        <w:numPr>
          <w:ilvl w:val="0"/>
          <w:numId w:val="15"/>
        </w:numPr>
      </w:pPr>
      <w:r>
        <w:t xml:space="preserve">Support Sun micro system Unix Solaris OS, Hp Server Windows Server 2012 Windows Server 2008 R2 Red HAT </w:t>
      </w:r>
    </w:p>
    <w:p w14:paraId="2DBA497F" w14:textId="77777777" w:rsidR="008D3874" w:rsidRDefault="008D3874" w:rsidP="008D3874">
      <w:pPr>
        <w:pStyle w:val="ListParagraph"/>
        <w:numPr>
          <w:ilvl w:val="0"/>
          <w:numId w:val="15"/>
        </w:numPr>
      </w:pPr>
      <w:r>
        <w:t xml:space="preserve">Responsible Backup tapes, Installation New Server, Cable Running </w:t>
      </w:r>
    </w:p>
    <w:p w14:paraId="5EA267A6" w14:textId="61A99A7D" w:rsidR="008D3874" w:rsidRDefault="008D3874" w:rsidP="008D3874">
      <w:pPr>
        <w:pStyle w:val="ListParagraph"/>
        <w:numPr>
          <w:ilvl w:val="0"/>
          <w:numId w:val="15"/>
        </w:numPr>
        <w:spacing w:before="0" w:after="160" w:line="259" w:lineRule="auto"/>
      </w:pPr>
      <w:r>
        <w:t xml:space="preserve">Maintains, analyzes, troubleshoots, and repairs computer systems, Software, hardware and </w:t>
      </w:r>
      <w:r>
        <w:t>computer peripherals</w:t>
      </w:r>
      <w:r>
        <w:t>.</w:t>
      </w:r>
    </w:p>
    <w:p w14:paraId="176F3555" w14:textId="77777777" w:rsidR="008D3874" w:rsidRDefault="008D3874" w:rsidP="008D3874">
      <w:pPr>
        <w:pStyle w:val="ListParagraph"/>
        <w:numPr>
          <w:ilvl w:val="0"/>
          <w:numId w:val="15"/>
        </w:numPr>
        <w:spacing w:before="0" w:after="160" w:line="259" w:lineRule="auto"/>
      </w:pPr>
      <w:r>
        <w:t xml:space="preserve">Supports Remote users and End users </w:t>
      </w:r>
    </w:p>
    <w:p w14:paraId="205DB22E" w14:textId="77777777" w:rsidR="008D3874" w:rsidRDefault="008D3874" w:rsidP="008D3874">
      <w:pPr>
        <w:pStyle w:val="ListParagraph"/>
        <w:numPr>
          <w:ilvl w:val="0"/>
          <w:numId w:val="15"/>
        </w:numPr>
        <w:spacing w:before="0" w:after="160" w:line="259" w:lineRule="auto"/>
      </w:pPr>
      <w:r>
        <w:t>Oracle, Java, Printers, SAP GUI, Doors, Siebel, IP Phones</w:t>
      </w:r>
    </w:p>
    <w:p w14:paraId="4589604F" w14:textId="77777777" w:rsidR="008D3874" w:rsidRDefault="008D3874" w:rsidP="008D3874">
      <w:pPr>
        <w:pStyle w:val="ListParagraph"/>
        <w:numPr>
          <w:ilvl w:val="0"/>
          <w:numId w:val="15"/>
        </w:numPr>
        <w:spacing w:before="0" w:after="160" w:line="259" w:lineRule="auto"/>
      </w:pPr>
      <w:r>
        <w:t xml:space="preserve">Support MAC PC &amp;Microsoft Windows </w:t>
      </w:r>
      <w:proofErr w:type="spellStart"/>
      <w:r>
        <w:t>Xp</w:t>
      </w:r>
      <w:proofErr w:type="spellEnd"/>
      <w:r>
        <w:t xml:space="preserve"> &amp;7 &amp;10</w:t>
      </w:r>
    </w:p>
    <w:p w14:paraId="4240891F" w14:textId="77777777" w:rsidR="008D3874" w:rsidRDefault="008D3874" w:rsidP="008D3874">
      <w:pPr>
        <w:pStyle w:val="ListParagraph"/>
        <w:numPr>
          <w:ilvl w:val="0"/>
          <w:numId w:val="15"/>
        </w:numPr>
        <w:spacing w:before="0" w:after="160" w:line="259" w:lineRule="auto"/>
      </w:pPr>
      <w:r>
        <w:t>Hands-on support. LAN/WAN trouble planning, Telephony troubleshooting and maintenance.</w:t>
      </w:r>
    </w:p>
    <w:p w14:paraId="40D93C9C" w14:textId="77777777" w:rsidR="008D3874" w:rsidRDefault="008D3874" w:rsidP="008D3874">
      <w:pPr>
        <w:pStyle w:val="ListParagraph"/>
        <w:numPr>
          <w:ilvl w:val="0"/>
          <w:numId w:val="15"/>
        </w:numPr>
        <w:spacing w:before="0" w:after="160" w:line="259" w:lineRule="auto"/>
      </w:pPr>
      <w:r>
        <w:t>Computer hardware troubleshooting and network connectivity (Wireless and Ethernet)</w:t>
      </w:r>
    </w:p>
    <w:p w14:paraId="68F6F80C" w14:textId="77777777" w:rsidR="008D3874" w:rsidRDefault="008D3874" w:rsidP="008D3874">
      <w:pPr>
        <w:pStyle w:val="ListParagraph"/>
        <w:numPr>
          <w:ilvl w:val="0"/>
          <w:numId w:val="15"/>
        </w:numPr>
        <w:spacing w:before="0" w:after="160" w:line="259" w:lineRule="auto"/>
      </w:pPr>
      <w:r>
        <w:t>Generating tickets for end remote users Escalating issue to proper team</w:t>
      </w:r>
    </w:p>
    <w:p w14:paraId="6596DA38" w14:textId="77777777" w:rsidR="008D3874" w:rsidRDefault="008D3874" w:rsidP="008D3874">
      <w:pPr>
        <w:pStyle w:val="ListParagraph"/>
        <w:numPr>
          <w:ilvl w:val="0"/>
          <w:numId w:val="15"/>
        </w:numPr>
        <w:spacing w:before="0" w:after="160" w:line="259" w:lineRule="auto"/>
      </w:pPr>
      <w:r>
        <w:t>Able to work with Remote users solve issues using Remote Desktop Connection /VPN</w:t>
      </w:r>
    </w:p>
    <w:p w14:paraId="673E8BD4" w14:textId="77777777" w:rsidR="008D3874" w:rsidRDefault="008D3874" w:rsidP="008D3874">
      <w:pPr>
        <w:pStyle w:val="ListParagraph"/>
        <w:numPr>
          <w:ilvl w:val="0"/>
          <w:numId w:val="15"/>
        </w:numPr>
        <w:spacing w:before="0" w:after="160" w:line="259" w:lineRule="auto"/>
      </w:pPr>
      <w:r>
        <w:t>Supports Printers Printer related issues (mapping, troubleshooting)</w:t>
      </w:r>
    </w:p>
    <w:p w14:paraId="09E11540" w14:textId="77777777" w:rsidR="008D3874" w:rsidRDefault="008D3874" w:rsidP="008D3874">
      <w:pPr>
        <w:spacing w:before="0" w:after="223" w:line="259" w:lineRule="auto"/>
        <w:ind w:left="163"/>
      </w:pPr>
    </w:p>
    <w:p w14:paraId="57EB98F1" w14:textId="77777777" w:rsidR="0035013F" w:rsidRPr="00864A75" w:rsidRDefault="00FB5377" w:rsidP="00FB5377">
      <w:pPr>
        <w:pStyle w:val="Heading1"/>
        <w:rPr>
          <w:spacing w:val="40"/>
        </w:rPr>
      </w:pPr>
      <w:r w:rsidRPr="00864A75">
        <w:t xml:space="preserve"> Education</w:t>
      </w:r>
    </w:p>
    <w:p w14:paraId="04572774" w14:textId="03C9D992" w:rsidR="00ED16FC" w:rsidRPr="00681F32" w:rsidRDefault="00143986" w:rsidP="00681F32">
      <w:pPr>
        <w:pStyle w:val="Heading2"/>
      </w:pPr>
      <w:r w:rsidRPr="00143986">
        <w:rPr>
          <w:caps/>
        </w:rPr>
        <w:t>Computer Software Technology</w:t>
      </w:r>
      <w:r w:rsidR="00ED16FC" w:rsidRPr="00681F32">
        <w:t xml:space="preserve">| </w:t>
      </w:r>
      <w:r w:rsidRPr="00143986">
        <w:t>ITT Technical Institute in Sylmar</w:t>
      </w:r>
      <w:r w:rsidR="00ED16FC" w:rsidRPr="00681F32">
        <w:tab/>
        <w:t>20</w:t>
      </w:r>
      <w:r>
        <w:t>15</w:t>
      </w:r>
      <w:r w:rsidR="00ED16FC" w:rsidRPr="00681F32">
        <w:t xml:space="preserve"> – 20</w:t>
      </w:r>
      <w:r>
        <w:t>17</w:t>
      </w:r>
    </w:p>
    <w:p w14:paraId="1E912EB6" w14:textId="23F93CE8" w:rsidR="00870F29" w:rsidRPr="00681F32" w:rsidRDefault="00143986" w:rsidP="00681F32">
      <w:pPr>
        <w:pStyle w:val="Heading2"/>
      </w:pPr>
      <w:r w:rsidRPr="00143986">
        <w:rPr>
          <w:caps/>
        </w:rPr>
        <w:t>Computer science </w:t>
      </w:r>
      <w:r w:rsidR="00ED16FC" w:rsidRPr="00681F32">
        <w:t xml:space="preserve">| </w:t>
      </w:r>
      <w:r w:rsidRPr="00143986">
        <w:t>AMA University and Colleges in the Philippines</w:t>
      </w:r>
      <w:r w:rsidR="00ED16FC" w:rsidRPr="00681F32">
        <w:tab/>
        <w:t>20</w:t>
      </w:r>
      <w:r w:rsidR="002E76CD">
        <w:t>04</w:t>
      </w:r>
      <w:r w:rsidR="00ED16FC" w:rsidRPr="00681F32">
        <w:t xml:space="preserve"> – 20</w:t>
      </w:r>
      <w:r w:rsidR="002E76CD">
        <w:t>08</w:t>
      </w:r>
    </w:p>
    <w:p w14:paraId="24A80815" w14:textId="59F80C63" w:rsidR="002E76CD" w:rsidRPr="002E76CD" w:rsidRDefault="00FB5377" w:rsidP="002E76CD">
      <w:pPr>
        <w:pStyle w:val="Heading1"/>
      </w:pPr>
      <w:r w:rsidRPr="00FB5377">
        <w:t xml:space="preserve"> Interests</w:t>
      </w:r>
    </w:p>
    <w:p w14:paraId="1360E9C3" w14:textId="3439DF14" w:rsidR="002E76CD" w:rsidRPr="002E76CD" w:rsidRDefault="002E76CD" w:rsidP="002E76CD">
      <w:pPr>
        <w:pStyle w:val="ListBullet"/>
        <w:numPr>
          <w:ilvl w:val="0"/>
          <w:numId w:val="0"/>
        </w:numPr>
      </w:pPr>
      <w:r w:rsidRPr="002E76CD">
        <w:rPr>
          <w:b/>
          <w:bCs/>
        </w:rPr>
        <w:t>Troubleshooting and Software Deployment</w:t>
      </w:r>
      <w:r w:rsidRPr="002E76CD">
        <w:t>: Enthusiastic about diagnosing and resolving technical issues, optimizing software deployment processes, and enhancing system functionality to improve user experience.</w:t>
      </w:r>
    </w:p>
    <w:p w14:paraId="07F49A63" w14:textId="5A412D26" w:rsidR="002E76CD" w:rsidRPr="002E76CD" w:rsidRDefault="002E76CD" w:rsidP="002E76CD">
      <w:pPr>
        <w:pStyle w:val="ListBullet"/>
        <w:numPr>
          <w:ilvl w:val="0"/>
          <w:numId w:val="0"/>
        </w:numPr>
      </w:pPr>
      <w:r w:rsidRPr="002E76CD">
        <w:rPr>
          <w:b/>
          <w:bCs/>
        </w:rPr>
        <w:t>Computer Systems and Technology</w:t>
      </w:r>
      <w:r w:rsidRPr="002E76CD">
        <w:t>: Passionate about exploring the mechanics of computer hardware and software, always seeking new ways to streamline performance and improve overall efficiency.</w:t>
      </w:r>
    </w:p>
    <w:p w14:paraId="4DD37DF3" w14:textId="495029D5" w:rsidR="002E76CD" w:rsidRPr="002E76CD" w:rsidRDefault="002E76CD" w:rsidP="002E76CD">
      <w:pPr>
        <w:pStyle w:val="ListBullet"/>
        <w:numPr>
          <w:ilvl w:val="0"/>
          <w:numId w:val="0"/>
        </w:numPr>
      </w:pPr>
      <w:r w:rsidRPr="002E76CD">
        <w:rPr>
          <w:b/>
          <w:bCs/>
        </w:rPr>
        <w:t>Basketball</w:t>
      </w:r>
      <w:r w:rsidRPr="002E76CD">
        <w:t>: Enjoy playing basketball, which promotes teamwork, strategic thinking, and discipline—skills that are valuable in both personal and professional settings.</w:t>
      </w:r>
    </w:p>
    <w:p w14:paraId="4593BB64" w14:textId="157D8266" w:rsidR="002E76CD" w:rsidRPr="002E76CD" w:rsidRDefault="002E76CD" w:rsidP="002E76CD">
      <w:pPr>
        <w:pStyle w:val="ListBullet"/>
        <w:numPr>
          <w:ilvl w:val="0"/>
          <w:numId w:val="0"/>
        </w:numPr>
      </w:pPr>
      <w:r w:rsidRPr="002E76CD">
        <w:rPr>
          <w:b/>
          <w:bCs/>
        </w:rPr>
        <w:t>Computer Games</w:t>
      </w:r>
      <w:r w:rsidRPr="002E76CD">
        <w:t>: Avid gamer, particularly interested in strategy and war games, which enhance my critical thinking, problem-solving, and decision-making abilities.</w:t>
      </w:r>
    </w:p>
    <w:p w14:paraId="4F88C0E5" w14:textId="2CDE2159" w:rsidR="002E76CD" w:rsidRPr="002E76CD" w:rsidRDefault="002E76CD" w:rsidP="002E76CD">
      <w:pPr>
        <w:pStyle w:val="ListBullet"/>
        <w:numPr>
          <w:ilvl w:val="0"/>
          <w:numId w:val="0"/>
        </w:numPr>
      </w:pPr>
      <w:r w:rsidRPr="002E76CD">
        <w:rPr>
          <w:b/>
          <w:bCs/>
        </w:rPr>
        <w:t>Driving</w:t>
      </w:r>
      <w:r w:rsidRPr="002E76CD">
        <w:t xml:space="preserve">: Enjoys driving, using it </w:t>
      </w:r>
      <w:proofErr w:type="gramStart"/>
      <w:r w:rsidRPr="002E76CD">
        <w:t>as a way to</w:t>
      </w:r>
      <w:proofErr w:type="gramEnd"/>
      <w:r w:rsidRPr="002E76CD">
        <w:t xml:space="preserve"> unwind, explore new areas, and experience a sense of freedom.</w:t>
      </w:r>
    </w:p>
    <w:p w14:paraId="4C5CFBAA" w14:textId="59E3E7A8" w:rsidR="002E76CD" w:rsidRPr="002E76CD" w:rsidRDefault="002E76CD" w:rsidP="002E76CD">
      <w:pPr>
        <w:pStyle w:val="ListBullet"/>
        <w:numPr>
          <w:ilvl w:val="0"/>
          <w:numId w:val="0"/>
        </w:numPr>
      </w:pPr>
      <w:r w:rsidRPr="002E76CD">
        <w:rPr>
          <w:b/>
          <w:bCs/>
        </w:rPr>
        <w:t>Carpentry</w:t>
      </w:r>
      <w:r w:rsidRPr="002E76CD">
        <w:t>: Passionate about carpentry, where I apply attention to detail and creativity to craft and build projects, allowing me to express my hands-on skills and patience.</w:t>
      </w:r>
    </w:p>
    <w:p w14:paraId="6ABA130F" w14:textId="574EA35B" w:rsidR="009645A0" w:rsidRPr="00864A75" w:rsidRDefault="002E76CD" w:rsidP="002E76CD">
      <w:pPr>
        <w:pStyle w:val="ListBullet"/>
        <w:numPr>
          <w:ilvl w:val="0"/>
          <w:numId w:val="0"/>
        </w:numPr>
      </w:pPr>
      <w:r w:rsidRPr="002E76CD">
        <w:rPr>
          <w:b/>
          <w:bCs/>
        </w:rPr>
        <w:t>Plants and Gardening</w:t>
      </w:r>
      <w:r w:rsidRPr="002E76CD">
        <w:t>: Love caring for plants and gardening, which fosters patience, attention to detail, and a sense of accomplishment as I nurture growth and development.</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ill Sans Nova Light">
    <w:charset w:val="00"/>
    <w:family w:val="swiss"/>
    <w:pitch w:val="variable"/>
    <w:sig w:usb0="80000287" w:usb1="00000002" w:usb2="00000000" w:usb3="00000000" w:csb0="0000009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OpenSans">
    <w:altName w:val="Calibr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64DF1"/>
    <w:multiLevelType w:val="hybridMultilevel"/>
    <w:tmpl w:val="9EFE1814"/>
    <w:lvl w:ilvl="0" w:tplc="25F6AC3A">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AE9C0C1E">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8D61820">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F4A89868">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4044FCDC">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3D24F9DE">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3E76822A">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F9C8285C">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B1E401AA">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B863D0E"/>
    <w:multiLevelType w:val="hybridMultilevel"/>
    <w:tmpl w:val="15F22A6C"/>
    <w:lvl w:ilvl="0" w:tplc="DE5045E6">
      <w:numFmt w:val="bullet"/>
      <w:lvlText w:val=""/>
      <w:lvlJc w:val="left"/>
      <w:pPr>
        <w:ind w:left="720" w:hanging="360"/>
      </w:pPr>
      <w:rPr>
        <w:rFonts w:ascii="Gill Sans Nova Light" w:eastAsiaTheme="minorHAnsi" w:hAnsi="Gill Sans Nov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E6719"/>
    <w:multiLevelType w:val="multilevel"/>
    <w:tmpl w:val="09A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E459E"/>
    <w:multiLevelType w:val="multilevel"/>
    <w:tmpl w:val="09A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63AE5"/>
    <w:multiLevelType w:val="hybridMultilevel"/>
    <w:tmpl w:val="6ADE433E"/>
    <w:lvl w:ilvl="0" w:tplc="4350B9FE">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411169"/>
    <w:multiLevelType w:val="hybridMultilevel"/>
    <w:tmpl w:val="333E18C6"/>
    <w:lvl w:ilvl="0" w:tplc="B8286C8E">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7B63DDA">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39C00042">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4A7CDDAA">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6C46172E">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A3428408">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CE4CD906">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61568A24">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134826B2">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9B22A1A"/>
    <w:multiLevelType w:val="hybridMultilevel"/>
    <w:tmpl w:val="DF4A9C14"/>
    <w:lvl w:ilvl="0" w:tplc="B8286C8E">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057CC2"/>
    <w:multiLevelType w:val="hybridMultilevel"/>
    <w:tmpl w:val="0374D634"/>
    <w:lvl w:ilvl="0" w:tplc="B8286C8E">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0C6A1B"/>
    <w:multiLevelType w:val="hybridMultilevel"/>
    <w:tmpl w:val="A2FE7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D36A2"/>
    <w:multiLevelType w:val="hybridMultilevel"/>
    <w:tmpl w:val="2514F5C6"/>
    <w:lvl w:ilvl="0" w:tplc="DE5045E6">
      <w:numFmt w:val="bullet"/>
      <w:lvlText w:val=""/>
      <w:lvlJc w:val="left"/>
      <w:pPr>
        <w:ind w:left="1080" w:hanging="360"/>
      </w:pPr>
      <w:rPr>
        <w:rFonts w:ascii="Gill Sans Nova Light" w:eastAsiaTheme="minorHAnsi" w:hAnsi="Gill Sans Nova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3D4DD4"/>
    <w:multiLevelType w:val="hybridMultilevel"/>
    <w:tmpl w:val="25E88D22"/>
    <w:lvl w:ilvl="0" w:tplc="4350B9FE">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074731"/>
    <w:multiLevelType w:val="hybridMultilevel"/>
    <w:tmpl w:val="204C5784"/>
    <w:lvl w:ilvl="0" w:tplc="DE5045E6">
      <w:numFmt w:val="bullet"/>
      <w:lvlText w:val=""/>
      <w:lvlJc w:val="left"/>
      <w:pPr>
        <w:ind w:left="720" w:hanging="360"/>
      </w:pPr>
      <w:rPr>
        <w:rFonts w:ascii="Gill Sans Nova Light" w:eastAsiaTheme="minorHAnsi" w:hAnsi="Gill Sans Nov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D90D68"/>
    <w:multiLevelType w:val="hybridMultilevel"/>
    <w:tmpl w:val="543ACF12"/>
    <w:lvl w:ilvl="0" w:tplc="4350B9FE">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E8049DD8">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F5DEE4B2">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078CC5A2">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62A4AAAE">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4CA01CA2">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EAC8B242">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3DE871F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F44A8454">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77095C41"/>
    <w:multiLevelType w:val="hybridMultilevel"/>
    <w:tmpl w:val="BD76F9B0"/>
    <w:lvl w:ilvl="0" w:tplc="B8286C8E">
      <w:start w:val="1"/>
      <w:numFmt w:val="bullet"/>
      <w:lvlText w:val="•"/>
      <w:lvlJc w:val="left"/>
      <w:pPr>
        <w:ind w:left="52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3640870">
    <w:abstractNumId w:val="8"/>
  </w:num>
  <w:num w:numId="2" w16cid:durableId="283390146">
    <w:abstractNumId w:val="0"/>
  </w:num>
  <w:num w:numId="3" w16cid:durableId="1332029760">
    <w:abstractNumId w:val="10"/>
  </w:num>
  <w:num w:numId="4" w16cid:durableId="679431806">
    <w:abstractNumId w:val="13"/>
  </w:num>
  <w:num w:numId="5" w16cid:durableId="1501505346">
    <w:abstractNumId w:val="11"/>
  </w:num>
  <w:num w:numId="6" w16cid:durableId="376052972">
    <w:abstractNumId w:val="0"/>
  </w:num>
  <w:num w:numId="7" w16cid:durableId="316879106">
    <w:abstractNumId w:val="6"/>
  </w:num>
  <w:num w:numId="8" w16cid:durableId="1869760566">
    <w:abstractNumId w:val="2"/>
  </w:num>
  <w:num w:numId="9" w16cid:durableId="273756385">
    <w:abstractNumId w:val="15"/>
  </w:num>
  <w:num w:numId="10" w16cid:durableId="1181820935">
    <w:abstractNumId w:val="9"/>
  </w:num>
  <w:num w:numId="11" w16cid:durableId="1421828653">
    <w:abstractNumId w:val="1"/>
  </w:num>
  <w:num w:numId="12" w16cid:durableId="155190670">
    <w:abstractNumId w:val="7"/>
  </w:num>
  <w:num w:numId="13" w16cid:durableId="28728321">
    <w:abstractNumId w:val="14"/>
  </w:num>
  <w:num w:numId="14" w16cid:durableId="897547046">
    <w:abstractNumId w:val="5"/>
  </w:num>
  <w:num w:numId="15" w16cid:durableId="837382500">
    <w:abstractNumId w:val="12"/>
  </w:num>
  <w:num w:numId="16" w16cid:durableId="427506853">
    <w:abstractNumId w:val="4"/>
  </w:num>
  <w:num w:numId="17" w16cid:durableId="462768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22D"/>
    <w:rsid w:val="00021DA5"/>
    <w:rsid w:val="000A5CD0"/>
    <w:rsid w:val="000B6AF9"/>
    <w:rsid w:val="000F1AE2"/>
    <w:rsid w:val="00143986"/>
    <w:rsid w:val="001D78C2"/>
    <w:rsid w:val="001F0830"/>
    <w:rsid w:val="0022059A"/>
    <w:rsid w:val="002702D4"/>
    <w:rsid w:val="00270B58"/>
    <w:rsid w:val="00284C89"/>
    <w:rsid w:val="002C484E"/>
    <w:rsid w:val="002E76CD"/>
    <w:rsid w:val="00313E55"/>
    <w:rsid w:val="003227BC"/>
    <w:rsid w:val="0035013F"/>
    <w:rsid w:val="00362CCC"/>
    <w:rsid w:val="00381284"/>
    <w:rsid w:val="00387012"/>
    <w:rsid w:val="004272A0"/>
    <w:rsid w:val="004435DE"/>
    <w:rsid w:val="00446145"/>
    <w:rsid w:val="0046722D"/>
    <w:rsid w:val="004B07C0"/>
    <w:rsid w:val="004B7243"/>
    <w:rsid w:val="005173BF"/>
    <w:rsid w:val="00525F8F"/>
    <w:rsid w:val="00546C22"/>
    <w:rsid w:val="005852FD"/>
    <w:rsid w:val="005D43D7"/>
    <w:rsid w:val="005F2FAC"/>
    <w:rsid w:val="005F41F8"/>
    <w:rsid w:val="00643D2E"/>
    <w:rsid w:val="006477FF"/>
    <w:rsid w:val="0066750D"/>
    <w:rsid w:val="00681F32"/>
    <w:rsid w:val="00694A7B"/>
    <w:rsid w:val="006A444B"/>
    <w:rsid w:val="006A6161"/>
    <w:rsid w:val="0073039B"/>
    <w:rsid w:val="00750687"/>
    <w:rsid w:val="007775FF"/>
    <w:rsid w:val="007C6DE0"/>
    <w:rsid w:val="007D2196"/>
    <w:rsid w:val="007F2796"/>
    <w:rsid w:val="00802AC5"/>
    <w:rsid w:val="00846B3E"/>
    <w:rsid w:val="00864A75"/>
    <w:rsid w:val="00870F29"/>
    <w:rsid w:val="008877DE"/>
    <w:rsid w:val="00890653"/>
    <w:rsid w:val="008A7BB6"/>
    <w:rsid w:val="008B40D0"/>
    <w:rsid w:val="008B7283"/>
    <w:rsid w:val="008D3874"/>
    <w:rsid w:val="008F77CE"/>
    <w:rsid w:val="00903425"/>
    <w:rsid w:val="009645A0"/>
    <w:rsid w:val="009A4F06"/>
    <w:rsid w:val="009E2034"/>
    <w:rsid w:val="00A17581"/>
    <w:rsid w:val="00A6112F"/>
    <w:rsid w:val="00AC069C"/>
    <w:rsid w:val="00AE674A"/>
    <w:rsid w:val="00B01591"/>
    <w:rsid w:val="00B24120"/>
    <w:rsid w:val="00B3585D"/>
    <w:rsid w:val="00B3757B"/>
    <w:rsid w:val="00B45668"/>
    <w:rsid w:val="00B55CCA"/>
    <w:rsid w:val="00B743A1"/>
    <w:rsid w:val="00BA20D1"/>
    <w:rsid w:val="00BB624A"/>
    <w:rsid w:val="00C17FA0"/>
    <w:rsid w:val="00C379BD"/>
    <w:rsid w:val="00C41344"/>
    <w:rsid w:val="00C659DF"/>
    <w:rsid w:val="00C86729"/>
    <w:rsid w:val="00C87FB5"/>
    <w:rsid w:val="00CD3DC1"/>
    <w:rsid w:val="00D259E0"/>
    <w:rsid w:val="00D45817"/>
    <w:rsid w:val="00D45896"/>
    <w:rsid w:val="00D908BD"/>
    <w:rsid w:val="00E82098"/>
    <w:rsid w:val="00E91502"/>
    <w:rsid w:val="00E92EB1"/>
    <w:rsid w:val="00E97CF1"/>
    <w:rsid w:val="00ED16FC"/>
    <w:rsid w:val="00EF3E64"/>
    <w:rsid w:val="00F11B2E"/>
    <w:rsid w:val="00FB45B6"/>
    <w:rsid w:val="00FB5377"/>
    <w:rsid w:val="00FE2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58A3"/>
  <w15:chartTrackingRefBased/>
  <w15:docId w15:val="{F82E999F-87C7-4446-B12A-FD97C59A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683389">
      <w:bodyDiv w:val="1"/>
      <w:marLeft w:val="0"/>
      <w:marRight w:val="0"/>
      <w:marTop w:val="0"/>
      <w:marBottom w:val="0"/>
      <w:divBdr>
        <w:top w:val="none" w:sz="0" w:space="0" w:color="auto"/>
        <w:left w:val="none" w:sz="0" w:space="0" w:color="auto"/>
        <w:bottom w:val="none" w:sz="0" w:space="0" w:color="auto"/>
        <w:right w:val="none" w:sz="0" w:space="0" w:color="auto"/>
      </w:divBdr>
    </w:div>
    <w:div w:id="514156124">
      <w:bodyDiv w:val="1"/>
      <w:marLeft w:val="0"/>
      <w:marRight w:val="0"/>
      <w:marTop w:val="0"/>
      <w:marBottom w:val="0"/>
      <w:divBdr>
        <w:top w:val="none" w:sz="0" w:space="0" w:color="auto"/>
        <w:left w:val="none" w:sz="0" w:space="0" w:color="auto"/>
        <w:bottom w:val="none" w:sz="0" w:space="0" w:color="auto"/>
        <w:right w:val="none" w:sz="0" w:space="0" w:color="auto"/>
      </w:divBdr>
    </w:div>
    <w:div w:id="1064108192">
      <w:bodyDiv w:val="1"/>
      <w:marLeft w:val="0"/>
      <w:marRight w:val="0"/>
      <w:marTop w:val="0"/>
      <w:marBottom w:val="0"/>
      <w:divBdr>
        <w:top w:val="none" w:sz="0" w:space="0" w:color="auto"/>
        <w:left w:val="none" w:sz="0" w:space="0" w:color="auto"/>
        <w:bottom w:val="none" w:sz="0" w:space="0" w:color="auto"/>
        <w:right w:val="none" w:sz="0" w:space="0" w:color="auto"/>
      </w:divBdr>
    </w:div>
    <w:div w:id="1371879433">
      <w:bodyDiv w:val="1"/>
      <w:marLeft w:val="0"/>
      <w:marRight w:val="0"/>
      <w:marTop w:val="0"/>
      <w:marBottom w:val="0"/>
      <w:divBdr>
        <w:top w:val="none" w:sz="0" w:space="0" w:color="auto"/>
        <w:left w:val="none" w:sz="0" w:space="0" w:color="auto"/>
        <w:bottom w:val="none" w:sz="0" w:space="0" w:color="auto"/>
        <w:right w:val="none" w:sz="0" w:space="0" w:color="auto"/>
      </w:divBdr>
    </w:div>
    <w:div w:id="1669291285">
      <w:bodyDiv w:val="1"/>
      <w:marLeft w:val="0"/>
      <w:marRight w:val="0"/>
      <w:marTop w:val="0"/>
      <w:marBottom w:val="0"/>
      <w:divBdr>
        <w:top w:val="none" w:sz="0" w:space="0" w:color="auto"/>
        <w:left w:val="none" w:sz="0" w:space="0" w:color="auto"/>
        <w:bottom w:val="none" w:sz="0" w:space="0" w:color="auto"/>
        <w:right w:val="none" w:sz="0" w:space="0" w:color="auto"/>
      </w:divBdr>
    </w:div>
    <w:div w:id="1679231233">
      <w:bodyDiv w:val="1"/>
      <w:marLeft w:val="0"/>
      <w:marRight w:val="0"/>
      <w:marTop w:val="0"/>
      <w:marBottom w:val="0"/>
      <w:divBdr>
        <w:top w:val="none" w:sz="0" w:space="0" w:color="auto"/>
        <w:left w:val="none" w:sz="0" w:space="0" w:color="auto"/>
        <w:bottom w:val="none" w:sz="0" w:space="0" w:color="auto"/>
        <w:right w:val="none" w:sz="0" w:space="0" w:color="auto"/>
      </w:divBdr>
    </w:div>
    <w:div w:id="2023359196">
      <w:bodyDiv w:val="1"/>
      <w:marLeft w:val="0"/>
      <w:marRight w:val="0"/>
      <w:marTop w:val="0"/>
      <w:marBottom w:val="0"/>
      <w:divBdr>
        <w:top w:val="none" w:sz="0" w:space="0" w:color="auto"/>
        <w:left w:val="none" w:sz="0" w:space="0" w:color="auto"/>
        <w:bottom w:val="none" w:sz="0" w:space="0" w:color="auto"/>
        <w:right w:val="none" w:sz="0" w:space="0" w:color="auto"/>
      </w:divBdr>
    </w:div>
    <w:div w:id="212022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david\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2.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4.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69</TotalTime>
  <Pages>2</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Florenz</dc:creator>
  <cp:keywords/>
  <dc:description/>
  <cp:lastModifiedBy>David, Florenz</cp:lastModifiedBy>
  <cp:revision>1</cp:revision>
  <cp:lastPrinted>2022-09-27T08:21:00Z</cp:lastPrinted>
  <dcterms:created xsi:type="dcterms:W3CDTF">2025-01-30T02:34:00Z</dcterms:created>
  <dcterms:modified xsi:type="dcterms:W3CDTF">2025-01-30T03:48:00Z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