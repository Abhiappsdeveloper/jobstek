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466E" w14:textId="4FD24FA1" w:rsidR="00F41BEE" w:rsidRPr="004015D4" w:rsidRDefault="00E91A89" w:rsidP="009F2912">
      <w:pPr>
        <w:pStyle w:val="Title"/>
        <w:rPr>
          <w:rFonts w:ascii="Calibri" w:hAnsi="Calibri" w:cs="Calibri"/>
          <w:sz w:val="56"/>
          <w:szCs w:val="20"/>
        </w:rPr>
      </w:pPr>
      <w:r w:rsidRPr="004015D4">
        <w:rPr>
          <w:rFonts w:ascii="Calibri" w:hAnsi="Calibri" w:cs="Calibri"/>
          <w:sz w:val="56"/>
          <w:szCs w:val="20"/>
        </w:rPr>
        <w:t>Snehal Indurkar</w:t>
      </w:r>
    </w:p>
    <w:p w14:paraId="15C9A8D1" w14:textId="403432CA" w:rsidR="00843B95" w:rsidRDefault="00843B95" w:rsidP="001C5CBB">
      <w:pPr>
        <w:pStyle w:val="Heading1"/>
        <w:rPr>
          <w:rFonts w:asciiTheme="minorHAnsi" w:eastAsiaTheme="minorEastAsia" w:hAnsiTheme="minorHAnsi" w:cstheme="minorBidi"/>
          <w:b w:val="0"/>
          <w:caps/>
          <w:spacing w:val="20"/>
          <w:szCs w:val="20"/>
        </w:rPr>
      </w:pPr>
      <w:r w:rsidRPr="00843B95">
        <w:rPr>
          <w:rFonts w:asciiTheme="minorHAnsi" w:eastAsiaTheme="minorEastAsia" w:hAnsiTheme="minorHAnsi" w:cstheme="minorBidi"/>
          <w:b w:val="0"/>
          <w:caps/>
          <w:spacing w:val="20"/>
          <w:szCs w:val="20"/>
        </w:rPr>
        <w:t xml:space="preserve">Cloud &amp; DevOps </w:t>
      </w:r>
      <w:r>
        <w:rPr>
          <w:rFonts w:asciiTheme="minorHAnsi" w:eastAsiaTheme="minorEastAsia" w:hAnsiTheme="minorHAnsi" w:cstheme="minorBidi"/>
          <w:b w:val="0"/>
          <w:caps/>
          <w:spacing w:val="20"/>
          <w:szCs w:val="20"/>
        </w:rPr>
        <w:t>engineer</w:t>
      </w:r>
      <w:r w:rsidRPr="00843B95">
        <w:rPr>
          <w:rFonts w:asciiTheme="minorHAnsi" w:eastAsiaTheme="minorEastAsia" w:hAnsiTheme="minorHAnsi" w:cstheme="minorBidi"/>
          <w:b w:val="0"/>
          <w:caps/>
          <w:spacing w:val="20"/>
          <w:szCs w:val="20"/>
        </w:rPr>
        <w:t xml:space="preserve"> | .NET &amp; Backend </w:t>
      </w:r>
      <w:r>
        <w:rPr>
          <w:rFonts w:asciiTheme="minorHAnsi" w:eastAsiaTheme="minorEastAsia" w:hAnsiTheme="minorHAnsi" w:cstheme="minorBidi"/>
          <w:b w:val="0"/>
          <w:caps/>
          <w:spacing w:val="20"/>
          <w:szCs w:val="20"/>
        </w:rPr>
        <w:t>specialist</w:t>
      </w:r>
    </w:p>
    <w:p w14:paraId="226D30AA" w14:textId="3DA59ECB" w:rsidR="00360FBC" w:rsidRPr="00E95305" w:rsidRDefault="00E91A89" w:rsidP="001C5CBB">
      <w:pPr>
        <w:pStyle w:val="Heading1"/>
        <w:rPr>
          <w:rFonts w:asciiTheme="minorHAnsi" w:hAnsiTheme="minorHAnsi" w:cstheme="minorHAnsi"/>
          <w:b w:val="0"/>
          <w:bCs/>
        </w:rPr>
      </w:pPr>
      <w:r w:rsidRPr="00E95305">
        <w:rPr>
          <w:rFonts w:asciiTheme="minorHAnsi" w:hAnsiTheme="minorHAnsi" w:cstheme="minorHAnsi"/>
          <w:b w:val="0"/>
          <w:bCs/>
        </w:rPr>
        <w:t>269</w:t>
      </w:r>
      <w:r w:rsidR="00E950E2">
        <w:rPr>
          <w:rFonts w:asciiTheme="minorHAnsi" w:hAnsiTheme="minorHAnsi" w:cstheme="minorHAnsi"/>
          <w:b w:val="0"/>
          <w:bCs/>
        </w:rPr>
        <w:t>-</w:t>
      </w:r>
      <w:r w:rsidRPr="00E95305">
        <w:rPr>
          <w:rFonts w:asciiTheme="minorHAnsi" w:hAnsiTheme="minorHAnsi" w:cstheme="minorHAnsi"/>
          <w:b w:val="0"/>
          <w:bCs/>
        </w:rPr>
        <w:t>626</w:t>
      </w:r>
      <w:r w:rsidR="00E950E2">
        <w:rPr>
          <w:rFonts w:asciiTheme="minorHAnsi" w:hAnsiTheme="minorHAnsi" w:cstheme="minorHAnsi"/>
          <w:b w:val="0"/>
          <w:bCs/>
        </w:rPr>
        <w:t>-</w:t>
      </w:r>
      <w:r w:rsidRPr="00E95305">
        <w:rPr>
          <w:rFonts w:asciiTheme="minorHAnsi" w:hAnsiTheme="minorHAnsi" w:cstheme="minorHAnsi"/>
          <w:b w:val="0"/>
          <w:bCs/>
        </w:rPr>
        <w:t>5112</w:t>
      </w:r>
      <w:r w:rsidR="00F41BEE" w:rsidRPr="00E95305">
        <w:rPr>
          <w:rFonts w:asciiTheme="minorHAnsi" w:hAnsiTheme="minorHAnsi" w:cstheme="minorHAnsi"/>
          <w:b w:val="0"/>
          <w:bCs/>
        </w:rPr>
        <w:t xml:space="preserve"> | </w:t>
      </w:r>
      <w:hyperlink r:id="rId11" w:history="1">
        <w:r w:rsidR="00E95305" w:rsidRPr="00E95305">
          <w:rPr>
            <w:rStyle w:val="Hyperlink"/>
            <w:rFonts w:asciiTheme="minorHAnsi" w:hAnsiTheme="minorHAnsi" w:cstheme="minorHAnsi"/>
            <w:b w:val="0"/>
            <w:bCs/>
          </w:rPr>
          <w:t>snehal.a.indurkar@gmail.com</w:t>
        </w:r>
      </w:hyperlink>
      <w:r w:rsidR="00F41BEE" w:rsidRPr="00E95305">
        <w:rPr>
          <w:rFonts w:asciiTheme="minorHAnsi" w:hAnsiTheme="minorHAnsi" w:cstheme="minorHAnsi"/>
          <w:b w:val="0"/>
          <w:bCs/>
        </w:rPr>
        <w:t xml:space="preserve"> </w:t>
      </w:r>
    </w:p>
    <w:p w14:paraId="2F187E82" w14:textId="77777777" w:rsidR="00D3273C" w:rsidRDefault="00D3273C" w:rsidP="006E0605">
      <w:pPr>
        <w:pStyle w:val="Heading1"/>
        <w:sectPr w:rsidR="00D3273C" w:rsidSect="00ED598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907" w:right="1512" w:bottom="720" w:left="1368" w:header="576" w:footer="288" w:gutter="0"/>
          <w:pgNumType w:start="1"/>
          <w:cols w:space="720"/>
          <w:titlePg/>
          <w:docGrid w:linePitch="360"/>
        </w:sectPr>
      </w:pPr>
    </w:p>
    <w:p w14:paraId="7104596B" w14:textId="0236BB40" w:rsidR="00F41BEE" w:rsidRPr="004015D4" w:rsidRDefault="002854F0" w:rsidP="00384830">
      <w:pPr>
        <w:pStyle w:val="Heading1"/>
        <w:spacing w:before="240" w:after="0"/>
      </w:pPr>
      <w:r>
        <w:t>Summary</w:t>
      </w:r>
    </w:p>
    <w:p w14:paraId="4EE74353" w14:textId="0E4C3DEC" w:rsidR="00003455" w:rsidRPr="00761D1C" w:rsidRDefault="00003455" w:rsidP="00003455">
      <w:pPr>
        <w:spacing w:line="168" w:lineRule="auto"/>
        <w:rPr>
          <w:rFonts w:ascii="Calibri" w:hAnsi="Calibri" w:cs="Calibri"/>
          <w:sz w:val="10"/>
          <w:szCs w:val="12"/>
        </w:rPr>
      </w:pPr>
    </w:p>
    <w:p w14:paraId="45C195D1" w14:textId="18FCD6F8" w:rsidR="00E15A96" w:rsidRPr="0018292F" w:rsidRDefault="0018292F" w:rsidP="0018292F">
      <w:pPr>
        <w:spacing w:line="276" w:lineRule="auto"/>
        <w:rPr>
          <w:szCs w:val="20"/>
        </w:rPr>
      </w:pPr>
      <w:r w:rsidRPr="0018292F">
        <w:rPr>
          <w:szCs w:val="20"/>
        </w:rPr>
        <w:t xml:space="preserve">.NET Core and Azure Cloud software engineer with 10+ years of </w:t>
      </w:r>
      <w:r w:rsidR="00ED63DA">
        <w:rPr>
          <w:szCs w:val="20"/>
        </w:rPr>
        <w:t>experience</w:t>
      </w:r>
      <w:r w:rsidRPr="0018292F">
        <w:rPr>
          <w:szCs w:val="20"/>
        </w:rPr>
        <w:t xml:space="preserve"> in designing and developing highly scalable, globally available solutions. Passionate about system reliability, CI/CD automation, and optimizing cloud-based services.</w:t>
      </w:r>
    </w:p>
    <w:p w14:paraId="68D19FE6" w14:textId="77777777" w:rsidR="009A6CA6" w:rsidRDefault="009A6CA6" w:rsidP="00BF0450">
      <w:pPr>
        <w:pStyle w:val="Heading1"/>
        <w:spacing w:before="120"/>
        <w:sectPr w:rsidR="009A6CA6" w:rsidSect="00DB58B7">
          <w:type w:val="continuous"/>
          <w:pgSz w:w="12240" w:h="15840"/>
          <w:pgMar w:top="907" w:right="1512" w:bottom="720" w:left="1368" w:header="576" w:footer="288" w:gutter="0"/>
          <w:pgNumType w:start="1"/>
          <w:cols w:space="720"/>
          <w:titlePg/>
          <w:docGrid w:linePitch="360"/>
        </w:sectPr>
      </w:pPr>
    </w:p>
    <w:p w14:paraId="0E1F2BAA" w14:textId="03904066" w:rsidR="00D3273C" w:rsidRPr="004015D4" w:rsidRDefault="003B0352" w:rsidP="00BF0450">
      <w:pPr>
        <w:pStyle w:val="Heading1"/>
        <w:spacing w:before="120"/>
      </w:pPr>
      <w:r>
        <w:t>Key Skills</w:t>
      </w:r>
    </w:p>
    <w:p w14:paraId="7565D061" w14:textId="77777777" w:rsidR="007B3A90" w:rsidRDefault="007B3A90" w:rsidP="00E15A96">
      <w:pPr>
        <w:pStyle w:val="ListBullet"/>
        <w:rPr>
          <w:rFonts w:ascii="Calibri" w:hAnsi="Calibri" w:cs="Calibri"/>
          <w:sz w:val="22"/>
        </w:rPr>
        <w:sectPr w:rsidR="007B3A90" w:rsidSect="009A6CA6">
          <w:type w:val="continuous"/>
          <w:pgSz w:w="12240" w:h="15840"/>
          <w:pgMar w:top="907" w:right="1512" w:bottom="720" w:left="1368" w:header="576" w:footer="288" w:gutter="0"/>
          <w:pgNumType w:start="1"/>
          <w:cols w:space="720"/>
          <w:titlePg/>
          <w:docGrid w:linePitch="360"/>
        </w:sectPr>
      </w:pPr>
    </w:p>
    <w:p w14:paraId="44CA336A" w14:textId="77777777" w:rsidR="003B0352" w:rsidRDefault="003B0352" w:rsidP="00E15A96">
      <w:pPr>
        <w:pStyle w:val="ListBullet"/>
        <w:rPr>
          <w:rFonts w:ascii="Calibri" w:hAnsi="Calibri" w:cs="Calibri"/>
          <w:sz w:val="22"/>
        </w:rPr>
      </w:pPr>
      <w:r w:rsidRPr="00357933">
        <w:rPr>
          <w:rFonts w:ascii="Calibri" w:hAnsi="Calibri" w:cs="Calibri"/>
          <w:sz w:val="22"/>
        </w:rPr>
        <w:t>.NET Core, C#,</w:t>
      </w:r>
      <w:r w:rsidRPr="003B0352">
        <w:rPr>
          <w:rFonts w:ascii="Calibri" w:hAnsi="Calibri" w:cs="Calibri"/>
          <w:sz w:val="22"/>
        </w:rPr>
        <w:t xml:space="preserve"> API Development, System Design</w:t>
      </w:r>
      <w:r>
        <w:rPr>
          <w:rFonts w:ascii="Calibri" w:hAnsi="Calibri" w:cs="Calibri"/>
          <w:sz w:val="22"/>
        </w:rPr>
        <w:t xml:space="preserve"> </w:t>
      </w:r>
    </w:p>
    <w:p w14:paraId="17091BA4" w14:textId="2CF47B38" w:rsidR="003B0352" w:rsidRDefault="003B0352" w:rsidP="009A6CA6">
      <w:pPr>
        <w:pStyle w:val="ListBullet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</w:t>
      </w:r>
      <w:r w:rsidRPr="003B0352">
        <w:rPr>
          <w:rFonts w:ascii="Calibri" w:hAnsi="Calibri" w:cs="Calibri"/>
          <w:sz w:val="22"/>
        </w:rPr>
        <w:t>icrosoft Azure (Functions, App Service, Cosmos DB, ARM Templates</w:t>
      </w:r>
      <w:r w:rsidR="00976CCF">
        <w:rPr>
          <w:rFonts w:ascii="Calibri" w:hAnsi="Calibri" w:cs="Calibri"/>
          <w:sz w:val="22"/>
        </w:rPr>
        <w:t>, Kafka</w:t>
      </w:r>
      <w:r w:rsidRPr="003B0352">
        <w:rPr>
          <w:rFonts w:ascii="Calibri" w:hAnsi="Calibri" w:cs="Calibri"/>
          <w:sz w:val="22"/>
        </w:rPr>
        <w:t>)</w:t>
      </w:r>
    </w:p>
    <w:p w14:paraId="6392B994" w14:textId="0EE63E1B" w:rsidR="002847B3" w:rsidRDefault="002847B3" w:rsidP="009A6CA6">
      <w:pPr>
        <w:pStyle w:val="ListBullet"/>
        <w:rPr>
          <w:rFonts w:ascii="Calibri" w:hAnsi="Calibri" w:cs="Calibri"/>
          <w:sz w:val="22"/>
        </w:rPr>
      </w:pPr>
      <w:r w:rsidRPr="002847B3">
        <w:rPr>
          <w:rFonts w:ascii="Calibri" w:hAnsi="Calibri" w:cs="Calibri"/>
          <w:sz w:val="22"/>
        </w:rPr>
        <w:t>CI/CD, DevOps (Azure DevOps, GitHub Actions</w:t>
      </w:r>
      <w:r>
        <w:rPr>
          <w:rFonts w:ascii="Calibri" w:hAnsi="Calibri" w:cs="Calibri"/>
          <w:sz w:val="22"/>
        </w:rPr>
        <w:t>)</w:t>
      </w:r>
    </w:p>
    <w:p w14:paraId="5AE3182C" w14:textId="450D6707" w:rsidR="000058D5" w:rsidRDefault="000058D5" w:rsidP="00260952">
      <w:pPr>
        <w:pStyle w:val="ListBullet"/>
        <w:rPr>
          <w:rFonts w:ascii="Calibri" w:hAnsi="Calibri" w:cs="Calibri"/>
          <w:sz w:val="22"/>
        </w:rPr>
      </w:pPr>
      <w:r w:rsidRPr="000058D5">
        <w:rPr>
          <w:rFonts w:ascii="Calibri" w:hAnsi="Calibri" w:cs="Calibri"/>
          <w:sz w:val="22"/>
        </w:rPr>
        <w:t>System Monitoring &amp; Reliability (App Insights, Log Analytics, Grafana</w:t>
      </w:r>
      <w:r>
        <w:rPr>
          <w:rFonts w:ascii="Calibri" w:hAnsi="Calibri" w:cs="Calibri"/>
          <w:sz w:val="22"/>
        </w:rPr>
        <w:t>)</w:t>
      </w:r>
    </w:p>
    <w:p w14:paraId="2144BAC0" w14:textId="77777777" w:rsidR="00357933" w:rsidRDefault="00357933" w:rsidP="00260952">
      <w:pPr>
        <w:pStyle w:val="ListBullet"/>
        <w:rPr>
          <w:rFonts w:ascii="Calibri" w:hAnsi="Calibri" w:cs="Calibri"/>
          <w:sz w:val="22"/>
        </w:rPr>
      </w:pPr>
      <w:r w:rsidRPr="00357933">
        <w:rPr>
          <w:rFonts w:ascii="Calibri" w:hAnsi="Calibri" w:cs="Calibri"/>
          <w:sz w:val="22"/>
        </w:rPr>
        <w:t>Front-End Exposure (React, Angular, TypeScript)</w:t>
      </w:r>
    </w:p>
    <w:p w14:paraId="47191711" w14:textId="6D335CCF" w:rsidR="00357933" w:rsidRDefault="00357933" w:rsidP="00260952">
      <w:pPr>
        <w:pStyle w:val="ListBullet"/>
        <w:rPr>
          <w:rFonts w:ascii="Calibri" w:hAnsi="Calibri" w:cs="Calibri"/>
          <w:sz w:val="22"/>
        </w:rPr>
      </w:pPr>
      <w:r w:rsidRPr="00357933">
        <w:rPr>
          <w:rFonts w:ascii="Calibri" w:hAnsi="Calibri" w:cs="Calibri"/>
          <w:sz w:val="22"/>
        </w:rPr>
        <w:t>Cloud Security &amp; Authentication (Azure AD, OAuth, RBAC)</w:t>
      </w:r>
    </w:p>
    <w:p w14:paraId="4CF02E65" w14:textId="77777777" w:rsidR="009A6CA6" w:rsidRDefault="009A6CA6" w:rsidP="00260952">
      <w:pPr>
        <w:pStyle w:val="ListBullet"/>
        <w:numPr>
          <w:ilvl w:val="0"/>
          <w:numId w:val="0"/>
        </w:numPr>
        <w:ind w:left="288"/>
        <w:rPr>
          <w:rFonts w:ascii="Calibri" w:hAnsi="Calibri" w:cs="Calibri"/>
          <w:sz w:val="22"/>
        </w:rPr>
        <w:sectPr w:rsidR="009A6CA6" w:rsidSect="009A6CA6">
          <w:type w:val="continuous"/>
          <w:pgSz w:w="12240" w:h="15840"/>
          <w:pgMar w:top="907" w:right="1512" w:bottom="720" w:left="1368" w:header="576" w:footer="288" w:gutter="0"/>
          <w:pgNumType w:start="1"/>
          <w:cols w:space="720"/>
          <w:titlePg/>
          <w:docGrid w:linePitch="360"/>
        </w:sectPr>
      </w:pPr>
    </w:p>
    <w:p w14:paraId="59BA1F8F" w14:textId="6E7129F4" w:rsidR="009925E9" w:rsidRDefault="009925E9" w:rsidP="009925E9">
      <w:pPr>
        <w:pStyle w:val="ListBullet"/>
        <w:numPr>
          <w:ilvl w:val="0"/>
          <w:numId w:val="0"/>
        </w:numPr>
        <w:sectPr w:rsidR="009925E9" w:rsidSect="007B3A90">
          <w:type w:val="continuous"/>
          <w:pgSz w:w="12240" w:h="15840"/>
          <w:pgMar w:top="907" w:right="1512" w:bottom="720" w:left="1368" w:header="576" w:footer="288" w:gutter="0"/>
          <w:pgNumType w:start="1"/>
          <w:cols w:num="2" w:space="720"/>
          <w:titlePg/>
          <w:docGrid w:linePitch="360"/>
        </w:sectPr>
      </w:pPr>
    </w:p>
    <w:p w14:paraId="52FAE55D" w14:textId="77777777" w:rsidR="00F41BEE" w:rsidRDefault="00975C44" w:rsidP="006E0605">
      <w:pPr>
        <w:pStyle w:val="Heading1"/>
      </w:pPr>
      <w:sdt>
        <w:sdtPr>
          <w:id w:val="1494989950"/>
          <w:placeholder>
            <w:docPart w:val="7528AB77FD9F437EBAA513E0BB146310"/>
          </w:placeholder>
          <w:temporary/>
          <w:showingPlcHdr/>
          <w15:appearance w15:val="hidden"/>
        </w:sdtPr>
        <w:sdtEndPr/>
        <w:sdtContent>
          <w:r w:rsidR="00F41BEE">
            <w:t>Experience</w:t>
          </w:r>
        </w:sdtContent>
      </w:sdt>
    </w:p>
    <w:p w14:paraId="7E3E0AE1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4E05A7F9" wp14:editId="4A09CBA1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F08295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D3461BC" w14:textId="1F6471A3" w:rsidR="00F41BEE" w:rsidRDefault="00213396" w:rsidP="006E0605">
      <w:pPr>
        <w:pStyle w:val="Heading2"/>
      </w:pPr>
      <w:r>
        <w:t>Microsoft | Software Engineer II</w:t>
      </w:r>
      <w:r w:rsidR="00003455">
        <w:tab/>
      </w:r>
      <w:r>
        <w:t>2022 - Present</w:t>
      </w:r>
    </w:p>
    <w:p w14:paraId="1096E73F" w14:textId="5EC7FE17" w:rsidR="003324C5" w:rsidRDefault="004D2695" w:rsidP="00003455">
      <w:pPr>
        <w:pStyle w:val="ListBullet"/>
      </w:pPr>
      <w:r w:rsidRPr="004D2695">
        <w:t xml:space="preserve">Led the </w:t>
      </w:r>
      <w:r w:rsidR="0053581C">
        <w:t xml:space="preserve">feature </w:t>
      </w:r>
      <w:r w:rsidRPr="004D2695">
        <w:t xml:space="preserve">enhancement of Azure Notifications Service, supporting millions of real-time </w:t>
      </w:r>
      <w:r w:rsidR="0038662A">
        <w:t>events</w:t>
      </w:r>
      <w:r w:rsidRPr="004D2695">
        <w:t xml:space="preserve"> daily for </w:t>
      </w:r>
      <w:r w:rsidR="0038662A">
        <w:t>cloud</w:t>
      </w:r>
      <w:r w:rsidRPr="004D2695">
        <w:t xml:space="preserve"> resource </w:t>
      </w:r>
      <w:r w:rsidR="0038662A">
        <w:t>updates</w:t>
      </w:r>
      <w:r w:rsidR="000134B1">
        <w:t>, similar to Apache Kafka</w:t>
      </w:r>
      <w:r w:rsidR="0038662A">
        <w:t>.</w:t>
      </w:r>
    </w:p>
    <w:p w14:paraId="7ED61B07" w14:textId="76858271" w:rsidR="004D2695" w:rsidRDefault="001545CF" w:rsidP="00003455">
      <w:pPr>
        <w:pStyle w:val="ListBullet"/>
      </w:pPr>
      <w:r>
        <w:t>Build</w:t>
      </w:r>
      <w:r w:rsidRPr="001545CF">
        <w:t xml:space="preserve"> service dependency viewer application using .NET Core, React, and Azure Cloud, improving system observability.</w:t>
      </w:r>
    </w:p>
    <w:p w14:paraId="0015E437" w14:textId="4FE5FA2D" w:rsidR="001545CF" w:rsidRDefault="007A50FA" w:rsidP="00003455">
      <w:pPr>
        <w:pStyle w:val="ListBullet"/>
      </w:pPr>
      <w:r w:rsidRPr="007A50FA">
        <w:t>Implemented CI/CD pipelines and ARM templates for automated deployments, reducing manual intervention by 80%</w:t>
      </w:r>
    </w:p>
    <w:p w14:paraId="7B767496" w14:textId="4E0EBA99" w:rsidR="007A50FA" w:rsidRDefault="007A50FA" w:rsidP="007A50FA">
      <w:pPr>
        <w:pStyle w:val="ListBullet"/>
      </w:pPr>
      <w:r w:rsidRPr="007A50FA">
        <w:t xml:space="preserve">Enhanced system monitoring and alerting using </w:t>
      </w:r>
      <w:r w:rsidR="002B3658">
        <w:t xml:space="preserve">Azure </w:t>
      </w:r>
      <w:r w:rsidR="00254ED6">
        <w:t xml:space="preserve">Data </w:t>
      </w:r>
      <w:r w:rsidR="002B3658">
        <w:t>E</w:t>
      </w:r>
      <w:r w:rsidR="00254ED6">
        <w:t>xplorer and Grafana</w:t>
      </w:r>
      <w:r w:rsidRPr="007A50FA">
        <w:t xml:space="preserve">, </w:t>
      </w:r>
      <w:r w:rsidR="00254ED6">
        <w:t xml:space="preserve">ensuring </w:t>
      </w:r>
      <w:r w:rsidR="009D2C7A">
        <w:t>99</w:t>
      </w:r>
      <w:r w:rsidR="00D41379">
        <w:t>.9</w:t>
      </w:r>
      <w:r w:rsidR="009D2C7A">
        <w:t xml:space="preserve">% service </w:t>
      </w:r>
      <w:r w:rsidR="002B3658">
        <w:t>reliability</w:t>
      </w:r>
      <w:r w:rsidR="00E90CF7">
        <w:t>.</w:t>
      </w:r>
    </w:p>
    <w:p w14:paraId="6BC15051" w14:textId="3778BA6D" w:rsidR="009D2C7A" w:rsidRPr="007A50FA" w:rsidRDefault="009D2C7A" w:rsidP="00E90CF7">
      <w:pPr>
        <w:pStyle w:val="ListBullet"/>
      </w:pPr>
      <w:r w:rsidRPr="009D2C7A">
        <w:t>Drove technical discussions and code reviews, mentoring junior engineers.</w:t>
      </w:r>
    </w:p>
    <w:p w14:paraId="162D1A2E" w14:textId="77777777" w:rsidR="00E03F57" w:rsidRDefault="00E03F57" w:rsidP="00E03F57">
      <w:pPr>
        <w:pStyle w:val="ListBullet"/>
        <w:numPr>
          <w:ilvl w:val="0"/>
          <w:numId w:val="0"/>
        </w:numPr>
        <w:ind w:left="288"/>
      </w:pPr>
    </w:p>
    <w:p w14:paraId="2E0CF3C1" w14:textId="09B0CCF9" w:rsidR="00F41BEE" w:rsidRDefault="009F681D" w:rsidP="00E90CF7">
      <w:pPr>
        <w:pStyle w:val="Heading2"/>
        <w:spacing w:before="0"/>
      </w:pPr>
      <w:r>
        <w:t>SAP | Software Engineer</w:t>
      </w:r>
      <w:r w:rsidR="00003455">
        <w:tab/>
      </w:r>
      <w:r w:rsidR="003B0550">
        <w:t>202</w:t>
      </w:r>
      <w:r w:rsidR="00D8080B">
        <w:t>1</w:t>
      </w:r>
      <w:r w:rsidR="003B0550">
        <w:t>-2022</w:t>
      </w:r>
    </w:p>
    <w:p w14:paraId="71239325" w14:textId="7CD0E959" w:rsidR="004B77C5" w:rsidRPr="004B77C5" w:rsidRDefault="004B77C5" w:rsidP="00CB2FD6">
      <w:pPr>
        <w:pStyle w:val="ListBullet"/>
      </w:pPr>
      <w:r w:rsidRPr="004B77C5">
        <w:t>Developed and optimized APIs for a distributed data analytics application</w:t>
      </w:r>
      <w:r>
        <w:t>.</w:t>
      </w:r>
    </w:p>
    <w:p w14:paraId="0364940E" w14:textId="44908912" w:rsidR="00D41379" w:rsidRPr="00D41379" w:rsidRDefault="00D41379" w:rsidP="00E03F57">
      <w:pPr>
        <w:pStyle w:val="ListBullet"/>
      </w:pPr>
      <w:r w:rsidRPr="00D41379">
        <w:t>Worked with TypeScript and Node.js to enhance backend microservices.</w:t>
      </w:r>
    </w:p>
    <w:p w14:paraId="1D1A2959" w14:textId="413E6884" w:rsidR="00E03F57" w:rsidRDefault="00D41379" w:rsidP="00D41379">
      <w:pPr>
        <w:pStyle w:val="ListBullet"/>
      </w:pPr>
      <w:r w:rsidRPr="00D41379">
        <w:t>Built end-to-end testing automation, ensuring 99</w:t>
      </w:r>
      <w:r w:rsidR="00E90CF7">
        <w:t xml:space="preserve"> service reliability</w:t>
      </w:r>
      <w:r w:rsidRPr="00D41379">
        <w:t>.</w:t>
      </w:r>
    </w:p>
    <w:p w14:paraId="4E0A0010" w14:textId="77777777" w:rsidR="008F7318" w:rsidRDefault="008F7318" w:rsidP="008F7318">
      <w:pPr>
        <w:pStyle w:val="ListBullet"/>
        <w:numPr>
          <w:ilvl w:val="0"/>
          <w:numId w:val="0"/>
        </w:numPr>
        <w:ind w:left="288"/>
      </w:pPr>
    </w:p>
    <w:p w14:paraId="50FBEF9F" w14:textId="532DD3E4" w:rsidR="003C371F" w:rsidRDefault="00E03F57" w:rsidP="003C371F">
      <w:pPr>
        <w:pStyle w:val="Heading2"/>
      </w:pPr>
      <w:r>
        <w:t xml:space="preserve">Trane Technologies | </w:t>
      </w:r>
      <w:r w:rsidR="00E72FC9">
        <w:t>Business Analyst Developer</w:t>
      </w:r>
      <w:r w:rsidR="003C371F">
        <w:tab/>
      </w:r>
      <w:r w:rsidR="00D8080B">
        <w:t>2017-2021</w:t>
      </w:r>
    </w:p>
    <w:p w14:paraId="3BE371AF" w14:textId="77777777" w:rsidR="00DB7419" w:rsidRPr="0036112F" w:rsidRDefault="00DB7419" w:rsidP="000460BA">
      <w:pPr>
        <w:pStyle w:val="ListBullet"/>
      </w:pPr>
      <w:r w:rsidRPr="0036112F">
        <w:t>Maintained and improved legacy .NET and Angular applications handling business-critical operations.</w:t>
      </w:r>
    </w:p>
    <w:p w14:paraId="713EBF46" w14:textId="52A3C03C" w:rsidR="000460BA" w:rsidRPr="0036112F" w:rsidRDefault="00CE1C95" w:rsidP="000460BA">
      <w:pPr>
        <w:pStyle w:val="ListBullet"/>
      </w:pPr>
      <w:r w:rsidRPr="0036112F">
        <w:t>L</w:t>
      </w:r>
      <w:r w:rsidR="00D02ACC" w:rsidRPr="0036112F">
        <w:t>ed system performance enhancements</w:t>
      </w:r>
      <w:r w:rsidR="000A1D3F" w:rsidRPr="0036112F">
        <w:t>,</w:t>
      </w:r>
      <w:r w:rsidRPr="0036112F">
        <w:t xml:space="preserve"> reduc</w:t>
      </w:r>
      <w:r w:rsidR="000A1D3F" w:rsidRPr="0036112F">
        <w:t>ing</w:t>
      </w:r>
      <w:r w:rsidRPr="0036112F">
        <w:t xml:space="preserve"> response time by </w:t>
      </w:r>
      <w:r w:rsidR="000A1D3F" w:rsidRPr="0036112F">
        <w:t>20%</w:t>
      </w:r>
    </w:p>
    <w:p w14:paraId="40D82A4C" w14:textId="77777777" w:rsidR="0036112F" w:rsidRPr="0036112F" w:rsidRDefault="0036112F" w:rsidP="003C371F">
      <w:pPr>
        <w:pStyle w:val="ListBullet"/>
      </w:pPr>
      <w:r w:rsidRPr="0036112F">
        <w:t>Worked closely with business users to translate requirements into technical solutions.</w:t>
      </w:r>
    </w:p>
    <w:p w14:paraId="423FA1AF" w14:textId="0E39DBED" w:rsidR="003C371F" w:rsidRPr="0036112F" w:rsidRDefault="0036112F" w:rsidP="003C371F">
      <w:pPr>
        <w:pStyle w:val="ListBullet"/>
      </w:pPr>
      <w:r w:rsidRPr="0036112F">
        <w:t>Troubleshoot and resolved application</w:t>
      </w:r>
      <w:r w:rsidR="00922FEE" w:rsidRPr="0036112F">
        <w:t xml:space="preserve"> issues and system errors</w:t>
      </w:r>
      <w:r w:rsidR="00EA0AFC" w:rsidRPr="0036112F">
        <w:t xml:space="preserve"> </w:t>
      </w:r>
      <w:r w:rsidRPr="0036112F">
        <w:t>during livesite rotations.</w:t>
      </w:r>
    </w:p>
    <w:p w14:paraId="6C689C56" w14:textId="77777777" w:rsidR="00922FEE" w:rsidRDefault="00922FEE" w:rsidP="00922FEE">
      <w:pPr>
        <w:pStyle w:val="ListBullet"/>
        <w:numPr>
          <w:ilvl w:val="0"/>
          <w:numId w:val="0"/>
        </w:numPr>
        <w:ind w:left="288"/>
      </w:pPr>
    </w:p>
    <w:p w14:paraId="13FFB632" w14:textId="4E5677EC" w:rsidR="003C371F" w:rsidRDefault="009A3796" w:rsidP="003C371F">
      <w:pPr>
        <w:pStyle w:val="Heading2"/>
      </w:pPr>
      <w:r w:rsidRPr="009A3796">
        <w:lastRenderedPageBreak/>
        <w:t xml:space="preserve">Atos IT Solutions </w:t>
      </w:r>
      <w:r w:rsidR="00325DC1">
        <w:t xml:space="preserve">| </w:t>
      </w:r>
      <w:r w:rsidR="00325DC1" w:rsidRPr="00325DC1">
        <w:t>Application Analyst Developer</w:t>
      </w:r>
      <w:r w:rsidR="00325DC1">
        <w:t xml:space="preserve"> </w:t>
      </w:r>
      <w:r w:rsidR="003C371F">
        <w:tab/>
      </w:r>
      <w:r w:rsidR="00D8080B">
        <w:t>2015-2017</w:t>
      </w:r>
    </w:p>
    <w:p w14:paraId="1CE3D64E" w14:textId="77777777" w:rsidR="00FA35D7" w:rsidRPr="00831162" w:rsidRDefault="00FA35D7" w:rsidP="002608DF">
      <w:pPr>
        <w:pStyle w:val="ListBullet"/>
      </w:pPr>
      <w:r w:rsidRPr="00831162">
        <w:rPr>
          <w:rFonts w:eastAsia="Times New Roman" w:cstheme="minorHAnsi"/>
          <w:color w:val="auto"/>
          <w:szCs w:val="20"/>
          <w:lang w:eastAsia="en-US"/>
        </w:rPr>
        <w:t xml:space="preserve">Developed web applications using Node.js, Angular, and C++, meeting diverse business requirements. </w:t>
      </w:r>
    </w:p>
    <w:p w14:paraId="5F1F4DCA" w14:textId="77777777" w:rsidR="00831162" w:rsidRPr="00831162" w:rsidRDefault="00EE6006" w:rsidP="00831162">
      <w:pPr>
        <w:pStyle w:val="ListBullet"/>
      </w:pPr>
      <w:r w:rsidRPr="00831162">
        <w:t>Serve</w:t>
      </w:r>
      <w:r w:rsidR="00B631F8" w:rsidRPr="00831162">
        <w:t>d</w:t>
      </w:r>
      <w:r w:rsidRPr="00831162">
        <w:t xml:space="preserve"> as the subject matter expert in designated areas.</w:t>
      </w:r>
    </w:p>
    <w:p w14:paraId="21C180FC" w14:textId="20A117EB" w:rsidR="003C371F" w:rsidRPr="00831162" w:rsidRDefault="00831162" w:rsidP="00831162">
      <w:pPr>
        <w:pStyle w:val="ListBullet"/>
      </w:pPr>
      <w:r w:rsidRPr="00831162">
        <w:t>Led design discussions and participated in UI/UX improvements for enterprise applications.</w:t>
      </w:r>
    </w:p>
    <w:p w14:paraId="1F0271AA" w14:textId="77777777" w:rsidR="00831162" w:rsidRDefault="00831162" w:rsidP="00DF12F1">
      <w:pPr>
        <w:spacing w:after="280"/>
      </w:pPr>
    </w:p>
    <w:p w14:paraId="2C2D5E31" w14:textId="4EF819CB" w:rsidR="00F41BEE" w:rsidRDefault="00975C44" w:rsidP="00DF12F1">
      <w:pPr>
        <w:spacing w:after="280"/>
      </w:pPr>
      <w:sdt>
        <w:sdtPr>
          <w:id w:val="1513793667"/>
          <w:placeholder>
            <w:docPart w:val="563F966D1CD044FFA885770DB7B3C59D"/>
          </w:placeholder>
          <w:temporary/>
          <w:showingPlcHdr/>
          <w15:appearance w15:val="hidden"/>
        </w:sdtPr>
        <w:sdtEndPr/>
        <w:sdtContent>
          <w:r w:rsidR="00F41BEE" w:rsidRPr="00DF12F1">
            <w:rPr>
              <w:rFonts w:asciiTheme="majorHAnsi" w:eastAsiaTheme="majorEastAsia" w:hAnsiTheme="majorHAnsi" w:cs="Times New Roman (Headings CS)"/>
              <w:b/>
              <w:spacing w:val="-10"/>
              <w:sz w:val="24"/>
              <w:szCs w:val="32"/>
            </w:rPr>
            <w:t>Education</w:t>
          </w:r>
        </w:sdtContent>
      </w:sdt>
    </w:p>
    <w:p w14:paraId="63834B33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4D5C6F6" wp14:editId="483EC5A6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10E765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EE8D5B8" w14:textId="13D4A8CF" w:rsidR="00F41BEE" w:rsidRDefault="00917F8E" w:rsidP="00917F8E">
      <w:pPr>
        <w:pStyle w:val="Heading2"/>
      </w:pPr>
      <w:r>
        <w:t>University of Wisconsin La Crosse, Wisconsin</w:t>
      </w:r>
      <w:r w:rsidR="00003455">
        <w:tab/>
      </w:r>
      <w:r w:rsidR="00A45038">
        <w:t xml:space="preserve"> August </w:t>
      </w:r>
      <w:r w:rsidR="00422162">
        <w:t>201</w:t>
      </w:r>
      <w:r w:rsidR="0028374D">
        <w:t>4</w:t>
      </w:r>
    </w:p>
    <w:p w14:paraId="2CE61025" w14:textId="58F76365" w:rsidR="00003455" w:rsidRDefault="00422162" w:rsidP="00003455">
      <w:r w:rsidRPr="00422162">
        <w:t>Master of Software Engineering</w:t>
      </w:r>
    </w:p>
    <w:p w14:paraId="75FF05F9" w14:textId="77777777" w:rsidR="00422162" w:rsidRDefault="00422162" w:rsidP="006E0605">
      <w:pPr>
        <w:pStyle w:val="Heading2"/>
      </w:pPr>
    </w:p>
    <w:p w14:paraId="11063057" w14:textId="59CDBCA8" w:rsidR="00F41BEE" w:rsidRDefault="0022583A" w:rsidP="0022583A">
      <w:pPr>
        <w:pStyle w:val="Heading2"/>
      </w:pPr>
      <w:r>
        <w:t xml:space="preserve">Indian Institute of Technology </w:t>
      </w:r>
      <w:r w:rsidR="002E2875">
        <w:t xml:space="preserve">(IIT) </w:t>
      </w:r>
      <w:r>
        <w:t>Kanpur,</w:t>
      </w:r>
      <w:r w:rsidR="001433E9">
        <w:t xml:space="preserve"> </w:t>
      </w:r>
      <w:r>
        <w:t>India</w:t>
      </w:r>
      <w:r w:rsidR="00003455">
        <w:tab/>
      </w:r>
      <w:r w:rsidR="00024B56">
        <w:t xml:space="preserve">December </w:t>
      </w:r>
      <w:r w:rsidR="0028374D">
        <w:t>2011</w:t>
      </w:r>
    </w:p>
    <w:p w14:paraId="31888BBE" w14:textId="0F33F6AE" w:rsidR="00F32289" w:rsidRDefault="00F32289" w:rsidP="003C371F">
      <w:pPr>
        <w:pStyle w:val="Heading2"/>
        <w:rPr>
          <w:rFonts w:eastAsiaTheme="minorHAnsi" w:cstheme="minorBidi"/>
          <w:b w:val="0"/>
          <w:color w:val="000000" w:themeColor="text1"/>
          <w:szCs w:val="22"/>
        </w:rPr>
      </w:pPr>
      <w:r w:rsidRPr="00F32289">
        <w:rPr>
          <w:rFonts w:eastAsiaTheme="minorHAnsi" w:cstheme="minorBidi"/>
          <w:b w:val="0"/>
          <w:color w:val="000000" w:themeColor="text1"/>
          <w:szCs w:val="22"/>
        </w:rPr>
        <w:t>Master of Technology: G</w:t>
      </w:r>
      <w:r>
        <w:rPr>
          <w:rFonts w:eastAsiaTheme="minorHAnsi" w:cstheme="minorBidi"/>
          <w:b w:val="0"/>
          <w:color w:val="000000" w:themeColor="text1"/>
          <w:szCs w:val="22"/>
        </w:rPr>
        <w:t>eoinformatics</w:t>
      </w:r>
    </w:p>
    <w:p w14:paraId="0E8FD6AF" w14:textId="77777777" w:rsidR="00F32289" w:rsidRPr="00F32289" w:rsidRDefault="00F32289" w:rsidP="003C371F">
      <w:pPr>
        <w:pStyle w:val="Heading2"/>
        <w:rPr>
          <w:rFonts w:eastAsiaTheme="minorHAnsi" w:cstheme="minorBidi"/>
          <w:b w:val="0"/>
          <w:color w:val="000000" w:themeColor="text1"/>
          <w:szCs w:val="22"/>
        </w:rPr>
      </w:pPr>
    </w:p>
    <w:p w14:paraId="2B2435C7" w14:textId="2ECBE7A1" w:rsidR="003C371F" w:rsidRDefault="00535610" w:rsidP="003C371F">
      <w:pPr>
        <w:pStyle w:val="Heading2"/>
      </w:pPr>
      <w:r w:rsidRPr="00535610">
        <w:t>Government College of Engineering, Aurangabad, India</w:t>
      </w:r>
      <w:r w:rsidR="003C371F">
        <w:tab/>
      </w:r>
      <w:r w:rsidR="00024B56">
        <w:t xml:space="preserve"> June </w:t>
      </w:r>
      <w:r>
        <w:t>2008</w:t>
      </w:r>
    </w:p>
    <w:p w14:paraId="2416B06F" w14:textId="1F3069D9" w:rsidR="007562DD" w:rsidRDefault="00C77CE0" w:rsidP="00E15A96">
      <w:r w:rsidRPr="00C77CE0">
        <w:t>Bachelor of Technology: Computer Science</w:t>
      </w:r>
    </w:p>
    <w:p w14:paraId="59481840" w14:textId="09E14D93" w:rsidR="00F41BEE" w:rsidRDefault="00F41BEE" w:rsidP="009C3790">
      <w:pPr>
        <w:pStyle w:val="ListBullet"/>
        <w:numPr>
          <w:ilvl w:val="0"/>
          <w:numId w:val="0"/>
        </w:numPr>
        <w:ind w:left="288"/>
      </w:pPr>
    </w:p>
    <w:sectPr w:rsidR="00F41BEE" w:rsidSect="00D3273C">
      <w:type w:val="continuous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A0B06" w14:textId="77777777" w:rsidR="00E274B3" w:rsidRDefault="00E274B3">
      <w:pPr>
        <w:spacing w:after="0"/>
      </w:pPr>
      <w:r>
        <w:separator/>
      </w:r>
    </w:p>
  </w:endnote>
  <w:endnote w:type="continuationSeparator" w:id="0">
    <w:p w14:paraId="289F3E1E" w14:textId="77777777" w:rsidR="00E274B3" w:rsidRDefault="00E274B3">
      <w:pPr>
        <w:spacing w:after="0"/>
      </w:pPr>
      <w:r>
        <w:continuationSeparator/>
      </w:r>
    </w:p>
  </w:endnote>
  <w:endnote w:type="continuationNotice" w:id="1">
    <w:p w14:paraId="37E711C7" w14:textId="77777777" w:rsidR="00E274B3" w:rsidRDefault="00E274B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EDE57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049A1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1E2C4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0FC8" w14:textId="77777777" w:rsidR="00E274B3" w:rsidRDefault="00E274B3">
      <w:pPr>
        <w:spacing w:after="0"/>
      </w:pPr>
      <w:r>
        <w:separator/>
      </w:r>
    </w:p>
  </w:footnote>
  <w:footnote w:type="continuationSeparator" w:id="0">
    <w:p w14:paraId="6E03AFB8" w14:textId="77777777" w:rsidR="00E274B3" w:rsidRDefault="00E274B3">
      <w:pPr>
        <w:spacing w:after="0"/>
      </w:pPr>
      <w:r>
        <w:continuationSeparator/>
      </w:r>
    </w:p>
  </w:footnote>
  <w:footnote w:type="continuationNotice" w:id="1">
    <w:p w14:paraId="291CE774" w14:textId="77777777" w:rsidR="00E274B3" w:rsidRDefault="00E274B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BB4BE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A5B9D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4EEAF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EEE6F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DE92AC5"/>
    <w:multiLevelType w:val="hybridMultilevel"/>
    <w:tmpl w:val="0C2090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443F0"/>
    <w:multiLevelType w:val="hybridMultilevel"/>
    <w:tmpl w:val="0B60A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3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FA6D4C"/>
    <w:multiLevelType w:val="multilevel"/>
    <w:tmpl w:val="ACC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2"/>
  </w:num>
  <w:num w:numId="15" w16cid:durableId="94441604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3"/>
  </w:num>
  <w:num w:numId="20" w16cid:durableId="1554274128">
    <w:abstractNumId w:val="14"/>
  </w:num>
  <w:num w:numId="21" w16cid:durableId="1474786120">
    <w:abstractNumId w:val="11"/>
  </w:num>
  <w:num w:numId="22" w16cid:durableId="13083640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89"/>
    <w:rsid w:val="00003455"/>
    <w:rsid w:val="000036C3"/>
    <w:rsid w:val="000058D5"/>
    <w:rsid w:val="000134B1"/>
    <w:rsid w:val="00021C10"/>
    <w:rsid w:val="0002466B"/>
    <w:rsid w:val="00024B56"/>
    <w:rsid w:val="000265FC"/>
    <w:rsid w:val="0003211A"/>
    <w:rsid w:val="00032277"/>
    <w:rsid w:val="00032383"/>
    <w:rsid w:val="00032982"/>
    <w:rsid w:val="00035587"/>
    <w:rsid w:val="00037A3D"/>
    <w:rsid w:val="00037A80"/>
    <w:rsid w:val="0004081D"/>
    <w:rsid w:val="000460BA"/>
    <w:rsid w:val="00047720"/>
    <w:rsid w:val="00047C0B"/>
    <w:rsid w:val="000516BA"/>
    <w:rsid w:val="000539BD"/>
    <w:rsid w:val="00066E2A"/>
    <w:rsid w:val="00071D0F"/>
    <w:rsid w:val="00076DB4"/>
    <w:rsid w:val="0008047B"/>
    <w:rsid w:val="00087B97"/>
    <w:rsid w:val="0009195F"/>
    <w:rsid w:val="000A02B0"/>
    <w:rsid w:val="000A1D3F"/>
    <w:rsid w:val="000D355D"/>
    <w:rsid w:val="000F71D1"/>
    <w:rsid w:val="001046AC"/>
    <w:rsid w:val="0011008C"/>
    <w:rsid w:val="00111371"/>
    <w:rsid w:val="0011161A"/>
    <w:rsid w:val="001172E5"/>
    <w:rsid w:val="001274B5"/>
    <w:rsid w:val="0013090D"/>
    <w:rsid w:val="001369EF"/>
    <w:rsid w:val="00140528"/>
    <w:rsid w:val="001433E3"/>
    <w:rsid w:val="001433E9"/>
    <w:rsid w:val="001545CF"/>
    <w:rsid w:val="0016014D"/>
    <w:rsid w:val="001608CC"/>
    <w:rsid w:val="00160BF6"/>
    <w:rsid w:val="0017164A"/>
    <w:rsid w:val="0018191F"/>
    <w:rsid w:val="00181FE7"/>
    <w:rsid w:val="0018292F"/>
    <w:rsid w:val="00186230"/>
    <w:rsid w:val="001A5643"/>
    <w:rsid w:val="001C5CBB"/>
    <w:rsid w:val="001D4AB4"/>
    <w:rsid w:val="001D4B58"/>
    <w:rsid w:val="001E2839"/>
    <w:rsid w:val="001E3FBB"/>
    <w:rsid w:val="001F1E28"/>
    <w:rsid w:val="00200572"/>
    <w:rsid w:val="00213396"/>
    <w:rsid w:val="00217A77"/>
    <w:rsid w:val="0022583A"/>
    <w:rsid w:val="00233082"/>
    <w:rsid w:val="00254ED6"/>
    <w:rsid w:val="002608DF"/>
    <w:rsid w:val="00260952"/>
    <w:rsid w:val="00262033"/>
    <w:rsid w:val="00262D18"/>
    <w:rsid w:val="00271453"/>
    <w:rsid w:val="00276E4F"/>
    <w:rsid w:val="0028374D"/>
    <w:rsid w:val="002847B3"/>
    <w:rsid w:val="002854F0"/>
    <w:rsid w:val="00295104"/>
    <w:rsid w:val="00297850"/>
    <w:rsid w:val="002B3658"/>
    <w:rsid w:val="002C0DDD"/>
    <w:rsid w:val="002D4EF8"/>
    <w:rsid w:val="002D59A2"/>
    <w:rsid w:val="002E2875"/>
    <w:rsid w:val="002F39AA"/>
    <w:rsid w:val="00302F19"/>
    <w:rsid w:val="00304507"/>
    <w:rsid w:val="003108DB"/>
    <w:rsid w:val="00316BD6"/>
    <w:rsid w:val="00325DC1"/>
    <w:rsid w:val="00331246"/>
    <w:rsid w:val="003319FB"/>
    <w:rsid w:val="003324C5"/>
    <w:rsid w:val="00351D1B"/>
    <w:rsid w:val="00351F3F"/>
    <w:rsid w:val="00352757"/>
    <w:rsid w:val="00357933"/>
    <w:rsid w:val="00357FD0"/>
    <w:rsid w:val="00360FBC"/>
    <w:rsid w:val="0036112F"/>
    <w:rsid w:val="00362C8E"/>
    <w:rsid w:val="003630D5"/>
    <w:rsid w:val="00374627"/>
    <w:rsid w:val="00380722"/>
    <w:rsid w:val="00384830"/>
    <w:rsid w:val="0038662A"/>
    <w:rsid w:val="00394A6D"/>
    <w:rsid w:val="00394FCD"/>
    <w:rsid w:val="003B0352"/>
    <w:rsid w:val="003B0550"/>
    <w:rsid w:val="003B2143"/>
    <w:rsid w:val="003B5F26"/>
    <w:rsid w:val="003C14A1"/>
    <w:rsid w:val="003C371F"/>
    <w:rsid w:val="003C38F0"/>
    <w:rsid w:val="003E29A3"/>
    <w:rsid w:val="003E3E6A"/>
    <w:rsid w:val="003E6D89"/>
    <w:rsid w:val="003E7F21"/>
    <w:rsid w:val="003F13C8"/>
    <w:rsid w:val="003F19B9"/>
    <w:rsid w:val="003F66B0"/>
    <w:rsid w:val="003F7BD7"/>
    <w:rsid w:val="00400FD0"/>
    <w:rsid w:val="0040118E"/>
    <w:rsid w:val="004015D4"/>
    <w:rsid w:val="00402045"/>
    <w:rsid w:val="0040256F"/>
    <w:rsid w:val="0040702E"/>
    <w:rsid w:val="00420DE9"/>
    <w:rsid w:val="00422162"/>
    <w:rsid w:val="004266CB"/>
    <w:rsid w:val="00433CD1"/>
    <w:rsid w:val="004416E3"/>
    <w:rsid w:val="00442063"/>
    <w:rsid w:val="00445933"/>
    <w:rsid w:val="004476A1"/>
    <w:rsid w:val="004476B0"/>
    <w:rsid w:val="0045224A"/>
    <w:rsid w:val="00456467"/>
    <w:rsid w:val="00490B3D"/>
    <w:rsid w:val="004A4BFA"/>
    <w:rsid w:val="004A51C2"/>
    <w:rsid w:val="004B77C5"/>
    <w:rsid w:val="004D2695"/>
    <w:rsid w:val="004D433E"/>
    <w:rsid w:val="004D5987"/>
    <w:rsid w:val="004E47F6"/>
    <w:rsid w:val="004E4E52"/>
    <w:rsid w:val="004E6381"/>
    <w:rsid w:val="004F305A"/>
    <w:rsid w:val="004F7524"/>
    <w:rsid w:val="00504FB9"/>
    <w:rsid w:val="005114E7"/>
    <w:rsid w:val="005159DF"/>
    <w:rsid w:val="005338E9"/>
    <w:rsid w:val="00535610"/>
    <w:rsid w:val="0053581C"/>
    <w:rsid w:val="00536083"/>
    <w:rsid w:val="005363C2"/>
    <w:rsid w:val="00542008"/>
    <w:rsid w:val="0054503E"/>
    <w:rsid w:val="00545387"/>
    <w:rsid w:val="005463C0"/>
    <w:rsid w:val="005576E3"/>
    <w:rsid w:val="005679A0"/>
    <w:rsid w:val="00574855"/>
    <w:rsid w:val="005756DE"/>
    <w:rsid w:val="00582E2D"/>
    <w:rsid w:val="005A1CE4"/>
    <w:rsid w:val="005A29F5"/>
    <w:rsid w:val="005A77FC"/>
    <w:rsid w:val="005A7D8A"/>
    <w:rsid w:val="005B2477"/>
    <w:rsid w:val="005B7699"/>
    <w:rsid w:val="005C2983"/>
    <w:rsid w:val="005C2BF4"/>
    <w:rsid w:val="005D49B2"/>
    <w:rsid w:val="005D5D10"/>
    <w:rsid w:val="005E5E55"/>
    <w:rsid w:val="005F04C0"/>
    <w:rsid w:val="00605599"/>
    <w:rsid w:val="006079C4"/>
    <w:rsid w:val="00616068"/>
    <w:rsid w:val="006263CC"/>
    <w:rsid w:val="00627B1A"/>
    <w:rsid w:val="00640989"/>
    <w:rsid w:val="006734FD"/>
    <w:rsid w:val="0069049A"/>
    <w:rsid w:val="00692F19"/>
    <w:rsid w:val="006953A2"/>
    <w:rsid w:val="006A3D6F"/>
    <w:rsid w:val="006B3F1C"/>
    <w:rsid w:val="006B4315"/>
    <w:rsid w:val="006C03E5"/>
    <w:rsid w:val="006D236F"/>
    <w:rsid w:val="006E0605"/>
    <w:rsid w:val="006E401C"/>
    <w:rsid w:val="006F0EAE"/>
    <w:rsid w:val="006F2441"/>
    <w:rsid w:val="00706C12"/>
    <w:rsid w:val="00711175"/>
    <w:rsid w:val="00712084"/>
    <w:rsid w:val="007148DA"/>
    <w:rsid w:val="00741BA2"/>
    <w:rsid w:val="00744B0B"/>
    <w:rsid w:val="007562DD"/>
    <w:rsid w:val="007571DC"/>
    <w:rsid w:val="007616ED"/>
    <w:rsid w:val="00761D1C"/>
    <w:rsid w:val="0077300F"/>
    <w:rsid w:val="00774126"/>
    <w:rsid w:val="00774249"/>
    <w:rsid w:val="0077621B"/>
    <w:rsid w:val="00781236"/>
    <w:rsid w:val="0078581F"/>
    <w:rsid w:val="00792359"/>
    <w:rsid w:val="007941C7"/>
    <w:rsid w:val="007963CE"/>
    <w:rsid w:val="007A50FA"/>
    <w:rsid w:val="007A7186"/>
    <w:rsid w:val="007B23FB"/>
    <w:rsid w:val="007B2FEA"/>
    <w:rsid w:val="007B3A90"/>
    <w:rsid w:val="007B7814"/>
    <w:rsid w:val="007C5835"/>
    <w:rsid w:val="007D00B3"/>
    <w:rsid w:val="007E1B0F"/>
    <w:rsid w:val="007F058A"/>
    <w:rsid w:val="00822D9C"/>
    <w:rsid w:val="00823627"/>
    <w:rsid w:val="00824550"/>
    <w:rsid w:val="00831162"/>
    <w:rsid w:val="008406FF"/>
    <w:rsid w:val="0084136C"/>
    <w:rsid w:val="0084279C"/>
    <w:rsid w:val="00843B95"/>
    <w:rsid w:val="00855CA3"/>
    <w:rsid w:val="00862B5A"/>
    <w:rsid w:val="0086325C"/>
    <w:rsid w:val="00873549"/>
    <w:rsid w:val="00873CC2"/>
    <w:rsid w:val="00876688"/>
    <w:rsid w:val="00886378"/>
    <w:rsid w:val="00886E4A"/>
    <w:rsid w:val="008916B6"/>
    <w:rsid w:val="00894024"/>
    <w:rsid w:val="00894AEE"/>
    <w:rsid w:val="00897573"/>
    <w:rsid w:val="008D5413"/>
    <w:rsid w:val="008D5A41"/>
    <w:rsid w:val="008D6A27"/>
    <w:rsid w:val="008E038B"/>
    <w:rsid w:val="008E10EB"/>
    <w:rsid w:val="008E5671"/>
    <w:rsid w:val="008F05BC"/>
    <w:rsid w:val="008F7318"/>
    <w:rsid w:val="008F79FB"/>
    <w:rsid w:val="00910730"/>
    <w:rsid w:val="00912D4C"/>
    <w:rsid w:val="00917F8E"/>
    <w:rsid w:val="00921586"/>
    <w:rsid w:val="00922FEE"/>
    <w:rsid w:val="00924DC2"/>
    <w:rsid w:val="0093056E"/>
    <w:rsid w:val="0093472B"/>
    <w:rsid w:val="0093754D"/>
    <w:rsid w:val="00950405"/>
    <w:rsid w:val="00950EA4"/>
    <w:rsid w:val="00952F98"/>
    <w:rsid w:val="00956C3B"/>
    <w:rsid w:val="00970D82"/>
    <w:rsid w:val="00971892"/>
    <w:rsid w:val="00972E98"/>
    <w:rsid w:val="0097323F"/>
    <w:rsid w:val="00973387"/>
    <w:rsid w:val="009757B2"/>
    <w:rsid w:val="00975C44"/>
    <w:rsid w:val="009763C8"/>
    <w:rsid w:val="00976CCF"/>
    <w:rsid w:val="00977A4B"/>
    <w:rsid w:val="00982EDE"/>
    <w:rsid w:val="009858B8"/>
    <w:rsid w:val="009925E9"/>
    <w:rsid w:val="009A3796"/>
    <w:rsid w:val="009A6B6B"/>
    <w:rsid w:val="009A6CA6"/>
    <w:rsid w:val="009B24B9"/>
    <w:rsid w:val="009B7BE4"/>
    <w:rsid w:val="009C2119"/>
    <w:rsid w:val="009C3790"/>
    <w:rsid w:val="009C429D"/>
    <w:rsid w:val="009C7FD6"/>
    <w:rsid w:val="009D04EB"/>
    <w:rsid w:val="009D2C7A"/>
    <w:rsid w:val="009D41D9"/>
    <w:rsid w:val="009D5B56"/>
    <w:rsid w:val="009E246D"/>
    <w:rsid w:val="009E3475"/>
    <w:rsid w:val="009F2912"/>
    <w:rsid w:val="009F344C"/>
    <w:rsid w:val="009F3583"/>
    <w:rsid w:val="009F4395"/>
    <w:rsid w:val="009F681D"/>
    <w:rsid w:val="00A00679"/>
    <w:rsid w:val="00A17192"/>
    <w:rsid w:val="00A249B7"/>
    <w:rsid w:val="00A36F7A"/>
    <w:rsid w:val="00A45038"/>
    <w:rsid w:val="00A5168C"/>
    <w:rsid w:val="00A52088"/>
    <w:rsid w:val="00A64B4C"/>
    <w:rsid w:val="00A7066C"/>
    <w:rsid w:val="00A70EFD"/>
    <w:rsid w:val="00A766A6"/>
    <w:rsid w:val="00A8131A"/>
    <w:rsid w:val="00A82D9D"/>
    <w:rsid w:val="00A85FBC"/>
    <w:rsid w:val="00A922FA"/>
    <w:rsid w:val="00AA2091"/>
    <w:rsid w:val="00AA2134"/>
    <w:rsid w:val="00AB2C3D"/>
    <w:rsid w:val="00AB2D18"/>
    <w:rsid w:val="00AB4358"/>
    <w:rsid w:val="00AB5D8A"/>
    <w:rsid w:val="00AC6AB0"/>
    <w:rsid w:val="00AD5E4D"/>
    <w:rsid w:val="00AF2E64"/>
    <w:rsid w:val="00AF3073"/>
    <w:rsid w:val="00B063E6"/>
    <w:rsid w:val="00B07806"/>
    <w:rsid w:val="00B15C87"/>
    <w:rsid w:val="00B203B6"/>
    <w:rsid w:val="00B24FE7"/>
    <w:rsid w:val="00B26728"/>
    <w:rsid w:val="00B35070"/>
    <w:rsid w:val="00B4086A"/>
    <w:rsid w:val="00B430AF"/>
    <w:rsid w:val="00B5201C"/>
    <w:rsid w:val="00B5257D"/>
    <w:rsid w:val="00B610B1"/>
    <w:rsid w:val="00B631F8"/>
    <w:rsid w:val="00B70822"/>
    <w:rsid w:val="00B769EE"/>
    <w:rsid w:val="00B8342B"/>
    <w:rsid w:val="00B86516"/>
    <w:rsid w:val="00BB273E"/>
    <w:rsid w:val="00BD735D"/>
    <w:rsid w:val="00BF0450"/>
    <w:rsid w:val="00BF73F4"/>
    <w:rsid w:val="00C03729"/>
    <w:rsid w:val="00C04033"/>
    <w:rsid w:val="00C30F46"/>
    <w:rsid w:val="00C372E3"/>
    <w:rsid w:val="00C40A3C"/>
    <w:rsid w:val="00C444AC"/>
    <w:rsid w:val="00C57E43"/>
    <w:rsid w:val="00C6464E"/>
    <w:rsid w:val="00C71EEE"/>
    <w:rsid w:val="00C72B59"/>
    <w:rsid w:val="00C77CE0"/>
    <w:rsid w:val="00C83598"/>
    <w:rsid w:val="00C86F4F"/>
    <w:rsid w:val="00C904F1"/>
    <w:rsid w:val="00C93901"/>
    <w:rsid w:val="00C9734F"/>
    <w:rsid w:val="00CB2FD6"/>
    <w:rsid w:val="00CC1EE1"/>
    <w:rsid w:val="00CC75DB"/>
    <w:rsid w:val="00CD3EF3"/>
    <w:rsid w:val="00CD76C7"/>
    <w:rsid w:val="00CE131B"/>
    <w:rsid w:val="00CE1C95"/>
    <w:rsid w:val="00CF289A"/>
    <w:rsid w:val="00D016ED"/>
    <w:rsid w:val="00D02ACC"/>
    <w:rsid w:val="00D05F48"/>
    <w:rsid w:val="00D241A0"/>
    <w:rsid w:val="00D3273C"/>
    <w:rsid w:val="00D33143"/>
    <w:rsid w:val="00D37ADC"/>
    <w:rsid w:val="00D37D67"/>
    <w:rsid w:val="00D4111F"/>
    <w:rsid w:val="00D41379"/>
    <w:rsid w:val="00D43E61"/>
    <w:rsid w:val="00D468C9"/>
    <w:rsid w:val="00D52131"/>
    <w:rsid w:val="00D554A6"/>
    <w:rsid w:val="00D56207"/>
    <w:rsid w:val="00D6278D"/>
    <w:rsid w:val="00D7441A"/>
    <w:rsid w:val="00D757F2"/>
    <w:rsid w:val="00D765AF"/>
    <w:rsid w:val="00D8080B"/>
    <w:rsid w:val="00D862A4"/>
    <w:rsid w:val="00D90098"/>
    <w:rsid w:val="00D95183"/>
    <w:rsid w:val="00DB58B7"/>
    <w:rsid w:val="00DB7419"/>
    <w:rsid w:val="00DD4208"/>
    <w:rsid w:val="00DE1CBC"/>
    <w:rsid w:val="00DF12F1"/>
    <w:rsid w:val="00DF3D23"/>
    <w:rsid w:val="00DF7DEA"/>
    <w:rsid w:val="00E01B82"/>
    <w:rsid w:val="00E03F57"/>
    <w:rsid w:val="00E03F64"/>
    <w:rsid w:val="00E102A0"/>
    <w:rsid w:val="00E14FC6"/>
    <w:rsid w:val="00E15802"/>
    <w:rsid w:val="00E15A96"/>
    <w:rsid w:val="00E16632"/>
    <w:rsid w:val="00E224DA"/>
    <w:rsid w:val="00E23538"/>
    <w:rsid w:val="00E274B3"/>
    <w:rsid w:val="00E321B6"/>
    <w:rsid w:val="00E36BD9"/>
    <w:rsid w:val="00E45F8D"/>
    <w:rsid w:val="00E51325"/>
    <w:rsid w:val="00E57C27"/>
    <w:rsid w:val="00E71047"/>
    <w:rsid w:val="00E726F0"/>
    <w:rsid w:val="00E72FC9"/>
    <w:rsid w:val="00E90CF7"/>
    <w:rsid w:val="00E91A89"/>
    <w:rsid w:val="00E950E2"/>
    <w:rsid w:val="00E95305"/>
    <w:rsid w:val="00EA03C0"/>
    <w:rsid w:val="00EA0AFC"/>
    <w:rsid w:val="00EA2B92"/>
    <w:rsid w:val="00EC12CE"/>
    <w:rsid w:val="00EC2ABD"/>
    <w:rsid w:val="00ED598E"/>
    <w:rsid w:val="00ED5C43"/>
    <w:rsid w:val="00ED5C71"/>
    <w:rsid w:val="00ED63DA"/>
    <w:rsid w:val="00ED7FEB"/>
    <w:rsid w:val="00EE25F3"/>
    <w:rsid w:val="00EE6006"/>
    <w:rsid w:val="00EE7227"/>
    <w:rsid w:val="00F01C1F"/>
    <w:rsid w:val="00F0395F"/>
    <w:rsid w:val="00F03E39"/>
    <w:rsid w:val="00F07F80"/>
    <w:rsid w:val="00F24573"/>
    <w:rsid w:val="00F32289"/>
    <w:rsid w:val="00F37140"/>
    <w:rsid w:val="00F40303"/>
    <w:rsid w:val="00F41BEE"/>
    <w:rsid w:val="00F46CFB"/>
    <w:rsid w:val="00F51407"/>
    <w:rsid w:val="00F60637"/>
    <w:rsid w:val="00F61D6E"/>
    <w:rsid w:val="00F67E0C"/>
    <w:rsid w:val="00F87C26"/>
    <w:rsid w:val="00F907EC"/>
    <w:rsid w:val="00F925F2"/>
    <w:rsid w:val="00FA35D7"/>
    <w:rsid w:val="00FA36A3"/>
    <w:rsid w:val="00FB6A71"/>
    <w:rsid w:val="00FC1B8A"/>
    <w:rsid w:val="00FC2669"/>
    <w:rsid w:val="00FD20FF"/>
    <w:rsid w:val="00F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74E5F"/>
  <w15:chartTrackingRefBased/>
  <w15:docId w15:val="{33FC5DCB-48E2-41DF-A6AD-12002023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95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nehal.a.indurkar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durkar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28AB77FD9F437EBAA513E0BB146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48CB2-9725-4330-9ADB-11DC1D2B4BBE}"/>
      </w:docPartPr>
      <w:docPartBody>
        <w:p w:rsidR="00242D8C" w:rsidRDefault="00242D8C">
          <w:pPr>
            <w:pStyle w:val="7528AB77FD9F437EBAA513E0BB146310"/>
          </w:pPr>
          <w:r>
            <w:t>Experience</w:t>
          </w:r>
        </w:p>
      </w:docPartBody>
    </w:docPart>
    <w:docPart>
      <w:docPartPr>
        <w:name w:val="563F966D1CD044FFA885770DB7B3C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3CD7D-0313-4B42-B760-41E61ED8D8CD}"/>
      </w:docPartPr>
      <w:docPartBody>
        <w:p w:rsidR="00242D8C" w:rsidRDefault="00242D8C">
          <w:pPr>
            <w:pStyle w:val="563F966D1CD044FFA885770DB7B3C59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8C"/>
    <w:rsid w:val="0002466B"/>
    <w:rsid w:val="00035587"/>
    <w:rsid w:val="00087B97"/>
    <w:rsid w:val="001F1E28"/>
    <w:rsid w:val="00242D8C"/>
    <w:rsid w:val="00270E4B"/>
    <w:rsid w:val="00351F3F"/>
    <w:rsid w:val="003E29A3"/>
    <w:rsid w:val="0040256F"/>
    <w:rsid w:val="00545387"/>
    <w:rsid w:val="0069049A"/>
    <w:rsid w:val="00894024"/>
    <w:rsid w:val="00921586"/>
    <w:rsid w:val="009F71B2"/>
    <w:rsid w:val="00A52FCD"/>
    <w:rsid w:val="00A64B4C"/>
    <w:rsid w:val="00AD5E4D"/>
    <w:rsid w:val="00C372E3"/>
    <w:rsid w:val="00CD76C7"/>
    <w:rsid w:val="00CE5360"/>
    <w:rsid w:val="00DF7DEA"/>
    <w:rsid w:val="00E15802"/>
    <w:rsid w:val="00ED5C71"/>
    <w:rsid w:val="00F46CFB"/>
    <w:rsid w:val="00F8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28AB77FD9F437EBAA513E0BB146310">
    <w:name w:val="7528AB77FD9F437EBAA513E0BB146310"/>
  </w:style>
  <w:style w:type="paragraph" w:customStyle="1" w:styleId="563F966D1CD044FFA885770DB7B3C59D">
    <w:name w:val="563F966D1CD044FFA885770DB7B3C5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893E80-0AB2-4C42-8D6E-F0C64251EDE9}">
  <ds:schemaRefs>
    <ds:schemaRef ds:uri="http://schemas.microsoft.com/office/2006/documentManagement/types"/>
    <ds:schemaRef ds:uri="http://purl.org/dc/dcmitype/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71af3243-3dd4-4a8d-8c0d-dd76da1f02a5"/>
    <ds:schemaRef ds:uri="230e9df3-be65-4c73-a93b-d1236ebd677e"/>
    <ds:schemaRef ds:uri="16c05727-aa75-4e4a-9b5f-8a80a1165891"/>
    <ds:schemaRef ds:uri="http://schemas.microsoft.com/sharepoint/v3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resume.dotx</Template>
  <TotalTime>37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Snehal Sangmuly</cp:lastModifiedBy>
  <cp:revision>46</cp:revision>
  <dcterms:created xsi:type="dcterms:W3CDTF">2024-09-07T17:31:00Z</dcterms:created>
  <dcterms:modified xsi:type="dcterms:W3CDTF">2025-02-03T21:47:00Z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