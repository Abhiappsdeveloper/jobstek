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1926"/>
        <w:gridCol w:w="2538"/>
      </w:tblGrid>
      <w:tr w:rsidR="002A57B5" w14:paraId="43F60CCF" w14:textId="77777777" w:rsidTr="00A80AB5">
        <w:trPr>
          <w:trHeight w:val="360"/>
          <w:jc w:val="right"/>
        </w:trPr>
        <w:tc>
          <w:tcPr>
            <w:tcW w:w="1926" w:type="dxa"/>
            <w:shd w:val="clear" w:color="auto" w:fill="auto"/>
          </w:tcPr>
          <w:p w14:paraId="49EF608F" w14:textId="351034CF" w:rsidR="0F468ED8" w:rsidRDefault="0F468ED8" w:rsidP="1842F2C4">
            <w:pPr>
              <w:pStyle w:val="Address2"/>
            </w:pPr>
            <w:r>
              <w:t>400 Pumphouse Rd #46</w:t>
            </w:r>
          </w:p>
          <w:p w14:paraId="06DFC0A9" w14:textId="6B9F7CAF" w:rsidR="0004042B" w:rsidRDefault="004E3BBE" w:rsidP="007C40B4">
            <w:pPr>
              <w:pStyle w:val="Address2"/>
            </w:pPr>
            <w:r>
              <w:t>Chippewa Falls, WI 54729</w:t>
            </w:r>
          </w:p>
        </w:tc>
        <w:tc>
          <w:tcPr>
            <w:tcW w:w="2538" w:type="dxa"/>
            <w:shd w:val="clear" w:color="auto" w:fill="auto"/>
          </w:tcPr>
          <w:p w14:paraId="50EEC9B8" w14:textId="77777777" w:rsidR="002A57B5" w:rsidRDefault="002A57B5" w:rsidP="002A57B5">
            <w:pPr>
              <w:pStyle w:val="Address1"/>
            </w:pPr>
            <w:r>
              <w:t xml:space="preserve">Phone </w:t>
            </w:r>
            <w:r w:rsidR="00732D7F">
              <w:t>715-</w:t>
            </w:r>
            <w:r w:rsidR="001C2660">
              <w:t>905-0122</w:t>
            </w:r>
          </w:p>
          <w:p w14:paraId="73BD65C4" w14:textId="77777777" w:rsidR="002A57B5" w:rsidRDefault="00732D7F" w:rsidP="001C2660">
            <w:pPr>
              <w:pStyle w:val="Address1"/>
            </w:pPr>
            <w:r>
              <w:t xml:space="preserve">E-mail </w:t>
            </w:r>
            <w:r w:rsidR="001C2660">
              <w:t>vegeta_157@hotmail.com</w:t>
            </w:r>
          </w:p>
        </w:tc>
      </w:tr>
    </w:tbl>
    <w:p w14:paraId="51563DBC" w14:textId="77777777" w:rsidR="002A57B5" w:rsidRPr="00506AF6" w:rsidRDefault="002A57B5" w:rsidP="002A57B5">
      <w:pPr>
        <w:pStyle w:val="Name"/>
        <w:rPr>
          <w:rFonts w:ascii="Times New Roman" w:hAnsi="Times New Roman"/>
        </w:rPr>
      </w:pPr>
      <w:r w:rsidRPr="00506AF6">
        <w:rPr>
          <w:rFonts w:ascii="Times New Roman" w:hAnsi="Times New Roman"/>
        </w:rPr>
        <w:t>Damian Orlikowski</w:t>
      </w:r>
    </w:p>
    <w:tbl>
      <w:tblPr>
        <w:tblW w:w="8820" w:type="dxa"/>
        <w:tblLayout w:type="fixed"/>
        <w:tblLook w:val="0000" w:firstRow="0" w:lastRow="0" w:firstColumn="0" w:lastColumn="0" w:noHBand="0" w:noVBand="0"/>
      </w:tblPr>
      <w:tblGrid>
        <w:gridCol w:w="2160"/>
        <w:gridCol w:w="6660"/>
      </w:tblGrid>
      <w:tr w:rsidR="003A4041" w14:paraId="62F57A2B" w14:textId="77777777" w:rsidTr="00F72041">
        <w:tc>
          <w:tcPr>
            <w:tcW w:w="2160" w:type="dxa"/>
            <w:shd w:val="clear" w:color="auto" w:fill="auto"/>
          </w:tcPr>
          <w:p w14:paraId="748B3BA5" w14:textId="51C69995" w:rsidR="003A4041" w:rsidRPr="00506AF6" w:rsidRDefault="003A4041" w:rsidP="00506AF6">
            <w:pPr>
              <w:pStyle w:val="SectionTitle"/>
            </w:pPr>
            <w:r>
              <w:t>Education</w:t>
            </w:r>
          </w:p>
        </w:tc>
        <w:tc>
          <w:tcPr>
            <w:tcW w:w="6660" w:type="dxa"/>
            <w:shd w:val="clear" w:color="auto" w:fill="auto"/>
          </w:tcPr>
          <w:p w14:paraId="15D0F559" w14:textId="77777777" w:rsidR="003A4041" w:rsidRDefault="003A4041" w:rsidP="001F4645"/>
          <w:p w14:paraId="0C610B8F" w14:textId="77777777" w:rsidR="003A4041" w:rsidRDefault="003A4041" w:rsidP="004602FE">
            <w:r>
              <w:rPr>
                <w:b/>
              </w:rPr>
              <w:t>Information Technology – Programmer/Analyst</w:t>
            </w:r>
            <w:r>
              <w:t xml:space="preserve"> </w:t>
            </w:r>
          </w:p>
          <w:p w14:paraId="02053795" w14:textId="77777777" w:rsidR="003A4041" w:rsidRDefault="003A4041" w:rsidP="004602FE">
            <w:r>
              <w:t>Fall 2011 – Summer 2013,  Chippewa Valley Technical College,  Eau Claire, WI</w:t>
            </w:r>
          </w:p>
          <w:p w14:paraId="1D31FF4F" w14:textId="77777777" w:rsidR="003A4041" w:rsidRDefault="003A4041" w:rsidP="004602FE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Web programming and application software development.</w:t>
            </w:r>
          </w:p>
          <w:p w14:paraId="221C4BAD" w14:textId="77777777" w:rsidR="003A4041" w:rsidRDefault="003A4041" w:rsidP="004602FE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2D and 3D multimedia, simulation, games, and Web application development.</w:t>
            </w:r>
          </w:p>
          <w:p w14:paraId="328FEB63" w14:textId="77777777" w:rsidR="003A4041" w:rsidRDefault="003A4041" w:rsidP="004602FE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Database design, development, implementation – SQL, MS Access</w:t>
            </w:r>
          </w:p>
          <w:p w14:paraId="56461000" w14:textId="77777777" w:rsidR="003A4041" w:rsidRDefault="003A4041" w:rsidP="001F4645">
            <w:pPr>
              <w:rPr>
                <w:b/>
              </w:rPr>
            </w:pPr>
          </w:p>
          <w:p w14:paraId="58E0C470" w14:textId="77777777" w:rsidR="003A4041" w:rsidRDefault="003A4041" w:rsidP="001F4645">
            <w:r>
              <w:rPr>
                <w:b/>
              </w:rPr>
              <w:t>Information Technology – Network Specialist</w:t>
            </w:r>
            <w:r>
              <w:t xml:space="preserve"> </w:t>
            </w:r>
          </w:p>
          <w:p w14:paraId="41DCE0DE" w14:textId="77777777" w:rsidR="003A4041" w:rsidRDefault="003A4041" w:rsidP="001F4645">
            <w:r>
              <w:t xml:space="preserve">Fall 2005 - Spring 2007,  </w:t>
            </w:r>
            <w:smartTag w:uri="urn:schemas-microsoft-com:office:smarttags" w:element="place">
              <w:r>
                <w:t xml:space="preserve">Chippewa </w:t>
              </w:r>
              <w:smartTag w:uri="urn:schemas-microsoft-com:office:smarttags" w:element="PlaceType">
                <w:r>
                  <w:t>Valley</w:t>
                </w:r>
              </w:smartTag>
              <w:r>
                <w:t xml:space="preserve"> </w:t>
              </w:r>
              <w:smartTag w:uri="urn:schemas-microsoft-com:office:smarttags" w:element="PlaceName">
                <w:r>
                  <w:t>Technical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College</w:t>
                </w:r>
              </w:smartTag>
            </w:smartTag>
            <w:r>
              <w:t xml:space="preserve">,  </w:t>
            </w:r>
            <w:smartTag w:uri="urn:schemas-microsoft-com:office:smarttags" w:element="place">
              <w:smartTag w:uri="urn:schemas-microsoft-com:office:smarttags" w:element="City">
                <w:r>
                  <w:t>Eau Claire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WI</w:t>
                </w:r>
              </w:smartTag>
            </w:smartTag>
          </w:p>
          <w:p w14:paraId="51AB78DE" w14:textId="77777777" w:rsidR="003A4041" w:rsidRDefault="003A4041" w:rsidP="002E574A">
            <w:pPr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Emphasis on networking; however, computer repair and troubleshooting are included.  Classes prepare students for many certifications including CompTIA A+ and Cisco CCNA.</w:t>
            </w:r>
          </w:p>
          <w:p w14:paraId="3A48BCC8" w14:textId="77777777" w:rsidR="003A4041" w:rsidRDefault="003A4041" w:rsidP="001F4645">
            <w:pPr>
              <w:pStyle w:val="Achievement"/>
              <w:numPr>
                <w:ilvl w:val="0"/>
                <w:numId w:val="0"/>
              </w:numPr>
            </w:pPr>
          </w:p>
          <w:p w14:paraId="137F2039" w14:textId="77777777" w:rsidR="003A4041" w:rsidRDefault="003A4041" w:rsidP="001F4645">
            <w:pPr>
              <w:pStyle w:val="Achievement"/>
              <w:numPr>
                <w:ilvl w:val="0"/>
                <w:numId w:val="0"/>
              </w:numPr>
            </w:pPr>
            <w:r w:rsidRPr="00FE1E9C">
              <w:rPr>
                <w:b/>
              </w:rPr>
              <w:t xml:space="preserve">CompTIA A+ </w:t>
            </w:r>
            <w:r>
              <w:rPr>
                <w:b/>
              </w:rPr>
              <w:t>Certification</w:t>
            </w:r>
            <w:r>
              <w:t xml:space="preserve"> </w:t>
            </w:r>
          </w:p>
          <w:p w14:paraId="0F03DCD6" w14:textId="77777777" w:rsidR="003A4041" w:rsidRDefault="003A4041" w:rsidP="001F4645">
            <w:pPr>
              <w:pStyle w:val="Achievement"/>
              <w:numPr>
                <w:ilvl w:val="0"/>
                <w:numId w:val="0"/>
              </w:numPr>
            </w:pPr>
            <w:r>
              <w:t xml:space="preserve">December 2006 – </w:t>
            </w:r>
            <w:smartTag w:uri="urn:schemas-microsoft-com:office:smarttags" w:element="place">
              <w:smartTag w:uri="urn:schemas-microsoft-com:office:smarttags" w:element="PlaceName">
                <w:r>
                  <w:t>Chippewa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Valley</w:t>
                </w:r>
              </w:smartTag>
              <w:r>
                <w:t xml:space="preserve"> </w:t>
              </w:r>
              <w:smartTag w:uri="urn:schemas-microsoft-com:office:smarttags" w:element="PlaceName">
                <w:r>
                  <w:t>Technical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College</w:t>
                </w:r>
              </w:smartTag>
            </w:smartTag>
            <w: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t>Eau Claire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WI</w:t>
                </w:r>
              </w:smartTag>
            </w:smartTag>
          </w:p>
          <w:p w14:paraId="223BC513" w14:textId="77777777" w:rsidR="003A4041" w:rsidRDefault="003A4041" w:rsidP="001F4645">
            <w:r>
              <w:rPr>
                <w:b/>
              </w:rPr>
              <w:br/>
              <w:t>High School Diploma</w:t>
            </w:r>
          </w:p>
          <w:p w14:paraId="6A0440BE" w14:textId="77777777" w:rsidR="003A4041" w:rsidRDefault="003A4041" w:rsidP="001F4645">
            <w:r>
              <w:t xml:space="preserve">Fall 2000 – Spring 2004,  </w:t>
            </w:r>
            <w:smartTag w:uri="urn:schemas-microsoft-com:office:smarttags" w:element="place">
              <w:r>
                <w:t xml:space="preserve">Rib </w:t>
              </w:r>
              <w:smartTag w:uri="urn:schemas-microsoft-com:office:smarttags" w:element="PlaceType">
                <w:r>
                  <w:t>Lake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High School</w:t>
                </w:r>
              </w:smartTag>
            </w:smartTag>
            <w:r>
              <w:t xml:space="preserve">,  </w:t>
            </w:r>
            <w:smartTag w:uri="urn:schemas-microsoft-com:office:smarttags" w:element="place">
              <w:smartTag w:uri="urn:schemas-microsoft-com:office:smarttags" w:element="City">
                <w:r>
                  <w:t>Rib Lake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WI</w:t>
                </w:r>
              </w:smartTag>
            </w:smartTag>
          </w:p>
          <w:p w14:paraId="1C7C2DCB" w14:textId="4034A6DE" w:rsidR="003A4041" w:rsidRDefault="003A4041" w:rsidP="00E41827">
            <w:pPr>
              <w:pStyle w:val="Objective"/>
              <w:tabs>
                <w:tab w:val="left" w:pos="1860"/>
              </w:tabs>
            </w:pPr>
            <w:r>
              <w:t>General Education with emphasis on mathematics and computer science</w:t>
            </w:r>
            <w:r>
              <w:rPr>
                <w:b/>
              </w:rPr>
              <w:t xml:space="preserve"> </w:t>
            </w:r>
          </w:p>
        </w:tc>
      </w:tr>
      <w:tr w:rsidR="003A4041" w14:paraId="0F0B19CB" w14:textId="77777777" w:rsidTr="00F72041">
        <w:tc>
          <w:tcPr>
            <w:tcW w:w="2160" w:type="dxa"/>
            <w:shd w:val="clear" w:color="auto" w:fill="auto"/>
          </w:tcPr>
          <w:p w14:paraId="7E5CB103" w14:textId="2E41EAF6" w:rsidR="003A4041" w:rsidRDefault="003A4041" w:rsidP="00506AF6">
            <w:pPr>
              <w:pStyle w:val="SectionTitle"/>
            </w:pPr>
            <w:r>
              <w:t>Work experience</w:t>
            </w:r>
          </w:p>
        </w:tc>
        <w:tc>
          <w:tcPr>
            <w:tcW w:w="6660" w:type="dxa"/>
            <w:shd w:val="clear" w:color="auto" w:fill="auto"/>
          </w:tcPr>
          <w:p w14:paraId="76DC7633" w14:textId="77777777" w:rsidR="003A4041" w:rsidRDefault="003A4041" w:rsidP="00474D69">
            <w:pPr>
              <w:pStyle w:val="Achievement"/>
              <w:numPr>
                <w:ilvl w:val="0"/>
                <w:numId w:val="0"/>
              </w:numPr>
            </w:pPr>
          </w:p>
          <w:p w14:paraId="02AF680F" w14:textId="77777777" w:rsidR="003A4041" w:rsidRDefault="003A4041" w:rsidP="00B43D1C">
            <w:pPr>
              <w:pStyle w:val="CompanyName"/>
              <w:rPr>
                <w:b/>
              </w:rPr>
            </w:pPr>
            <w:r>
              <w:rPr>
                <w:b/>
              </w:rPr>
              <w:t>Sr. Network Analyst</w:t>
            </w:r>
            <w:r>
              <w:t xml:space="preserve"> </w:t>
            </w:r>
            <w:r>
              <w:br/>
              <w:t>November 2017 – July 2024, Hutchinson Technology, Eau Claire, WI</w:t>
            </w:r>
          </w:p>
          <w:p w14:paraId="1E37BFB9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Maintained campus wide network infrastructure centered around Cisco Catalyst switches and Cisco Managed wireless.</w:t>
            </w:r>
          </w:p>
          <w:p w14:paraId="5BC2DF7E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Maintained data center network based on Cisco ACI and Cisco Nexus switches</w:t>
            </w:r>
          </w:p>
          <w:p w14:paraId="5E04D9F6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Worked with Cisco ASA firewalls to ensure network security.</w:t>
            </w:r>
          </w:p>
          <w:p w14:paraId="7B2A8F80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Supported server operating systems running Microsoft and Linux</w:t>
            </w:r>
          </w:p>
          <w:p w14:paraId="2AD0193D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Supported virtual environments running both VMware and Hyper-V</w:t>
            </w:r>
          </w:p>
          <w:p w14:paraId="0C64F6D4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Managed SAN infrastructure mainly centered around Dell Compellent storage</w:t>
            </w:r>
          </w:p>
          <w:p w14:paraId="185DE94D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Managed Cisco Unified Communications VOIP system</w:t>
            </w:r>
          </w:p>
          <w:p w14:paraId="65CBF0FC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Documented infrastructure and server configurations</w:t>
            </w:r>
          </w:p>
          <w:p w14:paraId="5BE8CE5C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Created procedures in regards to deployment of settings and configurations to above mentioned managed systems.</w:t>
            </w:r>
          </w:p>
          <w:p w14:paraId="0D417EF5" w14:textId="77777777" w:rsidR="003A4041" w:rsidRDefault="003A4041" w:rsidP="00AB66DD">
            <w:pPr>
              <w:ind w:left="240"/>
            </w:pPr>
          </w:p>
          <w:p w14:paraId="24B0472F" w14:textId="77777777" w:rsidR="003A4041" w:rsidRDefault="003A4041" w:rsidP="00AB66DD">
            <w:pPr>
              <w:ind w:left="240"/>
            </w:pPr>
          </w:p>
          <w:p w14:paraId="19A7A92C" w14:textId="77777777" w:rsidR="003A4041" w:rsidRDefault="003A4041" w:rsidP="00AB66DD">
            <w:pPr>
              <w:ind w:left="240"/>
            </w:pPr>
          </w:p>
          <w:p w14:paraId="13E3ACC9" w14:textId="77777777" w:rsidR="003A4041" w:rsidRDefault="003A4041" w:rsidP="00AB66DD">
            <w:pPr>
              <w:ind w:left="240"/>
            </w:pPr>
          </w:p>
          <w:p w14:paraId="5011C151" w14:textId="77777777" w:rsidR="003A4041" w:rsidRDefault="003A4041" w:rsidP="00934D9B">
            <w:pPr>
              <w:pStyle w:val="CompanyName"/>
              <w:rPr>
                <w:b/>
              </w:rPr>
            </w:pPr>
            <w:r>
              <w:rPr>
                <w:b/>
              </w:rPr>
              <w:lastRenderedPageBreak/>
              <w:t>Network Administrator</w:t>
            </w:r>
            <w:r>
              <w:t xml:space="preserve"> </w:t>
            </w:r>
            <w:r>
              <w:br/>
              <w:t>April 2013 – Current, DCO Corporation, Eau Claire, WI</w:t>
            </w:r>
          </w:p>
          <w:p w14:paraId="54323371" w14:textId="77777777" w:rsidR="003A4041" w:rsidRDefault="003A4041" w:rsidP="00934D9B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Repair and support desktop operating systems on all Windows platforms</w:t>
            </w:r>
          </w:p>
          <w:p w14:paraId="24EC48EC" w14:textId="77777777" w:rsidR="003A4041" w:rsidRDefault="003A4041" w:rsidP="00934D9B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Maintain and support all small business clients’ networks supporting both Cisco and TP Link Omada equipment</w:t>
            </w:r>
          </w:p>
          <w:p w14:paraId="17B65B88" w14:textId="77777777" w:rsidR="003A4041" w:rsidRDefault="003A4041" w:rsidP="00934D9B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Configure and support various Microsoft server environments</w:t>
            </w:r>
          </w:p>
          <w:p w14:paraId="49E2230F" w14:textId="77777777" w:rsidR="003A4041" w:rsidRDefault="003A4041" w:rsidP="00934D9B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Support small business medical clients to maintain HIPAA compliance</w:t>
            </w:r>
          </w:p>
          <w:p w14:paraId="0367C833" w14:textId="24B98624" w:rsidR="003A4041" w:rsidRDefault="003A4041" w:rsidP="00934D9B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Manage each client</w:t>
            </w:r>
            <w:r w:rsidR="009B060C">
              <w:t>’</w:t>
            </w:r>
            <w:r>
              <w:t>s Microsoft 365 and Azure cloud environment</w:t>
            </w:r>
          </w:p>
          <w:p w14:paraId="3F780686" w14:textId="77777777" w:rsidR="003A4041" w:rsidRDefault="003A4041" w:rsidP="00732D7F">
            <w:pPr>
              <w:pStyle w:val="CompanyName"/>
              <w:rPr>
                <w:b/>
              </w:rPr>
            </w:pPr>
            <w:r>
              <w:rPr>
                <w:b/>
              </w:rPr>
              <w:t>IT Contractor</w:t>
            </w:r>
            <w:r>
              <w:br/>
              <w:t>July 2013 – April 2014, Mayo Clinic, Eau Claire, WI</w:t>
            </w:r>
          </w:p>
          <w:p w14:paraId="7A9F0CC8" w14:textId="77777777" w:rsidR="003A4041" w:rsidRDefault="003A4041" w:rsidP="003776EE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Contracted to work on hardware upgrades and deployments</w:t>
            </w:r>
          </w:p>
          <w:p w14:paraId="42BA4726" w14:textId="77777777" w:rsidR="003A4041" w:rsidRDefault="003A4041" w:rsidP="003776EE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Migrating hospital systems from Windows XP to Windows 7</w:t>
            </w:r>
          </w:p>
          <w:p w14:paraId="7F484542" w14:textId="77777777" w:rsidR="003A4041" w:rsidRDefault="003A4041" w:rsidP="00732D7F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Worked on various other migration tasks associated with migrating hospital desktop systems.</w:t>
            </w:r>
          </w:p>
          <w:p w14:paraId="1295E79F" w14:textId="77777777" w:rsidR="003A4041" w:rsidRDefault="003A4041" w:rsidP="00DE034E">
            <w:pPr>
              <w:pStyle w:val="CompanyName"/>
              <w:rPr>
                <w:b/>
              </w:rPr>
            </w:pPr>
            <w:r w:rsidRPr="00DE034E">
              <w:rPr>
                <w:b/>
              </w:rPr>
              <w:t>Computer Technician/Support Network Engineer</w:t>
            </w:r>
            <w:r>
              <w:br/>
              <w:t>February 2012 – May 2013, Corporate Technologies, Eau Claire, WI</w:t>
            </w:r>
          </w:p>
          <w:p w14:paraId="1BE36EF1" w14:textId="77777777" w:rsidR="003A4041" w:rsidRDefault="003A4041" w:rsidP="006C2057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Repair and support desktop operating systems on all Windows platforms</w:t>
            </w:r>
          </w:p>
          <w:p w14:paraId="7F23E585" w14:textId="77777777" w:rsidR="003A4041" w:rsidRDefault="003A4041" w:rsidP="00DE034E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Troubleshooting network infrastructure problems</w:t>
            </w:r>
          </w:p>
          <w:p w14:paraId="1F291495" w14:textId="77777777" w:rsidR="003A4041" w:rsidRDefault="003A4041" w:rsidP="00DE034E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Support small business networks with a focus on HP and Cisco hardware</w:t>
            </w:r>
          </w:p>
          <w:p w14:paraId="060755F3" w14:textId="77777777" w:rsidR="003A4041" w:rsidRDefault="003A4041" w:rsidP="00875D05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Configure and support various Microsoft server environments</w:t>
            </w:r>
          </w:p>
          <w:p w14:paraId="6278F922" w14:textId="77777777" w:rsidR="003A4041" w:rsidRDefault="003A4041" w:rsidP="00227AD1">
            <w:pPr>
              <w:pStyle w:val="CompanyName"/>
              <w:rPr>
                <w:b/>
              </w:rPr>
            </w:pPr>
            <w:r>
              <w:rPr>
                <w:b/>
              </w:rPr>
              <w:t>PC Technician LTE</w:t>
            </w:r>
            <w:r>
              <w:t xml:space="preserve"> </w:t>
            </w:r>
            <w:r>
              <w:br/>
              <w:t>October 2011-December 2011, Chippewa County, Chippewa Falls, WI</w:t>
            </w:r>
          </w:p>
          <w:p w14:paraId="55FA6D7C" w14:textId="77777777" w:rsidR="003A4041" w:rsidRDefault="003A4041" w:rsidP="00227AD1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Maintain network infrastructure – Microsoft AD and VMware environment.</w:t>
            </w:r>
          </w:p>
          <w:p w14:paraId="0347099D" w14:textId="77777777" w:rsidR="003A4041" w:rsidRDefault="003A4041" w:rsidP="00227AD1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Complete helpdesk tickets to resolve user issues.</w:t>
            </w:r>
          </w:p>
          <w:p w14:paraId="57487E29" w14:textId="77777777" w:rsidR="003A4041" w:rsidRDefault="003A4041" w:rsidP="00227AD1">
            <w:pPr>
              <w:numPr>
                <w:ilvl w:val="0"/>
                <w:numId w:val="9"/>
              </w:numPr>
              <w:tabs>
                <w:tab w:val="clear" w:pos="720"/>
                <w:tab w:val="num" w:pos="240"/>
              </w:tabs>
              <w:ind w:left="240" w:hanging="240"/>
            </w:pPr>
            <w:r>
              <w:t>Setup and configuration of new systems.</w:t>
            </w:r>
          </w:p>
          <w:p w14:paraId="131CD898" w14:textId="77777777" w:rsidR="003A4041" w:rsidRDefault="003A4041" w:rsidP="001F4645">
            <w:pPr>
              <w:pStyle w:val="Achievement"/>
              <w:numPr>
                <w:ilvl w:val="0"/>
                <w:numId w:val="0"/>
              </w:numPr>
              <w:jc w:val="left"/>
              <w:rPr>
                <w:b/>
              </w:rPr>
            </w:pPr>
          </w:p>
          <w:p w14:paraId="54AE06B3" w14:textId="77777777" w:rsidR="003A4041" w:rsidRDefault="003A4041" w:rsidP="001F4645">
            <w:pPr>
              <w:pStyle w:val="Achievement"/>
              <w:numPr>
                <w:ilvl w:val="0"/>
                <w:numId w:val="0"/>
              </w:numPr>
              <w:jc w:val="left"/>
            </w:pPr>
            <w:r>
              <w:rPr>
                <w:b/>
              </w:rPr>
              <w:t>Computer Networking and PC Repair</w:t>
            </w:r>
            <w:r>
              <w:rPr>
                <w:b/>
              </w:rPr>
              <w:br/>
            </w:r>
            <w:r>
              <w:t>February 2007-August 2011, PC Technology Inc.</w:t>
            </w:r>
          </w:p>
          <w:p w14:paraId="3343E5CF" w14:textId="77777777" w:rsidR="003A4041" w:rsidRDefault="003A4041" w:rsidP="00474D69">
            <w:pPr>
              <w:pStyle w:val="Achievement"/>
              <w:numPr>
                <w:ilvl w:val="0"/>
                <w:numId w:val="4"/>
              </w:numPr>
              <w:tabs>
                <w:tab w:val="clear" w:pos="720"/>
                <w:tab w:val="left" w:pos="0"/>
                <w:tab w:val="num" w:pos="340"/>
              </w:tabs>
              <w:ind w:left="340" w:hanging="300"/>
              <w:jc w:val="left"/>
            </w:pPr>
            <w:r>
              <w:t>Repair home and business computers</w:t>
            </w:r>
          </w:p>
          <w:p w14:paraId="4ED3F570" w14:textId="77777777" w:rsidR="003A4041" w:rsidRDefault="003A4041" w:rsidP="00474D69">
            <w:pPr>
              <w:pStyle w:val="Achievement"/>
              <w:numPr>
                <w:ilvl w:val="0"/>
                <w:numId w:val="4"/>
              </w:numPr>
              <w:tabs>
                <w:tab w:val="clear" w:pos="720"/>
                <w:tab w:val="left" w:pos="0"/>
                <w:tab w:val="num" w:pos="340"/>
              </w:tabs>
              <w:ind w:left="340" w:hanging="300"/>
              <w:jc w:val="left"/>
            </w:pPr>
            <w:r>
              <w:t>Manage business networks and server environments</w:t>
            </w:r>
          </w:p>
          <w:p w14:paraId="347BAF37" w14:textId="77777777" w:rsidR="003A4041" w:rsidRDefault="003A4041" w:rsidP="00474D69">
            <w:pPr>
              <w:pStyle w:val="Achievement"/>
              <w:numPr>
                <w:ilvl w:val="0"/>
                <w:numId w:val="4"/>
              </w:numPr>
              <w:tabs>
                <w:tab w:val="clear" w:pos="720"/>
                <w:tab w:val="left" w:pos="0"/>
                <w:tab w:val="num" w:pos="340"/>
              </w:tabs>
              <w:ind w:left="340" w:hanging="300"/>
              <w:jc w:val="left"/>
            </w:pPr>
            <w:r>
              <w:t>Configure Cisco routers, access points, and firewalls including VPN.</w:t>
            </w:r>
          </w:p>
          <w:p w14:paraId="0AEF07CE" w14:textId="3EF2776D" w:rsidR="003A4041" w:rsidRPr="00FE1E9C" w:rsidRDefault="003A4041" w:rsidP="001F4645">
            <w:pPr>
              <w:pStyle w:val="Achievement"/>
              <w:numPr>
                <w:ilvl w:val="0"/>
                <w:numId w:val="4"/>
              </w:numPr>
              <w:tabs>
                <w:tab w:val="clear" w:pos="720"/>
                <w:tab w:val="num" w:pos="240"/>
              </w:tabs>
              <w:ind w:left="240" w:hanging="200"/>
              <w:rPr>
                <w:b/>
              </w:rPr>
            </w:pPr>
          </w:p>
        </w:tc>
      </w:tr>
      <w:tr w:rsidR="003A4041" w14:paraId="460E3C5C" w14:textId="77777777" w:rsidTr="00F72041">
        <w:tc>
          <w:tcPr>
            <w:tcW w:w="2160" w:type="dxa"/>
            <w:shd w:val="clear" w:color="auto" w:fill="auto"/>
          </w:tcPr>
          <w:p w14:paraId="37E94951" w14:textId="6B8C7D8F" w:rsidR="003A4041" w:rsidRDefault="003A4041" w:rsidP="00474D69">
            <w:pPr>
              <w:pStyle w:val="SectionTitle"/>
            </w:pPr>
            <w:r>
              <w:lastRenderedPageBreak/>
              <w:t>Skills</w:t>
            </w:r>
          </w:p>
        </w:tc>
        <w:tc>
          <w:tcPr>
            <w:tcW w:w="6660" w:type="dxa"/>
            <w:shd w:val="clear" w:color="auto" w:fill="auto"/>
          </w:tcPr>
          <w:p w14:paraId="07FDAF8B" w14:textId="77777777" w:rsidR="003A4041" w:rsidRDefault="003A4041" w:rsidP="00474D69">
            <w:pPr>
              <w:pStyle w:val="Objective"/>
            </w:pPr>
            <w:r>
              <w:t>Cisco – Catalyst, ACI, Nexus, ASA, Unified Communications</w:t>
            </w:r>
          </w:p>
          <w:p w14:paraId="2A4423D1" w14:textId="77777777" w:rsidR="003A4041" w:rsidRDefault="003A4041" w:rsidP="00F662BD">
            <w:pPr>
              <w:pStyle w:val="BodyText"/>
            </w:pPr>
            <w:r>
              <w:t>Microsoft – All desktop and server operating systems</w:t>
            </w:r>
          </w:p>
          <w:p w14:paraId="131EC4DF" w14:textId="77777777" w:rsidR="003A4041" w:rsidRDefault="003A4041" w:rsidP="00F662BD">
            <w:pPr>
              <w:pStyle w:val="BodyText"/>
            </w:pPr>
            <w:r>
              <w:t>Linux – Redhat and Ubuntu</w:t>
            </w:r>
          </w:p>
          <w:p w14:paraId="1E735E7A" w14:textId="77777777" w:rsidR="003A4041" w:rsidRDefault="003A4041" w:rsidP="00F662BD">
            <w:pPr>
              <w:pStyle w:val="BodyText"/>
            </w:pPr>
            <w:r>
              <w:t>TP Link – Omada hardware and software for managed network implementations</w:t>
            </w:r>
          </w:p>
          <w:p w14:paraId="4F45DBCE" w14:textId="4AFC4264" w:rsidR="003A4041" w:rsidRDefault="003A4041" w:rsidP="00884B6A">
            <w:pPr>
              <w:ind w:left="240"/>
            </w:pPr>
            <w:r>
              <w:t>20 years of experience designing, implementing and administering network and server technologies.</w:t>
            </w:r>
          </w:p>
        </w:tc>
      </w:tr>
      <w:tr w:rsidR="003A4041" w14:paraId="1A077B5D" w14:textId="77777777" w:rsidTr="00F72041">
        <w:tc>
          <w:tcPr>
            <w:tcW w:w="2160" w:type="dxa"/>
            <w:shd w:val="clear" w:color="auto" w:fill="auto"/>
          </w:tcPr>
          <w:p w14:paraId="2B2E7D0D" w14:textId="7181095E" w:rsidR="003A4041" w:rsidRDefault="003A4041" w:rsidP="00474D69">
            <w:pPr>
              <w:pStyle w:val="SectionTitle"/>
            </w:pPr>
          </w:p>
        </w:tc>
        <w:tc>
          <w:tcPr>
            <w:tcW w:w="6660" w:type="dxa"/>
            <w:shd w:val="clear" w:color="auto" w:fill="auto"/>
          </w:tcPr>
          <w:p w14:paraId="31801738" w14:textId="6222B7BF" w:rsidR="003A4041" w:rsidRPr="00F662BD" w:rsidRDefault="003A4041" w:rsidP="00F662BD">
            <w:pPr>
              <w:pStyle w:val="BodyText"/>
            </w:pPr>
          </w:p>
        </w:tc>
      </w:tr>
    </w:tbl>
    <w:p w14:paraId="08D944C2" w14:textId="29C8C856" w:rsidR="009A736E" w:rsidRDefault="009A736E" w:rsidP="009A736E">
      <w:pPr>
        <w:ind w:left="400" w:hanging="400"/>
      </w:pPr>
    </w:p>
    <w:sectPr w:rsidR="009A736E" w:rsidSect="00A25B8E"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660"/>
    <w:multiLevelType w:val="multilevel"/>
    <w:tmpl w:val="6284B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382454"/>
    <w:multiLevelType w:val="hybridMultilevel"/>
    <w:tmpl w:val="E6001E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B2BD0"/>
    <w:multiLevelType w:val="hybridMultilevel"/>
    <w:tmpl w:val="298438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715CC"/>
    <w:multiLevelType w:val="hybridMultilevel"/>
    <w:tmpl w:val="EB606F6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0901664"/>
    <w:multiLevelType w:val="hybridMultilevel"/>
    <w:tmpl w:val="5694E5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0056F"/>
    <w:multiLevelType w:val="hybridMultilevel"/>
    <w:tmpl w:val="FA96076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A4A42"/>
    <w:multiLevelType w:val="hybridMultilevel"/>
    <w:tmpl w:val="128CEB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74B90"/>
    <w:multiLevelType w:val="multilevel"/>
    <w:tmpl w:val="569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87097"/>
    <w:multiLevelType w:val="hybridMultilevel"/>
    <w:tmpl w:val="6284B8D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54407F"/>
    <w:multiLevelType w:val="hybridMultilevel"/>
    <w:tmpl w:val="1E68D57C"/>
    <w:lvl w:ilvl="0" w:tplc="04090001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0" w15:restartNumberingAfterBreak="0">
    <w:nsid w:val="5AFD67ED"/>
    <w:multiLevelType w:val="hybridMultilevel"/>
    <w:tmpl w:val="92E867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2" w15:restartNumberingAfterBreak="0">
    <w:nsid w:val="71674C64"/>
    <w:multiLevelType w:val="hybridMultilevel"/>
    <w:tmpl w:val="9AE012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84A42"/>
    <w:multiLevelType w:val="multilevel"/>
    <w:tmpl w:val="0838C5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9970041">
    <w:abstractNumId w:val="11"/>
  </w:num>
  <w:num w:numId="2" w16cid:durableId="1116756021">
    <w:abstractNumId w:val="4"/>
  </w:num>
  <w:num w:numId="3" w16cid:durableId="870260739">
    <w:abstractNumId w:val="7"/>
  </w:num>
  <w:num w:numId="4" w16cid:durableId="142501870">
    <w:abstractNumId w:val="5"/>
  </w:num>
  <w:num w:numId="5" w16cid:durableId="839392117">
    <w:abstractNumId w:val="8"/>
  </w:num>
  <w:num w:numId="6" w16cid:durableId="1221673865">
    <w:abstractNumId w:val="0"/>
  </w:num>
  <w:num w:numId="7" w16cid:durableId="1800490842">
    <w:abstractNumId w:val="3"/>
  </w:num>
  <w:num w:numId="8" w16cid:durableId="869151037">
    <w:abstractNumId w:val="13"/>
  </w:num>
  <w:num w:numId="9" w16cid:durableId="736435930">
    <w:abstractNumId w:val="2"/>
  </w:num>
  <w:num w:numId="10" w16cid:durableId="192545167">
    <w:abstractNumId w:val="12"/>
  </w:num>
  <w:num w:numId="11" w16cid:durableId="1983466184">
    <w:abstractNumId w:val="9"/>
  </w:num>
  <w:num w:numId="12" w16cid:durableId="222764549">
    <w:abstractNumId w:val="10"/>
  </w:num>
  <w:num w:numId="13" w16cid:durableId="18091077">
    <w:abstractNumId w:val="6"/>
  </w:num>
  <w:num w:numId="14" w16cid:durableId="25829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iResumeStyle" w:val="0"/>
    <w:docVar w:name="Resume Post Wizard Balloon" w:val="1"/>
  </w:docVars>
  <w:rsids>
    <w:rsidRoot w:val="002A57B5"/>
    <w:rsid w:val="00021110"/>
    <w:rsid w:val="00023999"/>
    <w:rsid w:val="00031E51"/>
    <w:rsid w:val="00037504"/>
    <w:rsid w:val="0004042B"/>
    <w:rsid w:val="00041BFE"/>
    <w:rsid w:val="00042306"/>
    <w:rsid w:val="00051C53"/>
    <w:rsid w:val="00064037"/>
    <w:rsid w:val="000665AB"/>
    <w:rsid w:val="0007775C"/>
    <w:rsid w:val="00084BC0"/>
    <w:rsid w:val="0009699B"/>
    <w:rsid w:val="000A1717"/>
    <w:rsid w:val="000A5477"/>
    <w:rsid w:val="000B54C7"/>
    <w:rsid w:val="000B792E"/>
    <w:rsid w:val="000D3BF6"/>
    <w:rsid w:val="000E0DA8"/>
    <w:rsid w:val="000E2BAB"/>
    <w:rsid w:val="000F2321"/>
    <w:rsid w:val="000F5773"/>
    <w:rsid w:val="000F71FD"/>
    <w:rsid w:val="000F7707"/>
    <w:rsid w:val="001050F2"/>
    <w:rsid w:val="001060BC"/>
    <w:rsid w:val="00106BE7"/>
    <w:rsid w:val="0012190B"/>
    <w:rsid w:val="001253DD"/>
    <w:rsid w:val="001417E7"/>
    <w:rsid w:val="001537E8"/>
    <w:rsid w:val="00171810"/>
    <w:rsid w:val="00180519"/>
    <w:rsid w:val="00180944"/>
    <w:rsid w:val="001829F6"/>
    <w:rsid w:val="00196838"/>
    <w:rsid w:val="001A516D"/>
    <w:rsid w:val="001A7D74"/>
    <w:rsid w:val="001C2660"/>
    <w:rsid w:val="001C2C4A"/>
    <w:rsid w:val="001C3AA8"/>
    <w:rsid w:val="001D0FE6"/>
    <w:rsid w:val="001E01A4"/>
    <w:rsid w:val="001E6CA2"/>
    <w:rsid w:val="001F3001"/>
    <w:rsid w:val="001F4645"/>
    <w:rsid w:val="00214725"/>
    <w:rsid w:val="0022007B"/>
    <w:rsid w:val="00223122"/>
    <w:rsid w:val="0022407B"/>
    <w:rsid w:val="00227AD1"/>
    <w:rsid w:val="002363F1"/>
    <w:rsid w:val="00237178"/>
    <w:rsid w:val="00246E52"/>
    <w:rsid w:val="00247B8A"/>
    <w:rsid w:val="00251514"/>
    <w:rsid w:val="002576C4"/>
    <w:rsid w:val="00263D09"/>
    <w:rsid w:val="00275673"/>
    <w:rsid w:val="00284AB7"/>
    <w:rsid w:val="0029305A"/>
    <w:rsid w:val="0029350E"/>
    <w:rsid w:val="00293CCF"/>
    <w:rsid w:val="002A1756"/>
    <w:rsid w:val="002A4EC2"/>
    <w:rsid w:val="002A57B5"/>
    <w:rsid w:val="002B0F2E"/>
    <w:rsid w:val="002B168B"/>
    <w:rsid w:val="002C7456"/>
    <w:rsid w:val="002D5A4A"/>
    <w:rsid w:val="002D72B7"/>
    <w:rsid w:val="002E54AA"/>
    <w:rsid w:val="002E574A"/>
    <w:rsid w:val="002E70A3"/>
    <w:rsid w:val="002F2076"/>
    <w:rsid w:val="002F36AE"/>
    <w:rsid w:val="0030135E"/>
    <w:rsid w:val="0031203D"/>
    <w:rsid w:val="00313906"/>
    <w:rsid w:val="00315C51"/>
    <w:rsid w:val="00316D41"/>
    <w:rsid w:val="00334C9A"/>
    <w:rsid w:val="003351C8"/>
    <w:rsid w:val="00347081"/>
    <w:rsid w:val="003470BC"/>
    <w:rsid w:val="00350568"/>
    <w:rsid w:val="00353DD2"/>
    <w:rsid w:val="003769E2"/>
    <w:rsid w:val="0038019D"/>
    <w:rsid w:val="0038272C"/>
    <w:rsid w:val="0038564B"/>
    <w:rsid w:val="00396072"/>
    <w:rsid w:val="003A09CE"/>
    <w:rsid w:val="003A4041"/>
    <w:rsid w:val="003B1257"/>
    <w:rsid w:val="003B14E7"/>
    <w:rsid w:val="003B2910"/>
    <w:rsid w:val="003C1087"/>
    <w:rsid w:val="003C33F3"/>
    <w:rsid w:val="003D08B6"/>
    <w:rsid w:val="003D2E78"/>
    <w:rsid w:val="003D5E92"/>
    <w:rsid w:val="003E286D"/>
    <w:rsid w:val="003E301F"/>
    <w:rsid w:val="003E5C8B"/>
    <w:rsid w:val="003F0FEC"/>
    <w:rsid w:val="003F2EDC"/>
    <w:rsid w:val="0040039A"/>
    <w:rsid w:val="00400923"/>
    <w:rsid w:val="00406E8A"/>
    <w:rsid w:val="00414E12"/>
    <w:rsid w:val="00415FA0"/>
    <w:rsid w:val="00421A28"/>
    <w:rsid w:val="004353B2"/>
    <w:rsid w:val="00435549"/>
    <w:rsid w:val="004361DF"/>
    <w:rsid w:val="00444BB5"/>
    <w:rsid w:val="00445CE3"/>
    <w:rsid w:val="00454093"/>
    <w:rsid w:val="004543D9"/>
    <w:rsid w:val="004602FE"/>
    <w:rsid w:val="004708DC"/>
    <w:rsid w:val="00471EFF"/>
    <w:rsid w:val="00474D69"/>
    <w:rsid w:val="00474F0C"/>
    <w:rsid w:val="00492B84"/>
    <w:rsid w:val="00497B48"/>
    <w:rsid w:val="004A0389"/>
    <w:rsid w:val="004B1051"/>
    <w:rsid w:val="004C0E24"/>
    <w:rsid w:val="004C2CE2"/>
    <w:rsid w:val="004D51EF"/>
    <w:rsid w:val="004D6B14"/>
    <w:rsid w:val="004D7BE4"/>
    <w:rsid w:val="004E1DE4"/>
    <w:rsid w:val="004E3BBE"/>
    <w:rsid w:val="004E788F"/>
    <w:rsid w:val="004F011C"/>
    <w:rsid w:val="004F0B57"/>
    <w:rsid w:val="004F1057"/>
    <w:rsid w:val="004F4D35"/>
    <w:rsid w:val="004F5FDC"/>
    <w:rsid w:val="004F7FE0"/>
    <w:rsid w:val="005009E3"/>
    <w:rsid w:val="00506A50"/>
    <w:rsid w:val="00506AF6"/>
    <w:rsid w:val="005110D7"/>
    <w:rsid w:val="005116CB"/>
    <w:rsid w:val="00514A02"/>
    <w:rsid w:val="00523815"/>
    <w:rsid w:val="005271F1"/>
    <w:rsid w:val="00527779"/>
    <w:rsid w:val="00552BE2"/>
    <w:rsid w:val="00555D50"/>
    <w:rsid w:val="0055771B"/>
    <w:rsid w:val="0056214D"/>
    <w:rsid w:val="005705EC"/>
    <w:rsid w:val="00575B71"/>
    <w:rsid w:val="00577CDB"/>
    <w:rsid w:val="00583528"/>
    <w:rsid w:val="005900B8"/>
    <w:rsid w:val="0059185E"/>
    <w:rsid w:val="0059537B"/>
    <w:rsid w:val="005B0FE4"/>
    <w:rsid w:val="005B32B8"/>
    <w:rsid w:val="005C5BE9"/>
    <w:rsid w:val="005D4DB2"/>
    <w:rsid w:val="005D68CE"/>
    <w:rsid w:val="005E2045"/>
    <w:rsid w:val="005F3A5B"/>
    <w:rsid w:val="005F3B9B"/>
    <w:rsid w:val="00614A9A"/>
    <w:rsid w:val="00614EE5"/>
    <w:rsid w:val="00615645"/>
    <w:rsid w:val="006235FA"/>
    <w:rsid w:val="00624002"/>
    <w:rsid w:val="00630192"/>
    <w:rsid w:val="0063481B"/>
    <w:rsid w:val="0064166E"/>
    <w:rsid w:val="0065161A"/>
    <w:rsid w:val="00653B15"/>
    <w:rsid w:val="00656A59"/>
    <w:rsid w:val="00664E5D"/>
    <w:rsid w:val="0066607A"/>
    <w:rsid w:val="00667AF9"/>
    <w:rsid w:val="006701B8"/>
    <w:rsid w:val="00675195"/>
    <w:rsid w:val="00676A42"/>
    <w:rsid w:val="0068004D"/>
    <w:rsid w:val="006821EB"/>
    <w:rsid w:val="00697B62"/>
    <w:rsid w:val="006A26B7"/>
    <w:rsid w:val="006A2C0D"/>
    <w:rsid w:val="006A6211"/>
    <w:rsid w:val="006C135F"/>
    <w:rsid w:val="006C2057"/>
    <w:rsid w:val="006C3025"/>
    <w:rsid w:val="006C605D"/>
    <w:rsid w:val="006D0A82"/>
    <w:rsid w:val="006D1500"/>
    <w:rsid w:val="006D473D"/>
    <w:rsid w:val="006E10BD"/>
    <w:rsid w:val="006E411C"/>
    <w:rsid w:val="006F1829"/>
    <w:rsid w:val="006F4842"/>
    <w:rsid w:val="006F78A2"/>
    <w:rsid w:val="006F799D"/>
    <w:rsid w:val="00702679"/>
    <w:rsid w:val="007033A5"/>
    <w:rsid w:val="00716165"/>
    <w:rsid w:val="007237AF"/>
    <w:rsid w:val="007247C3"/>
    <w:rsid w:val="0072645E"/>
    <w:rsid w:val="00732486"/>
    <w:rsid w:val="00732D7F"/>
    <w:rsid w:val="0074045C"/>
    <w:rsid w:val="00741094"/>
    <w:rsid w:val="00744525"/>
    <w:rsid w:val="007516F7"/>
    <w:rsid w:val="00755A8E"/>
    <w:rsid w:val="007814CB"/>
    <w:rsid w:val="00782905"/>
    <w:rsid w:val="00782EFD"/>
    <w:rsid w:val="007926DD"/>
    <w:rsid w:val="007A38F6"/>
    <w:rsid w:val="007A4682"/>
    <w:rsid w:val="007A63BC"/>
    <w:rsid w:val="007B2E32"/>
    <w:rsid w:val="007B40C7"/>
    <w:rsid w:val="007B4704"/>
    <w:rsid w:val="007B6421"/>
    <w:rsid w:val="007C2761"/>
    <w:rsid w:val="007C40B4"/>
    <w:rsid w:val="007C68FF"/>
    <w:rsid w:val="007C6FAA"/>
    <w:rsid w:val="007D30B6"/>
    <w:rsid w:val="007E2A26"/>
    <w:rsid w:val="007E4C9B"/>
    <w:rsid w:val="0081270A"/>
    <w:rsid w:val="008131E6"/>
    <w:rsid w:val="008215E7"/>
    <w:rsid w:val="00835633"/>
    <w:rsid w:val="00840E9B"/>
    <w:rsid w:val="008410A4"/>
    <w:rsid w:val="00855263"/>
    <w:rsid w:val="00866B28"/>
    <w:rsid w:val="00866DC5"/>
    <w:rsid w:val="008704ED"/>
    <w:rsid w:val="00871975"/>
    <w:rsid w:val="00875D05"/>
    <w:rsid w:val="00881F2E"/>
    <w:rsid w:val="00884B6A"/>
    <w:rsid w:val="00894868"/>
    <w:rsid w:val="008A5844"/>
    <w:rsid w:val="008A65E3"/>
    <w:rsid w:val="008B1EDB"/>
    <w:rsid w:val="008B310E"/>
    <w:rsid w:val="008B6064"/>
    <w:rsid w:val="008B7A12"/>
    <w:rsid w:val="008C0DAB"/>
    <w:rsid w:val="008C65D6"/>
    <w:rsid w:val="008C6E33"/>
    <w:rsid w:val="008D0B4F"/>
    <w:rsid w:val="008D4A5A"/>
    <w:rsid w:val="008D75B9"/>
    <w:rsid w:val="008E234E"/>
    <w:rsid w:val="008F7426"/>
    <w:rsid w:val="00900B4B"/>
    <w:rsid w:val="00902839"/>
    <w:rsid w:val="00913009"/>
    <w:rsid w:val="009136E9"/>
    <w:rsid w:val="00914A08"/>
    <w:rsid w:val="00921F2E"/>
    <w:rsid w:val="00923818"/>
    <w:rsid w:val="00924874"/>
    <w:rsid w:val="0092786C"/>
    <w:rsid w:val="009306BF"/>
    <w:rsid w:val="00934D9B"/>
    <w:rsid w:val="0093554D"/>
    <w:rsid w:val="00945E82"/>
    <w:rsid w:val="00953431"/>
    <w:rsid w:val="00964289"/>
    <w:rsid w:val="00982918"/>
    <w:rsid w:val="0098715E"/>
    <w:rsid w:val="009962F5"/>
    <w:rsid w:val="009A4333"/>
    <w:rsid w:val="009A6E5B"/>
    <w:rsid w:val="009A736E"/>
    <w:rsid w:val="009B060C"/>
    <w:rsid w:val="009B10B4"/>
    <w:rsid w:val="009B2AA5"/>
    <w:rsid w:val="009C51B9"/>
    <w:rsid w:val="009D4803"/>
    <w:rsid w:val="009E1476"/>
    <w:rsid w:val="009E25C0"/>
    <w:rsid w:val="00A029C2"/>
    <w:rsid w:val="00A06025"/>
    <w:rsid w:val="00A14355"/>
    <w:rsid w:val="00A23D00"/>
    <w:rsid w:val="00A25B8E"/>
    <w:rsid w:val="00A47C32"/>
    <w:rsid w:val="00A50E01"/>
    <w:rsid w:val="00A61626"/>
    <w:rsid w:val="00A675FA"/>
    <w:rsid w:val="00A67ED0"/>
    <w:rsid w:val="00A709D4"/>
    <w:rsid w:val="00A77CAB"/>
    <w:rsid w:val="00A80AB5"/>
    <w:rsid w:val="00A81C90"/>
    <w:rsid w:val="00A82D19"/>
    <w:rsid w:val="00A85832"/>
    <w:rsid w:val="00A96250"/>
    <w:rsid w:val="00AA2443"/>
    <w:rsid w:val="00AA53B1"/>
    <w:rsid w:val="00AB4D28"/>
    <w:rsid w:val="00AB66DD"/>
    <w:rsid w:val="00AC11C1"/>
    <w:rsid w:val="00AC22B2"/>
    <w:rsid w:val="00AC2779"/>
    <w:rsid w:val="00AD1059"/>
    <w:rsid w:val="00AD42D8"/>
    <w:rsid w:val="00AE06D7"/>
    <w:rsid w:val="00AE5184"/>
    <w:rsid w:val="00B27BBB"/>
    <w:rsid w:val="00B3026B"/>
    <w:rsid w:val="00B33943"/>
    <w:rsid w:val="00B406F6"/>
    <w:rsid w:val="00B407D6"/>
    <w:rsid w:val="00B43D1C"/>
    <w:rsid w:val="00B51EBF"/>
    <w:rsid w:val="00B56A3A"/>
    <w:rsid w:val="00B576F8"/>
    <w:rsid w:val="00B61E45"/>
    <w:rsid w:val="00B65280"/>
    <w:rsid w:val="00B75F8E"/>
    <w:rsid w:val="00B77530"/>
    <w:rsid w:val="00B9072D"/>
    <w:rsid w:val="00B91446"/>
    <w:rsid w:val="00BA43F6"/>
    <w:rsid w:val="00BA6828"/>
    <w:rsid w:val="00BB5FDF"/>
    <w:rsid w:val="00BB717C"/>
    <w:rsid w:val="00BC4DD8"/>
    <w:rsid w:val="00BD41F1"/>
    <w:rsid w:val="00BE1066"/>
    <w:rsid w:val="00BE52D5"/>
    <w:rsid w:val="00BF0519"/>
    <w:rsid w:val="00BF2CAD"/>
    <w:rsid w:val="00BF53F9"/>
    <w:rsid w:val="00C01E7E"/>
    <w:rsid w:val="00C056E6"/>
    <w:rsid w:val="00C129F1"/>
    <w:rsid w:val="00C369AA"/>
    <w:rsid w:val="00C51DC0"/>
    <w:rsid w:val="00C522DD"/>
    <w:rsid w:val="00C63867"/>
    <w:rsid w:val="00C64A92"/>
    <w:rsid w:val="00C65832"/>
    <w:rsid w:val="00C719DD"/>
    <w:rsid w:val="00C72A63"/>
    <w:rsid w:val="00C8619D"/>
    <w:rsid w:val="00C8626B"/>
    <w:rsid w:val="00C9481F"/>
    <w:rsid w:val="00C9765E"/>
    <w:rsid w:val="00CA3260"/>
    <w:rsid w:val="00CB7B26"/>
    <w:rsid w:val="00CC2E38"/>
    <w:rsid w:val="00CC2E4A"/>
    <w:rsid w:val="00CC300B"/>
    <w:rsid w:val="00CD09A5"/>
    <w:rsid w:val="00CE4DE0"/>
    <w:rsid w:val="00CF1029"/>
    <w:rsid w:val="00D04A3F"/>
    <w:rsid w:val="00D11599"/>
    <w:rsid w:val="00D12DAF"/>
    <w:rsid w:val="00D2046B"/>
    <w:rsid w:val="00D261E8"/>
    <w:rsid w:val="00D30469"/>
    <w:rsid w:val="00D336F1"/>
    <w:rsid w:val="00D43B0B"/>
    <w:rsid w:val="00D5582A"/>
    <w:rsid w:val="00D56384"/>
    <w:rsid w:val="00D57405"/>
    <w:rsid w:val="00D65B29"/>
    <w:rsid w:val="00DA5F02"/>
    <w:rsid w:val="00DB7797"/>
    <w:rsid w:val="00DC4794"/>
    <w:rsid w:val="00DC64FB"/>
    <w:rsid w:val="00DC745C"/>
    <w:rsid w:val="00DD06E5"/>
    <w:rsid w:val="00DD22F5"/>
    <w:rsid w:val="00DD3B04"/>
    <w:rsid w:val="00DE034E"/>
    <w:rsid w:val="00DF39C1"/>
    <w:rsid w:val="00E04D1A"/>
    <w:rsid w:val="00E06BDF"/>
    <w:rsid w:val="00E14075"/>
    <w:rsid w:val="00E15F0E"/>
    <w:rsid w:val="00E3072F"/>
    <w:rsid w:val="00E349C0"/>
    <w:rsid w:val="00E362E9"/>
    <w:rsid w:val="00E41827"/>
    <w:rsid w:val="00E4233F"/>
    <w:rsid w:val="00E451D3"/>
    <w:rsid w:val="00E45D8C"/>
    <w:rsid w:val="00E50373"/>
    <w:rsid w:val="00E52009"/>
    <w:rsid w:val="00E52387"/>
    <w:rsid w:val="00E54FF0"/>
    <w:rsid w:val="00E5532D"/>
    <w:rsid w:val="00E71B6A"/>
    <w:rsid w:val="00E80183"/>
    <w:rsid w:val="00E92552"/>
    <w:rsid w:val="00E9755D"/>
    <w:rsid w:val="00E97F3B"/>
    <w:rsid w:val="00EA6EFB"/>
    <w:rsid w:val="00EB2C39"/>
    <w:rsid w:val="00EB3F39"/>
    <w:rsid w:val="00EB4520"/>
    <w:rsid w:val="00EC0271"/>
    <w:rsid w:val="00EC12E5"/>
    <w:rsid w:val="00EC1568"/>
    <w:rsid w:val="00EC23DC"/>
    <w:rsid w:val="00ED00B9"/>
    <w:rsid w:val="00ED1A9F"/>
    <w:rsid w:val="00ED2ECA"/>
    <w:rsid w:val="00EE4D5D"/>
    <w:rsid w:val="00F324FE"/>
    <w:rsid w:val="00F33457"/>
    <w:rsid w:val="00F46CF7"/>
    <w:rsid w:val="00F662BD"/>
    <w:rsid w:val="00F70392"/>
    <w:rsid w:val="00F72041"/>
    <w:rsid w:val="00F747A0"/>
    <w:rsid w:val="00F91EC9"/>
    <w:rsid w:val="00F92209"/>
    <w:rsid w:val="00FA329B"/>
    <w:rsid w:val="00FB5B33"/>
    <w:rsid w:val="00FB6357"/>
    <w:rsid w:val="00FC0001"/>
    <w:rsid w:val="00FC43C7"/>
    <w:rsid w:val="00FC6727"/>
    <w:rsid w:val="00FD331B"/>
    <w:rsid w:val="00FE1E9C"/>
    <w:rsid w:val="00FF1CD0"/>
    <w:rsid w:val="00FF2A6A"/>
    <w:rsid w:val="00FF505A"/>
    <w:rsid w:val="0F468ED8"/>
    <w:rsid w:val="1842F2C4"/>
    <w:rsid w:val="1CB73A0B"/>
    <w:rsid w:val="49B2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59597DF"/>
  <w15:chartTrackingRefBased/>
  <w15:docId w15:val="{9F90EA87-F8DC-4AA5-A58F-183914C3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7B5"/>
    <w:rPr>
      <w:rFonts w:ascii="Arial" w:eastAsia="Batang" w:hAnsi="Arial"/>
    </w:rPr>
  </w:style>
  <w:style w:type="paragraph" w:styleId="Heading1">
    <w:name w:val="heading 1"/>
    <w:basedOn w:val="HeadingBase"/>
    <w:next w:val="BodyText"/>
    <w:qFormat/>
    <w:rsid w:val="002A57B5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2A57B5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2A57B5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2A57B5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2A57B5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2A57B5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2A57B5"/>
    <w:pPr>
      <w:numPr>
        <w:numId w:val="1"/>
      </w:numPr>
      <w:tabs>
        <w:tab w:val="clear" w:pos="360"/>
      </w:tabs>
      <w:spacing w:after="60"/>
    </w:pPr>
  </w:style>
  <w:style w:type="paragraph" w:styleId="BodyText">
    <w:name w:val="Body Text"/>
    <w:basedOn w:val="Normal"/>
    <w:rsid w:val="002A57B5"/>
    <w:pPr>
      <w:spacing w:after="220" w:line="220" w:lineRule="atLeast"/>
      <w:jc w:val="both"/>
    </w:pPr>
    <w:rPr>
      <w:spacing w:val="-5"/>
    </w:rPr>
  </w:style>
  <w:style w:type="paragraph" w:customStyle="1" w:styleId="Address1">
    <w:name w:val="Address 1"/>
    <w:basedOn w:val="Normal"/>
    <w:rsid w:val="002A57B5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2A57B5"/>
    <w:pPr>
      <w:spacing w:line="160" w:lineRule="atLeast"/>
      <w:jc w:val="both"/>
    </w:pPr>
    <w:rPr>
      <w:sz w:val="14"/>
    </w:rPr>
  </w:style>
  <w:style w:type="paragraph" w:customStyle="1" w:styleId="CompanyName">
    <w:name w:val="Company Name"/>
    <w:basedOn w:val="Normal"/>
    <w:next w:val="Normal"/>
    <w:autoRedefine/>
    <w:rsid w:val="002A57B5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Institution">
    <w:name w:val="Institution"/>
    <w:basedOn w:val="Normal"/>
    <w:next w:val="Achievement"/>
    <w:autoRedefine/>
    <w:rsid w:val="002A57B5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rsid w:val="002A57B5"/>
    <w:pPr>
      <w:spacing w:after="60" w:line="220" w:lineRule="atLeast"/>
    </w:pPr>
    <w:rPr>
      <w:rFonts w:ascii="Arial Black" w:eastAsia="Batang" w:hAnsi="Arial Black"/>
      <w:spacing w:val="-10"/>
    </w:rPr>
  </w:style>
  <w:style w:type="paragraph" w:customStyle="1" w:styleId="Name">
    <w:name w:val="Name"/>
    <w:basedOn w:val="Normal"/>
    <w:next w:val="Normal"/>
    <w:rsid w:val="002A57B5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Objective">
    <w:name w:val="Objective"/>
    <w:basedOn w:val="Normal"/>
    <w:next w:val="BodyText"/>
    <w:rsid w:val="002A57B5"/>
    <w:pPr>
      <w:spacing w:before="24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506AF6"/>
    <w:pPr>
      <w:spacing w:before="220" w:line="220" w:lineRule="atLeast"/>
    </w:pPr>
    <w:rPr>
      <w:rFonts w:ascii="Arial Black" w:hAnsi="Arial Black"/>
      <w:spacing w:val="-10"/>
      <w:sz w:val="28"/>
      <w:szCs w:val="28"/>
    </w:rPr>
  </w:style>
  <w:style w:type="paragraph" w:customStyle="1" w:styleId="PersonalInfo">
    <w:name w:val="Personal Info"/>
    <w:basedOn w:val="Achievement"/>
    <w:next w:val="Achievement"/>
    <w:rsid w:val="002A57B5"/>
    <w:pPr>
      <w:numPr>
        <w:numId w:val="0"/>
      </w:numPr>
      <w:spacing w:before="240"/>
      <w:ind w:left="245" w:hanging="245"/>
    </w:pPr>
  </w:style>
  <w:style w:type="paragraph" w:styleId="BodyTextIndent">
    <w:name w:val="Body Text Indent"/>
    <w:basedOn w:val="BodyText"/>
    <w:rsid w:val="002A57B5"/>
    <w:pPr>
      <w:ind w:left="720"/>
    </w:pPr>
  </w:style>
  <w:style w:type="paragraph" w:customStyle="1" w:styleId="CityState">
    <w:name w:val="City/State"/>
    <w:basedOn w:val="BodyText"/>
    <w:next w:val="BodyText"/>
    <w:rsid w:val="002A57B5"/>
    <w:pPr>
      <w:keepNext/>
    </w:pPr>
  </w:style>
  <w:style w:type="paragraph" w:customStyle="1" w:styleId="CompanyNameOne">
    <w:name w:val="Company Name One"/>
    <w:basedOn w:val="CompanyName"/>
    <w:next w:val="Normal"/>
    <w:autoRedefine/>
    <w:rsid w:val="002A57B5"/>
  </w:style>
  <w:style w:type="paragraph" w:styleId="Date">
    <w:name w:val="Date"/>
    <w:basedOn w:val="BodyText"/>
    <w:rsid w:val="002A57B5"/>
    <w:pPr>
      <w:keepNext/>
    </w:pPr>
  </w:style>
  <w:style w:type="paragraph" w:customStyle="1" w:styleId="DocumentLabel">
    <w:name w:val="Document Label"/>
    <w:basedOn w:val="Normal"/>
    <w:next w:val="Normal"/>
    <w:rsid w:val="002A57B5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2A57B5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2A57B5"/>
    <w:pPr>
      <w:jc w:val="both"/>
    </w:pPr>
  </w:style>
  <w:style w:type="paragraph" w:styleId="Footer">
    <w:name w:val="footer"/>
    <w:basedOn w:val="HeaderBase"/>
    <w:rsid w:val="002A57B5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2A57B5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2A57B5"/>
    <w:pPr>
      <w:keepNext/>
      <w:keepLines/>
      <w:spacing w:after="0"/>
    </w:pPr>
    <w:rPr>
      <w:spacing w:val="-4"/>
      <w:sz w:val="18"/>
    </w:rPr>
  </w:style>
  <w:style w:type="character" w:customStyle="1" w:styleId="Job">
    <w:name w:val="Job"/>
    <w:basedOn w:val="DefaultParagraphFont"/>
    <w:rsid w:val="002A57B5"/>
  </w:style>
  <w:style w:type="character" w:customStyle="1" w:styleId="Lead-inEmphasis">
    <w:name w:val="Lead-in Emphasis"/>
    <w:rsid w:val="002A57B5"/>
    <w:rPr>
      <w:rFonts w:ascii="Arial Black" w:hAnsi="Arial Black"/>
      <w:spacing w:val="-6"/>
      <w:sz w:val="18"/>
    </w:rPr>
  </w:style>
  <w:style w:type="paragraph" w:customStyle="1" w:styleId="NoTitle">
    <w:name w:val="No Title"/>
    <w:basedOn w:val="SectionTitle"/>
    <w:rsid w:val="002A57B5"/>
  </w:style>
  <w:style w:type="character" w:styleId="PageNumber">
    <w:name w:val="page number"/>
    <w:rsid w:val="002A57B5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2A57B5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SectionSubtitle">
    <w:name w:val="Section Subtitle"/>
    <w:basedOn w:val="SectionTitle"/>
    <w:next w:val="Normal"/>
    <w:rsid w:val="002A57B5"/>
    <w:rPr>
      <w:b/>
      <w:spacing w:val="0"/>
    </w:rPr>
  </w:style>
  <w:style w:type="character" w:styleId="Hyperlink">
    <w:name w:val="Hyperlink"/>
    <w:rsid w:val="009A73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Wizard.wiz</Template>
  <TotalTime>26</TotalTime>
  <Pages>3</Pages>
  <Words>508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subject/>
  <dc:creator>Vegeta_157</dc:creator>
  <cp:keywords/>
  <cp:lastModifiedBy>Damian Orlikowski</cp:lastModifiedBy>
  <cp:revision>37</cp:revision>
  <cp:lastPrinted>2007-08-13T14:09:00Z</cp:lastPrinted>
  <dcterms:created xsi:type="dcterms:W3CDTF">2024-12-13T15:15:00Z</dcterms:created>
  <dcterms:modified xsi:type="dcterms:W3CDTF">2025-03-26T19:16:00Z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2000091800</vt:i4>
  </property>
  <property fmtid="{D5CDD505-2E9C-101B-9397-08002B2CF9AE}" pid="4" name="LCID">
    <vt:i4>1033</vt:i4>
  </property>
  <property fmtid="{D5CDD505-2E9C-101B-9397-08002B2CF9AE}" pid="5" name="MSIP_Label_c874507b-624c-44c4-ae08-a75f60cf3965_Enabled">
    <vt:lpwstr>true</vt:lpwstr>
  </property>
  <property fmtid="{D5CDD505-2E9C-101B-9397-08002B2CF9AE}" pid="6" name="MSIP_Label_c874507b-624c-44c4-ae08-a75f60cf3965_SetDate">
    <vt:lpwstr>2024-05-15T16:33:16Z</vt:lpwstr>
  </property>
  <property fmtid="{D5CDD505-2E9C-101B-9397-08002B2CF9AE}" pid="7" name="MSIP_Label_c874507b-624c-44c4-ae08-a75f60cf3965_Method">
    <vt:lpwstr>Standard</vt:lpwstr>
  </property>
  <property fmtid="{D5CDD505-2E9C-101B-9397-08002B2CF9AE}" pid="8" name="MSIP_Label_c874507b-624c-44c4-ae08-a75f60cf3965_Name">
    <vt:lpwstr>L2-Internal Use Only non-encrypted</vt:lpwstr>
  </property>
  <property fmtid="{D5CDD505-2E9C-101B-9397-08002B2CF9AE}" pid="9" name="MSIP_Label_c874507b-624c-44c4-ae08-a75f60cf3965_SiteId">
    <vt:lpwstr>c43db33d-a74f-4aa9-815d-f778c2f619d5</vt:lpwstr>
  </property>
  <property fmtid="{D5CDD505-2E9C-101B-9397-08002B2CF9AE}" pid="10" name="MSIP_Label_c874507b-624c-44c4-ae08-a75f60cf3965_ActionId">
    <vt:lpwstr>7445aea1-7af6-4e97-8ef1-f6df24ee839a</vt:lpwstr>
  </property>
  <property fmtid="{D5CDD505-2E9C-101B-9397-08002B2CF9AE}" pid="11" name="MSIP_Label_c874507b-624c-44c4-ae08-a75f60cf3965_ContentBits">
    <vt:lpwstr>0</vt:lpwstr>
  </property>
</Properties>
</file>