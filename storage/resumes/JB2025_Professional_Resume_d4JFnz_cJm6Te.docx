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134"/>
        <w:gridCol w:w="90"/>
        <w:gridCol w:w="2340"/>
        <w:gridCol w:w="270"/>
        <w:gridCol w:w="270"/>
        <w:gridCol w:w="720"/>
        <w:gridCol w:w="7236"/>
      </w:tblGrid>
      <w:tr w:rsidR="000334C1" w:rsidRPr="00EC0F79" w14:paraId="7D2BA856" w14:textId="77777777" w:rsidTr="000334C1">
        <w:trPr>
          <w:trHeight w:val="540"/>
        </w:trPr>
        <w:tc>
          <w:tcPr>
            <w:tcW w:w="540" w:type="dxa"/>
            <w:gridSpan w:val="3"/>
          </w:tcPr>
          <w:p w14:paraId="29A2AEFD" w14:textId="77777777" w:rsidR="000334C1" w:rsidRDefault="000334C1"/>
        </w:tc>
        <w:sdt>
          <w:sdtPr>
            <w:rPr>
              <w:b/>
            </w:rPr>
            <w:id w:val="-824886985"/>
            <w:placeholder>
              <w:docPart w:val="030AB21FA57D4BD2A93F3B94DDD01D97"/>
            </w:placeholder>
            <w:temporary/>
            <w:showingPlcHdr/>
            <w15:appearance w15:val="hidden"/>
          </w:sdtPr>
          <w:sdtEndPr/>
          <w:sdtContent>
            <w:tc>
              <w:tcPr>
                <w:tcW w:w="2340" w:type="dxa"/>
                <w:tcBorders>
                  <w:bottom w:val="single" w:sz="4" w:space="0" w:color="FFFFFF" w:themeColor="background1"/>
                </w:tcBorders>
              </w:tcPr>
              <w:p w14:paraId="611FF72A" w14:textId="77777777" w:rsidR="000334C1" w:rsidRPr="00DA56E4" w:rsidRDefault="000334C1" w:rsidP="000334C1">
                <w:pPr>
                  <w:pStyle w:val="Heading4"/>
                  <w:rPr>
                    <w:b/>
                  </w:rPr>
                </w:pPr>
                <w:r w:rsidRPr="00DA56E4">
                  <w:rPr>
                    <w:b/>
                  </w:rPr>
                  <w:t>A B O U T  M E</w:t>
                </w:r>
              </w:p>
            </w:tc>
          </w:sdtContent>
        </w:sdt>
        <w:tc>
          <w:tcPr>
            <w:tcW w:w="540" w:type="dxa"/>
            <w:gridSpan w:val="2"/>
          </w:tcPr>
          <w:p w14:paraId="2259E0E3" w14:textId="77777777" w:rsidR="000334C1" w:rsidRDefault="000334C1"/>
        </w:tc>
        <w:tc>
          <w:tcPr>
            <w:tcW w:w="720" w:type="dxa"/>
            <w:vMerge w:val="restart"/>
          </w:tcPr>
          <w:p w14:paraId="6D151F5B" w14:textId="77777777" w:rsidR="000334C1" w:rsidRDefault="000334C1" w:rsidP="004A28EA"/>
        </w:tc>
        <w:tc>
          <w:tcPr>
            <w:tcW w:w="7236" w:type="dxa"/>
            <w:vMerge w:val="restart"/>
          </w:tcPr>
          <w:p w14:paraId="5E60DD6B" w14:textId="77777777" w:rsidR="000334C1" w:rsidRPr="00325187" w:rsidRDefault="00325187" w:rsidP="002E7306">
            <w:pPr>
              <w:pStyle w:val="Title"/>
              <w:rPr>
                <w:lang w:val="it-IT"/>
              </w:rPr>
            </w:pPr>
            <w:r w:rsidRPr="00DA56E4">
              <w:rPr>
                <w:b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 wp14:anchorId="0F732EC3" wp14:editId="50D5A89C">
                      <wp:simplePos x="0" y="0"/>
                      <wp:positionH relativeFrom="page">
                        <wp:posOffset>-2902585</wp:posOffset>
                      </wp:positionH>
                      <wp:positionV relativeFrom="margin">
                        <wp:posOffset>-1176020</wp:posOffset>
                      </wp:positionV>
                      <wp:extent cx="2669540" cy="13221970"/>
                      <wp:effectExtent l="0" t="0" r="0" b="0"/>
                      <wp:wrapNone/>
                      <wp:docPr id="94" name="Group 9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9540" cy="13221970"/>
                                <a:chOff x="0" y="0"/>
                                <a:chExt cx="2668270" cy="13218160"/>
                              </a:xfrm>
                              <a:solidFill>
                                <a:srgbClr val="009999"/>
                              </a:solidFill>
                            </wpg:grpSpPr>
                            <wpg:grpSp>
                              <wpg:cNvPr id="12" name="Group 12"/>
                              <wpg:cNvGrpSpPr/>
                              <wpg:grpSpPr>
                                <a:xfrm>
                                  <a:off x="0" y="6219825"/>
                                  <a:ext cx="2668270" cy="3912235"/>
                                  <a:chOff x="0" y="0"/>
                                  <a:chExt cx="2668814" cy="3912326"/>
                                </a:xfrm>
                                <a:grpFill/>
                              </wpg:grpSpPr>
                              <wpg:grpSp>
                                <wpg:cNvPr id="6" name="Group 6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7" name="Rectangle 7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Triangle 8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" name="Right Triangle 10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Right Triangle 11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0" y="9305925"/>
                                  <a:ext cx="2668270" cy="3912235"/>
                                  <a:chOff x="0" y="0"/>
                                  <a:chExt cx="2668814" cy="3912326"/>
                                </a:xfrm>
                                <a:grpFill/>
                              </wpg:grpSpPr>
                              <wpg:grpSp>
                                <wpg:cNvPr id="20" name="Group 20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21" name="Rectangle 21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Triangle 22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Right Triangle 23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ight Triangle 24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8" name="Group 78"/>
                              <wpg:cNvGrpSpPr/>
                              <wpg:grpSpPr>
                                <a:xfrm>
                                  <a:off x="0" y="3114675"/>
                                  <a:ext cx="2665095" cy="3912235"/>
                                  <a:chOff x="0" y="0"/>
                                  <a:chExt cx="2665730" cy="3912326"/>
                                </a:xfrm>
                                <a:grpFill/>
                              </wpg:grpSpPr>
                              <wpg:grpSp>
                                <wpg:cNvPr id="79" name="Group 79"/>
                                <wpg:cNvGrpSpPr/>
                                <wpg:grpSpPr>
                                  <a:xfrm>
                                    <a:off x="0" y="1001486"/>
                                    <a:ext cx="2665730" cy="2910840"/>
                                    <a:chOff x="0" y="-110884"/>
                                    <a:chExt cx="2665730" cy="2910855"/>
                                  </a:xfrm>
                                  <a:grpFill/>
                                </wpg:grpSpPr>
                                <wps:wsp>
                                  <wps:cNvPr id="81" name="Rectangle 81"/>
                                  <wps:cNvSpPr/>
                                  <wps:spPr>
                                    <a:xfrm>
                                      <a:off x="0" y="-110884"/>
                                      <a:ext cx="2665730" cy="1905000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" name="Triangle 34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3" name="Right Triangle 83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" name="Right Triangle 87"/>
                                <wps:cNvSpPr/>
                                <wps:spPr>
                                  <a:xfrm flipH="1">
                                    <a:off x="1330728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8" name="Group 88"/>
                              <wpg:cNvGrpSpPr/>
                              <wpg:grpSpPr>
                                <a:xfrm>
                                  <a:off x="0" y="0"/>
                                  <a:ext cx="2668270" cy="3912235"/>
                                  <a:chOff x="0" y="0"/>
                                  <a:chExt cx="2668814" cy="3912326"/>
                                </a:xfrm>
                                <a:grpFill/>
                              </wpg:grpSpPr>
                              <wpg:grpSp>
                                <wpg:cNvPr id="89" name="Group 89"/>
                                <wpg:cNvGrpSpPr/>
                                <wpg:grpSpPr>
                                  <a:xfrm>
                                    <a:off x="0" y="882890"/>
                                    <a:ext cx="2665730" cy="3029436"/>
                                    <a:chOff x="0" y="-229481"/>
                                    <a:chExt cx="2665730" cy="3029452"/>
                                  </a:xfrm>
                                  <a:grpFill/>
                                </wpg:grpSpPr>
                                <wps:wsp>
                                  <wps:cNvPr id="90" name="Rectangle 90"/>
                                  <wps:cNvSpPr/>
                                  <wps:spPr>
                                    <a:xfrm>
                                      <a:off x="0" y="-229481"/>
                                      <a:ext cx="2665730" cy="2023598"/>
                                    </a:xfrm>
                                    <a:prstGeom prst="rect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1" name="Triangle 74"/>
                                  <wps:cNvSpPr/>
                                  <wps:spPr>
                                    <a:xfrm rot="10800000">
                                      <a:off x="0" y="1794131"/>
                                      <a:ext cx="2665730" cy="1005840"/>
                                    </a:xfrm>
                                    <a:prstGeom prst="triangle">
                                      <a:avLst/>
                                    </a:prstGeom>
                                    <a:grp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2" name="Right Triangle 92"/>
                                <wps:cNvSpPr/>
                                <wps:spPr>
                                  <a:xfrm>
                                    <a:off x="0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" name="Right Triangle 93"/>
                                <wps:cNvSpPr/>
                                <wps:spPr>
                                  <a:xfrm flipH="1">
                                    <a:off x="1335314" y="0"/>
                                    <a:ext cx="1333500" cy="1005840"/>
                                  </a:xfrm>
                                  <a:prstGeom prst="rtTriangle">
                                    <a:avLst/>
                                  </a:prstGeom>
                                  <a:grp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273AFC0F" id="Group 94" o:spid="_x0000_s1026" style="position:absolute;margin-left:-228.55pt;margin-top:-92.6pt;width:210.2pt;height:1041.1pt;z-index:-251577344;mso-position-horizontal-relative:page;mso-position-vertical-relative:margin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">
                      <v:group id="Group 12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group id="Group 6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<v:rect id="Rectangle 7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      </v:group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      </v:group>
                      <v:group id="Group 19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group id="Group 20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rect id="Rectangle 21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      </v:group>
                        <v:shape id="Right Triangle 23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      <v:shape id="Right Triangle 24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      </v:group>
                      <v:group id="Group 78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group id="Group 79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<v:rect id="Rectangle 81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      </v:group>
      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      </v:group>
                      <v:group id="Group 8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      </v:group>
      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      <v:shape id="Right Triangle 9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      </v:group>
                      <w10:wrap anchorx="page" anchory="margin"/>
                    </v:group>
                  </w:pict>
                </mc:Fallback>
              </mc:AlternateContent>
            </w:r>
            <w:r w:rsidR="00E92F01" w:rsidRPr="00325187">
              <w:t>Jared Bergeron</w:t>
            </w:r>
          </w:p>
          <w:p w14:paraId="451B3959" w14:textId="6BA96C2D" w:rsidR="000334C1" w:rsidRPr="00325187" w:rsidRDefault="00E92F01" w:rsidP="002E7306">
            <w:pPr>
              <w:pStyle w:val="Subtitle"/>
              <w:rPr>
                <w:color w:val="009999"/>
                <w:lang w:val="it-IT"/>
              </w:rPr>
            </w:pPr>
            <w:r w:rsidRPr="00325187">
              <w:rPr>
                <w:color w:val="009999"/>
              </w:rPr>
              <w:t>IT technician</w:t>
            </w:r>
            <w:r w:rsidR="00B46883">
              <w:rPr>
                <w:color w:val="009999"/>
              </w:rPr>
              <w:t xml:space="preserve"> &amp; Engineer</w:t>
            </w:r>
          </w:p>
          <w:p w14:paraId="4073DF41" w14:textId="77777777" w:rsidR="000334C1" w:rsidRPr="001D347C" w:rsidRDefault="00BD40E1" w:rsidP="00EC0F79">
            <w:pPr>
              <w:pStyle w:val="Heading1"/>
              <w:rPr>
                <w:color w:val="009999"/>
                <w:u w:val="single"/>
              </w:rPr>
            </w:pPr>
            <w:r w:rsidRPr="001D347C">
              <w:rPr>
                <w:color w:val="009999"/>
                <w:u w:val="single"/>
              </w:rPr>
              <w:t>objective</w:t>
            </w:r>
          </w:p>
          <w:p w14:paraId="384884E0" w14:textId="77777777" w:rsidR="00F67862" w:rsidRPr="00325187" w:rsidRDefault="00F67862" w:rsidP="00EC0F79">
            <w:pPr>
              <w:rPr>
                <w:color w:val="auto"/>
                <w:lang w:val="it-IT"/>
              </w:rPr>
            </w:pPr>
            <w:r w:rsidRPr="00325187">
              <w:rPr>
                <w:color w:val="auto"/>
                <w:lang w:val="it-IT"/>
              </w:rPr>
              <w:t>Maintain and service IT related products for Hospitals, Schools, and Companies alike as well as gaining knowledge in the field of IT Networking and Ma</w:t>
            </w:r>
            <w:r w:rsidR="00DF776F">
              <w:rPr>
                <w:color w:val="auto"/>
                <w:lang w:val="it-IT"/>
              </w:rPr>
              <w:t>i</w:t>
            </w:r>
            <w:r w:rsidRPr="00325187">
              <w:rPr>
                <w:color w:val="auto"/>
                <w:lang w:val="it-IT"/>
              </w:rPr>
              <w:t>tainance.</w:t>
            </w:r>
          </w:p>
          <w:sdt>
            <w:sdtPr>
              <w:id w:val="1696962928"/>
              <w:placeholder>
                <w:docPart w:val="2F60274E85BE456C95720E061CC68C71"/>
              </w:placeholder>
              <w:temporary/>
              <w:showingPlcHdr/>
              <w15:appearance w15:val="hidden"/>
            </w:sdtPr>
            <w:sdtEndPr/>
            <w:sdtContent>
              <w:p w14:paraId="511E4B0F" w14:textId="77777777" w:rsidR="000334C1" w:rsidRPr="00325187" w:rsidRDefault="000334C1" w:rsidP="00F67862">
                <w:pPr>
                  <w:pStyle w:val="Heading1"/>
                  <w:spacing w:before="100" w:beforeAutospacing="1" w:line="240" w:lineRule="auto"/>
                </w:pPr>
                <w:r w:rsidRPr="001D347C">
                  <w:rPr>
                    <w:color w:val="009999"/>
                    <w:u w:val="single"/>
                  </w:rPr>
                  <w:t>Experience</w:t>
                </w:r>
              </w:p>
            </w:sdtContent>
          </w:sdt>
          <w:p w14:paraId="18F13701" w14:textId="173222E0" w:rsidR="00D6262B" w:rsidRDefault="00D6262B" w:rsidP="00E12C3F">
            <w:pPr>
              <w:pStyle w:val="Heading2"/>
              <w:rPr>
                <w:color w:val="009999"/>
              </w:rPr>
            </w:pPr>
            <w:r>
              <w:rPr>
                <w:color w:val="009999"/>
              </w:rPr>
              <w:t>MAI FIELd Engineer – hub international</w:t>
            </w:r>
          </w:p>
          <w:p w14:paraId="7970B241" w14:textId="12CB80A3" w:rsidR="0067540C" w:rsidRDefault="0067540C" w:rsidP="0067540C">
            <w:r>
              <w:t xml:space="preserve">October 2024 </w:t>
            </w:r>
            <w:r w:rsidR="0053717E">
              <w:t>–</w:t>
            </w:r>
            <w:r>
              <w:t xml:space="preserve"> Present</w:t>
            </w:r>
          </w:p>
          <w:p w14:paraId="2DCEB03D" w14:textId="51D93B24" w:rsidR="0053717E" w:rsidRDefault="0053717E" w:rsidP="0067540C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="002E7484">
              <w:rPr>
                <w:color w:val="auto"/>
              </w:rPr>
              <w:t>T</w:t>
            </w:r>
            <w:r>
              <w:rPr>
                <w:color w:val="auto"/>
              </w:rPr>
              <w:t xml:space="preserve">raveled to client sites and </w:t>
            </w:r>
            <w:r w:rsidR="002E7484">
              <w:rPr>
                <w:color w:val="auto"/>
              </w:rPr>
              <w:t>completed site assessments, WAN activations, Go-Lives (setting up updated user equipment for work use.)</w:t>
            </w:r>
          </w:p>
          <w:p w14:paraId="252EF349" w14:textId="76C2ABC1" w:rsidR="002E7484" w:rsidRDefault="002E7484" w:rsidP="0067540C">
            <w:pPr>
              <w:rPr>
                <w:color w:val="auto"/>
              </w:rPr>
            </w:pPr>
            <w:r>
              <w:rPr>
                <w:color w:val="auto"/>
              </w:rPr>
              <w:t xml:space="preserve">- Conducted user support </w:t>
            </w:r>
            <w:r w:rsidR="00441F4E">
              <w:rPr>
                <w:color w:val="auto"/>
              </w:rPr>
              <w:t xml:space="preserve">during Go-Live operations </w:t>
            </w:r>
            <w:r>
              <w:rPr>
                <w:color w:val="auto"/>
              </w:rPr>
              <w:t xml:space="preserve">as well as technical support for </w:t>
            </w:r>
            <w:r w:rsidR="00441F4E">
              <w:rPr>
                <w:color w:val="auto"/>
              </w:rPr>
              <w:t>users on our new network.</w:t>
            </w:r>
          </w:p>
          <w:p w14:paraId="11C95F0F" w14:textId="6124068B" w:rsidR="002E7484" w:rsidRDefault="002E7484" w:rsidP="0067540C">
            <w:pPr>
              <w:rPr>
                <w:color w:val="auto"/>
              </w:rPr>
            </w:pPr>
            <w:r>
              <w:rPr>
                <w:color w:val="auto"/>
              </w:rPr>
              <w:t>-Recorded</w:t>
            </w:r>
            <w:r w:rsidR="00855AE9">
              <w:rPr>
                <w:color w:val="auto"/>
              </w:rPr>
              <w:t xml:space="preserve">, labeled, </w:t>
            </w:r>
            <w:r>
              <w:rPr>
                <w:color w:val="auto"/>
              </w:rPr>
              <w:t>and uploaded detailed information</w:t>
            </w:r>
            <w:r w:rsidR="003F6ED3">
              <w:rPr>
                <w:color w:val="auto"/>
              </w:rPr>
              <w:t xml:space="preserve"> and images of </w:t>
            </w:r>
            <w:r>
              <w:rPr>
                <w:color w:val="auto"/>
              </w:rPr>
              <w:t>client sites</w:t>
            </w:r>
            <w:r w:rsidR="00855AE9">
              <w:rPr>
                <w:color w:val="auto"/>
              </w:rPr>
              <w:t xml:space="preserve"> for network and technology integrations planning.</w:t>
            </w:r>
          </w:p>
          <w:p w14:paraId="12E817FF" w14:textId="3D081047" w:rsidR="002E7484" w:rsidRDefault="002E7484" w:rsidP="0067540C">
            <w:pPr>
              <w:rPr>
                <w:color w:val="auto"/>
              </w:rPr>
            </w:pPr>
            <w:r>
              <w:rPr>
                <w:color w:val="auto"/>
              </w:rPr>
              <w:t>-Worked with network technician</w:t>
            </w:r>
            <w:r w:rsidR="00855AE9">
              <w:rPr>
                <w:color w:val="auto"/>
              </w:rPr>
              <w:t xml:space="preserve">s in setting up servers and racks for updated local </w:t>
            </w:r>
            <w:r w:rsidR="003F6ED3">
              <w:rPr>
                <w:color w:val="auto"/>
              </w:rPr>
              <w:t xml:space="preserve">wifi </w:t>
            </w:r>
            <w:r w:rsidR="00855AE9">
              <w:rPr>
                <w:color w:val="auto"/>
              </w:rPr>
              <w:t>connection and corporate wifi use.</w:t>
            </w:r>
          </w:p>
          <w:p w14:paraId="24210B1E" w14:textId="2A39D9AC" w:rsidR="00855AE9" w:rsidRDefault="00855AE9" w:rsidP="0067540C">
            <w:pPr>
              <w:rPr>
                <w:color w:val="auto"/>
              </w:rPr>
            </w:pPr>
            <w:r>
              <w:rPr>
                <w:color w:val="auto"/>
              </w:rPr>
              <w:t>-Ran speed tests to ensure strong internet upload and download speeds for users.</w:t>
            </w:r>
          </w:p>
          <w:p w14:paraId="2EF80461" w14:textId="0AA1129A" w:rsidR="00855AE9" w:rsidRDefault="00855AE9" w:rsidP="0067540C">
            <w:pPr>
              <w:rPr>
                <w:color w:val="auto"/>
              </w:rPr>
            </w:pPr>
            <w:r>
              <w:rPr>
                <w:color w:val="auto"/>
              </w:rPr>
              <w:t>-Charted site information</w:t>
            </w:r>
            <w:r w:rsidR="00441F4E">
              <w:rPr>
                <w:color w:val="auto"/>
              </w:rPr>
              <w:t xml:space="preserve"> on </w:t>
            </w:r>
            <w:r>
              <w:rPr>
                <w:color w:val="auto"/>
              </w:rPr>
              <w:t>excel sheets for different projects</w:t>
            </w:r>
            <w:r w:rsidR="00441F4E">
              <w:rPr>
                <w:color w:val="auto"/>
              </w:rPr>
              <w:t xml:space="preserve"> and updated information as needed for managers.</w:t>
            </w:r>
          </w:p>
          <w:p w14:paraId="605356E4" w14:textId="6DBE9F20" w:rsidR="00441F4E" w:rsidRPr="0053717E" w:rsidRDefault="00441F4E" w:rsidP="0067540C">
            <w:pPr>
              <w:rPr>
                <w:color w:val="auto"/>
              </w:rPr>
            </w:pPr>
            <w:r>
              <w:rPr>
                <w:color w:val="auto"/>
              </w:rPr>
              <w:t>-Communicated in weekly Teams meetings regarding new projects and site work as well as game plans for specific client details.</w:t>
            </w:r>
          </w:p>
          <w:p w14:paraId="12325572" w14:textId="78D7D822" w:rsidR="00E12C3F" w:rsidRPr="001D347C" w:rsidRDefault="00E12C3F" w:rsidP="00E12C3F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IT Field Technician – DXC Technology</w:t>
            </w:r>
          </w:p>
          <w:p w14:paraId="3004A578" w14:textId="52B7877F" w:rsidR="00E12C3F" w:rsidRDefault="00E12C3F" w:rsidP="00E12C3F">
            <w:r>
              <w:t xml:space="preserve">June 2023 – </w:t>
            </w:r>
            <w:r w:rsidR="0067540C">
              <w:t>October 2024</w:t>
            </w:r>
          </w:p>
          <w:p w14:paraId="3D4CC921" w14:textId="165A5FE9" w:rsidR="00E12C3F" w:rsidRDefault="00E12C3F" w:rsidP="00E12C3F">
            <w:pPr>
              <w:rPr>
                <w:color w:val="auto"/>
              </w:rPr>
            </w:pPr>
            <w:r>
              <w:rPr>
                <w:color w:val="auto"/>
              </w:rPr>
              <w:t>-1</w:t>
            </w:r>
            <w:r w:rsidRPr="00E12C3F">
              <w:rPr>
                <w:color w:val="auto"/>
                <w:vertAlign w:val="superscript"/>
              </w:rPr>
              <w:t>st</w:t>
            </w:r>
            <w:r>
              <w:rPr>
                <w:color w:val="auto"/>
              </w:rPr>
              <w:t xml:space="preserve"> contact for in office user support and technical troubleshooting.</w:t>
            </w:r>
          </w:p>
          <w:p w14:paraId="241E28B1" w14:textId="7446BFF5" w:rsidR="006806DD" w:rsidRDefault="006806DD" w:rsidP="00E12C3F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bookmarkStart w:id="0" w:name="_GoBack"/>
            <w:bookmarkEnd w:id="0"/>
            <w:r>
              <w:rPr>
                <w:color w:val="auto"/>
              </w:rPr>
              <w:t>Server hardware maintenance</w:t>
            </w:r>
            <w:r w:rsidR="003F6ED3">
              <w:rPr>
                <w:color w:val="auto"/>
              </w:rPr>
              <w:t xml:space="preserve"> and rack stacking.</w:t>
            </w:r>
          </w:p>
          <w:p w14:paraId="45CCDD57" w14:textId="19873436" w:rsidR="00E12C3F" w:rsidRDefault="00E12C3F" w:rsidP="00E12C3F">
            <w:pPr>
              <w:rPr>
                <w:color w:val="auto"/>
              </w:rPr>
            </w:pPr>
            <w:r>
              <w:rPr>
                <w:color w:val="auto"/>
              </w:rPr>
              <w:t>-Manage</w:t>
            </w:r>
            <w:r w:rsidR="00DF776F">
              <w:rPr>
                <w:color w:val="auto"/>
              </w:rPr>
              <w:t>d</w:t>
            </w:r>
            <w:r>
              <w:rPr>
                <w:color w:val="auto"/>
              </w:rPr>
              <w:t xml:space="preserve"> imag</w:t>
            </w:r>
            <w:r w:rsidR="0054474F">
              <w:rPr>
                <w:color w:val="auto"/>
              </w:rPr>
              <w:t>ing</w:t>
            </w:r>
            <w:r>
              <w:rPr>
                <w:color w:val="auto"/>
              </w:rPr>
              <w:t xml:space="preserve"> software as well as equipment set up and distribution process.</w:t>
            </w:r>
          </w:p>
          <w:p w14:paraId="5F543117" w14:textId="71A86609" w:rsidR="00E12C3F" w:rsidRDefault="00E12C3F" w:rsidP="00E12C3F">
            <w:pPr>
              <w:rPr>
                <w:color w:val="auto"/>
              </w:rPr>
            </w:pPr>
            <w:r>
              <w:rPr>
                <w:color w:val="auto"/>
              </w:rPr>
              <w:t xml:space="preserve">-Manage Service </w:t>
            </w:r>
            <w:r w:rsidR="0054474F">
              <w:rPr>
                <w:color w:val="auto"/>
              </w:rPr>
              <w:t>No</w:t>
            </w:r>
            <w:r>
              <w:rPr>
                <w:color w:val="auto"/>
              </w:rPr>
              <w:t>w Ticketing queue, requests, follow ups, and urgent matters.</w:t>
            </w:r>
          </w:p>
          <w:p w14:paraId="645F62F9" w14:textId="04A14D53" w:rsidR="006806DD" w:rsidRDefault="006806DD" w:rsidP="00E12C3F">
            <w:pPr>
              <w:rPr>
                <w:color w:val="auto"/>
              </w:rPr>
            </w:pPr>
            <w:r>
              <w:rPr>
                <w:color w:val="auto"/>
              </w:rPr>
              <w:t>-Managed and set up user accounts in Azure as well as set Microsoft licenses.</w:t>
            </w:r>
          </w:p>
          <w:p w14:paraId="3B2023E6" w14:textId="15AD3D27" w:rsidR="006806DD" w:rsidRDefault="006806DD" w:rsidP="00E12C3F">
            <w:pPr>
              <w:rPr>
                <w:color w:val="auto"/>
              </w:rPr>
            </w:pPr>
            <w:r>
              <w:rPr>
                <w:color w:val="auto"/>
              </w:rPr>
              <w:lastRenderedPageBreak/>
              <w:t>-Supported users via remote desktop applications and remote software installations and trouble shooting.</w:t>
            </w:r>
          </w:p>
          <w:p w14:paraId="3BEC1B11" w14:textId="77777777" w:rsidR="00E12C3F" w:rsidRDefault="00E12C3F" w:rsidP="00E12C3F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="00DF776F">
              <w:rPr>
                <w:color w:val="auto"/>
              </w:rPr>
              <w:t>Restock fulfillment orders for laptops and PC peripherals.</w:t>
            </w:r>
          </w:p>
          <w:p w14:paraId="6BD7419A" w14:textId="77777777" w:rsidR="00DF776F" w:rsidRDefault="00DF776F" w:rsidP="00E12C3F">
            <w:pPr>
              <w:rPr>
                <w:color w:val="auto"/>
              </w:rPr>
            </w:pPr>
            <w:r>
              <w:rPr>
                <w:color w:val="auto"/>
              </w:rPr>
              <w:t>-Assisted users in both Windows and Mac environments.</w:t>
            </w:r>
          </w:p>
          <w:p w14:paraId="3BFC9666" w14:textId="4FF28C98" w:rsidR="00DF776F" w:rsidRDefault="00DF776F" w:rsidP="00E12C3F">
            <w:pPr>
              <w:rPr>
                <w:color w:val="auto"/>
              </w:rPr>
            </w:pPr>
            <w:r>
              <w:rPr>
                <w:color w:val="auto"/>
              </w:rPr>
              <w:t xml:space="preserve">-Managed security domain </w:t>
            </w:r>
            <w:r w:rsidR="0054474F">
              <w:rPr>
                <w:color w:val="auto"/>
              </w:rPr>
              <w:t xml:space="preserve">and Network </w:t>
            </w:r>
            <w:r>
              <w:rPr>
                <w:color w:val="auto"/>
              </w:rPr>
              <w:t>policies for entire office.</w:t>
            </w:r>
          </w:p>
          <w:p w14:paraId="64229ECB" w14:textId="44C18319" w:rsidR="00DF776F" w:rsidRDefault="00DF776F" w:rsidP="00E12C3F">
            <w:pPr>
              <w:rPr>
                <w:color w:val="auto"/>
              </w:rPr>
            </w:pPr>
            <w:r>
              <w:rPr>
                <w:color w:val="auto"/>
              </w:rPr>
              <w:t>-Traveled to different sites for general IT support and troubleshooting.</w:t>
            </w:r>
          </w:p>
          <w:p w14:paraId="7F03902B" w14:textId="38F866AB" w:rsidR="0054474F" w:rsidRDefault="0054474F" w:rsidP="00E12C3F">
            <w:pPr>
              <w:rPr>
                <w:color w:val="auto"/>
              </w:rPr>
            </w:pPr>
            <w:r>
              <w:rPr>
                <w:color w:val="auto"/>
              </w:rPr>
              <w:t>-Outfitted office with PC and Peripherals upgrades for useable laptop connections for any office desk</w:t>
            </w:r>
          </w:p>
          <w:p w14:paraId="72A09352" w14:textId="77777777" w:rsidR="001D347C" w:rsidRDefault="001D347C" w:rsidP="00E12C3F">
            <w:pPr>
              <w:rPr>
                <w:color w:val="auto"/>
              </w:rPr>
            </w:pPr>
          </w:p>
          <w:p w14:paraId="6C6B8242" w14:textId="797F8F0B" w:rsidR="001D347C" w:rsidRPr="001D347C" w:rsidRDefault="001D347C" w:rsidP="00E12C3F">
            <w:pPr>
              <w:rPr>
                <w:color w:val="009999"/>
                <w:sz w:val="40"/>
                <w:szCs w:val="40"/>
                <w:u w:val="single"/>
              </w:rPr>
            </w:pPr>
            <w:r w:rsidRPr="001D347C">
              <w:rPr>
                <w:color w:val="009999"/>
                <w:sz w:val="40"/>
                <w:szCs w:val="40"/>
                <w:u w:val="single"/>
              </w:rPr>
              <w:t>PREVIOUS POSITIONS AND EXPERIENCE</w:t>
            </w:r>
          </w:p>
          <w:p w14:paraId="1F32C67D" w14:textId="77777777" w:rsidR="00E12C3F" w:rsidRPr="001D347C" w:rsidRDefault="00171CE4" w:rsidP="00E12C3F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IT Field Engineer – Swiss Re</w:t>
            </w:r>
          </w:p>
          <w:p w14:paraId="79F55CBC" w14:textId="77777777" w:rsidR="00171CE4" w:rsidRDefault="00171CE4" w:rsidP="00171CE4">
            <w:r>
              <w:t>September 2022 –</w:t>
            </w:r>
            <w:r w:rsidR="00E12C3F">
              <w:t xml:space="preserve"> May </w:t>
            </w:r>
            <w:r>
              <w:t>2023</w:t>
            </w:r>
          </w:p>
          <w:p w14:paraId="54F38265" w14:textId="77777777" w:rsid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>-Managed 2 office sites Chicago and Schaumburg Weekly</w:t>
            </w:r>
            <w:r w:rsidR="00B46883">
              <w:rPr>
                <w:color w:val="auto"/>
              </w:rPr>
              <w:t>.</w:t>
            </w:r>
          </w:p>
          <w:p w14:paraId="1CDE3E53" w14:textId="77777777" w:rsid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 xml:space="preserve">-Maintained office network software, switch updates, IP configurations, </w:t>
            </w:r>
            <w:r w:rsidR="00B46883">
              <w:rPr>
                <w:color w:val="auto"/>
              </w:rPr>
              <w:t xml:space="preserve">Switch hardware installations </w:t>
            </w:r>
            <w:r>
              <w:rPr>
                <w:color w:val="auto"/>
              </w:rPr>
              <w:t>and internet support.</w:t>
            </w:r>
          </w:p>
          <w:p w14:paraId="1509C3A2" w14:textId="77777777" w:rsidR="00EE3FA9" w:rsidRDefault="00EE3FA9" w:rsidP="00171CE4">
            <w:pPr>
              <w:rPr>
                <w:color w:val="auto"/>
              </w:rPr>
            </w:pPr>
            <w:r>
              <w:rPr>
                <w:color w:val="auto"/>
              </w:rPr>
              <w:t xml:space="preserve">-Managed Onboarding and </w:t>
            </w:r>
            <w:r w:rsidR="00DB6D41">
              <w:rPr>
                <w:color w:val="auto"/>
              </w:rPr>
              <w:t>Off boarding</w:t>
            </w:r>
            <w:r>
              <w:rPr>
                <w:color w:val="auto"/>
              </w:rPr>
              <w:t xml:space="preserve"> of company employees.</w:t>
            </w:r>
          </w:p>
          <w:p w14:paraId="32A2CA49" w14:textId="77777777" w:rsidR="00EE3FA9" w:rsidRDefault="00EE3FA9" w:rsidP="00171CE4">
            <w:pPr>
              <w:rPr>
                <w:color w:val="auto"/>
              </w:rPr>
            </w:pPr>
            <w:r>
              <w:rPr>
                <w:color w:val="auto"/>
              </w:rPr>
              <w:t>-Educated users and staff on IT policy and security safety as well as sending in ticket requests.</w:t>
            </w:r>
          </w:p>
          <w:p w14:paraId="2A372159" w14:textId="77777777" w:rsid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>-Scheduled and performed printer hardware, software, and network maintenance with HP as well as printer network monitoring.</w:t>
            </w:r>
          </w:p>
          <w:p w14:paraId="20070A1B" w14:textId="77777777" w:rsid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>-Ticket processing through Service Now and SharePoint support modules.</w:t>
            </w:r>
          </w:p>
          <w:p w14:paraId="491B7F2E" w14:textId="77777777" w:rsid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 xml:space="preserve">-Managed </w:t>
            </w:r>
            <w:r w:rsidR="00DB6D41">
              <w:rPr>
                <w:color w:val="auto"/>
              </w:rPr>
              <w:t>user support via program assistance, troubleshooting, escalating persistent issues, PC</w:t>
            </w:r>
            <w:r>
              <w:rPr>
                <w:color w:val="auto"/>
              </w:rPr>
              <w:t xml:space="preserve"> reimaging</w:t>
            </w:r>
            <w:r w:rsidR="00DB6D41">
              <w:rPr>
                <w:color w:val="auto"/>
              </w:rPr>
              <w:t xml:space="preserve">, break/fix operations, </w:t>
            </w:r>
            <w:r>
              <w:rPr>
                <w:color w:val="auto"/>
              </w:rPr>
              <w:t>replacement</w:t>
            </w:r>
            <w:r w:rsidR="00DB6D41">
              <w:rPr>
                <w:color w:val="auto"/>
              </w:rPr>
              <w:t>s, peripheral distribution</w:t>
            </w:r>
            <w:r>
              <w:rPr>
                <w:color w:val="auto"/>
              </w:rPr>
              <w:t>, and account management.</w:t>
            </w:r>
          </w:p>
          <w:p w14:paraId="3EEAEB97" w14:textId="77777777" w:rsidR="00171CE4" w:rsidRPr="00171CE4" w:rsidRDefault="00171CE4" w:rsidP="00171CE4">
            <w:pPr>
              <w:rPr>
                <w:color w:val="auto"/>
              </w:rPr>
            </w:pPr>
            <w:r>
              <w:rPr>
                <w:color w:val="auto"/>
              </w:rPr>
              <w:t>-Expertise in Lenovo, windows 10, iPhone and iCloud accounts.</w:t>
            </w:r>
          </w:p>
          <w:p w14:paraId="555CDE90" w14:textId="269D080D" w:rsidR="00FE7DE8" w:rsidRPr="001D347C" w:rsidRDefault="00032798" w:rsidP="00EC0F79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Se</w:t>
            </w:r>
            <w:r w:rsidR="00450994">
              <w:rPr>
                <w:color w:val="009999"/>
              </w:rPr>
              <w:t>ni</w:t>
            </w:r>
            <w:r w:rsidRPr="001D347C">
              <w:rPr>
                <w:color w:val="009999"/>
              </w:rPr>
              <w:t xml:space="preserve">or </w:t>
            </w:r>
            <w:r w:rsidR="00FE7DE8" w:rsidRPr="001D347C">
              <w:rPr>
                <w:color w:val="009999"/>
              </w:rPr>
              <w:t>IT Technician – Barry Callebaut</w:t>
            </w:r>
          </w:p>
          <w:p w14:paraId="66D32AED" w14:textId="77777777" w:rsidR="00FE7DE8" w:rsidRDefault="00171CE4" w:rsidP="00FE7DE8">
            <w:r>
              <w:t>December 2020 – September 2022</w:t>
            </w:r>
          </w:p>
          <w:p w14:paraId="4E22C686" w14:textId="77777777" w:rsid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Pr="00FE7DE8">
              <w:rPr>
                <w:color w:val="auto"/>
              </w:rPr>
              <w:t>Manage and Troubleshoot all PC and network related issues for company employees.</w:t>
            </w:r>
          </w:p>
          <w:p w14:paraId="2726E942" w14:textId="77777777" w:rsidR="00032798" w:rsidRPr="00FE7DE8" w:rsidRDefault="00032798" w:rsidP="00FE7DE8">
            <w:pPr>
              <w:rPr>
                <w:color w:val="auto"/>
              </w:rPr>
            </w:pPr>
            <w:r>
              <w:rPr>
                <w:color w:val="auto"/>
              </w:rPr>
              <w:t>-Trained additional IT desktop technicians for the role as well as introduced IT policies and procedures.</w:t>
            </w:r>
          </w:p>
          <w:p w14:paraId="1ACF5601" w14:textId="77777777" w:rsidR="00FE7DE8" w:rsidRP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Pr="00FE7DE8">
              <w:rPr>
                <w:color w:val="auto"/>
              </w:rPr>
              <w:t>Hardware database and software management, including V</w:t>
            </w:r>
            <w:r w:rsidR="00640EF4">
              <w:rPr>
                <w:color w:val="auto"/>
              </w:rPr>
              <w:t xml:space="preserve">PN, Cisco communications, Switch </w:t>
            </w:r>
            <w:r w:rsidRPr="00FE7DE8">
              <w:rPr>
                <w:color w:val="auto"/>
              </w:rPr>
              <w:t>rack and stack,</w:t>
            </w:r>
            <w:r w:rsidR="00640EF4">
              <w:rPr>
                <w:color w:val="auto"/>
              </w:rPr>
              <w:t xml:space="preserve"> Network </w:t>
            </w:r>
            <w:r w:rsidR="00640EF4">
              <w:rPr>
                <w:color w:val="auto"/>
              </w:rPr>
              <w:lastRenderedPageBreak/>
              <w:t>testing,</w:t>
            </w:r>
            <w:r w:rsidRPr="00FE7DE8">
              <w:rPr>
                <w:color w:val="auto"/>
              </w:rPr>
              <w:t xml:space="preserve"> Password reset, Account management, New hire and </w:t>
            </w:r>
            <w:r>
              <w:rPr>
                <w:color w:val="auto"/>
              </w:rPr>
              <w:t>off-</w:t>
            </w:r>
            <w:r w:rsidRPr="00FE7DE8">
              <w:rPr>
                <w:color w:val="auto"/>
              </w:rPr>
              <w:t>boarding operations, shipping, software testing, and more.</w:t>
            </w:r>
          </w:p>
          <w:p w14:paraId="1F2333B7" w14:textId="77777777" w:rsidR="00FE7DE8" w:rsidRP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-Ticket processing</w:t>
            </w:r>
            <w:r w:rsidRPr="00FE7DE8">
              <w:rPr>
                <w:color w:val="auto"/>
              </w:rPr>
              <w:t xml:space="preserve"> for employee requests and support.</w:t>
            </w:r>
          </w:p>
          <w:p w14:paraId="2483B4AC" w14:textId="77777777" w:rsidR="00FE7DE8" w:rsidRP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Pr="00FE7DE8">
              <w:rPr>
                <w:color w:val="auto"/>
              </w:rPr>
              <w:t>Bi</w:t>
            </w:r>
            <w:r>
              <w:rPr>
                <w:color w:val="auto"/>
              </w:rPr>
              <w:t>os and imaging for new hardware and OS installations</w:t>
            </w:r>
          </w:p>
          <w:p w14:paraId="6196363A" w14:textId="1E469F4F" w:rsid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Pr="00FE7DE8">
              <w:rPr>
                <w:color w:val="auto"/>
              </w:rPr>
              <w:t>Audio/Video maintenance</w:t>
            </w:r>
          </w:p>
          <w:p w14:paraId="5AAB3B7E" w14:textId="77777777" w:rsidR="00FE7DE8" w:rsidRPr="00FE7DE8" w:rsidRDefault="00FE7DE8" w:rsidP="00FE7DE8">
            <w:pPr>
              <w:rPr>
                <w:color w:val="auto"/>
              </w:rPr>
            </w:pPr>
            <w:r>
              <w:rPr>
                <w:color w:val="auto"/>
              </w:rPr>
              <w:t>-Data Entry</w:t>
            </w:r>
          </w:p>
          <w:p w14:paraId="7616243E" w14:textId="77777777" w:rsidR="000334C1" w:rsidRPr="001D347C" w:rsidRDefault="009A796E" w:rsidP="00EC0F79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Desktop support technician – weiss memorial</w:t>
            </w:r>
          </w:p>
          <w:p w14:paraId="4A7945B3" w14:textId="77777777" w:rsidR="000334C1" w:rsidRPr="00B46883" w:rsidRDefault="00700CFA" w:rsidP="00EC0F79">
            <w:pPr>
              <w:pStyle w:val="Heading3"/>
            </w:pPr>
            <w:r w:rsidRPr="00B46883">
              <w:t>September 2020 - October 2020</w:t>
            </w:r>
          </w:p>
          <w:p w14:paraId="2973C283" w14:textId="77777777" w:rsidR="00700CFA" w:rsidRPr="00325187" w:rsidRDefault="00700CFA" w:rsidP="00700CFA">
            <w:pPr>
              <w:rPr>
                <w:color w:val="auto"/>
              </w:rPr>
            </w:pPr>
            <w:r w:rsidRPr="00325187">
              <w:rPr>
                <w:color w:val="auto"/>
              </w:rPr>
              <w:t>-Short term project, Reset hospital domains and Network subnets on all user workstations.</w:t>
            </w:r>
          </w:p>
          <w:p w14:paraId="58F9F74D" w14:textId="77777777" w:rsidR="00700CFA" w:rsidRPr="00325187" w:rsidRDefault="00700CFA" w:rsidP="00700CFA">
            <w:pPr>
              <w:rPr>
                <w:color w:val="auto"/>
              </w:rPr>
            </w:pPr>
            <w:r w:rsidRPr="00325187">
              <w:rPr>
                <w:color w:val="auto"/>
              </w:rPr>
              <w:t>-Replace</w:t>
            </w:r>
            <w:r w:rsidR="00FD5393" w:rsidRPr="00325187">
              <w:rPr>
                <w:color w:val="auto"/>
              </w:rPr>
              <w:t>d windows7 OS with updated Windows10 thin clients</w:t>
            </w:r>
            <w:r w:rsidR="009B218D" w:rsidRPr="00325187">
              <w:rPr>
                <w:color w:val="auto"/>
              </w:rPr>
              <w:t xml:space="preserve"> and towers in operating sectors of hospital including WOW carts</w:t>
            </w:r>
            <w:r w:rsidR="00FD5393" w:rsidRPr="00325187">
              <w:rPr>
                <w:color w:val="auto"/>
              </w:rPr>
              <w:t>.</w:t>
            </w:r>
          </w:p>
          <w:p w14:paraId="08912B67" w14:textId="77777777" w:rsidR="00FD5393" w:rsidRPr="00325187" w:rsidRDefault="00FD5393" w:rsidP="00700CFA">
            <w:pPr>
              <w:rPr>
                <w:color w:val="auto"/>
              </w:rPr>
            </w:pPr>
            <w:r w:rsidRPr="00325187">
              <w:rPr>
                <w:color w:val="auto"/>
              </w:rPr>
              <w:t>-Connected workstations to corresponding network printers.</w:t>
            </w:r>
          </w:p>
          <w:p w14:paraId="443ACD82" w14:textId="77777777" w:rsidR="00FD5393" w:rsidRPr="00325187" w:rsidRDefault="00FD5393" w:rsidP="00700CFA">
            <w:pPr>
              <w:rPr>
                <w:color w:val="auto"/>
              </w:rPr>
            </w:pPr>
            <w:r w:rsidRPr="00325187">
              <w:rPr>
                <w:color w:val="auto"/>
              </w:rPr>
              <w:t>-Set security passwords an</w:t>
            </w:r>
            <w:r w:rsidR="00190DA9" w:rsidRPr="00325187">
              <w:rPr>
                <w:color w:val="auto"/>
              </w:rPr>
              <w:t xml:space="preserve">d administrative access on hospital </w:t>
            </w:r>
            <w:r w:rsidRPr="00325187">
              <w:rPr>
                <w:color w:val="auto"/>
              </w:rPr>
              <w:t>networks and machines.</w:t>
            </w:r>
          </w:p>
          <w:p w14:paraId="1EEACBD2" w14:textId="77777777" w:rsidR="00FD5393" w:rsidRPr="00325187" w:rsidRDefault="00FD5393" w:rsidP="00700CFA">
            <w:pPr>
              <w:rPr>
                <w:color w:val="auto"/>
              </w:rPr>
            </w:pPr>
            <w:r w:rsidRPr="00325187">
              <w:rPr>
                <w:color w:val="auto"/>
              </w:rPr>
              <w:t>-Serviced Weiss Hospital and West Suburban Hospital areas.</w:t>
            </w:r>
          </w:p>
          <w:p w14:paraId="3099F7BB" w14:textId="77777777" w:rsidR="000334C1" w:rsidRPr="001D347C" w:rsidRDefault="00265191" w:rsidP="00D95726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EPic tdr specialist – advocate healthcare</w:t>
            </w:r>
          </w:p>
          <w:p w14:paraId="1DC17C81" w14:textId="77777777" w:rsidR="000334C1" w:rsidRPr="00B46883" w:rsidRDefault="009B218D" w:rsidP="00D95726">
            <w:pPr>
              <w:pStyle w:val="Heading3"/>
            </w:pPr>
            <w:r w:rsidRPr="00B46883">
              <w:t>June 2020 – August 2020</w:t>
            </w:r>
          </w:p>
          <w:p w14:paraId="22D223DA" w14:textId="77777777" w:rsidR="00F67862" w:rsidRPr="00325187" w:rsidRDefault="00F67862" w:rsidP="00F67862">
            <w:pPr>
              <w:rPr>
                <w:color w:val="auto"/>
              </w:rPr>
            </w:pPr>
            <w:r w:rsidRPr="00325187">
              <w:rPr>
                <w:color w:val="auto"/>
              </w:rPr>
              <w:t>-Conducted Total Dress Rehearsal on all epic machines with epic system installed.</w:t>
            </w:r>
          </w:p>
          <w:p w14:paraId="72B62481" w14:textId="77777777" w:rsidR="00F67862" w:rsidRPr="00325187" w:rsidRDefault="00F67862" w:rsidP="00F67862">
            <w:pPr>
              <w:rPr>
                <w:color w:val="auto"/>
              </w:rPr>
            </w:pPr>
            <w:r w:rsidRPr="00325187">
              <w:rPr>
                <w:color w:val="auto"/>
              </w:rPr>
              <w:t>-Reimaged thin client machines with Swimage media software for epic and hospital related programs.</w:t>
            </w:r>
          </w:p>
          <w:p w14:paraId="50A35F8D" w14:textId="77777777" w:rsidR="00F67862" w:rsidRPr="00325187" w:rsidRDefault="00F67862" w:rsidP="00F67862">
            <w:pPr>
              <w:rPr>
                <w:color w:val="auto"/>
              </w:rPr>
            </w:pPr>
            <w:r w:rsidRPr="00325187">
              <w:rPr>
                <w:color w:val="auto"/>
              </w:rPr>
              <w:t>-Installed PCs and thin clients throughout South Suburban Advocate medical center and Oak Lawn Advocate medical center including WOW cart installations.</w:t>
            </w:r>
          </w:p>
          <w:p w14:paraId="26957346" w14:textId="77777777" w:rsidR="000334C1" w:rsidRPr="001D347C" w:rsidRDefault="0091629B" w:rsidP="00190DA9">
            <w:pPr>
              <w:pStyle w:val="Heading2"/>
              <w:rPr>
                <w:color w:val="009999"/>
              </w:rPr>
            </w:pPr>
            <w:r w:rsidRPr="001D347C">
              <w:rPr>
                <w:color w:val="009999"/>
              </w:rPr>
              <w:t>Refresh Technician – ui Health</w:t>
            </w:r>
            <w:r w:rsidR="009A796E" w:rsidRPr="001D347C">
              <w:rPr>
                <w:color w:val="009999"/>
              </w:rPr>
              <w:t xml:space="preserve"> hospitals</w:t>
            </w:r>
          </w:p>
          <w:p w14:paraId="4E74101B" w14:textId="673143EA" w:rsidR="00190DA9" w:rsidRPr="00B46883" w:rsidRDefault="009B218D" w:rsidP="00190DA9">
            <w:r w:rsidRPr="00B46883">
              <w:t>November 201</w:t>
            </w:r>
            <w:r w:rsidR="001D347C">
              <w:t>8</w:t>
            </w:r>
            <w:r w:rsidRPr="00B46883">
              <w:t xml:space="preserve"> – April 2020</w:t>
            </w:r>
          </w:p>
          <w:p w14:paraId="559AC72E" w14:textId="77777777" w:rsidR="009B218D" w:rsidRPr="00325187" w:rsidRDefault="009B218D" w:rsidP="009B218D">
            <w:pPr>
              <w:rPr>
                <w:color w:val="auto"/>
              </w:rPr>
            </w:pPr>
            <w:r w:rsidRPr="00325187">
              <w:rPr>
                <w:color w:val="auto"/>
              </w:rPr>
              <w:t>-Managed all IT related inquiries along with onsite desktop support.</w:t>
            </w:r>
          </w:p>
          <w:p w14:paraId="2DD814B7" w14:textId="77777777" w:rsidR="009B218D" w:rsidRPr="00325187" w:rsidRDefault="009B218D" w:rsidP="009B218D">
            <w:pPr>
              <w:rPr>
                <w:color w:val="auto"/>
              </w:rPr>
            </w:pPr>
            <w:r w:rsidRPr="00325187">
              <w:rPr>
                <w:color w:val="auto"/>
              </w:rPr>
              <w:t>-Refreshed and Updated hardware, software, and networks for Windows 10 thin clients and desktop towers.</w:t>
            </w:r>
          </w:p>
          <w:p w14:paraId="559F84A0" w14:textId="77777777" w:rsidR="009B218D" w:rsidRPr="00325187" w:rsidRDefault="009B218D" w:rsidP="009B218D">
            <w:pPr>
              <w:rPr>
                <w:color w:val="auto"/>
              </w:rPr>
            </w:pPr>
            <w:r w:rsidRPr="00325187">
              <w:rPr>
                <w:color w:val="auto"/>
              </w:rPr>
              <w:t>-Deployed new Lenovo towers, thin clients, and workstations for onsite use in UIH hospitals.</w:t>
            </w:r>
          </w:p>
          <w:p w14:paraId="63AFC74A" w14:textId="77777777" w:rsidR="009B218D" w:rsidRPr="00325187" w:rsidRDefault="009B218D" w:rsidP="00DE4005">
            <w:pPr>
              <w:rPr>
                <w:color w:val="auto"/>
              </w:rPr>
            </w:pPr>
            <w:r w:rsidRPr="00325187">
              <w:rPr>
                <w:color w:val="auto"/>
              </w:rPr>
              <w:t>-Overseen Asset management through inventory deployment mapping and charting via Excel sheet.</w:t>
            </w:r>
          </w:p>
          <w:p w14:paraId="697D4190" w14:textId="77777777" w:rsidR="00AF7990" w:rsidRPr="00E12C3F" w:rsidRDefault="009B218D" w:rsidP="00E12C3F">
            <w:pPr>
              <w:rPr>
                <w:color w:val="auto"/>
              </w:rPr>
            </w:pPr>
            <w:r w:rsidRPr="00325187">
              <w:rPr>
                <w:color w:val="auto"/>
              </w:rPr>
              <w:t>-Conducted break/fix and troubleshooting operations for all Windows 10 PCs and Cisco network inquiries.</w:t>
            </w:r>
          </w:p>
          <w:p w14:paraId="05492FCC" w14:textId="77777777" w:rsidR="000334C1" w:rsidRPr="001D347C" w:rsidRDefault="00BD40E1" w:rsidP="00DE4005">
            <w:pPr>
              <w:pStyle w:val="Heading1"/>
              <w:keepNext w:val="0"/>
              <w:keepLines w:val="0"/>
              <w:widowControl w:val="0"/>
              <w:spacing w:before="100" w:beforeAutospacing="1" w:line="240" w:lineRule="auto"/>
              <w:rPr>
                <w:color w:val="009999"/>
                <w:u w:val="single"/>
              </w:rPr>
            </w:pPr>
            <w:r w:rsidRPr="001D347C">
              <w:rPr>
                <w:color w:val="009999"/>
                <w:u w:val="single"/>
              </w:rPr>
              <w:t>Skills</w:t>
            </w:r>
          </w:p>
          <w:p w14:paraId="63BB4999" w14:textId="3852737B" w:rsidR="00BD40E1" w:rsidRPr="00801CBB" w:rsidRDefault="00BD40E1" w:rsidP="00DE4005">
            <w:pPr>
              <w:rPr>
                <w:rFonts w:ascii="Times New Roman" w:hAnsi="Times New Roman" w:cs="Times New Roman"/>
                <w:color w:val="auto"/>
              </w:rPr>
            </w:pPr>
            <w:r w:rsidRPr="00801CBB">
              <w:rPr>
                <w:color w:val="auto"/>
              </w:rPr>
              <w:lastRenderedPageBreak/>
              <w:t xml:space="preserve">Active directory, domain </w:t>
            </w:r>
            <w:r w:rsidR="006806DD">
              <w:rPr>
                <w:color w:val="auto"/>
              </w:rPr>
              <w:t>management</w:t>
            </w:r>
            <w:r w:rsidR="0043054B">
              <w:rPr>
                <w:color w:val="auto"/>
              </w:rPr>
              <w:t xml:space="preserve"> and </w:t>
            </w:r>
            <w:r w:rsidRPr="00801CBB">
              <w:rPr>
                <w:color w:val="auto"/>
              </w:rPr>
              <w:t xml:space="preserve">execution, </w:t>
            </w:r>
            <w:r w:rsidR="00E12C3F">
              <w:rPr>
                <w:color w:val="auto"/>
              </w:rPr>
              <w:t>host file configuration,</w:t>
            </w:r>
            <w:r w:rsidR="006806DD">
              <w:rPr>
                <w:color w:val="auto"/>
              </w:rPr>
              <w:t xml:space="preserve"> Azure account management, O365 migrations, Service Now configuration and ticketing,</w:t>
            </w:r>
            <w:r w:rsidR="00E12C3F">
              <w:rPr>
                <w:color w:val="auto"/>
              </w:rPr>
              <w:t xml:space="preserve"> router security set up, mobo </w:t>
            </w:r>
            <w:r w:rsidRPr="00801CBB">
              <w:rPr>
                <w:color w:val="auto"/>
              </w:rPr>
              <w:t xml:space="preserve">break/fix, </w:t>
            </w:r>
            <w:r w:rsidR="00E12C3F">
              <w:rPr>
                <w:color w:val="auto"/>
              </w:rPr>
              <w:t xml:space="preserve">level 1 </w:t>
            </w:r>
            <w:r w:rsidR="0043054B">
              <w:rPr>
                <w:color w:val="auto"/>
              </w:rPr>
              <w:t xml:space="preserve">Cyber security, </w:t>
            </w:r>
            <w:r w:rsidRPr="00801CBB">
              <w:rPr>
                <w:color w:val="auto"/>
              </w:rPr>
              <w:t xml:space="preserve">troubleshooting, imaging, installations, administrate privilege control, </w:t>
            </w:r>
            <w:r w:rsidR="006806DD">
              <w:rPr>
                <w:color w:val="auto"/>
              </w:rPr>
              <w:t>Managed O365 Licensing</w:t>
            </w:r>
            <w:r w:rsidR="00032798">
              <w:rPr>
                <w:color w:val="auto"/>
              </w:rPr>
              <w:t xml:space="preserve">, </w:t>
            </w:r>
            <w:r w:rsidRPr="00801CBB">
              <w:rPr>
                <w:color w:val="auto"/>
              </w:rPr>
              <w:t>Remote desktop</w:t>
            </w:r>
            <w:r w:rsidR="006806DD">
              <w:rPr>
                <w:color w:val="auto"/>
              </w:rPr>
              <w:t xml:space="preserve"> support</w:t>
            </w:r>
            <w:r w:rsidRPr="00801CBB">
              <w:rPr>
                <w:color w:val="auto"/>
              </w:rPr>
              <w:t>, CMD</w:t>
            </w:r>
            <w:r w:rsidR="00E12C3F">
              <w:rPr>
                <w:color w:val="auto"/>
              </w:rPr>
              <w:t>:</w:t>
            </w:r>
            <w:r w:rsidRPr="00801CBB">
              <w:rPr>
                <w:color w:val="auto"/>
              </w:rPr>
              <w:t xml:space="preserve">Command Prompt, Windows executable updates, </w:t>
            </w:r>
            <w:r w:rsidR="00EE3FA9">
              <w:rPr>
                <w:color w:val="auto"/>
              </w:rPr>
              <w:t xml:space="preserve">SharePoint, OneDrive, </w:t>
            </w:r>
            <w:r w:rsidRPr="00801CBB">
              <w:rPr>
                <w:color w:val="auto"/>
              </w:rPr>
              <w:t>Network Printer maintenance,</w:t>
            </w:r>
            <w:r w:rsidR="00637853">
              <w:rPr>
                <w:color w:val="auto"/>
              </w:rPr>
              <w:t xml:space="preserve"> Network and server monitoring,</w:t>
            </w:r>
            <w:r w:rsidRPr="00801CBB">
              <w:rPr>
                <w:color w:val="auto"/>
              </w:rPr>
              <w:t xml:space="preserve"> </w:t>
            </w:r>
            <w:r w:rsidR="00EE3FA9">
              <w:rPr>
                <w:color w:val="auto"/>
              </w:rPr>
              <w:t xml:space="preserve">Cisco SNMP, DHCP IP address routing, DNS protocols, </w:t>
            </w:r>
            <w:r w:rsidR="00801CBB" w:rsidRPr="00801CBB">
              <w:rPr>
                <w:color w:val="auto"/>
              </w:rPr>
              <w:t>Ticketing software and inquiry management,</w:t>
            </w:r>
            <w:r w:rsidR="00801CBB" w:rsidRPr="00801CBB">
              <w:rPr>
                <w:rFonts w:cs="Times New Roman"/>
                <w:color w:val="auto"/>
              </w:rPr>
              <w:t xml:space="preserve"> Asset management and charting, Excel VLOOKUP, IP Whitelisting, </w:t>
            </w:r>
            <w:r w:rsidR="006806DD">
              <w:rPr>
                <w:rFonts w:cs="Times New Roman"/>
                <w:color w:val="auto"/>
              </w:rPr>
              <w:t>AWS, Linux, and Python training,</w:t>
            </w:r>
            <w:r w:rsidR="00BE4DD3">
              <w:rPr>
                <w:rFonts w:cs="Times New Roman"/>
                <w:color w:val="auto"/>
              </w:rPr>
              <w:t xml:space="preserve"> </w:t>
            </w:r>
            <w:r w:rsidR="00801CBB" w:rsidRPr="00801CBB">
              <w:rPr>
                <w:rFonts w:cs="Times New Roman"/>
                <w:color w:val="auto"/>
              </w:rPr>
              <w:t>A/V set up, Hardware set up and repair. Workstation/office set up, Fresh PC build, BIOs set up,</w:t>
            </w:r>
            <w:r w:rsidR="00801CBB" w:rsidRPr="00801CBB">
              <w:rPr>
                <w:rFonts w:cs="Helvetica"/>
                <w:color w:val="auto"/>
                <w:sz w:val="18"/>
                <w:szCs w:val="18"/>
                <w:shd w:val="clear" w:color="auto" w:fill="FFFFFF"/>
              </w:rPr>
              <w:t xml:space="preserve"> </w:t>
            </w:r>
            <w:r w:rsidR="00801CBB" w:rsidRPr="00801CBB">
              <w:rPr>
                <w:rFonts w:cs="Times New Roman"/>
                <w:color w:val="auto"/>
                <w:shd w:val="clear" w:color="auto" w:fill="FFFFFF"/>
              </w:rPr>
              <w:t>VoIP systems</w:t>
            </w:r>
            <w:r w:rsidR="00801CBB" w:rsidRPr="00801CBB">
              <w:rPr>
                <w:rFonts w:cs="Times New Roman"/>
                <w:color w:val="auto"/>
              </w:rPr>
              <w:t>, Network Server rack stacking</w:t>
            </w:r>
            <w:r w:rsidR="006806DD">
              <w:rPr>
                <w:rFonts w:cs="Times New Roman"/>
                <w:color w:val="auto"/>
              </w:rPr>
              <w:t xml:space="preserve"> and cable management, </w:t>
            </w:r>
            <w:r w:rsidR="00801CBB" w:rsidRPr="00801CBB">
              <w:rPr>
                <w:rFonts w:cs="Times New Roman"/>
                <w:color w:val="auto"/>
              </w:rPr>
              <w:t>System Monitori</w:t>
            </w:r>
            <w:r w:rsidR="006806DD">
              <w:rPr>
                <w:rFonts w:cs="Times New Roman"/>
                <w:color w:val="auto"/>
              </w:rPr>
              <w:t>ng</w:t>
            </w:r>
            <w:r w:rsidR="00801CBB" w:rsidRPr="00801CBB">
              <w:rPr>
                <w:rFonts w:cs="Times New Roman"/>
                <w:color w:val="auto"/>
              </w:rPr>
              <w:t xml:space="preserve">, Help desk/Tech support, Incident research and reporting, </w:t>
            </w:r>
            <w:r w:rsidR="00637853">
              <w:rPr>
                <w:rFonts w:cs="Times New Roman"/>
                <w:color w:val="auto"/>
              </w:rPr>
              <w:t xml:space="preserve">PC </w:t>
            </w:r>
            <w:r w:rsidR="00801CBB" w:rsidRPr="00801CBB">
              <w:rPr>
                <w:rFonts w:cs="Times New Roman"/>
                <w:color w:val="auto"/>
              </w:rPr>
              <w:t>Virtualization</w:t>
            </w:r>
            <w:r w:rsidR="00637853">
              <w:rPr>
                <w:rFonts w:cs="Times New Roman"/>
                <w:color w:val="auto"/>
              </w:rPr>
              <w:t>s.</w:t>
            </w:r>
          </w:p>
          <w:p w14:paraId="23035E08" w14:textId="77777777" w:rsidR="00801CBB" w:rsidRPr="00801CBB" w:rsidRDefault="00801CBB" w:rsidP="00DE4005">
            <w:pPr>
              <w:rPr>
                <w:color w:val="auto"/>
              </w:rPr>
            </w:pPr>
          </w:p>
          <w:p w14:paraId="533B1E84" w14:textId="77777777" w:rsidR="00BD40E1" w:rsidRPr="00801CBB" w:rsidRDefault="00BD40E1" w:rsidP="00DE4005">
            <w:pPr>
              <w:tabs>
                <w:tab w:val="center" w:pos="1440"/>
                <w:tab w:val="center" w:pos="2160"/>
                <w:tab w:val="center" w:pos="3300"/>
              </w:tabs>
              <w:spacing w:after="97"/>
              <w:rPr>
                <w:rFonts w:eastAsia="Times New Roman" w:cs="Times New Roman"/>
                <w:color w:val="auto"/>
              </w:rPr>
            </w:pPr>
            <w:r w:rsidRPr="00801CBB">
              <w:rPr>
                <w:rFonts w:eastAsia="Times New Roman" w:cs="Times New Roman"/>
                <w:b/>
                <w:i/>
                <w:color w:val="auto"/>
              </w:rPr>
              <w:t>Hardware</w:t>
            </w:r>
            <w:r w:rsidRPr="00801CBB">
              <w:rPr>
                <w:rFonts w:eastAsia="Times New Roman" w:cs="Times New Roman"/>
                <w:i/>
                <w:color w:val="auto"/>
              </w:rPr>
              <w:t>:</w:t>
            </w:r>
            <w:r w:rsidRPr="00801CBB">
              <w:rPr>
                <w:rFonts w:eastAsia="Times New Roman" w:cs="Times New Roman"/>
                <w:color w:val="auto"/>
                <w:sz w:val="32"/>
              </w:rPr>
              <w:t xml:space="preserve"> </w:t>
            </w:r>
            <w:r w:rsidRPr="00801CBB">
              <w:rPr>
                <w:rFonts w:eastAsia="Times New Roman" w:cs="Times New Roman"/>
                <w:color w:val="auto"/>
              </w:rPr>
              <w:t xml:space="preserve">Asrock, Dell, Lenovo, HP, IBM, </w:t>
            </w:r>
            <w:r w:rsidR="009E1105" w:rsidRPr="00801CBB">
              <w:rPr>
                <w:rFonts w:eastAsia="Times New Roman" w:cs="Times New Roman"/>
                <w:color w:val="auto"/>
              </w:rPr>
              <w:t>NVidia</w:t>
            </w:r>
            <w:r w:rsidRPr="00801CBB">
              <w:rPr>
                <w:rFonts w:eastAsia="Times New Roman" w:cs="Times New Roman"/>
                <w:color w:val="auto"/>
              </w:rPr>
              <w:t xml:space="preserve">, Seagate, </w:t>
            </w:r>
            <w:r w:rsidR="00EE3FA9">
              <w:rPr>
                <w:rFonts w:eastAsia="Times New Roman" w:cs="Times New Roman"/>
                <w:color w:val="auto"/>
              </w:rPr>
              <w:t>Samsung and Apple.</w:t>
            </w:r>
          </w:p>
          <w:p w14:paraId="1E0E7DFB" w14:textId="77777777" w:rsidR="00801CBB" w:rsidRPr="00801CBB" w:rsidRDefault="00801CBB" w:rsidP="00DE4005">
            <w:pPr>
              <w:tabs>
                <w:tab w:val="center" w:pos="1440"/>
                <w:tab w:val="center" w:pos="2160"/>
                <w:tab w:val="center" w:pos="3300"/>
              </w:tabs>
              <w:spacing w:after="97"/>
              <w:rPr>
                <w:rFonts w:eastAsia="Times New Roman" w:cs="Times New Roman"/>
                <w:color w:val="auto"/>
              </w:rPr>
            </w:pPr>
          </w:p>
          <w:p w14:paraId="2D03B95C" w14:textId="443F4DF9" w:rsidR="00BD40E1" w:rsidRPr="00801CBB" w:rsidRDefault="00BD40E1" w:rsidP="00DE4005">
            <w:pPr>
              <w:tabs>
                <w:tab w:val="center" w:pos="1440"/>
                <w:tab w:val="center" w:pos="2160"/>
                <w:tab w:val="center" w:pos="3723"/>
              </w:tabs>
              <w:spacing w:after="58" w:line="261" w:lineRule="auto"/>
              <w:rPr>
                <w:rFonts w:eastAsia="Times New Roman" w:cs="Times New Roman"/>
                <w:color w:val="auto"/>
              </w:rPr>
            </w:pPr>
            <w:r w:rsidRPr="00801CBB">
              <w:rPr>
                <w:rFonts w:eastAsia="Times New Roman" w:cs="Times New Roman"/>
                <w:b/>
                <w:i/>
                <w:color w:val="auto"/>
              </w:rPr>
              <w:t>Software:</w:t>
            </w:r>
            <w:r w:rsidRPr="00801CBB">
              <w:rPr>
                <w:rFonts w:eastAsia="Times New Roman" w:cs="Times New Roman"/>
                <w:color w:val="auto"/>
                <w:sz w:val="32"/>
              </w:rPr>
              <w:t xml:space="preserve"> </w:t>
            </w:r>
            <w:r w:rsidR="006806DD">
              <w:rPr>
                <w:rFonts w:eastAsia="Times New Roman" w:cs="Times New Roman"/>
                <w:color w:val="auto"/>
              </w:rPr>
              <w:t>O</w:t>
            </w:r>
            <w:r w:rsidR="00EE3FA9" w:rsidRPr="00EE3FA9">
              <w:rPr>
                <w:rFonts w:eastAsia="Times New Roman" w:cs="Times New Roman"/>
                <w:color w:val="auto"/>
              </w:rPr>
              <w:t>365</w:t>
            </w:r>
            <w:r w:rsidR="00EE3FA9" w:rsidRPr="00EE3FA9">
              <w:rPr>
                <w:rFonts w:eastAsia="Times New Roman" w:cs="Times New Roman"/>
                <w:color w:val="auto"/>
                <w:sz w:val="28"/>
                <w:szCs w:val="28"/>
              </w:rPr>
              <w:t xml:space="preserve">, </w:t>
            </w:r>
            <w:r w:rsidR="00801CBB" w:rsidRPr="00801CBB">
              <w:rPr>
                <w:rFonts w:eastAsia="Times New Roman" w:cs="Times New Roman"/>
                <w:color w:val="auto"/>
              </w:rPr>
              <w:t xml:space="preserve">Microsoft Office Suite, </w:t>
            </w:r>
            <w:r w:rsidR="006806DD">
              <w:rPr>
                <w:rFonts w:eastAsia="Times New Roman" w:cs="Times New Roman"/>
                <w:color w:val="auto"/>
              </w:rPr>
              <w:t>A</w:t>
            </w:r>
            <w:r w:rsidR="00E12C3F">
              <w:rPr>
                <w:rFonts w:eastAsia="Times New Roman" w:cs="Times New Roman"/>
                <w:color w:val="auto"/>
              </w:rPr>
              <w:t xml:space="preserve">zure, </w:t>
            </w:r>
            <w:r w:rsidR="00801CBB" w:rsidRPr="00801CBB">
              <w:rPr>
                <w:rFonts w:eastAsia="Times New Roman" w:cs="Times New Roman"/>
                <w:color w:val="auto"/>
              </w:rPr>
              <w:t xml:space="preserve">Epic, Pipeline, </w:t>
            </w:r>
            <w:r w:rsidRPr="00801CBB">
              <w:rPr>
                <w:rFonts w:eastAsia="Times New Roman" w:cs="Times New Roman"/>
                <w:color w:val="auto"/>
              </w:rPr>
              <w:t xml:space="preserve">ADP Management suite, </w:t>
            </w:r>
            <w:r w:rsidR="00EE3FA9">
              <w:rPr>
                <w:rFonts w:eastAsia="Times New Roman" w:cs="Times New Roman"/>
                <w:color w:val="auto"/>
              </w:rPr>
              <w:t>Cisco</w:t>
            </w:r>
            <w:r w:rsidR="009E1105">
              <w:rPr>
                <w:rFonts w:eastAsia="Times New Roman" w:cs="Times New Roman"/>
                <w:color w:val="auto"/>
              </w:rPr>
              <w:t xml:space="preserve">, </w:t>
            </w:r>
            <w:r w:rsidRPr="00801CBB">
              <w:rPr>
                <w:rFonts w:eastAsia="Times New Roman" w:cs="Times New Roman"/>
                <w:color w:val="auto"/>
              </w:rPr>
              <w:t xml:space="preserve">ADP Payroll suite, iCIMS, Freshdesk, Zendesk, Salesforce, </w:t>
            </w:r>
            <w:r w:rsidR="00801CBB" w:rsidRPr="00801CBB">
              <w:rPr>
                <w:rFonts w:eastAsia="Times New Roman" w:cs="Times New Roman"/>
                <w:color w:val="auto"/>
              </w:rPr>
              <w:t xml:space="preserve">Swimage, </w:t>
            </w:r>
            <w:r w:rsidR="009E1105">
              <w:rPr>
                <w:rFonts w:eastAsia="Times New Roman" w:cs="Times New Roman"/>
                <w:color w:val="auto"/>
              </w:rPr>
              <w:t>Service Now</w:t>
            </w:r>
            <w:r w:rsidR="00B46883">
              <w:rPr>
                <w:rFonts w:eastAsia="Times New Roman" w:cs="Times New Roman"/>
                <w:color w:val="auto"/>
              </w:rPr>
              <w:t xml:space="preserve">, </w:t>
            </w:r>
            <w:r w:rsidR="009E1105">
              <w:rPr>
                <w:rFonts w:eastAsia="Times New Roman" w:cs="Times New Roman"/>
                <w:color w:val="auto"/>
              </w:rPr>
              <w:t>SharePoint</w:t>
            </w:r>
            <w:r w:rsidR="00B46883">
              <w:rPr>
                <w:rFonts w:eastAsia="Times New Roman" w:cs="Times New Roman"/>
                <w:color w:val="auto"/>
              </w:rPr>
              <w:t xml:space="preserve">, </w:t>
            </w:r>
            <w:r w:rsidRPr="00801CBB">
              <w:rPr>
                <w:rFonts w:eastAsia="Times New Roman" w:cs="Times New Roman"/>
                <w:color w:val="auto"/>
              </w:rPr>
              <w:t>Acuity systems, Adobe creative Suite, Deploy, Staff track</w:t>
            </w:r>
            <w:r w:rsidR="00801CBB" w:rsidRPr="00801CBB">
              <w:rPr>
                <w:rFonts w:eastAsia="Times New Roman" w:cs="Times New Roman"/>
                <w:color w:val="auto"/>
              </w:rPr>
              <w:t>, Sierra, FL Studio</w:t>
            </w:r>
            <w:r w:rsidRPr="00801CBB">
              <w:rPr>
                <w:rFonts w:eastAsia="Times New Roman" w:cs="Times New Roman"/>
                <w:color w:val="auto"/>
              </w:rPr>
              <w:t>, Ableton, Windows Registry Editor, Slack, Skype,</w:t>
            </w:r>
            <w:r w:rsidR="00801CBB" w:rsidRPr="00801CBB">
              <w:rPr>
                <w:rFonts w:eastAsia="Times New Roman" w:cs="Times New Roman"/>
                <w:color w:val="auto"/>
              </w:rPr>
              <w:t xml:space="preserve"> Bluview</w:t>
            </w:r>
            <w:r w:rsidRPr="00801CBB">
              <w:rPr>
                <w:rFonts w:eastAsia="Times New Roman" w:cs="Times New Roman"/>
                <w:color w:val="auto"/>
              </w:rPr>
              <w:t>.</w:t>
            </w:r>
          </w:p>
          <w:p w14:paraId="02EADA96" w14:textId="77777777" w:rsidR="00801CBB" w:rsidRPr="00801CBB" w:rsidRDefault="00801CBB" w:rsidP="00DE4005">
            <w:pPr>
              <w:tabs>
                <w:tab w:val="center" w:pos="1440"/>
                <w:tab w:val="center" w:pos="2160"/>
                <w:tab w:val="center" w:pos="3723"/>
              </w:tabs>
              <w:spacing w:after="58" w:line="261" w:lineRule="auto"/>
              <w:rPr>
                <w:rFonts w:eastAsia="Times New Roman" w:cs="Times New Roman"/>
                <w:color w:val="auto"/>
              </w:rPr>
            </w:pPr>
          </w:p>
          <w:p w14:paraId="06D07002" w14:textId="27922980" w:rsidR="00BD40E1" w:rsidRPr="00801CBB" w:rsidRDefault="00BD40E1" w:rsidP="00DE4005">
            <w:pPr>
              <w:tabs>
                <w:tab w:val="center" w:pos="4732"/>
              </w:tabs>
              <w:spacing w:after="427"/>
              <w:rPr>
                <w:rFonts w:eastAsia="Times New Roman" w:cs="Times New Roman"/>
                <w:color w:val="auto"/>
              </w:rPr>
            </w:pPr>
            <w:r w:rsidRPr="00801CBB">
              <w:rPr>
                <w:rFonts w:eastAsia="Times New Roman" w:cs="Times New Roman"/>
                <w:b/>
                <w:i/>
                <w:color w:val="auto"/>
              </w:rPr>
              <w:t>Operating Systems</w:t>
            </w:r>
            <w:r w:rsidRPr="00801CBB">
              <w:rPr>
                <w:rFonts w:eastAsia="Times New Roman" w:cs="Times New Roman"/>
                <w:i/>
                <w:color w:val="auto"/>
              </w:rPr>
              <w:t>:</w:t>
            </w:r>
            <w:r w:rsidRPr="00801CBB">
              <w:rPr>
                <w:rFonts w:eastAsia="Times New Roman" w:cs="Times New Roman"/>
                <w:color w:val="auto"/>
                <w:sz w:val="32"/>
              </w:rPr>
              <w:t xml:space="preserve"> </w:t>
            </w:r>
            <w:r w:rsidRPr="00801CBB">
              <w:rPr>
                <w:rFonts w:eastAsia="Times New Roman" w:cs="Times New Roman"/>
                <w:color w:val="auto"/>
              </w:rPr>
              <w:t>Windows administration,</w:t>
            </w:r>
            <w:r w:rsidR="00801CBB" w:rsidRPr="00801CBB">
              <w:rPr>
                <w:rFonts w:eastAsia="Times New Roman" w:cs="Times New Roman"/>
                <w:color w:val="auto"/>
              </w:rPr>
              <w:t xml:space="preserve"> 98, XP,</w:t>
            </w:r>
            <w:r w:rsidRPr="00801CBB">
              <w:rPr>
                <w:rFonts w:eastAsia="Times New Roman" w:cs="Times New Roman"/>
                <w:color w:val="auto"/>
              </w:rPr>
              <w:t xml:space="preserve"> 7, 8, and 10, </w:t>
            </w:r>
            <w:r w:rsidR="00E12C3F">
              <w:rPr>
                <w:rFonts w:eastAsia="Times New Roman" w:cs="Times New Roman"/>
                <w:color w:val="auto"/>
              </w:rPr>
              <w:t xml:space="preserve">11, </w:t>
            </w:r>
            <w:r w:rsidRPr="00801CBB">
              <w:rPr>
                <w:rFonts w:eastAsia="Times New Roman" w:cs="Times New Roman"/>
                <w:color w:val="auto"/>
              </w:rPr>
              <w:t xml:space="preserve">Android &amp; iOS, </w:t>
            </w:r>
            <w:r w:rsidR="0079559F">
              <w:rPr>
                <w:rFonts w:eastAsia="Times New Roman" w:cs="Times New Roman"/>
                <w:color w:val="auto"/>
              </w:rPr>
              <w:t>OS14</w:t>
            </w:r>
            <w:r w:rsidRPr="00801CBB">
              <w:rPr>
                <w:rFonts w:eastAsia="Times New Roman" w:cs="Times New Roman"/>
                <w:color w:val="auto"/>
              </w:rPr>
              <w:t xml:space="preserve">, </w:t>
            </w:r>
            <w:r w:rsidR="00441F4E">
              <w:rPr>
                <w:rFonts w:eastAsia="Times New Roman" w:cs="Times New Roman"/>
                <w:color w:val="auto"/>
              </w:rPr>
              <w:t xml:space="preserve">and </w:t>
            </w:r>
            <w:r w:rsidRPr="00801CBB">
              <w:rPr>
                <w:rFonts w:eastAsia="Times New Roman" w:cs="Times New Roman"/>
                <w:color w:val="auto"/>
              </w:rPr>
              <w:t>Linux</w:t>
            </w:r>
          </w:p>
          <w:p w14:paraId="0565A319" w14:textId="77777777" w:rsidR="00801CBB" w:rsidRDefault="00801CBB" w:rsidP="00DE4005">
            <w:pPr>
              <w:rPr>
                <w:rFonts w:asciiTheme="majorHAnsi" w:hAnsiTheme="majorHAnsi"/>
                <w:color w:val="009999"/>
                <w:sz w:val="40"/>
                <w:szCs w:val="40"/>
              </w:rPr>
            </w:pPr>
            <w:r w:rsidRPr="00801CBB">
              <w:rPr>
                <w:rFonts w:asciiTheme="majorHAnsi" w:hAnsiTheme="majorHAnsi"/>
                <w:color w:val="009999"/>
                <w:sz w:val="40"/>
                <w:szCs w:val="40"/>
              </w:rPr>
              <w:t>CERTIFICATES</w:t>
            </w:r>
          </w:p>
          <w:p w14:paraId="272E9A31" w14:textId="77777777" w:rsidR="00801CBB" w:rsidRDefault="00801CBB" w:rsidP="00DE4005">
            <w:pPr>
              <w:rPr>
                <w:rFonts w:eastAsia="Times New Roman" w:cs="Times New Roman"/>
                <w:b/>
                <w:color w:val="auto"/>
              </w:rPr>
            </w:pPr>
            <w:r w:rsidRPr="00801CBB">
              <w:rPr>
                <w:rFonts w:eastAsia="Times New Roman" w:cs="Times New Roman"/>
                <w:color w:val="auto"/>
              </w:rPr>
              <w:t xml:space="preserve">CompTIA A+ Certification Course </w:t>
            </w:r>
            <w:r w:rsidRPr="00801CBB">
              <w:rPr>
                <w:rFonts w:eastAsia="Times New Roman" w:cs="Times New Roman"/>
                <w:b/>
                <w:color w:val="auto"/>
              </w:rPr>
              <w:t>2019</w:t>
            </w:r>
          </w:p>
          <w:p w14:paraId="4519AE9B" w14:textId="4E34EF61" w:rsidR="00563A1F" w:rsidRPr="00563A1F" w:rsidRDefault="00563A1F" w:rsidP="00DE4005">
            <w:pPr>
              <w:rPr>
                <w:rFonts w:eastAsia="Times New Roman" w:cs="Times New Roman"/>
                <w:bCs/>
                <w:color w:val="auto"/>
              </w:rPr>
            </w:pPr>
            <w:r w:rsidRPr="00563A1F">
              <w:rPr>
                <w:rFonts w:eastAsia="Times New Roman" w:cs="Times New Roman"/>
                <w:bCs/>
                <w:color w:val="auto"/>
              </w:rPr>
              <w:t>Google:</w:t>
            </w:r>
          </w:p>
          <w:p w14:paraId="50EE37FD" w14:textId="7D5816E0" w:rsidR="00563A1F" w:rsidRPr="00563A1F" w:rsidRDefault="00563A1F" w:rsidP="00DE4005">
            <w:pPr>
              <w:rPr>
                <w:rFonts w:eastAsia="Times New Roman" w:cs="Times New Roman"/>
                <w:bCs/>
                <w:color w:val="auto"/>
              </w:rPr>
            </w:pPr>
            <w:r w:rsidRPr="00563A1F">
              <w:rPr>
                <w:rFonts w:eastAsia="Times New Roman" w:cs="Times New Roman"/>
                <w:bCs/>
                <w:color w:val="auto"/>
              </w:rPr>
              <w:t>-Manage Security Risks</w:t>
            </w:r>
          </w:p>
          <w:p w14:paraId="3EDE8AD3" w14:textId="0BCBD6DD" w:rsidR="00563A1F" w:rsidRPr="00563A1F" w:rsidRDefault="00563A1F" w:rsidP="00DE4005">
            <w:pPr>
              <w:rPr>
                <w:rFonts w:eastAsia="Times New Roman" w:cs="Times New Roman"/>
                <w:bCs/>
                <w:color w:val="auto"/>
              </w:rPr>
            </w:pPr>
            <w:r w:rsidRPr="00563A1F">
              <w:rPr>
                <w:rFonts w:eastAsia="Times New Roman" w:cs="Times New Roman"/>
                <w:bCs/>
                <w:color w:val="auto"/>
              </w:rPr>
              <w:t>-Foundations of Cybersecurity</w:t>
            </w:r>
          </w:p>
          <w:p w14:paraId="3364EBED" w14:textId="13A55954" w:rsidR="00563A1F" w:rsidRDefault="00563A1F" w:rsidP="00DE4005">
            <w:pPr>
              <w:rPr>
                <w:rFonts w:eastAsia="Times New Roman" w:cs="Times New Roman"/>
                <w:bCs/>
                <w:color w:val="auto"/>
              </w:rPr>
            </w:pPr>
            <w:r w:rsidRPr="00563A1F">
              <w:rPr>
                <w:rFonts w:eastAsia="Times New Roman" w:cs="Times New Roman"/>
                <w:bCs/>
                <w:color w:val="auto"/>
              </w:rPr>
              <w:t>-Networks and Network Security</w:t>
            </w:r>
          </w:p>
          <w:p w14:paraId="57F47E5E" w14:textId="532AA91A" w:rsidR="00E779C6" w:rsidRPr="00563A1F" w:rsidRDefault="00E779C6" w:rsidP="00DE4005">
            <w:pPr>
              <w:rPr>
                <w:bCs/>
                <w:color w:val="009999"/>
                <w:sz w:val="40"/>
                <w:szCs w:val="40"/>
              </w:rPr>
            </w:pPr>
            <w:r>
              <w:rPr>
                <w:rFonts w:eastAsia="Times New Roman" w:cs="Times New Roman"/>
                <w:bCs/>
                <w:color w:val="auto"/>
              </w:rPr>
              <w:t>-Linux and SQL</w:t>
            </w:r>
          </w:p>
          <w:p w14:paraId="41DE0326" w14:textId="77777777" w:rsidR="00801CBB" w:rsidRPr="00801CBB" w:rsidRDefault="00801CBB" w:rsidP="00EC0F79">
            <w:pPr>
              <w:rPr>
                <w:rFonts w:asciiTheme="majorHAnsi" w:hAnsiTheme="majorHAnsi"/>
                <w:sz w:val="40"/>
                <w:szCs w:val="40"/>
              </w:rPr>
            </w:pPr>
          </w:p>
        </w:tc>
      </w:tr>
      <w:tr w:rsidR="000334C1" w:rsidRPr="008A171A" w14:paraId="52D13E3B" w14:textId="77777777" w:rsidTr="008A171A">
        <w:trPr>
          <w:trHeight w:val="4176"/>
        </w:trPr>
        <w:tc>
          <w:tcPr>
            <w:tcW w:w="3420" w:type="dxa"/>
            <w:gridSpan w:val="6"/>
          </w:tcPr>
          <w:p w14:paraId="0EE5DBCA" w14:textId="470593C7" w:rsidR="000334C1" w:rsidRPr="00DA56E4" w:rsidRDefault="00E92F01" w:rsidP="00E92F01">
            <w:pPr>
              <w:pStyle w:val="AboutMe"/>
              <w:rPr>
                <w:b/>
                <w:sz w:val="28"/>
                <w:szCs w:val="28"/>
                <w:lang w:val="it-IT"/>
              </w:rPr>
            </w:pPr>
            <w:r w:rsidRPr="00DA56E4">
              <w:rPr>
                <w:b/>
                <w:sz w:val="28"/>
                <w:szCs w:val="28"/>
              </w:rPr>
              <w:t>Proven IT professional with strong listed ex</w:t>
            </w:r>
            <w:r w:rsidR="001A7A81">
              <w:rPr>
                <w:b/>
                <w:sz w:val="28"/>
                <w:szCs w:val="28"/>
              </w:rPr>
              <w:t xml:space="preserve">perience in the PC, Network, </w:t>
            </w:r>
            <w:r w:rsidR="00DF776F">
              <w:rPr>
                <w:b/>
                <w:sz w:val="28"/>
                <w:szCs w:val="28"/>
              </w:rPr>
              <w:t xml:space="preserve">server, </w:t>
            </w:r>
            <w:r w:rsidR="00DB3C7A">
              <w:rPr>
                <w:b/>
                <w:sz w:val="28"/>
                <w:szCs w:val="28"/>
              </w:rPr>
              <w:t xml:space="preserve">Cybersecurity, </w:t>
            </w:r>
            <w:r w:rsidR="001A7A81">
              <w:rPr>
                <w:b/>
                <w:sz w:val="28"/>
                <w:szCs w:val="28"/>
              </w:rPr>
              <w:t xml:space="preserve">and </w:t>
            </w:r>
            <w:r w:rsidR="00B46883">
              <w:rPr>
                <w:b/>
                <w:sz w:val="28"/>
                <w:szCs w:val="28"/>
              </w:rPr>
              <w:t xml:space="preserve">IT </w:t>
            </w:r>
            <w:r w:rsidR="001A7A81">
              <w:rPr>
                <w:b/>
                <w:sz w:val="28"/>
                <w:szCs w:val="28"/>
              </w:rPr>
              <w:t>M</w:t>
            </w:r>
            <w:r w:rsidRPr="00DA56E4">
              <w:rPr>
                <w:b/>
                <w:sz w:val="28"/>
                <w:szCs w:val="28"/>
              </w:rPr>
              <w:t>aintenance</w:t>
            </w:r>
            <w:r w:rsidR="00B23628" w:rsidRPr="00DA56E4">
              <w:rPr>
                <w:b/>
                <w:sz w:val="28"/>
                <w:szCs w:val="28"/>
              </w:rPr>
              <w:t xml:space="preserve"> service</w:t>
            </w:r>
            <w:r w:rsidRPr="00DA56E4">
              <w:rPr>
                <w:b/>
                <w:sz w:val="28"/>
                <w:szCs w:val="28"/>
              </w:rPr>
              <w:t xml:space="preserve"> field.</w:t>
            </w:r>
          </w:p>
        </w:tc>
        <w:tc>
          <w:tcPr>
            <w:tcW w:w="720" w:type="dxa"/>
            <w:vMerge/>
          </w:tcPr>
          <w:p w14:paraId="232D8144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14:paraId="23C4DFFA" w14:textId="77777777" w:rsidR="000334C1" w:rsidRPr="008A171A" w:rsidRDefault="000334C1" w:rsidP="008A171A">
            <w:pPr>
              <w:pStyle w:val="AboutMe"/>
              <w:rPr>
                <w:lang w:val="it-IT"/>
              </w:rPr>
            </w:pPr>
          </w:p>
        </w:tc>
      </w:tr>
      <w:tr w:rsidR="000334C1" w:rsidRPr="004A28EA" w14:paraId="5468AB5B" w14:textId="77777777" w:rsidTr="000873F6">
        <w:trPr>
          <w:trHeight w:val="540"/>
        </w:trPr>
        <w:tc>
          <w:tcPr>
            <w:tcW w:w="316" w:type="dxa"/>
          </w:tcPr>
          <w:p w14:paraId="404D310E" w14:textId="77777777" w:rsidR="000334C1" w:rsidRPr="00DA56E4" w:rsidRDefault="000334C1" w:rsidP="004A28EA">
            <w:pPr>
              <w:pStyle w:val="Heading4"/>
              <w:rPr>
                <w:b/>
                <w:lang w:val="it-IT"/>
              </w:rPr>
            </w:pPr>
          </w:p>
        </w:tc>
        <w:sdt>
          <w:sdtPr>
            <w:rPr>
              <w:b/>
            </w:rPr>
            <w:id w:val="1050265814"/>
            <w:placeholder>
              <w:docPart w:val="FDECDA191D684D4CA0AE58D4A4C4070A"/>
            </w:placeholder>
            <w:temporary/>
            <w:showingPlcHdr/>
            <w15:appearance w15:val="hidden"/>
          </w:sdtPr>
          <w:sdtEndPr/>
          <w:sdtContent>
            <w:tc>
              <w:tcPr>
                <w:tcW w:w="2834" w:type="dxa"/>
                <w:gridSpan w:val="4"/>
                <w:tcBorders>
                  <w:bottom w:val="single" w:sz="4" w:space="0" w:color="FFFFFF" w:themeColor="background1"/>
                </w:tcBorders>
              </w:tcPr>
              <w:p w14:paraId="6C5FB4D5" w14:textId="77777777" w:rsidR="000334C1" w:rsidRPr="00DA56E4" w:rsidRDefault="000334C1" w:rsidP="004A28EA">
                <w:pPr>
                  <w:pStyle w:val="Heading4"/>
                  <w:rPr>
                    <w:b/>
                  </w:rPr>
                </w:pPr>
                <w:r w:rsidRPr="00DA56E4">
                  <w:rPr>
                    <w:b/>
                  </w:rPr>
                  <w:t>C O N T A C T</w:t>
                </w:r>
              </w:p>
            </w:tc>
          </w:sdtContent>
        </w:sdt>
        <w:tc>
          <w:tcPr>
            <w:tcW w:w="270" w:type="dxa"/>
          </w:tcPr>
          <w:p w14:paraId="2EA94BE9" w14:textId="77777777" w:rsidR="000334C1" w:rsidRPr="00DA56E4" w:rsidRDefault="000334C1" w:rsidP="004A28EA">
            <w:pPr>
              <w:pStyle w:val="Heading4"/>
              <w:rPr>
                <w:b/>
              </w:rPr>
            </w:pPr>
          </w:p>
        </w:tc>
        <w:tc>
          <w:tcPr>
            <w:tcW w:w="720" w:type="dxa"/>
          </w:tcPr>
          <w:p w14:paraId="2FD1FF4A" w14:textId="77777777" w:rsidR="000334C1" w:rsidRDefault="000334C1" w:rsidP="005E435A">
            <w:pPr>
              <w:pStyle w:val="Heading4"/>
            </w:pPr>
          </w:p>
        </w:tc>
        <w:tc>
          <w:tcPr>
            <w:tcW w:w="7236" w:type="dxa"/>
            <w:vMerge/>
          </w:tcPr>
          <w:p w14:paraId="263B84F6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43CFE6E2" w14:textId="77777777" w:rsidTr="00BE5968">
        <w:trPr>
          <w:trHeight w:val="620"/>
        </w:trPr>
        <w:tc>
          <w:tcPr>
            <w:tcW w:w="450" w:type="dxa"/>
            <w:gridSpan w:val="2"/>
            <w:vAlign w:val="center"/>
          </w:tcPr>
          <w:p w14:paraId="4E82A1AB" w14:textId="77777777" w:rsidR="000334C1" w:rsidRPr="00DA56E4" w:rsidRDefault="00BE1C4D" w:rsidP="00BE5968">
            <w:pPr>
              <w:rPr>
                <w:b/>
              </w:rPr>
            </w:pPr>
            <w:r>
              <w:rPr>
                <w:b/>
              </w:rPr>
              <w:pict w14:anchorId="2FB2443C">
                <v:shape id="Graphic 4" o:spid="_x0000_i1027" type="#_x0000_t75" alt="@" style="width:14.25pt;height:14.25pt;visibility:visible">
                  <v:imagedata r:id="rId11" o:title=""/>
                </v:shape>
              </w:pict>
            </w:r>
          </w:p>
        </w:tc>
        <w:tc>
          <w:tcPr>
            <w:tcW w:w="2970" w:type="dxa"/>
            <w:gridSpan w:val="4"/>
            <w:vAlign w:val="center"/>
          </w:tcPr>
          <w:p w14:paraId="0480EE46" w14:textId="42EEBCF4" w:rsidR="000334C1" w:rsidRPr="00DA56E4" w:rsidRDefault="00BE1C4D" w:rsidP="00E92F01">
            <w:pPr>
              <w:pStyle w:val="Contact1"/>
              <w:rPr>
                <w:b/>
              </w:rPr>
            </w:pPr>
            <w:hyperlink r:id="rId12" w:history="1">
              <w:r w:rsidR="00D23E03" w:rsidRPr="006D3505">
                <w:rPr>
                  <w:rStyle w:val="Hyperlink"/>
                  <w:b/>
                </w:rPr>
                <w:t>Bergeron7@yahoo.com</w:t>
              </w:r>
            </w:hyperlink>
          </w:p>
        </w:tc>
        <w:tc>
          <w:tcPr>
            <w:tcW w:w="720" w:type="dxa"/>
            <w:vMerge w:val="restart"/>
          </w:tcPr>
          <w:p w14:paraId="61419C0A" w14:textId="77777777" w:rsidR="000334C1" w:rsidRDefault="000334C1" w:rsidP="004A28EA"/>
        </w:tc>
        <w:tc>
          <w:tcPr>
            <w:tcW w:w="7236" w:type="dxa"/>
            <w:vMerge/>
          </w:tcPr>
          <w:p w14:paraId="2D0C16B5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EF38497" w14:textId="77777777" w:rsidTr="00BE5968">
        <w:trPr>
          <w:trHeight w:val="540"/>
        </w:trPr>
        <w:tc>
          <w:tcPr>
            <w:tcW w:w="450" w:type="dxa"/>
            <w:gridSpan w:val="2"/>
            <w:vAlign w:val="center"/>
          </w:tcPr>
          <w:p w14:paraId="19D950BC" w14:textId="77777777" w:rsidR="000334C1" w:rsidRPr="00DA56E4" w:rsidRDefault="000334C1" w:rsidP="00BE5968">
            <w:pPr>
              <w:rPr>
                <w:b/>
              </w:rPr>
            </w:pPr>
            <w:r w:rsidRPr="00DA56E4"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64F08A49" wp14:editId="7AF60036">
                      <wp:extent cx="114186" cy="211455"/>
                      <wp:effectExtent l="38100" t="38100" r="38735" b="36195"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186" cy="21145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E9F8AF1" id="Graphic 38" o:spid="_x0000_s1026" style="width:9pt;height:16.65pt;mso-position-horizontal-relative:char;mso-position-vertical-relative:line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"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0" w:type="dxa"/>
            <w:gridSpan w:val="4"/>
            <w:vAlign w:val="center"/>
          </w:tcPr>
          <w:p w14:paraId="40FAED9A" w14:textId="77777777" w:rsidR="000334C1" w:rsidRPr="00DA56E4" w:rsidRDefault="00E92F01" w:rsidP="00E92F01">
            <w:pPr>
              <w:pStyle w:val="Contact1"/>
              <w:rPr>
                <w:b/>
              </w:rPr>
            </w:pPr>
            <w:r w:rsidRPr="00DA56E4">
              <w:rPr>
                <w:b/>
              </w:rPr>
              <w:t>312-890-9563</w:t>
            </w:r>
          </w:p>
        </w:tc>
        <w:tc>
          <w:tcPr>
            <w:tcW w:w="720" w:type="dxa"/>
            <w:vMerge/>
          </w:tcPr>
          <w:p w14:paraId="7579F459" w14:textId="77777777" w:rsidR="000334C1" w:rsidRDefault="000334C1" w:rsidP="004A28EA"/>
        </w:tc>
        <w:tc>
          <w:tcPr>
            <w:tcW w:w="7236" w:type="dxa"/>
            <w:vMerge/>
          </w:tcPr>
          <w:p w14:paraId="629FFE81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197A97D0" w14:textId="77777777" w:rsidTr="00BE5968">
        <w:trPr>
          <w:trHeight w:val="540"/>
        </w:trPr>
        <w:tc>
          <w:tcPr>
            <w:tcW w:w="450" w:type="dxa"/>
            <w:gridSpan w:val="2"/>
            <w:vAlign w:val="center"/>
          </w:tcPr>
          <w:p w14:paraId="4F3253A5" w14:textId="77777777" w:rsidR="000334C1" w:rsidRPr="00DA56E4" w:rsidRDefault="000334C1" w:rsidP="00BE5968">
            <w:pPr>
              <w:rPr>
                <w:b/>
              </w:rPr>
            </w:pPr>
            <w:r w:rsidRPr="00DA56E4">
              <w:rPr>
                <w:b/>
                <w:noProof/>
              </w:rPr>
              <w:drawing>
                <wp:inline distT="0" distB="0" distL="0" distR="0" wp14:anchorId="4A7314D2" wp14:editId="3BF2AA36">
                  <wp:extent cx="169028" cy="169028"/>
                  <wp:effectExtent l="0" t="0" r="2540" b="2540"/>
                  <wp:docPr id="73" name="Picture 7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  <w:vAlign w:val="center"/>
          </w:tcPr>
          <w:p w14:paraId="58BFC305" w14:textId="2D0CEBC6" w:rsidR="000334C1" w:rsidRPr="00DA56E4" w:rsidRDefault="00E92F01" w:rsidP="00E92F01">
            <w:pPr>
              <w:pStyle w:val="Contact1"/>
              <w:rPr>
                <w:b/>
              </w:rPr>
            </w:pPr>
            <w:r w:rsidRPr="00DA56E4">
              <w:rPr>
                <w:b/>
              </w:rPr>
              <w:t>linkedin.com/in/jared-bergeron-xxviisl/</w:t>
            </w:r>
          </w:p>
        </w:tc>
        <w:tc>
          <w:tcPr>
            <w:tcW w:w="720" w:type="dxa"/>
            <w:vMerge/>
          </w:tcPr>
          <w:p w14:paraId="4FA98E1A" w14:textId="77777777" w:rsidR="000334C1" w:rsidRDefault="000334C1" w:rsidP="004A28EA"/>
        </w:tc>
        <w:tc>
          <w:tcPr>
            <w:tcW w:w="7236" w:type="dxa"/>
            <w:vMerge/>
          </w:tcPr>
          <w:p w14:paraId="36BD5BE1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23AABA1E" w14:textId="77777777" w:rsidTr="008A171A">
        <w:trPr>
          <w:trHeight w:val="1584"/>
        </w:trPr>
        <w:tc>
          <w:tcPr>
            <w:tcW w:w="3420" w:type="dxa"/>
            <w:gridSpan w:val="6"/>
            <w:vAlign w:val="center"/>
          </w:tcPr>
          <w:p w14:paraId="54EAC93F" w14:textId="08BF5020" w:rsidR="00F815B2" w:rsidRDefault="00F815B2" w:rsidP="00BE5968">
            <w:pPr>
              <w:pStyle w:val="Contact2"/>
            </w:pPr>
          </w:p>
          <w:p w14:paraId="3B56601B" w14:textId="4973895B" w:rsidR="00F815B2" w:rsidRDefault="00F815B2" w:rsidP="00BE5968">
            <w:pPr>
              <w:pStyle w:val="Contact2"/>
            </w:pPr>
            <w:r w:rsidRPr="00DA56E4">
              <w:rPr>
                <w:noProof/>
              </w:rPr>
              <w:drawing>
                <wp:inline distT="0" distB="0" distL="0" distR="0" wp14:anchorId="70695022" wp14:editId="13340DA8">
                  <wp:extent cx="343501" cy="343501"/>
                  <wp:effectExtent l="0" t="0" r="0" b="0"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ECE92" w14:textId="64F5744B" w:rsidR="000334C1" w:rsidRPr="00DA56E4" w:rsidRDefault="00F815B2" w:rsidP="00F815B2">
            <w:pPr>
              <w:pStyle w:val="Contact2"/>
              <w:jc w:val="left"/>
            </w:pPr>
            <w:r>
              <w:t xml:space="preserve">               </w:t>
            </w:r>
            <w:r w:rsidR="00614EE8" w:rsidRPr="00DA56E4">
              <w:t>Chicago, IL</w:t>
            </w:r>
          </w:p>
          <w:p w14:paraId="2BE77FDF" w14:textId="6271BEEF" w:rsidR="000334C1" w:rsidRPr="00DA56E4" w:rsidRDefault="000334C1" w:rsidP="00BE5968">
            <w:pPr>
              <w:pStyle w:val="Contact2"/>
            </w:pPr>
          </w:p>
        </w:tc>
        <w:tc>
          <w:tcPr>
            <w:tcW w:w="720" w:type="dxa"/>
            <w:vMerge/>
          </w:tcPr>
          <w:p w14:paraId="6B2156C4" w14:textId="77777777" w:rsidR="000334C1" w:rsidRDefault="000334C1" w:rsidP="004A28EA"/>
        </w:tc>
        <w:tc>
          <w:tcPr>
            <w:tcW w:w="7236" w:type="dxa"/>
            <w:vMerge/>
          </w:tcPr>
          <w:p w14:paraId="790A855A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64CC2842" w14:textId="77777777" w:rsidTr="008A171A">
        <w:trPr>
          <w:trHeight w:val="1008"/>
        </w:trPr>
        <w:tc>
          <w:tcPr>
            <w:tcW w:w="3420" w:type="dxa"/>
            <w:gridSpan w:val="6"/>
          </w:tcPr>
          <w:p w14:paraId="67B2E471" w14:textId="77777777" w:rsidR="000334C1" w:rsidRDefault="000334C1">
            <w:pPr>
              <w:rPr>
                <w:noProof/>
              </w:rPr>
            </w:pPr>
          </w:p>
        </w:tc>
        <w:tc>
          <w:tcPr>
            <w:tcW w:w="720" w:type="dxa"/>
            <w:vMerge/>
          </w:tcPr>
          <w:p w14:paraId="54F2B132" w14:textId="77777777" w:rsidR="000334C1" w:rsidRDefault="000334C1" w:rsidP="004A28EA"/>
        </w:tc>
        <w:tc>
          <w:tcPr>
            <w:tcW w:w="7236" w:type="dxa"/>
            <w:vMerge/>
          </w:tcPr>
          <w:p w14:paraId="7D84A573" w14:textId="77777777" w:rsidR="000334C1" w:rsidRDefault="000334C1" w:rsidP="002E7306">
            <w:pPr>
              <w:pStyle w:val="Title"/>
            </w:pPr>
          </w:p>
        </w:tc>
      </w:tr>
      <w:tr w:rsidR="000334C1" w:rsidRPr="004A28EA" w14:paraId="009B1308" w14:textId="77777777" w:rsidTr="00AA1166">
        <w:trPr>
          <w:trHeight w:val="585"/>
        </w:trPr>
        <w:tc>
          <w:tcPr>
            <w:tcW w:w="450" w:type="dxa"/>
            <w:gridSpan w:val="2"/>
          </w:tcPr>
          <w:p w14:paraId="07315302" w14:textId="77777777" w:rsidR="000334C1" w:rsidRPr="00325187" w:rsidRDefault="000334C1" w:rsidP="00453A7B">
            <w:pPr>
              <w:pStyle w:val="Heading4"/>
              <w:rPr>
                <w:b/>
              </w:rPr>
            </w:pPr>
          </w:p>
        </w:tc>
        <w:sdt>
          <w:sdtPr>
            <w:rPr>
              <w:b/>
            </w:rPr>
            <w:id w:val="-1745956179"/>
            <w:placeholder>
              <w:docPart w:val="12857A361F124E95B36BF46E2F37821D"/>
            </w:placeholder>
            <w:temporary/>
            <w:showingPlcHdr/>
            <w15:appearance w15:val="hidden"/>
          </w:sdtPr>
          <w:sdtEndPr/>
          <w:sdtContent>
            <w:tc>
              <w:tcPr>
                <w:tcW w:w="2700" w:type="dxa"/>
                <w:gridSpan w:val="3"/>
                <w:tcBorders>
                  <w:bottom w:val="single" w:sz="4" w:space="0" w:color="FFFFFF" w:themeColor="background1"/>
                </w:tcBorders>
              </w:tcPr>
              <w:p w14:paraId="0A4A1DD7" w14:textId="77777777" w:rsidR="000334C1" w:rsidRPr="00325187" w:rsidRDefault="000334C1" w:rsidP="00453A7B">
                <w:pPr>
                  <w:pStyle w:val="Heading4"/>
                  <w:rPr>
                    <w:b/>
                  </w:rPr>
                </w:pPr>
                <w:r w:rsidRPr="00325187">
                  <w:rPr>
                    <w:b/>
                  </w:rPr>
                  <w:t>E D u c a t i o n</w:t>
                </w:r>
              </w:p>
            </w:tc>
          </w:sdtContent>
        </w:sdt>
        <w:tc>
          <w:tcPr>
            <w:tcW w:w="270" w:type="dxa"/>
          </w:tcPr>
          <w:p w14:paraId="586777BA" w14:textId="77777777" w:rsidR="000334C1" w:rsidRPr="00325187" w:rsidRDefault="000334C1" w:rsidP="00453A7B">
            <w:pPr>
              <w:pStyle w:val="Heading4"/>
              <w:rPr>
                <w:b/>
              </w:rPr>
            </w:pPr>
          </w:p>
        </w:tc>
        <w:tc>
          <w:tcPr>
            <w:tcW w:w="720" w:type="dxa"/>
            <w:vMerge/>
          </w:tcPr>
          <w:p w14:paraId="1469045F" w14:textId="77777777" w:rsidR="000334C1" w:rsidRDefault="000334C1" w:rsidP="005B2877">
            <w:pPr>
              <w:pStyle w:val="Heading4"/>
            </w:pPr>
          </w:p>
        </w:tc>
        <w:tc>
          <w:tcPr>
            <w:tcW w:w="7236" w:type="dxa"/>
            <w:vMerge/>
          </w:tcPr>
          <w:p w14:paraId="1BD97646" w14:textId="77777777" w:rsidR="000334C1" w:rsidRDefault="000334C1" w:rsidP="002E7306">
            <w:pPr>
              <w:pStyle w:val="Title"/>
            </w:pPr>
          </w:p>
        </w:tc>
      </w:tr>
      <w:tr w:rsidR="000334C1" w:rsidRPr="00124ED6" w14:paraId="0130E39E" w14:textId="77777777" w:rsidTr="00453A7B">
        <w:trPr>
          <w:trHeight w:val="170"/>
        </w:trPr>
        <w:tc>
          <w:tcPr>
            <w:tcW w:w="3420" w:type="dxa"/>
            <w:gridSpan w:val="6"/>
          </w:tcPr>
          <w:p w14:paraId="5835C4D7" w14:textId="77777777" w:rsidR="000334C1" w:rsidRPr="00325187" w:rsidRDefault="000334C1" w:rsidP="00453A7B">
            <w:pPr>
              <w:rPr>
                <w:b/>
                <w:noProof/>
                <w:sz w:val="16"/>
                <w:szCs w:val="16"/>
                <w:lang w:val="it-IT"/>
              </w:rPr>
            </w:pPr>
          </w:p>
        </w:tc>
        <w:tc>
          <w:tcPr>
            <w:tcW w:w="720" w:type="dxa"/>
            <w:vMerge/>
          </w:tcPr>
          <w:p w14:paraId="21CD4905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14:paraId="5B770CBF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  <w:tr w:rsidR="000334C1" w:rsidRPr="00C62E97" w14:paraId="2DA3D9BA" w14:textId="77777777" w:rsidTr="00453A7B">
        <w:trPr>
          <w:trHeight w:val="1107"/>
        </w:trPr>
        <w:tc>
          <w:tcPr>
            <w:tcW w:w="450" w:type="dxa"/>
            <w:gridSpan w:val="2"/>
          </w:tcPr>
          <w:p w14:paraId="4B98CAE9" w14:textId="77777777" w:rsidR="000334C1" w:rsidRPr="00325187" w:rsidRDefault="000334C1" w:rsidP="00453A7B">
            <w:pPr>
              <w:rPr>
                <w:b/>
                <w:noProof/>
                <w:lang w:val="it-IT"/>
              </w:rPr>
            </w:pPr>
            <w:r w:rsidRPr="00325187">
              <w:rPr>
                <w:b/>
                <w:noProof/>
              </w:rPr>
              <w:drawing>
                <wp:inline distT="0" distB="0" distL="0" distR="0" wp14:anchorId="444AE896" wp14:editId="08C99D89">
                  <wp:extent cx="313522" cy="313522"/>
                  <wp:effectExtent l="0" t="0" r="0" b="0"/>
                  <wp:docPr id="76" name="Graphic 7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14:paraId="3FAD346C" w14:textId="77777777" w:rsidR="000334C1" w:rsidRPr="00325187" w:rsidRDefault="00E92F01" w:rsidP="00453A7B">
            <w:pPr>
              <w:pStyle w:val="Heading5"/>
              <w:rPr>
                <w:noProof/>
                <w:lang w:val="it-IT"/>
              </w:rPr>
            </w:pPr>
            <w:r w:rsidRPr="00325187">
              <w:rPr>
                <w:noProof/>
                <w:lang w:val="it-IT"/>
              </w:rPr>
              <w:t>Chicago State university</w:t>
            </w:r>
          </w:p>
          <w:p w14:paraId="72C0E820" w14:textId="77777777" w:rsidR="000334C1" w:rsidRPr="00325187" w:rsidRDefault="00700CFA" w:rsidP="00453A7B">
            <w:pPr>
              <w:pStyle w:val="Contact1"/>
              <w:rPr>
                <w:b/>
              </w:rPr>
            </w:pPr>
            <w:r w:rsidRPr="00325187">
              <w:rPr>
                <w:b/>
              </w:rPr>
              <w:t>Bachelors of E</w:t>
            </w:r>
            <w:r w:rsidR="00E92F01" w:rsidRPr="00325187">
              <w:rPr>
                <w:b/>
              </w:rPr>
              <w:t>ducation</w:t>
            </w:r>
          </w:p>
          <w:p w14:paraId="6D960C1B" w14:textId="77777777" w:rsidR="000334C1" w:rsidRPr="00325187" w:rsidRDefault="00E92F01" w:rsidP="00E92F01">
            <w:pPr>
              <w:pStyle w:val="Heading6"/>
              <w:rPr>
                <w:b/>
              </w:rPr>
            </w:pPr>
            <w:r w:rsidRPr="00325187">
              <w:rPr>
                <w:b/>
              </w:rPr>
              <w:t>2016</w:t>
            </w:r>
          </w:p>
        </w:tc>
        <w:tc>
          <w:tcPr>
            <w:tcW w:w="720" w:type="dxa"/>
            <w:vMerge/>
          </w:tcPr>
          <w:p w14:paraId="305B6B02" w14:textId="77777777" w:rsidR="000334C1" w:rsidRPr="00C62E97" w:rsidRDefault="000334C1" w:rsidP="00453A7B"/>
        </w:tc>
        <w:tc>
          <w:tcPr>
            <w:tcW w:w="7236" w:type="dxa"/>
            <w:vMerge/>
          </w:tcPr>
          <w:p w14:paraId="3E2507AA" w14:textId="77777777" w:rsidR="000334C1" w:rsidRPr="00C62E97" w:rsidRDefault="000334C1" w:rsidP="00453A7B">
            <w:pPr>
              <w:pStyle w:val="Title"/>
            </w:pPr>
          </w:p>
        </w:tc>
      </w:tr>
      <w:tr w:rsidR="000334C1" w:rsidRPr="00124ED6" w14:paraId="5D1BED34" w14:textId="77777777" w:rsidTr="00453A7B">
        <w:trPr>
          <w:trHeight w:val="1445"/>
        </w:trPr>
        <w:tc>
          <w:tcPr>
            <w:tcW w:w="450" w:type="dxa"/>
            <w:gridSpan w:val="2"/>
          </w:tcPr>
          <w:p w14:paraId="01E48DAA" w14:textId="77777777" w:rsidR="000334C1" w:rsidRPr="00325187" w:rsidRDefault="000334C1" w:rsidP="00453A7B">
            <w:pPr>
              <w:rPr>
                <w:b/>
                <w:noProof/>
                <w:lang w:val="it-IT"/>
              </w:rPr>
            </w:pPr>
            <w:r w:rsidRPr="00325187">
              <w:rPr>
                <w:b/>
                <w:noProof/>
              </w:rPr>
              <w:drawing>
                <wp:inline distT="0" distB="0" distL="0" distR="0" wp14:anchorId="39AD387B" wp14:editId="455CAADD">
                  <wp:extent cx="313522" cy="313522"/>
                  <wp:effectExtent l="0" t="0" r="0" b="0"/>
                  <wp:docPr id="77" name="Graphic 7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noun_graduation_828933_000000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22" cy="31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0" w:type="dxa"/>
            <w:gridSpan w:val="4"/>
          </w:tcPr>
          <w:p w14:paraId="381B651C" w14:textId="77777777" w:rsidR="000334C1" w:rsidRPr="00325187" w:rsidRDefault="00E92F01" w:rsidP="00887E05">
            <w:pPr>
              <w:pStyle w:val="Heading5"/>
            </w:pPr>
            <w:r w:rsidRPr="00325187">
              <w:t>Chicago HS for Agricultural Sciences</w:t>
            </w:r>
          </w:p>
          <w:p w14:paraId="0E02BF6A" w14:textId="77777777" w:rsidR="000334C1" w:rsidRPr="00325187" w:rsidRDefault="00700CFA" w:rsidP="00887E05">
            <w:pPr>
              <w:pStyle w:val="Contact1"/>
              <w:rPr>
                <w:rStyle w:val="Contact1Char"/>
                <w:b/>
              </w:rPr>
            </w:pPr>
            <w:r w:rsidRPr="00325187">
              <w:rPr>
                <w:b/>
              </w:rPr>
              <w:t>HS D</w:t>
            </w:r>
            <w:r w:rsidR="00E92F01" w:rsidRPr="00325187">
              <w:rPr>
                <w:b/>
              </w:rPr>
              <w:t>iploma</w:t>
            </w:r>
          </w:p>
          <w:p w14:paraId="1A7600A1" w14:textId="77777777" w:rsidR="000334C1" w:rsidRPr="00325187" w:rsidRDefault="00640EF4" w:rsidP="00E92F01">
            <w:pPr>
              <w:pStyle w:val="Heading6"/>
              <w:rPr>
                <w:b/>
              </w:rPr>
            </w:pPr>
            <w:r>
              <w:rPr>
                <w:b/>
              </w:rPr>
              <w:t xml:space="preserve">    </w:t>
            </w:r>
            <w:r w:rsidR="00E92F01" w:rsidRPr="00325187">
              <w:rPr>
                <w:b/>
              </w:rPr>
              <w:t>2009</w:t>
            </w:r>
          </w:p>
        </w:tc>
        <w:tc>
          <w:tcPr>
            <w:tcW w:w="720" w:type="dxa"/>
            <w:vMerge/>
          </w:tcPr>
          <w:p w14:paraId="3C02E007" w14:textId="77777777" w:rsidR="000334C1" w:rsidRPr="00124ED6" w:rsidRDefault="000334C1" w:rsidP="00453A7B">
            <w:pPr>
              <w:rPr>
                <w:lang w:val="it-IT"/>
              </w:rPr>
            </w:pPr>
          </w:p>
        </w:tc>
        <w:tc>
          <w:tcPr>
            <w:tcW w:w="7236" w:type="dxa"/>
            <w:vMerge/>
          </w:tcPr>
          <w:p w14:paraId="55594794" w14:textId="77777777" w:rsidR="000334C1" w:rsidRPr="00124ED6" w:rsidRDefault="000334C1" w:rsidP="00453A7B">
            <w:pPr>
              <w:pStyle w:val="Title"/>
              <w:rPr>
                <w:lang w:val="it-IT"/>
              </w:rPr>
            </w:pPr>
          </w:p>
        </w:tc>
      </w:tr>
    </w:tbl>
    <w:p w14:paraId="1367C813" w14:textId="4B9F2CE3" w:rsidR="00871DB8" w:rsidRDefault="003B4AE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F13B482" wp14:editId="02009900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A802E64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AF3rxrPgoAAOo1AAAOAAAA&#10;AAAAAAAAAAAAAC4CAABkcnMvZTJvRG9jLnhtbFBLAQItABQABgAIAAAAIQDGVP024QAAAAsBAAAP&#10;AAAAAAAAAAAAAAAAAJgMAABkcnMvZG93bnJldi54bWxQSwUGAAAAAAQABADzAAAApg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>
        <w:rPr>
          <w:noProof/>
        </w:rPr>
        <w:drawing>
          <wp:anchor distT="0" distB="0" distL="114300" distR="114300" simplePos="0" relativeHeight="251681792" behindDoc="0" locked="0" layoutInCell="1" allowOverlap="1" wp14:anchorId="6BFA4A32" wp14:editId="7BFD5F0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>
        <w:rPr>
          <w:noProof/>
        </w:rPr>
        <w:drawing>
          <wp:anchor distT="0" distB="0" distL="114300" distR="114300" simplePos="0" relativeHeight="251672576" behindDoc="0" locked="0" layoutInCell="1" allowOverlap="1" wp14:anchorId="42332127" wp14:editId="3E8BA30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91008" behindDoc="0" locked="0" layoutInCell="1" allowOverlap="1" wp14:anchorId="0DF9C618" wp14:editId="423140F0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>
        <w:rPr>
          <w:noProof/>
        </w:rPr>
        <w:drawing>
          <wp:anchor distT="0" distB="0" distL="114300" distR="114300" simplePos="0" relativeHeight="251688960" behindDoc="0" locked="0" layoutInCell="1" allowOverlap="1" wp14:anchorId="76951632" wp14:editId="5081624A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EA4A0E7" wp14:editId="5CBD8699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3B6DC8C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DE17CC3" wp14:editId="7E7C353B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D4157D2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Sect="00EE4BBC">
      <w:pgSz w:w="12240" w:h="15840" w:code="1"/>
      <w:pgMar w:top="432" w:right="432" w:bottom="432" w:left="432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A37EA" w14:textId="77777777" w:rsidR="00BE1C4D" w:rsidRDefault="00BE1C4D" w:rsidP="00AA35A8">
      <w:pPr>
        <w:spacing w:line="240" w:lineRule="auto"/>
      </w:pPr>
      <w:r>
        <w:separator/>
      </w:r>
    </w:p>
  </w:endnote>
  <w:endnote w:type="continuationSeparator" w:id="0">
    <w:p w14:paraId="14B14B71" w14:textId="77777777" w:rsidR="00BE1C4D" w:rsidRDefault="00BE1C4D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B2B457" w14:textId="77777777" w:rsidR="00BE1C4D" w:rsidRDefault="00BE1C4D" w:rsidP="00AA35A8">
      <w:pPr>
        <w:spacing w:line="240" w:lineRule="auto"/>
      </w:pPr>
      <w:r>
        <w:separator/>
      </w:r>
    </w:p>
  </w:footnote>
  <w:footnote w:type="continuationSeparator" w:id="0">
    <w:p w14:paraId="60089F89" w14:textId="77777777" w:rsidR="00BE1C4D" w:rsidRDefault="00BE1C4D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7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C1077B9"/>
    <w:multiLevelType w:val="hybridMultilevel"/>
    <w:tmpl w:val="380A39A2"/>
    <w:lvl w:ilvl="0" w:tplc="6194E58E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103E1"/>
    <w:multiLevelType w:val="hybridMultilevel"/>
    <w:tmpl w:val="87DA45C2"/>
    <w:lvl w:ilvl="0" w:tplc="98A0C81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7200C"/>
    <w:multiLevelType w:val="hybridMultilevel"/>
    <w:tmpl w:val="4072B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E4E6C"/>
    <w:multiLevelType w:val="hybridMultilevel"/>
    <w:tmpl w:val="94C27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0E660A"/>
    <w:multiLevelType w:val="hybridMultilevel"/>
    <w:tmpl w:val="D7CE9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32282"/>
    <w:multiLevelType w:val="hybridMultilevel"/>
    <w:tmpl w:val="23E8B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F4571"/>
    <w:multiLevelType w:val="hybridMultilevel"/>
    <w:tmpl w:val="9ACE6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E3F9C"/>
    <w:multiLevelType w:val="hybridMultilevel"/>
    <w:tmpl w:val="101A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C13F6"/>
    <w:multiLevelType w:val="hybridMultilevel"/>
    <w:tmpl w:val="37040CE4"/>
    <w:lvl w:ilvl="0" w:tplc="29306D72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508BF"/>
    <w:multiLevelType w:val="hybridMultilevel"/>
    <w:tmpl w:val="8ADA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6"/>
  </w:num>
  <w:num w:numId="5">
    <w:abstractNumId w:val="12"/>
  </w:num>
  <w:num w:numId="6">
    <w:abstractNumId w:val="4"/>
  </w:num>
  <w:num w:numId="7">
    <w:abstractNumId w:val="5"/>
  </w:num>
  <w:num w:numId="8">
    <w:abstractNumId w:val="10"/>
  </w:num>
  <w:num w:numId="9">
    <w:abstractNumId w:val="7"/>
  </w:num>
  <w:num w:numId="10">
    <w:abstractNumId w:val="8"/>
  </w:num>
  <w:num w:numId="11">
    <w:abstractNumId w:val="9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278"/>
    <w:rsid w:val="00032798"/>
    <w:rsid w:val="00033263"/>
    <w:rsid w:val="000334C1"/>
    <w:rsid w:val="000873F6"/>
    <w:rsid w:val="000A25A2"/>
    <w:rsid w:val="000A72CA"/>
    <w:rsid w:val="000B286F"/>
    <w:rsid w:val="000C1562"/>
    <w:rsid w:val="000D134B"/>
    <w:rsid w:val="00124ED6"/>
    <w:rsid w:val="00167789"/>
    <w:rsid w:val="00171CE4"/>
    <w:rsid w:val="00190DA9"/>
    <w:rsid w:val="00194704"/>
    <w:rsid w:val="001A7A81"/>
    <w:rsid w:val="001B160B"/>
    <w:rsid w:val="001D347C"/>
    <w:rsid w:val="00203213"/>
    <w:rsid w:val="002236D5"/>
    <w:rsid w:val="00243756"/>
    <w:rsid w:val="00265191"/>
    <w:rsid w:val="0027193E"/>
    <w:rsid w:val="002C4E0C"/>
    <w:rsid w:val="002E7306"/>
    <w:rsid w:val="002E7484"/>
    <w:rsid w:val="002F448E"/>
    <w:rsid w:val="00325187"/>
    <w:rsid w:val="00331DCE"/>
    <w:rsid w:val="00352A17"/>
    <w:rsid w:val="003B4AEF"/>
    <w:rsid w:val="003F4C5F"/>
    <w:rsid w:val="003F6ED3"/>
    <w:rsid w:val="00415CF3"/>
    <w:rsid w:val="0043054B"/>
    <w:rsid w:val="00441F4E"/>
    <w:rsid w:val="00450180"/>
    <w:rsid w:val="00450994"/>
    <w:rsid w:val="00453A7B"/>
    <w:rsid w:val="00457310"/>
    <w:rsid w:val="004936B2"/>
    <w:rsid w:val="004A28EA"/>
    <w:rsid w:val="004C078A"/>
    <w:rsid w:val="0053717E"/>
    <w:rsid w:val="0054474F"/>
    <w:rsid w:val="00563A1F"/>
    <w:rsid w:val="005B085F"/>
    <w:rsid w:val="00614EE8"/>
    <w:rsid w:val="00637853"/>
    <w:rsid w:val="00640EF4"/>
    <w:rsid w:val="0067540C"/>
    <w:rsid w:val="00675F37"/>
    <w:rsid w:val="006806DD"/>
    <w:rsid w:val="00687649"/>
    <w:rsid w:val="006A1E18"/>
    <w:rsid w:val="006C7F5A"/>
    <w:rsid w:val="006D331B"/>
    <w:rsid w:val="006D4643"/>
    <w:rsid w:val="006E13B0"/>
    <w:rsid w:val="006F1974"/>
    <w:rsid w:val="00700CFA"/>
    <w:rsid w:val="0078364E"/>
    <w:rsid w:val="00791376"/>
    <w:rsid w:val="0079559F"/>
    <w:rsid w:val="007E77B2"/>
    <w:rsid w:val="00801CBB"/>
    <w:rsid w:val="00831977"/>
    <w:rsid w:val="00855AE9"/>
    <w:rsid w:val="00871DB8"/>
    <w:rsid w:val="00873E38"/>
    <w:rsid w:val="00887E05"/>
    <w:rsid w:val="008A171A"/>
    <w:rsid w:val="008F180B"/>
    <w:rsid w:val="008F48B9"/>
    <w:rsid w:val="009049BC"/>
    <w:rsid w:val="0091629B"/>
    <w:rsid w:val="00977A25"/>
    <w:rsid w:val="009A796E"/>
    <w:rsid w:val="009B218D"/>
    <w:rsid w:val="009D646A"/>
    <w:rsid w:val="009E1105"/>
    <w:rsid w:val="00A41B81"/>
    <w:rsid w:val="00A56141"/>
    <w:rsid w:val="00A633B0"/>
    <w:rsid w:val="00AA1166"/>
    <w:rsid w:val="00AA35A8"/>
    <w:rsid w:val="00AE562D"/>
    <w:rsid w:val="00AF7990"/>
    <w:rsid w:val="00B23628"/>
    <w:rsid w:val="00B45B55"/>
    <w:rsid w:val="00B46883"/>
    <w:rsid w:val="00B8453F"/>
    <w:rsid w:val="00B85473"/>
    <w:rsid w:val="00BD40E1"/>
    <w:rsid w:val="00BE1C4D"/>
    <w:rsid w:val="00BE4DD3"/>
    <w:rsid w:val="00BE5968"/>
    <w:rsid w:val="00C0251C"/>
    <w:rsid w:val="00C11C18"/>
    <w:rsid w:val="00C50278"/>
    <w:rsid w:val="00C6064F"/>
    <w:rsid w:val="00C62E97"/>
    <w:rsid w:val="00CB3E40"/>
    <w:rsid w:val="00CF22B3"/>
    <w:rsid w:val="00D23E03"/>
    <w:rsid w:val="00D6262B"/>
    <w:rsid w:val="00D86385"/>
    <w:rsid w:val="00D95726"/>
    <w:rsid w:val="00DA3245"/>
    <w:rsid w:val="00DA56E4"/>
    <w:rsid w:val="00DB3C7A"/>
    <w:rsid w:val="00DB472D"/>
    <w:rsid w:val="00DB6D41"/>
    <w:rsid w:val="00DE4005"/>
    <w:rsid w:val="00DE5F88"/>
    <w:rsid w:val="00DF2298"/>
    <w:rsid w:val="00DF776F"/>
    <w:rsid w:val="00E067BA"/>
    <w:rsid w:val="00E12C3F"/>
    <w:rsid w:val="00E779C6"/>
    <w:rsid w:val="00E90D54"/>
    <w:rsid w:val="00E92F01"/>
    <w:rsid w:val="00EB74E8"/>
    <w:rsid w:val="00EC0F79"/>
    <w:rsid w:val="00EE3FA9"/>
    <w:rsid w:val="00EE4BBC"/>
    <w:rsid w:val="00F30552"/>
    <w:rsid w:val="00F46BDB"/>
    <w:rsid w:val="00F67862"/>
    <w:rsid w:val="00F815B2"/>
    <w:rsid w:val="00FB08CC"/>
    <w:rsid w:val="00FD1CDB"/>
    <w:rsid w:val="00FD5393"/>
    <w:rsid w:val="00FD73C5"/>
    <w:rsid w:val="00FE0868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FDB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71A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8A2387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B8453F"/>
    <w:pPr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887E05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character" w:styleId="Hyperlink">
    <w:name w:val="Hyperlink"/>
    <w:basedOn w:val="DefaultParagraphFont"/>
    <w:uiPriority w:val="99"/>
    <w:unhideWhenUsed/>
    <w:rsid w:val="00E92F0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3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11.svg"/><Relationship Id="rId7" Type="http://schemas.openxmlformats.org/officeDocument/2006/relationships/settings" Target="settings.xml"/><Relationship Id="rId12" Type="http://schemas.openxmlformats.org/officeDocument/2006/relationships/hyperlink" Target="mailto:Bergeron7@yahoo.com" TargetMode="External"/><Relationship Id="rId17" Type="http://schemas.openxmlformats.org/officeDocument/2006/relationships/image" Target="media/image7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ge\AppData\Roaming\Microsoft\Templates\Contemporar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0AB21FA57D4BD2A93F3B94DDD01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62EC0-3553-4D0B-AD90-BD4A63AA88F4}"/>
      </w:docPartPr>
      <w:docPartBody>
        <w:p w:rsidR="000804CB" w:rsidRDefault="00CC7197">
          <w:pPr>
            <w:pStyle w:val="030AB21FA57D4BD2A93F3B94DDD01D97"/>
          </w:pPr>
          <w:r>
            <w:t>A B O U T  M E</w:t>
          </w:r>
        </w:p>
      </w:docPartBody>
    </w:docPart>
    <w:docPart>
      <w:docPartPr>
        <w:name w:val="2F60274E85BE456C95720E061CC68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C3097-A0B6-4378-9C7D-34ED1D6A55AE}"/>
      </w:docPartPr>
      <w:docPartBody>
        <w:p w:rsidR="000804CB" w:rsidRDefault="00CC7197">
          <w:pPr>
            <w:pStyle w:val="2F60274E85BE456C95720E061CC68C71"/>
          </w:pPr>
          <w:r>
            <w:t>Experience</w:t>
          </w:r>
        </w:p>
      </w:docPartBody>
    </w:docPart>
    <w:docPart>
      <w:docPartPr>
        <w:name w:val="FDECDA191D684D4CA0AE58D4A4C40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B512C-EF08-4507-BAD3-40758285477B}"/>
      </w:docPartPr>
      <w:docPartBody>
        <w:p w:rsidR="000804CB" w:rsidRDefault="00CC7197">
          <w:pPr>
            <w:pStyle w:val="FDECDA191D684D4CA0AE58D4A4C4070A"/>
          </w:pPr>
          <w:r>
            <w:t>C O N T A C T</w:t>
          </w:r>
        </w:p>
      </w:docPartBody>
    </w:docPart>
    <w:docPart>
      <w:docPartPr>
        <w:name w:val="12857A361F124E95B36BF46E2F378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302D4-A941-4B5F-A3FE-65A5F7DD7B4A}"/>
      </w:docPartPr>
      <w:docPartBody>
        <w:p w:rsidR="000804CB" w:rsidRDefault="00CC7197">
          <w:pPr>
            <w:pStyle w:val="12857A361F124E95B36BF46E2F37821D"/>
          </w:pPr>
          <w:r w:rsidRPr="00453A7B">
            <w:t>E D u c a t i o 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197"/>
    <w:rsid w:val="00030773"/>
    <w:rsid w:val="000804CB"/>
    <w:rsid w:val="000B2BB0"/>
    <w:rsid w:val="000B5F3C"/>
    <w:rsid w:val="003852ED"/>
    <w:rsid w:val="003D0CCC"/>
    <w:rsid w:val="00450180"/>
    <w:rsid w:val="0057311D"/>
    <w:rsid w:val="00647453"/>
    <w:rsid w:val="007D1440"/>
    <w:rsid w:val="008B3638"/>
    <w:rsid w:val="00A7776B"/>
    <w:rsid w:val="00B72415"/>
    <w:rsid w:val="00C03F28"/>
    <w:rsid w:val="00C334C0"/>
    <w:rsid w:val="00CC7197"/>
    <w:rsid w:val="00CD65BF"/>
    <w:rsid w:val="00DD4837"/>
    <w:rsid w:val="00F3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0AB21FA57D4BD2A93F3B94DDD01D97">
    <w:name w:val="030AB21FA57D4BD2A93F3B94DDD01D97"/>
  </w:style>
  <w:style w:type="paragraph" w:customStyle="1" w:styleId="2F60274E85BE456C95720E061CC68C71">
    <w:name w:val="2F60274E85BE456C95720E061CC68C71"/>
  </w:style>
  <w:style w:type="paragraph" w:customStyle="1" w:styleId="FDECDA191D684D4CA0AE58D4A4C4070A">
    <w:name w:val="FDECDA191D684D4CA0AE58D4A4C4070A"/>
  </w:style>
  <w:style w:type="paragraph" w:customStyle="1" w:styleId="12857A361F124E95B36BF46E2F37821D">
    <w:name w:val="12857A361F124E95B36BF46E2F3782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F1EE27-5DCD-4919-A0F5-6C11B6D080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CECDDF-0470-4E3C-AABB-69366579E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D2A0ED9-2391-4A05-BC12-9CE10F8C80A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3D4C06D-DD55-4B4D-AAC2-A25782B9C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resume.dotx</Template>
  <TotalTime>0</TotalTime>
  <Pages>4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2025-02-04T18:55:00Z</dcterms:created>
  <dcterms:modified xsi:type="dcterms:W3CDTF">2025-02-12T17:22:00Z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