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5BEE" w14:textId="77777777" w:rsidR="008A338A" w:rsidRDefault="008A338A">
      <w:pPr>
        <w:rPr>
          <w:b/>
          <w:sz w:val="28"/>
        </w:rPr>
      </w:pPr>
    </w:p>
    <w:p w14:paraId="3C8382D1" w14:textId="77777777" w:rsidR="008A338A" w:rsidRDefault="0092528A">
      <w:pPr>
        <w:tabs>
          <w:tab w:val="left" w:pos="1350"/>
        </w:tabs>
        <w:jc w:val="center"/>
        <w:rPr>
          <w:b/>
        </w:rPr>
      </w:pPr>
      <w:r>
        <w:rPr>
          <w:b/>
        </w:rPr>
        <w:t>Travis Tyus</w:t>
      </w:r>
    </w:p>
    <w:p w14:paraId="1C3E5F19" w14:textId="77777777" w:rsidR="008A338A" w:rsidRDefault="008A338A">
      <w:pPr>
        <w:tabs>
          <w:tab w:val="left" w:pos="1350"/>
        </w:tabs>
        <w:jc w:val="center"/>
        <w:rPr>
          <w:b/>
        </w:rPr>
      </w:pPr>
      <w:r>
        <w:rPr>
          <w:b/>
        </w:rPr>
        <w:t>Cell phone: 713-320-6498</w:t>
      </w:r>
    </w:p>
    <w:p w14:paraId="1FD30D63" w14:textId="345728E8" w:rsidR="008A338A" w:rsidRDefault="008A338A">
      <w:pPr>
        <w:tabs>
          <w:tab w:val="left" w:pos="1350"/>
        </w:tabs>
        <w:jc w:val="center"/>
        <w:rPr>
          <w:rStyle w:val="Hyperlink"/>
        </w:rPr>
      </w:pPr>
      <w:r>
        <w:rPr>
          <w:b/>
        </w:rPr>
        <w:t xml:space="preserve">E-mail: </w:t>
      </w:r>
      <w:hyperlink r:id="rId7" w:history="1">
        <w:r w:rsidR="00C01C8E" w:rsidRPr="00880572">
          <w:rPr>
            <w:rStyle w:val="Hyperlink"/>
          </w:rPr>
          <w:t>TyusITC@gmail.com</w:t>
        </w:r>
      </w:hyperlink>
    </w:p>
    <w:p w14:paraId="0EC910C5" w14:textId="7F9C8463" w:rsidR="007F41DA" w:rsidRDefault="007F41DA">
      <w:pPr>
        <w:tabs>
          <w:tab w:val="left" w:pos="1350"/>
        </w:tabs>
        <w:jc w:val="center"/>
        <w:rPr>
          <w:b/>
        </w:rPr>
      </w:pPr>
      <w:r>
        <w:rPr>
          <w:b/>
        </w:rPr>
        <w:t>Linked</w:t>
      </w:r>
      <w:r w:rsidR="00A653AC">
        <w:rPr>
          <w:b/>
        </w:rPr>
        <w:t>In</w:t>
      </w:r>
      <w:r>
        <w:rPr>
          <w:b/>
        </w:rPr>
        <w:t>:</w:t>
      </w:r>
      <w:r w:rsidR="00A653AC">
        <w:rPr>
          <w:b/>
        </w:rPr>
        <w:t xml:space="preserve"> </w:t>
      </w:r>
      <w:r w:rsidR="00952F01" w:rsidRPr="00426D77">
        <w:t>www.l</w:t>
      </w:r>
      <w:r w:rsidR="00A653AC" w:rsidRPr="00426D77">
        <w:t>inkedin.com/in/travis-tyus/</w:t>
      </w:r>
      <w:r w:rsidR="00A653AC">
        <w:rPr>
          <w:rFonts w:cs="Arial"/>
          <w:color w:val="222222"/>
          <w:shd w:val="clear" w:color="auto" w:fill="FFFFFF"/>
        </w:rPr>
        <w:t> </w:t>
      </w:r>
    </w:p>
    <w:p w14:paraId="7EB5577E" w14:textId="77777777" w:rsidR="008A338A" w:rsidRDefault="008A338A">
      <w:pPr>
        <w:rPr>
          <w:b/>
        </w:rPr>
      </w:pPr>
    </w:p>
    <w:p w14:paraId="0DEA7663" w14:textId="77777777" w:rsidR="008A338A" w:rsidRDefault="00D5218C">
      <w:pPr>
        <w:jc w:val="center"/>
        <w:rPr>
          <w:b/>
        </w:rPr>
      </w:pPr>
      <w:r>
        <w:rPr>
          <w:b/>
        </w:rPr>
        <w:t xml:space="preserve">SAPUI5 \ </w:t>
      </w:r>
      <w:r w:rsidR="00D47EFB">
        <w:rPr>
          <w:b/>
        </w:rPr>
        <w:t>SAP Technical</w:t>
      </w:r>
      <w:r w:rsidR="008A338A">
        <w:rPr>
          <w:b/>
        </w:rPr>
        <w:t xml:space="preserve"> </w:t>
      </w:r>
      <w:r w:rsidR="00191DE1">
        <w:rPr>
          <w:b/>
        </w:rPr>
        <w:t>Consultant</w:t>
      </w:r>
    </w:p>
    <w:p w14:paraId="76CC5FF2" w14:textId="77777777" w:rsidR="008A338A" w:rsidRDefault="008A338A">
      <w:pPr>
        <w:jc w:val="center"/>
        <w:rPr>
          <w:b/>
        </w:rPr>
      </w:pPr>
    </w:p>
    <w:p w14:paraId="1989B8A8" w14:textId="77777777" w:rsidR="008A338A" w:rsidRDefault="008A338A">
      <w:pPr>
        <w:rPr>
          <w:b/>
          <w:sz w:val="28"/>
        </w:rPr>
      </w:pPr>
      <w:r>
        <w:rPr>
          <w:b/>
          <w:sz w:val="28"/>
        </w:rPr>
        <w:t>Overview</w:t>
      </w:r>
    </w:p>
    <w:p w14:paraId="537DD4AE" w14:textId="37C9EFDE" w:rsidR="008A338A" w:rsidRDefault="008A338A">
      <w:pPr>
        <w:numPr>
          <w:ilvl w:val="0"/>
          <w:numId w:val="20"/>
        </w:numPr>
        <w:rPr>
          <w:sz w:val="20"/>
        </w:rPr>
      </w:pPr>
      <w:r>
        <w:rPr>
          <w:sz w:val="20"/>
        </w:rPr>
        <w:t>A dedicated SAP consultant with</w:t>
      </w:r>
      <w:r w:rsidR="00A35F01">
        <w:rPr>
          <w:sz w:val="20"/>
        </w:rPr>
        <w:t xml:space="preserve"> </w:t>
      </w:r>
      <w:r w:rsidR="00AC29CC">
        <w:rPr>
          <w:sz w:val="20"/>
        </w:rPr>
        <w:t xml:space="preserve">over </w:t>
      </w:r>
      <w:r w:rsidR="00A35F01">
        <w:rPr>
          <w:sz w:val="20"/>
        </w:rPr>
        <w:t>t</w:t>
      </w:r>
      <w:r w:rsidR="003203FE">
        <w:rPr>
          <w:sz w:val="20"/>
        </w:rPr>
        <w:t>hirty</w:t>
      </w:r>
      <w:r>
        <w:rPr>
          <w:sz w:val="20"/>
        </w:rPr>
        <w:t xml:space="preserve"> years of industry experience in Information Technology.</w:t>
      </w:r>
    </w:p>
    <w:p w14:paraId="1D54F446" w14:textId="2D532CFE" w:rsidR="008A338A" w:rsidRDefault="008A338A">
      <w:pPr>
        <w:numPr>
          <w:ilvl w:val="0"/>
          <w:numId w:val="20"/>
        </w:numPr>
        <w:rPr>
          <w:sz w:val="20"/>
        </w:rPr>
      </w:pPr>
      <w:r>
        <w:rPr>
          <w:sz w:val="20"/>
        </w:rPr>
        <w:t xml:space="preserve">This includes </w:t>
      </w:r>
      <w:r w:rsidR="00A35F01">
        <w:rPr>
          <w:sz w:val="20"/>
        </w:rPr>
        <w:t>t</w:t>
      </w:r>
      <w:r w:rsidR="00D873E8">
        <w:rPr>
          <w:sz w:val="20"/>
        </w:rPr>
        <w:t>hir</w:t>
      </w:r>
      <w:r w:rsidR="003B6CAE">
        <w:rPr>
          <w:sz w:val="20"/>
        </w:rPr>
        <w:t>ty</w:t>
      </w:r>
      <w:r>
        <w:rPr>
          <w:sz w:val="20"/>
        </w:rPr>
        <w:t xml:space="preserve"> years of experience with SAP, and </w:t>
      </w:r>
      <w:r w:rsidR="003B6CAE">
        <w:rPr>
          <w:sz w:val="20"/>
        </w:rPr>
        <w:t>twenty</w:t>
      </w:r>
      <w:r>
        <w:rPr>
          <w:sz w:val="20"/>
        </w:rPr>
        <w:t xml:space="preserve"> years of SAP implementation experience.</w:t>
      </w:r>
    </w:p>
    <w:p w14:paraId="069BA340" w14:textId="77777777" w:rsidR="009007A6" w:rsidRDefault="009007A6">
      <w:pPr>
        <w:numPr>
          <w:ilvl w:val="0"/>
          <w:numId w:val="20"/>
        </w:numPr>
        <w:rPr>
          <w:sz w:val="20"/>
        </w:rPr>
      </w:pPr>
    </w:p>
    <w:p w14:paraId="5F2BEBD5" w14:textId="77777777" w:rsidR="008A338A" w:rsidRDefault="008A338A">
      <w:pPr>
        <w:rPr>
          <w:b/>
        </w:rPr>
      </w:pPr>
      <w:r>
        <w:rPr>
          <w:b/>
          <w:sz w:val="28"/>
        </w:rPr>
        <w:t>SAP Matrix of Experience</w:t>
      </w:r>
    </w:p>
    <w:tbl>
      <w:tblPr>
        <w:tblW w:w="10027" w:type="dxa"/>
        <w:tblInd w:w="120" w:type="dxa"/>
        <w:tblBorders>
          <w:top w:val="single" w:sz="18" w:space="0" w:color="auto"/>
          <w:left w:val="single" w:sz="18" w:space="0" w:color="auto"/>
          <w:bottom w:val="single" w:sz="18" w:space="0" w:color="auto"/>
          <w:right w:val="single" w:sz="18" w:space="0" w:color="auto"/>
        </w:tblBorders>
        <w:tblLayout w:type="fixed"/>
        <w:tblCellMar>
          <w:left w:w="30" w:type="dxa"/>
          <w:right w:w="30" w:type="dxa"/>
        </w:tblCellMar>
        <w:tblLook w:val="0000" w:firstRow="0" w:lastRow="0" w:firstColumn="0" w:lastColumn="0" w:noHBand="0" w:noVBand="0"/>
      </w:tblPr>
      <w:tblGrid>
        <w:gridCol w:w="3367"/>
        <w:gridCol w:w="905"/>
        <w:gridCol w:w="3145"/>
        <w:gridCol w:w="2610"/>
      </w:tblGrid>
      <w:tr w:rsidR="009007A6" w14:paraId="51366928" w14:textId="77777777" w:rsidTr="009007A6">
        <w:trPr>
          <w:trHeight w:val="250"/>
        </w:trPr>
        <w:tc>
          <w:tcPr>
            <w:tcW w:w="3367" w:type="dxa"/>
            <w:tcBorders>
              <w:top w:val="single" w:sz="18" w:space="0" w:color="auto"/>
              <w:bottom w:val="single" w:sz="2" w:space="0" w:color="auto"/>
              <w:right w:val="single" w:sz="18" w:space="0" w:color="auto"/>
            </w:tcBorders>
          </w:tcPr>
          <w:p w14:paraId="33033261" w14:textId="77777777" w:rsidR="009007A6" w:rsidRDefault="009007A6">
            <w:pPr>
              <w:jc w:val="center"/>
              <w:rPr>
                <w:b/>
                <w:color w:val="000000"/>
              </w:rPr>
            </w:pPr>
            <w:r>
              <w:rPr>
                <w:b/>
                <w:color w:val="000000"/>
              </w:rPr>
              <w:t>Areas of Experience</w:t>
            </w:r>
          </w:p>
        </w:tc>
        <w:tc>
          <w:tcPr>
            <w:tcW w:w="4050" w:type="dxa"/>
            <w:gridSpan w:val="2"/>
            <w:tcBorders>
              <w:left w:val="nil"/>
              <w:bottom w:val="nil"/>
              <w:right w:val="nil"/>
            </w:tcBorders>
          </w:tcPr>
          <w:p w14:paraId="1CB09193" w14:textId="77777777" w:rsidR="009007A6" w:rsidRDefault="009007A6">
            <w:pPr>
              <w:jc w:val="center"/>
              <w:rPr>
                <w:b/>
                <w:color w:val="000000"/>
              </w:rPr>
            </w:pPr>
            <w:r>
              <w:rPr>
                <w:b/>
                <w:color w:val="000000"/>
              </w:rPr>
              <w:t>Modules/Versions</w:t>
            </w:r>
          </w:p>
        </w:tc>
        <w:tc>
          <w:tcPr>
            <w:tcW w:w="2610" w:type="dxa"/>
            <w:tcBorders>
              <w:top w:val="single" w:sz="18" w:space="0" w:color="auto"/>
              <w:left w:val="single" w:sz="18" w:space="0" w:color="auto"/>
              <w:bottom w:val="single" w:sz="2" w:space="0" w:color="auto"/>
              <w:right w:val="single" w:sz="18" w:space="0" w:color="auto"/>
            </w:tcBorders>
          </w:tcPr>
          <w:p w14:paraId="3CCD822E" w14:textId="77777777" w:rsidR="009007A6" w:rsidRDefault="009007A6">
            <w:pPr>
              <w:jc w:val="center"/>
              <w:rPr>
                <w:b/>
                <w:color w:val="000000"/>
              </w:rPr>
            </w:pPr>
            <w:r>
              <w:rPr>
                <w:b/>
                <w:color w:val="000000"/>
              </w:rPr>
              <w:t>Exposure</w:t>
            </w:r>
          </w:p>
        </w:tc>
      </w:tr>
      <w:tr w:rsidR="009007A6" w14:paraId="3E7703F7" w14:textId="77777777" w:rsidTr="009007A6">
        <w:trPr>
          <w:trHeight w:val="250"/>
        </w:trPr>
        <w:tc>
          <w:tcPr>
            <w:tcW w:w="3367" w:type="dxa"/>
            <w:tcBorders>
              <w:top w:val="single" w:sz="2" w:space="0" w:color="auto"/>
              <w:bottom w:val="single" w:sz="2" w:space="0" w:color="auto"/>
              <w:right w:val="single" w:sz="18" w:space="0" w:color="auto"/>
            </w:tcBorders>
          </w:tcPr>
          <w:p w14:paraId="2F6D022B" w14:textId="77777777" w:rsidR="009007A6" w:rsidRDefault="009007A6">
            <w:pPr>
              <w:jc w:val="right"/>
              <w:rPr>
                <w:color w:val="000000"/>
              </w:rPr>
            </w:pPr>
          </w:p>
        </w:tc>
        <w:tc>
          <w:tcPr>
            <w:tcW w:w="905" w:type="dxa"/>
            <w:tcBorders>
              <w:top w:val="single" w:sz="2" w:space="0" w:color="auto"/>
              <w:left w:val="nil"/>
              <w:bottom w:val="nil"/>
              <w:right w:val="single" w:sz="6" w:space="0" w:color="auto"/>
            </w:tcBorders>
          </w:tcPr>
          <w:p w14:paraId="03F8EEE9" w14:textId="6B786212" w:rsidR="009007A6" w:rsidRDefault="009007A6">
            <w:pPr>
              <w:jc w:val="center"/>
              <w:rPr>
                <w:b/>
                <w:color w:val="000000"/>
              </w:rPr>
            </w:pPr>
            <w:r>
              <w:rPr>
                <w:b/>
                <w:color w:val="000000"/>
              </w:rPr>
              <w:t>HANA</w:t>
            </w:r>
          </w:p>
        </w:tc>
        <w:tc>
          <w:tcPr>
            <w:tcW w:w="3145" w:type="dxa"/>
            <w:tcBorders>
              <w:top w:val="single" w:sz="2" w:space="0" w:color="auto"/>
              <w:left w:val="nil"/>
              <w:bottom w:val="nil"/>
              <w:right w:val="nil"/>
            </w:tcBorders>
          </w:tcPr>
          <w:p w14:paraId="7FF21876" w14:textId="77777777" w:rsidR="009007A6" w:rsidRDefault="009007A6">
            <w:pPr>
              <w:jc w:val="center"/>
              <w:rPr>
                <w:b/>
                <w:color w:val="000000"/>
              </w:rPr>
            </w:pPr>
            <w:r>
              <w:rPr>
                <w:b/>
                <w:color w:val="000000"/>
              </w:rPr>
              <w:t>R/3</w:t>
            </w:r>
          </w:p>
        </w:tc>
        <w:tc>
          <w:tcPr>
            <w:tcW w:w="2610" w:type="dxa"/>
            <w:tcBorders>
              <w:top w:val="single" w:sz="2" w:space="0" w:color="auto"/>
              <w:left w:val="single" w:sz="18" w:space="0" w:color="auto"/>
              <w:bottom w:val="single" w:sz="2" w:space="0" w:color="auto"/>
              <w:right w:val="single" w:sz="18" w:space="0" w:color="auto"/>
            </w:tcBorders>
          </w:tcPr>
          <w:p w14:paraId="05A17370" w14:textId="77777777" w:rsidR="009007A6" w:rsidRDefault="009007A6">
            <w:pPr>
              <w:jc w:val="right"/>
              <w:rPr>
                <w:color w:val="000000"/>
              </w:rPr>
            </w:pPr>
          </w:p>
        </w:tc>
      </w:tr>
      <w:tr w:rsidR="009007A6" w14:paraId="5EA5E363" w14:textId="77777777" w:rsidTr="009007A6">
        <w:trPr>
          <w:trHeight w:val="250"/>
        </w:trPr>
        <w:tc>
          <w:tcPr>
            <w:tcW w:w="3367" w:type="dxa"/>
            <w:tcBorders>
              <w:top w:val="single" w:sz="2" w:space="0" w:color="auto"/>
              <w:bottom w:val="single" w:sz="2" w:space="0" w:color="auto"/>
              <w:right w:val="nil"/>
            </w:tcBorders>
          </w:tcPr>
          <w:p w14:paraId="76E00068" w14:textId="5AE1BD2A" w:rsidR="009007A6" w:rsidRDefault="009007A6">
            <w:pPr>
              <w:rPr>
                <w:color w:val="000000"/>
                <w:sz w:val="20"/>
              </w:rPr>
            </w:pPr>
            <w:r>
              <w:rPr>
                <w:color w:val="000000"/>
                <w:sz w:val="20"/>
              </w:rPr>
              <w:t>SAPUI5</w:t>
            </w:r>
            <w:r w:rsidR="00D52151">
              <w:rPr>
                <w:color w:val="000000"/>
                <w:sz w:val="20"/>
              </w:rPr>
              <w:t>/Fiori</w:t>
            </w:r>
          </w:p>
        </w:tc>
        <w:tc>
          <w:tcPr>
            <w:tcW w:w="905" w:type="dxa"/>
            <w:tcBorders>
              <w:top w:val="single" w:sz="2" w:space="0" w:color="auto"/>
              <w:left w:val="single" w:sz="18" w:space="0" w:color="auto"/>
              <w:bottom w:val="nil"/>
              <w:right w:val="single" w:sz="6" w:space="0" w:color="auto"/>
            </w:tcBorders>
          </w:tcPr>
          <w:p w14:paraId="0A7C8248" w14:textId="6A90DD1E" w:rsidR="009007A6" w:rsidRDefault="009007A6">
            <w:pPr>
              <w:jc w:val="center"/>
              <w:rPr>
                <w:color w:val="000000"/>
                <w:sz w:val="20"/>
              </w:rPr>
            </w:pPr>
            <w:r>
              <w:rPr>
                <w:color w:val="000000"/>
                <w:sz w:val="20"/>
              </w:rPr>
              <w:t>S4</w:t>
            </w:r>
          </w:p>
        </w:tc>
        <w:tc>
          <w:tcPr>
            <w:tcW w:w="3145" w:type="dxa"/>
            <w:tcBorders>
              <w:top w:val="single" w:sz="2" w:space="0" w:color="auto"/>
              <w:left w:val="nil"/>
              <w:bottom w:val="nil"/>
              <w:right w:val="nil"/>
            </w:tcBorders>
          </w:tcPr>
          <w:p w14:paraId="659EB83B" w14:textId="5630C4B7" w:rsidR="009007A6" w:rsidRDefault="009007A6">
            <w:pPr>
              <w:jc w:val="center"/>
              <w:rPr>
                <w:color w:val="000000"/>
                <w:sz w:val="20"/>
              </w:rPr>
            </w:pPr>
            <w:r>
              <w:rPr>
                <w:color w:val="000000"/>
                <w:sz w:val="20"/>
              </w:rPr>
              <w:t>ECC</w:t>
            </w:r>
          </w:p>
        </w:tc>
        <w:tc>
          <w:tcPr>
            <w:tcW w:w="2610" w:type="dxa"/>
            <w:tcBorders>
              <w:top w:val="single" w:sz="2" w:space="0" w:color="auto"/>
              <w:left w:val="single" w:sz="18" w:space="0" w:color="auto"/>
              <w:bottom w:val="single" w:sz="2" w:space="0" w:color="auto"/>
              <w:right w:val="single" w:sz="18" w:space="0" w:color="auto"/>
            </w:tcBorders>
          </w:tcPr>
          <w:p w14:paraId="150E927E" w14:textId="3892CF2B" w:rsidR="009007A6" w:rsidRDefault="009007A6">
            <w:pPr>
              <w:jc w:val="center"/>
              <w:rPr>
                <w:color w:val="000000"/>
                <w:sz w:val="20"/>
              </w:rPr>
            </w:pPr>
            <w:r>
              <w:rPr>
                <w:color w:val="000000"/>
                <w:sz w:val="20"/>
              </w:rPr>
              <w:t xml:space="preserve"> </w:t>
            </w:r>
            <w:r w:rsidR="00A62AA7">
              <w:rPr>
                <w:color w:val="000000"/>
                <w:sz w:val="20"/>
              </w:rPr>
              <w:t>5</w:t>
            </w:r>
            <w:r>
              <w:rPr>
                <w:color w:val="000000"/>
                <w:sz w:val="20"/>
              </w:rPr>
              <w:t xml:space="preserve"> years</w:t>
            </w:r>
          </w:p>
        </w:tc>
      </w:tr>
      <w:tr w:rsidR="009007A6" w14:paraId="4C0C005A" w14:textId="77777777" w:rsidTr="009007A6">
        <w:trPr>
          <w:trHeight w:val="250"/>
        </w:trPr>
        <w:tc>
          <w:tcPr>
            <w:tcW w:w="3367" w:type="dxa"/>
            <w:tcBorders>
              <w:top w:val="single" w:sz="2" w:space="0" w:color="auto"/>
              <w:bottom w:val="single" w:sz="2" w:space="0" w:color="auto"/>
              <w:right w:val="nil"/>
            </w:tcBorders>
          </w:tcPr>
          <w:p w14:paraId="1D1122E9" w14:textId="21FAB032" w:rsidR="009007A6" w:rsidRDefault="009007A6">
            <w:pPr>
              <w:rPr>
                <w:color w:val="000000"/>
                <w:sz w:val="20"/>
              </w:rPr>
            </w:pPr>
            <w:r>
              <w:rPr>
                <w:color w:val="000000"/>
                <w:sz w:val="20"/>
              </w:rPr>
              <w:t>Data conversion\UNICODE conversion\LTMC\LTMOM</w:t>
            </w:r>
          </w:p>
        </w:tc>
        <w:tc>
          <w:tcPr>
            <w:tcW w:w="905" w:type="dxa"/>
            <w:tcBorders>
              <w:top w:val="single" w:sz="2" w:space="0" w:color="auto"/>
              <w:left w:val="single" w:sz="18" w:space="0" w:color="auto"/>
              <w:bottom w:val="nil"/>
              <w:right w:val="single" w:sz="6" w:space="0" w:color="auto"/>
            </w:tcBorders>
          </w:tcPr>
          <w:p w14:paraId="3575053C" w14:textId="21D5F080" w:rsidR="009007A6" w:rsidRDefault="009007A6">
            <w:pPr>
              <w:jc w:val="center"/>
              <w:rPr>
                <w:color w:val="000000"/>
                <w:sz w:val="20"/>
              </w:rPr>
            </w:pPr>
            <w:r>
              <w:rPr>
                <w:color w:val="000000"/>
                <w:sz w:val="20"/>
              </w:rPr>
              <w:t>S4</w:t>
            </w:r>
          </w:p>
        </w:tc>
        <w:tc>
          <w:tcPr>
            <w:tcW w:w="3145" w:type="dxa"/>
            <w:tcBorders>
              <w:top w:val="single" w:sz="2" w:space="0" w:color="auto"/>
              <w:left w:val="nil"/>
              <w:bottom w:val="nil"/>
              <w:right w:val="nil"/>
            </w:tcBorders>
          </w:tcPr>
          <w:p w14:paraId="6556984D" w14:textId="01E19806" w:rsidR="009007A6" w:rsidRDefault="00A30398">
            <w:pPr>
              <w:jc w:val="center"/>
              <w:rPr>
                <w:color w:val="000000"/>
                <w:sz w:val="20"/>
              </w:rPr>
            </w:pPr>
            <w:r>
              <w:rPr>
                <w:color w:val="000000"/>
                <w:sz w:val="20"/>
              </w:rPr>
              <w:t xml:space="preserve">OTC, </w:t>
            </w:r>
            <w:r w:rsidR="009C7169">
              <w:rPr>
                <w:color w:val="000000"/>
                <w:sz w:val="20"/>
              </w:rPr>
              <w:t xml:space="preserve">PTP, </w:t>
            </w:r>
            <w:r w:rsidR="009007A6">
              <w:rPr>
                <w:color w:val="000000"/>
                <w:sz w:val="20"/>
              </w:rPr>
              <w:t>SD, MM, PP, FI, CO, HR</w:t>
            </w:r>
            <w:r w:rsidR="00AD2D88">
              <w:rPr>
                <w:color w:val="000000"/>
                <w:sz w:val="20"/>
              </w:rPr>
              <w:t>, PM</w:t>
            </w:r>
          </w:p>
          <w:p w14:paraId="461DA314" w14:textId="77777777" w:rsidR="009007A6" w:rsidRDefault="009007A6">
            <w:pPr>
              <w:jc w:val="center"/>
              <w:rPr>
                <w:color w:val="000000"/>
                <w:sz w:val="20"/>
              </w:rPr>
            </w:pPr>
            <w:r>
              <w:rPr>
                <w:color w:val="000000"/>
                <w:sz w:val="20"/>
              </w:rPr>
              <w:t>PRA</w:t>
            </w:r>
          </w:p>
          <w:p w14:paraId="7A061FB0" w14:textId="77777777" w:rsidR="009007A6" w:rsidRDefault="009007A6">
            <w:pPr>
              <w:jc w:val="center"/>
              <w:rPr>
                <w:color w:val="000000"/>
                <w:sz w:val="20"/>
              </w:rPr>
            </w:pPr>
            <w:r>
              <w:rPr>
                <w:color w:val="000000"/>
                <w:sz w:val="20"/>
              </w:rPr>
              <w:t>ECC 6.0</w:t>
            </w:r>
          </w:p>
        </w:tc>
        <w:tc>
          <w:tcPr>
            <w:tcW w:w="2610" w:type="dxa"/>
            <w:tcBorders>
              <w:top w:val="single" w:sz="2" w:space="0" w:color="auto"/>
              <w:left w:val="single" w:sz="18" w:space="0" w:color="auto"/>
              <w:bottom w:val="single" w:sz="2" w:space="0" w:color="auto"/>
              <w:right w:val="single" w:sz="18" w:space="0" w:color="auto"/>
            </w:tcBorders>
          </w:tcPr>
          <w:p w14:paraId="57FA9294" w14:textId="767377F2" w:rsidR="009007A6" w:rsidRDefault="00AD2D88">
            <w:pPr>
              <w:jc w:val="center"/>
              <w:rPr>
                <w:color w:val="000000"/>
                <w:sz w:val="20"/>
              </w:rPr>
            </w:pPr>
            <w:r>
              <w:rPr>
                <w:color w:val="000000"/>
                <w:sz w:val="20"/>
              </w:rPr>
              <w:t>9</w:t>
            </w:r>
            <w:r w:rsidR="009007A6">
              <w:rPr>
                <w:color w:val="000000"/>
                <w:sz w:val="20"/>
              </w:rPr>
              <w:t xml:space="preserve"> years </w:t>
            </w:r>
          </w:p>
          <w:p w14:paraId="42D62A7B" w14:textId="77777777" w:rsidR="009007A6" w:rsidRDefault="009007A6">
            <w:pPr>
              <w:jc w:val="center"/>
              <w:rPr>
                <w:color w:val="000000"/>
                <w:sz w:val="20"/>
              </w:rPr>
            </w:pPr>
          </w:p>
          <w:p w14:paraId="2D288E0C" w14:textId="77777777" w:rsidR="009007A6" w:rsidRDefault="009007A6">
            <w:pPr>
              <w:jc w:val="center"/>
              <w:rPr>
                <w:color w:val="000000"/>
                <w:sz w:val="20"/>
              </w:rPr>
            </w:pPr>
          </w:p>
        </w:tc>
      </w:tr>
      <w:tr w:rsidR="009007A6" w14:paraId="4C55C752" w14:textId="77777777" w:rsidTr="009007A6">
        <w:trPr>
          <w:trHeight w:val="250"/>
        </w:trPr>
        <w:tc>
          <w:tcPr>
            <w:tcW w:w="3367" w:type="dxa"/>
            <w:tcBorders>
              <w:top w:val="single" w:sz="2" w:space="0" w:color="auto"/>
              <w:bottom w:val="single" w:sz="2" w:space="0" w:color="auto"/>
              <w:right w:val="nil"/>
            </w:tcBorders>
          </w:tcPr>
          <w:p w14:paraId="03765DE2" w14:textId="77777777" w:rsidR="009007A6" w:rsidRDefault="009007A6">
            <w:pPr>
              <w:rPr>
                <w:color w:val="000000"/>
                <w:sz w:val="20"/>
              </w:rPr>
            </w:pPr>
            <w:r>
              <w:rPr>
                <w:color w:val="000000"/>
                <w:sz w:val="20"/>
              </w:rPr>
              <w:t>ABAP/Data Dictionary/ABAP Query/Web Dynpro for ABAP</w:t>
            </w:r>
          </w:p>
        </w:tc>
        <w:tc>
          <w:tcPr>
            <w:tcW w:w="905" w:type="dxa"/>
            <w:tcBorders>
              <w:top w:val="single" w:sz="2" w:space="0" w:color="auto"/>
              <w:left w:val="single" w:sz="18" w:space="0" w:color="auto"/>
              <w:bottom w:val="nil"/>
              <w:right w:val="single" w:sz="6" w:space="0" w:color="auto"/>
            </w:tcBorders>
          </w:tcPr>
          <w:p w14:paraId="6EFC4AC4" w14:textId="42FF8F4C" w:rsidR="009007A6" w:rsidRDefault="009007A6">
            <w:pPr>
              <w:jc w:val="center"/>
              <w:rPr>
                <w:color w:val="000000"/>
                <w:sz w:val="20"/>
              </w:rPr>
            </w:pPr>
            <w:r>
              <w:rPr>
                <w:color w:val="000000"/>
                <w:sz w:val="20"/>
              </w:rPr>
              <w:t>S4</w:t>
            </w:r>
          </w:p>
        </w:tc>
        <w:tc>
          <w:tcPr>
            <w:tcW w:w="3145" w:type="dxa"/>
            <w:tcBorders>
              <w:top w:val="single" w:sz="2" w:space="0" w:color="auto"/>
              <w:left w:val="nil"/>
              <w:bottom w:val="nil"/>
              <w:right w:val="nil"/>
            </w:tcBorders>
          </w:tcPr>
          <w:p w14:paraId="5FCD2CB9" w14:textId="26B6CA74" w:rsidR="009007A6" w:rsidRDefault="00A30398">
            <w:pPr>
              <w:jc w:val="center"/>
              <w:rPr>
                <w:color w:val="000000"/>
                <w:sz w:val="20"/>
              </w:rPr>
            </w:pPr>
            <w:r>
              <w:rPr>
                <w:color w:val="000000"/>
                <w:sz w:val="20"/>
              </w:rPr>
              <w:t>OTC,</w:t>
            </w:r>
            <w:r w:rsidR="009C7169">
              <w:rPr>
                <w:color w:val="000000"/>
                <w:sz w:val="20"/>
              </w:rPr>
              <w:t xml:space="preserve"> PTP,</w:t>
            </w:r>
            <w:r>
              <w:rPr>
                <w:color w:val="000000"/>
                <w:sz w:val="20"/>
              </w:rPr>
              <w:t xml:space="preserve"> </w:t>
            </w:r>
            <w:r w:rsidR="009007A6">
              <w:rPr>
                <w:color w:val="000000"/>
                <w:sz w:val="20"/>
              </w:rPr>
              <w:t>SD, MM, PP, FI, CO, HR,</w:t>
            </w:r>
          </w:p>
          <w:p w14:paraId="5D39A838" w14:textId="77777777" w:rsidR="009007A6" w:rsidRDefault="009007A6">
            <w:pPr>
              <w:jc w:val="center"/>
              <w:rPr>
                <w:color w:val="000000"/>
                <w:sz w:val="20"/>
              </w:rPr>
            </w:pPr>
            <w:r>
              <w:rPr>
                <w:color w:val="000000"/>
                <w:sz w:val="20"/>
              </w:rPr>
              <w:t>PS, PRA, QM, PM</w:t>
            </w:r>
          </w:p>
        </w:tc>
        <w:tc>
          <w:tcPr>
            <w:tcW w:w="2610" w:type="dxa"/>
            <w:tcBorders>
              <w:top w:val="single" w:sz="2" w:space="0" w:color="auto"/>
              <w:left w:val="single" w:sz="18" w:space="0" w:color="auto"/>
              <w:bottom w:val="single" w:sz="2" w:space="0" w:color="auto"/>
              <w:right w:val="single" w:sz="18" w:space="0" w:color="auto"/>
            </w:tcBorders>
          </w:tcPr>
          <w:p w14:paraId="07F76595" w14:textId="111B9823" w:rsidR="009007A6" w:rsidRDefault="009007A6" w:rsidP="004332F2">
            <w:pPr>
              <w:jc w:val="center"/>
              <w:rPr>
                <w:color w:val="000000"/>
                <w:sz w:val="20"/>
              </w:rPr>
            </w:pPr>
            <w:r>
              <w:rPr>
                <w:color w:val="000000"/>
                <w:sz w:val="20"/>
              </w:rPr>
              <w:t>2</w:t>
            </w:r>
            <w:r w:rsidR="003203FE">
              <w:rPr>
                <w:color w:val="000000"/>
                <w:sz w:val="20"/>
              </w:rPr>
              <w:t>5</w:t>
            </w:r>
            <w:r>
              <w:rPr>
                <w:color w:val="000000"/>
                <w:sz w:val="20"/>
              </w:rPr>
              <w:t xml:space="preserve"> years</w:t>
            </w:r>
          </w:p>
        </w:tc>
      </w:tr>
      <w:tr w:rsidR="009007A6" w14:paraId="7A6959CC" w14:textId="77777777" w:rsidTr="009007A6">
        <w:trPr>
          <w:trHeight w:val="250"/>
        </w:trPr>
        <w:tc>
          <w:tcPr>
            <w:tcW w:w="3367" w:type="dxa"/>
            <w:tcBorders>
              <w:top w:val="single" w:sz="2" w:space="0" w:color="auto"/>
              <w:bottom w:val="single" w:sz="2" w:space="0" w:color="auto"/>
              <w:right w:val="nil"/>
            </w:tcBorders>
          </w:tcPr>
          <w:p w14:paraId="11CC6484" w14:textId="77777777" w:rsidR="009007A6" w:rsidRDefault="009007A6">
            <w:pPr>
              <w:rPr>
                <w:color w:val="000000"/>
                <w:sz w:val="20"/>
              </w:rPr>
            </w:pPr>
            <w:r>
              <w:rPr>
                <w:color w:val="000000"/>
                <w:sz w:val="20"/>
              </w:rPr>
              <w:t>Reports/Interfaces/</w:t>
            </w:r>
          </w:p>
          <w:p w14:paraId="6938D99E" w14:textId="77777777" w:rsidR="009007A6" w:rsidRDefault="009007A6">
            <w:pPr>
              <w:rPr>
                <w:color w:val="000000"/>
                <w:sz w:val="20"/>
              </w:rPr>
            </w:pPr>
            <w:r>
              <w:rPr>
                <w:color w:val="000000"/>
                <w:sz w:val="20"/>
              </w:rPr>
              <w:t>Enhancements/Workflow</w:t>
            </w:r>
          </w:p>
          <w:p w14:paraId="45016F0B" w14:textId="77777777" w:rsidR="009007A6" w:rsidRDefault="009007A6">
            <w:pPr>
              <w:rPr>
                <w:color w:val="000000"/>
                <w:sz w:val="20"/>
              </w:rPr>
            </w:pPr>
            <w:r>
              <w:rPr>
                <w:color w:val="000000"/>
                <w:sz w:val="20"/>
              </w:rPr>
              <w:t>EDI/IDocs/ALE/RFCs/BAPIs</w:t>
            </w:r>
          </w:p>
        </w:tc>
        <w:tc>
          <w:tcPr>
            <w:tcW w:w="905" w:type="dxa"/>
            <w:tcBorders>
              <w:top w:val="single" w:sz="2" w:space="0" w:color="auto"/>
              <w:left w:val="single" w:sz="18" w:space="0" w:color="auto"/>
              <w:bottom w:val="nil"/>
              <w:right w:val="single" w:sz="6" w:space="0" w:color="auto"/>
            </w:tcBorders>
          </w:tcPr>
          <w:p w14:paraId="0FDBC98E" w14:textId="4A15B274" w:rsidR="009007A6" w:rsidRDefault="009007A6" w:rsidP="005C767A">
            <w:pPr>
              <w:jc w:val="center"/>
              <w:rPr>
                <w:color w:val="000000"/>
                <w:sz w:val="20"/>
              </w:rPr>
            </w:pPr>
            <w:r>
              <w:rPr>
                <w:color w:val="000000"/>
                <w:sz w:val="20"/>
              </w:rPr>
              <w:t>S4</w:t>
            </w:r>
          </w:p>
          <w:p w14:paraId="630DE15F" w14:textId="2FFB2D3F" w:rsidR="009007A6" w:rsidRDefault="009007A6">
            <w:pPr>
              <w:jc w:val="center"/>
              <w:rPr>
                <w:color w:val="000000"/>
                <w:sz w:val="20"/>
              </w:rPr>
            </w:pPr>
          </w:p>
        </w:tc>
        <w:tc>
          <w:tcPr>
            <w:tcW w:w="3145" w:type="dxa"/>
            <w:tcBorders>
              <w:top w:val="single" w:sz="2" w:space="0" w:color="auto"/>
              <w:left w:val="nil"/>
              <w:bottom w:val="nil"/>
              <w:right w:val="nil"/>
            </w:tcBorders>
          </w:tcPr>
          <w:p w14:paraId="268BD454" w14:textId="264E58F1" w:rsidR="009007A6" w:rsidRDefault="00A30398">
            <w:pPr>
              <w:jc w:val="center"/>
              <w:rPr>
                <w:color w:val="000000"/>
                <w:sz w:val="20"/>
              </w:rPr>
            </w:pPr>
            <w:r>
              <w:rPr>
                <w:color w:val="000000"/>
                <w:sz w:val="20"/>
              </w:rPr>
              <w:t xml:space="preserve">OTC, </w:t>
            </w:r>
            <w:r w:rsidR="009C7169">
              <w:rPr>
                <w:color w:val="000000"/>
                <w:sz w:val="20"/>
              </w:rPr>
              <w:t xml:space="preserve">PTP, </w:t>
            </w:r>
            <w:r w:rsidR="009007A6">
              <w:rPr>
                <w:color w:val="000000"/>
                <w:sz w:val="20"/>
              </w:rPr>
              <w:t>SD, FI, MM, PP, HR, JV, PRA, QM, PM</w:t>
            </w:r>
          </w:p>
        </w:tc>
        <w:tc>
          <w:tcPr>
            <w:tcW w:w="2610" w:type="dxa"/>
            <w:tcBorders>
              <w:top w:val="single" w:sz="2" w:space="0" w:color="auto"/>
              <w:left w:val="single" w:sz="18" w:space="0" w:color="auto"/>
              <w:bottom w:val="single" w:sz="2" w:space="0" w:color="auto"/>
              <w:right w:val="single" w:sz="18" w:space="0" w:color="auto"/>
            </w:tcBorders>
          </w:tcPr>
          <w:p w14:paraId="5AB348D7" w14:textId="1B1D7FA0" w:rsidR="009007A6" w:rsidRDefault="003203FE">
            <w:pPr>
              <w:jc w:val="center"/>
              <w:rPr>
                <w:color w:val="000000"/>
                <w:sz w:val="20"/>
              </w:rPr>
            </w:pPr>
            <w:r>
              <w:rPr>
                <w:color w:val="000000"/>
                <w:sz w:val="20"/>
              </w:rPr>
              <w:t>16</w:t>
            </w:r>
            <w:r w:rsidR="009007A6">
              <w:rPr>
                <w:color w:val="000000"/>
                <w:sz w:val="20"/>
              </w:rPr>
              <w:t xml:space="preserve"> years</w:t>
            </w:r>
          </w:p>
          <w:p w14:paraId="5D5D53AF" w14:textId="55B5D685" w:rsidR="009007A6" w:rsidRDefault="009007A6">
            <w:pPr>
              <w:jc w:val="center"/>
              <w:rPr>
                <w:color w:val="000000"/>
                <w:sz w:val="20"/>
              </w:rPr>
            </w:pPr>
          </w:p>
        </w:tc>
      </w:tr>
      <w:tr w:rsidR="009007A6" w14:paraId="21EB6FFB" w14:textId="77777777" w:rsidTr="009007A6">
        <w:trPr>
          <w:trHeight w:val="250"/>
        </w:trPr>
        <w:tc>
          <w:tcPr>
            <w:tcW w:w="3367" w:type="dxa"/>
            <w:tcBorders>
              <w:top w:val="single" w:sz="2" w:space="0" w:color="auto"/>
              <w:bottom w:val="single" w:sz="2" w:space="0" w:color="auto"/>
              <w:right w:val="nil"/>
            </w:tcBorders>
          </w:tcPr>
          <w:p w14:paraId="60239201" w14:textId="77777777" w:rsidR="009007A6" w:rsidRDefault="009007A6">
            <w:pPr>
              <w:rPr>
                <w:color w:val="000000"/>
                <w:sz w:val="20"/>
              </w:rPr>
            </w:pPr>
          </w:p>
        </w:tc>
        <w:tc>
          <w:tcPr>
            <w:tcW w:w="905" w:type="dxa"/>
            <w:tcBorders>
              <w:top w:val="single" w:sz="2" w:space="0" w:color="auto"/>
              <w:left w:val="single" w:sz="18" w:space="0" w:color="auto"/>
              <w:bottom w:val="nil"/>
              <w:right w:val="single" w:sz="6" w:space="0" w:color="auto"/>
            </w:tcBorders>
          </w:tcPr>
          <w:p w14:paraId="4FA523C1" w14:textId="77777777" w:rsidR="009007A6" w:rsidRDefault="009007A6" w:rsidP="005C767A">
            <w:pPr>
              <w:jc w:val="center"/>
              <w:rPr>
                <w:color w:val="000000"/>
                <w:sz w:val="20"/>
              </w:rPr>
            </w:pPr>
          </w:p>
        </w:tc>
        <w:tc>
          <w:tcPr>
            <w:tcW w:w="3145" w:type="dxa"/>
            <w:tcBorders>
              <w:top w:val="single" w:sz="2" w:space="0" w:color="auto"/>
              <w:left w:val="nil"/>
              <w:bottom w:val="nil"/>
              <w:right w:val="nil"/>
            </w:tcBorders>
          </w:tcPr>
          <w:p w14:paraId="0D597277" w14:textId="77777777" w:rsidR="009007A6" w:rsidRDefault="009007A6">
            <w:pPr>
              <w:jc w:val="center"/>
              <w:rPr>
                <w:color w:val="000000"/>
                <w:sz w:val="20"/>
              </w:rPr>
            </w:pPr>
          </w:p>
        </w:tc>
        <w:tc>
          <w:tcPr>
            <w:tcW w:w="2610" w:type="dxa"/>
            <w:tcBorders>
              <w:top w:val="single" w:sz="2" w:space="0" w:color="auto"/>
              <w:left w:val="single" w:sz="18" w:space="0" w:color="auto"/>
              <w:bottom w:val="single" w:sz="2" w:space="0" w:color="auto"/>
              <w:right w:val="single" w:sz="18" w:space="0" w:color="auto"/>
            </w:tcBorders>
          </w:tcPr>
          <w:p w14:paraId="3B89006B" w14:textId="77777777" w:rsidR="009007A6" w:rsidRDefault="009007A6">
            <w:pPr>
              <w:jc w:val="center"/>
              <w:rPr>
                <w:color w:val="000000"/>
                <w:sz w:val="20"/>
              </w:rPr>
            </w:pPr>
          </w:p>
        </w:tc>
      </w:tr>
      <w:tr w:rsidR="009007A6" w14:paraId="18AF3012" w14:textId="77777777" w:rsidTr="009007A6">
        <w:trPr>
          <w:trHeight w:val="250"/>
        </w:trPr>
        <w:tc>
          <w:tcPr>
            <w:tcW w:w="3367" w:type="dxa"/>
            <w:tcBorders>
              <w:top w:val="single" w:sz="2" w:space="0" w:color="auto"/>
              <w:bottom w:val="single" w:sz="2" w:space="0" w:color="auto"/>
              <w:right w:val="nil"/>
            </w:tcBorders>
          </w:tcPr>
          <w:p w14:paraId="36A6EDD5" w14:textId="77777777" w:rsidR="009007A6" w:rsidRDefault="009007A6">
            <w:pPr>
              <w:rPr>
                <w:color w:val="000000"/>
                <w:sz w:val="20"/>
              </w:rPr>
            </w:pPr>
            <w:r>
              <w:rPr>
                <w:color w:val="000000"/>
                <w:sz w:val="20"/>
              </w:rPr>
              <w:t>SAPscript/Smart Forms</w:t>
            </w:r>
          </w:p>
        </w:tc>
        <w:tc>
          <w:tcPr>
            <w:tcW w:w="905" w:type="dxa"/>
            <w:tcBorders>
              <w:top w:val="single" w:sz="2" w:space="0" w:color="auto"/>
              <w:left w:val="single" w:sz="18" w:space="0" w:color="auto"/>
              <w:bottom w:val="single" w:sz="2" w:space="0" w:color="auto"/>
              <w:right w:val="single" w:sz="6" w:space="0" w:color="auto"/>
            </w:tcBorders>
          </w:tcPr>
          <w:p w14:paraId="3CFECEA2" w14:textId="77777777" w:rsidR="009007A6" w:rsidRDefault="009007A6">
            <w:pPr>
              <w:jc w:val="center"/>
              <w:rPr>
                <w:color w:val="000000"/>
                <w:sz w:val="20"/>
              </w:rPr>
            </w:pPr>
          </w:p>
        </w:tc>
        <w:tc>
          <w:tcPr>
            <w:tcW w:w="3145" w:type="dxa"/>
            <w:tcBorders>
              <w:top w:val="single" w:sz="2" w:space="0" w:color="auto"/>
              <w:left w:val="nil"/>
              <w:bottom w:val="single" w:sz="2" w:space="0" w:color="auto"/>
              <w:right w:val="nil"/>
            </w:tcBorders>
          </w:tcPr>
          <w:p w14:paraId="1649F6EB" w14:textId="6EC0D26B" w:rsidR="009007A6" w:rsidRDefault="00A30398">
            <w:pPr>
              <w:jc w:val="center"/>
              <w:rPr>
                <w:color w:val="000000"/>
                <w:sz w:val="20"/>
              </w:rPr>
            </w:pPr>
            <w:r>
              <w:rPr>
                <w:color w:val="000000"/>
                <w:sz w:val="20"/>
              </w:rPr>
              <w:t>OTC,</w:t>
            </w:r>
            <w:r w:rsidR="00F56B02">
              <w:rPr>
                <w:color w:val="000000"/>
                <w:sz w:val="20"/>
              </w:rPr>
              <w:t xml:space="preserve"> PTP,</w:t>
            </w:r>
            <w:r>
              <w:rPr>
                <w:color w:val="000000"/>
                <w:sz w:val="20"/>
              </w:rPr>
              <w:t xml:space="preserve"> </w:t>
            </w:r>
            <w:r w:rsidR="009007A6">
              <w:rPr>
                <w:color w:val="000000"/>
                <w:sz w:val="20"/>
              </w:rPr>
              <w:t>PP, FI, JV, SD</w:t>
            </w:r>
          </w:p>
        </w:tc>
        <w:tc>
          <w:tcPr>
            <w:tcW w:w="2610" w:type="dxa"/>
            <w:tcBorders>
              <w:top w:val="single" w:sz="2" w:space="0" w:color="auto"/>
              <w:left w:val="single" w:sz="18" w:space="0" w:color="auto"/>
              <w:bottom w:val="single" w:sz="2" w:space="0" w:color="auto"/>
              <w:right w:val="single" w:sz="18" w:space="0" w:color="auto"/>
            </w:tcBorders>
          </w:tcPr>
          <w:p w14:paraId="2E925596" w14:textId="08601B31" w:rsidR="009007A6" w:rsidRDefault="003203FE">
            <w:pPr>
              <w:jc w:val="center"/>
              <w:rPr>
                <w:color w:val="000000"/>
                <w:sz w:val="20"/>
              </w:rPr>
            </w:pPr>
            <w:r>
              <w:rPr>
                <w:color w:val="000000"/>
                <w:sz w:val="20"/>
              </w:rPr>
              <w:t>4</w:t>
            </w:r>
            <w:r w:rsidR="009007A6">
              <w:rPr>
                <w:color w:val="000000"/>
                <w:sz w:val="20"/>
              </w:rPr>
              <w:t xml:space="preserve"> years</w:t>
            </w:r>
          </w:p>
        </w:tc>
      </w:tr>
      <w:tr w:rsidR="009007A6" w14:paraId="7E89B5B7" w14:textId="77777777" w:rsidTr="009007A6">
        <w:trPr>
          <w:trHeight w:val="250"/>
        </w:trPr>
        <w:tc>
          <w:tcPr>
            <w:tcW w:w="3367" w:type="dxa"/>
            <w:tcBorders>
              <w:top w:val="single" w:sz="2" w:space="0" w:color="auto"/>
              <w:bottom w:val="single" w:sz="2" w:space="0" w:color="auto"/>
              <w:right w:val="single" w:sz="18" w:space="0" w:color="auto"/>
            </w:tcBorders>
          </w:tcPr>
          <w:p w14:paraId="13D3EF92" w14:textId="77777777" w:rsidR="009007A6" w:rsidRDefault="009007A6">
            <w:pPr>
              <w:rPr>
                <w:color w:val="000000"/>
                <w:sz w:val="20"/>
              </w:rPr>
            </w:pPr>
            <w:r>
              <w:rPr>
                <w:color w:val="000000"/>
                <w:sz w:val="20"/>
              </w:rPr>
              <w:t>Technical Team Lead/Mentor</w:t>
            </w:r>
          </w:p>
        </w:tc>
        <w:tc>
          <w:tcPr>
            <w:tcW w:w="905" w:type="dxa"/>
            <w:tcBorders>
              <w:top w:val="single" w:sz="4" w:space="0" w:color="auto"/>
              <w:left w:val="nil"/>
              <w:bottom w:val="single" w:sz="4" w:space="0" w:color="auto"/>
              <w:right w:val="single" w:sz="6" w:space="0" w:color="auto"/>
            </w:tcBorders>
          </w:tcPr>
          <w:p w14:paraId="449A5D06" w14:textId="77777777" w:rsidR="009007A6" w:rsidRDefault="009007A6">
            <w:pPr>
              <w:jc w:val="center"/>
              <w:rPr>
                <w:color w:val="000000"/>
                <w:sz w:val="20"/>
              </w:rPr>
            </w:pPr>
            <w:r>
              <w:rPr>
                <w:color w:val="000000"/>
                <w:sz w:val="20"/>
              </w:rPr>
              <w:t xml:space="preserve">            </w:t>
            </w:r>
          </w:p>
        </w:tc>
        <w:tc>
          <w:tcPr>
            <w:tcW w:w="3145" w:type="dxa"/>
            <w:tcBorders>
              <w:top w:val="single" w:sz="4" w:space="0" w:color="auto"/>
              <w:left w:val="nil"/>
              <w:bottom w:val="single" w:sz="4" w:space="0" w:color="auto"/>
              <w:right w:val="nil"/>
            </w:tcBorders>
          </w:tcPr>
          <w:p w14:paraId="70EF96BA" w14:textId="39910B94" w:rsidR="009007A6" w:rsidRDefault="00A30398">
            <w:pPr>
              <w:jc w:val="center"/>
              <w:rPr>
                <w:color w:val="000000"/>
                <w:sz w:val="20"/>
              </w:rPr>
            </w:pPr>
            <w:r>
              <w:rPr>
                <w:color w:val="000000"/>
                <w:sz w:val="20"/>
              </w:rPr>
              <w:t xml:space="preserve">OTC, </w:t>
            </w:r>
            <w:r w:rsidR="009C7169">
              <w:rPr>
                <w:color w:val="000000"/>
                <w:sz w:val="20"/>
              </w:rPr>
              <w:t xml:space="preserve">PTP, </w:t>
            </w:r>
            <w:r w:rsidR="009007A6">
              <w:rPr>
                <w:color w:val="000000"/>
                <w:sz w:val="20"/>
              </w:rPr>
              <w:t>SD, MM, PP, FI, CO</w:t>
            </w:r>
          </w:p>
        </w:tc>
        <w:tc>
          <w:tcPr>
            <w:tcW w:w="2610" w:type="dxa"/>
            <w:tcBorders>
              <w:top w:val="single" w:sz="4" w:space="0" w:color="auto"/>
              <w:left w:val="single" w:sz="18" w:space="0" w:color="auto"/>
              <w:bottom w:val="single" w:sz="4" w:space="0" w:color="auto"/>
              <w:right w:val="single" w:sz="18" w:space="0" w:color="auto"/>
            </w:tcBorders>
          </w:tcPr>
          <w:p w14:paraId="32765ED3" w14:textId="77777777" w:rsidR="009007A6" w:rsidRDefault="009007A6">
            <w:pPr>
              <w:jc w:val="center"/>
              <w:rPr>
                <w:color w:val="000000"/>
                <w:sz w:val="20"/>
              </w:rPr>
            </w:pPr>
            <w:r>
              <w:rPr>
                <w:color w:val="000000"/>
                <w:sz w:val="20"/>
              </w:rPr>
              <w:t>8 years</w:t>
            </w:r>
          </w:p>
        </w:tc>
      </w:tr>
      <w:tr w:rsidR="009007A6" w14:paraId="72B27D7E" w14:textId="77777777" w:rsidTr="009007A6">
        <w:trPr>
          <w:trHeight w:val="953"/>
        </w:trPr>
        <w:tc>
          <w:tcPr>
            <w:tcW w:w="3367" w:type="dxa"/>
            <w:tcBorders>
              <w:top w:val="single" w:sz="2" w:space="0" w:color="auto"/>
              <w:bottom w:val="single" w:sz="2" w:space="0" w:color="auto"/>
              <w:right w:val="single" w:sz="18" w:space="0" w:color="auto"/>
            </w:tcBorders>
          </w:tcPr>
          <w:p w14:paraId="040D25BF" w14:textId="1FF73206" w:rsidR="009007A6" w:rsidRDefault="009007A6">
            <w:pPr>
              <w:rPr>
                <w:color w:val="000000"/>
                <w:sz w:val="20"/>
              </w:rPr>
            </w:pPr>
            <w:r>
              <w:rPr>
                <w:color w:val="000000"/>
                <w:sz w:val="20"/>
              </w:rPr>
              <w:t>SAP versions</w:t>
            </w:r>
          </w:p>
        </w:tc>
        <w:tc>
          <w:tcPr>
            <w:tcW w:w="905" w:type="dxa"/>
            <w:tcBorders>
              <w:top w:val="single" w:sz="4" w:space="0" w:color="auto"/>
              <w:left w:val="nil"/>
              <w:bottom w:val="single" w:sz="4" w:space="0" w:color="auto"/>
              <w:right w:val="single" w:sz="6" w:space="0" w:color="auto"/>
            </w:tcBorders>
          </w:tcPr>
          <w:p w14:paraId="076DB209" w14:textId="5870F935" w:rsidR="009007A6" w:rsidRDefault="009007A6">
            <w:pPr>
              <w:jc w:val="center"/>
              <w:rPr>
                <w:color w:val="000000"/>
                <w:sz w:val="20"/>
              </w:rPr>
            </w:pPr>
            <w:r>
              <w:rPr>
                <w:color w:val="000000"/>
                <w:sz w:val="20"/>
              </w:rPr>
              <w:t>S4</w:t>
            </w:r>
          </w:p>
          <w:p w14:paraId="1653A5BD" w14:textId="77777777" w:rsidR="009007A6" w:rsidRDefault="009007A6">
            <w:pPr>
              <w:jc w:val="center"/>
              <w:rPr>
                <w:color w:val="000000"/>
                <w:sz w:val="20"/>
              </w:rPr>
            </w:pPr>
          </w:p>
        </w:tc>
        <w:tc>
          <w:tcPr>
            <w:tcW w:w="3145" w:type="dxa"/>
            <w:tcBorders>
              <w:top w:val="single" w:sz="4" w:space="0" w:color="auto"/>
              <w:left w:val="nil"/>
              <w:bottom w:val="single" w:sz="4" w:space="0" w:color="auto"/>
              <w:right w:val="nil"/>
            </w:tcBorders>
          </w:tcPr>
          <w:p w14:paraId="220A0C6B" w14:textId="77777777" w:rsidR="009007A6" w:rsidRDefault="009007A6">
            <w:pPr>
              <w:rPr>
                <w:color w:val="000000"/>
                <w:sz w:val="20"/>
              </w:rPr>
            </w:pPr>
          </w:p>
          <w:p w14:paraId="768B26A8" w14:textId="77777777" w:rsidR="009007A6" w:rsidRDefault="009007A6">
            <w:pPr>
              <w:jc w:val="center"/>
              <w:rPr>
                <w:color w:val="000000"/>
                <w:sz w:val="20"/>
              </w:rPr>
            </w:pPr>
            <w:r>
              <w:rPr>
                <w:color w:val="000000"/>
                <w:sz w:val="20"/>
              </w:rPr>
              <w:t>3.1 G,H,I</w:t>
            </w:r>
          </w:p>
          <w:p w14:paraId="5356E74D" w14:textId="77777777" w:rsidR="009007A6" w:rsidRDefault="009007A6">
            <w:pPr>
              <w:jc w:val="center"/>
              <w:rPr>
                <w:color w:val="000000"/>
                <w:sz w:val="20"/>
              </w:rPr>
            </w:pPr>
            <w:r>
              <w:rPr>
                <w:color w:val="000000"/>
                <w:sz w:val="20"/>
              </w:rPr>
              <w:t>4.0B</w:t>
            </w:r>
          </w:p>
          <w:p w14:paraId="47F460F2" w14:textId="77777777" w:rsidR="009007A6" w:rsidRDefault="009007A6">
            <w:pPr>
              <w:jc w:val="center"/>
              <w:rPr>
                <w:color w:val="000000"/>
                <w:sz w:val="20"/>
              </w:rPr>
            </w:pPr>
            <w:r>
              <w:rPr>
                <w:color w:val="000000"/>
                <w:sz w:val="20"/>
              </w:rPr>
              <w:t>4.6B,C,D</w:t>
            </w:r>
          </w:p>
          <w:p w14:paraId="0537F3F1" w14:textId="77777777" w:rsidR="009007A6" w:rsidRDefault="009007A6">
            <w:pPr>
              <w:jc w:val="center"/>
              <w:rPr>
                <w:color w:val="000000"/>
                <w:sz w:val="20"/>
              </w:rPr>
            </w:pPr>
            <w:r>
              <w:rPr>
                <w:color w:val="000000"/>
                <w:sz w:val="20"/>
              </w:rPr>
              <w:t>ECC</w:t>
            </w:r>
          </w:p>
        </w:tc>
        <w:tc>
          <w:tcPr>
            <w:tcW w:w="2610" w:type="dxa"/>
            <w:tcBorders>
              <w:top w:val="single" w:sz="4" w:space="0" w:color="auto"/>
              <w:left w:val="single" w:sz="18" w:space="0" w:color="auto"/>
              <w:bottom w:val="single" w:sz="4" w:space="0" w:color="auto"/>
              <w:right w:val="single" w:sz="18" w:space="0" w:color="auto"/>
            </w:tcBorders>
          </w:tcPr>
          <w:p w14:paraId="4E9617BA" w14:textId="2F5360EA" w:rsidR="009007A6" w:rsidRDefault="009E611A">
            <w:pPr>
              <w:jc w:val="center"/>
              <w:rPr>
                <w:color w:val="000000"/>
                <w:sz w:val="20"/>
              </w:rPr>
            </w:pPr>
            <w:r>
              <w:rPr>
                <w:color w:val="000000"/>
                <w:sz w:val="20"/>
              </w:rPr>
              <w:t>6</w:t>
            </w:r>
            <w:r w:rsidR="009007A6">
              <w:rPr>
                <w:color w:val="000000"/>
                <w:sz w:val="20"/>
              </w:rPr>
              <w:t xml:space="preserve"> years</w:t>
            </w:r>
          </w:p>
          <w:p w14:paraId="6F1916BB" w14:textId="0916C335" w:rsidR="009007A6" w:rsidRDefault="003203FE">
            <w:pPr>
              <w:jc w:val="center"/>
              <w:rPr>
                <w:color w:val="000000"/>
                <w:sz w:val="20"/>
              </w:rPr>
            </w:pPr>
            <w:r>
              <w:rPr>
                <w:color w:val="000000"/>
                <w:sz w:val="20"/>
              </w:rPr>
              <w:t>1</w:t>
            </w:r>
            <w:r w:rsidR="009007A6">
              <w:rPr>
                <w:color w:val="000000"/>
                <w:sz w:val="20"/>
              </w:rPr>
              <w:t>.5 years</w:t>
            </w:r>
          </w:p>
          <w:p w14:paraId="3089EDCF" w14:textId="77777777" w:rsidR="009007A6" w:rsidRDefault="009007A6">
            <w:pPr>
              <w:jc w:val="center"/>
              <w:rPr>
                <w:color w:val="000000"/>
                <w:sz w:val="20"/>
              </w:rPr>
            </w:pPr>
            <w:r>
              <w:rPr>
                <w:color w:val="000000"/>
                <w:sz w:val="20"/>
              </w:rPr>
              <w:t>3 months</w:t>
            </w:r>
          </w:p>
          <w:p w14:paraId="3674EB00" w14:textId="77777777" w:rsidR="009007A6" w:rsidRDefault="009007A6">
            <w:pPr>
              <w:jc w:val="center"/>
              <w:rPr>
                <w:color w:val="000000"/>
                <w:sz w:val="20"/>
              </w:rPr>
            </w:pPr>
            <w:r>
              <w:rPr>
                <w:color w:val="000000"/>
                <w:sz w:val="20"/>
              </w:rPr>
              <w:t>6 years</w:t>
            </w:r>
          </w:p>
          <w:p w14:paraId="3E683FCF" w14:textId="66F8595C" w:rsidR="009007A6" w:rsidRDefault="009007A6">
            <w:pPr>
              <w:jc w:val="center"/>
              <w:rPr>
                <w:color w:val="000000"/>
                <w:sz w:val="20"/>
              </w:rPr>
            </w:pPr>
            <w:r>
              <w:rPr>
                <w:color w:val="000000"/>
                <w:sz w:val="20"/>
              </w:rPr>
              <w:t>15 years</w:t>
            </w:r>
          </w:p>
        </w:tc>
      </w:tr>
    </w:tbl>
    <w:p w14:paraId="44855218" w14:textId="77777777" w:rsidR="008A338A" w:rsidRDefault="008A338A">
      <w:pPr>
        <w:pStyle w:val="Heading6"/>
        <w:rPr>
          <w:rFonts w:ascii="Arial" w:hAnsi="Arial"/>
        </w:rPr>
      </w:pPr>
      <w:r>
        <w:rPr>
          <w:rFonts w:ascii="Arial" w:hAnsi="Arial"/>
        </w:rPr>
        <w:br w:type="page"/>
      </w:r>
      <w:r>
        <w:rPr>
          <w:rFonts w:ascii="Arial" w:hAnsi="Arial"/>
        </w:rPr>
        <w:lastRenderedPageBreak/>
        <w:t>Business Experience</w:t>
      </w:r>
    </w:p>
    <w:p w14:paraId="49AB3E5B" w14:textId="77777777" w:rsidR="008A338A" w:rsidRDefault="008A338A"/>
    <w:p w14:paraId="49840884" w14:textId="77777777" w:rsidR="008A338A" w:rsidRDefault="007F1E6D">
      <w:pPr>
        <w:pStyle w:val="Heading5"/>
        <w:rPr>
          <w:b w:val="0"/>
        </w:rPr>
      </w:pPr>
      <w:r>
        <w:t>Consultant\ABAP Developer</w:t>
      </w:r>
    </w:p>
    <w:p w14:paraId="59672562" w14:textId="77777777" w:rsidR="00BD6D13" w:rsidRDefault="00BD6D13" w:rsidP="007B7A5C">
      <w:pPr>
        <w:rPr>
          <w:u w:val="single"/>
        </w:rPr>
      </w:pPr>
    </w:p>
    <w:p w14:paraId="0B1929E1" w14:textId="77777777" w:rsidR="003124A9" w:rsidRPr="002861C6" w:rsidRDefault="003124A9" w:rsidP="003124A9">
      <w:r>
        <w:rPr>
          <w:u w:val="single"/>
        </w:rPr>
        <w:t>Zorin – Houston, TX</w:t>
      </w:r>
      <w:r>
        <w:tab/>
      </w:r>
      <w:r>
        <w:tab/>
      </w:r>
      <w:r>
        <w:tab/>
      </w:r>
      <w:r>
        <w:tab/>
      </w:r>
      <w:r>
        <w:tab/>
        <w:t>ABAP Consultant</w:t>
      </w:r>
    </w:p>
    <w:p w14:paraId="5F684160" w14:textId="237F3DC8" w:rsidR="003124A9" w:rsidRPr="00B94C9D" w:rsidRDefault="003124A9" w:rsidP="003124A9">
      <w:pPr>
        <w:rPr>
          <w:u w:val="single"/>
        </w:rPr>
      </w:pPr>
      <w:r>
        <w:rPr>
          <w:u w:val="single"/>
        </w:rPr>
        <w:t>(Ju</w:t>
      </w:r>
      <w:r w:rsidR="00D719EB">
        <w:rPr>
          <w:u w:val="single"/>
        </w:rPr>
        <w:t>ly</w:t>
      </w:r>
      <w:r>
        <w:rPr>
          <w:u w:val="single"/>
        </w:rPr>
        <w:t xml:space="preserve"> 202</w:t>
      </w:r>
      <w:r w:rsidR="00D719EB">
        <w:rPr>
          <w:u w:val="single"/>
        </w:rPr>
        <w:t>5</w:t>
      </w:r>
      <w:r>
        <w:rPr>
          <w:u w:val="single"/>
        </w:rPr>
        <w:t xml:space="preserve"> – </w:t>
      </w:r>
      <w:r w:rsidR="00D719EB">
        <w:rPr>
          <w:u w:val="single"/>
        </w:rPr>
        <w:t>Oct</w:t>
      </w:r>
      <w:r>
        <w:rPr>
          <w:u w:val="single"/>
        </w:rPr>
        <w:t xml:space="preserve"> 202</w:t>
      </w:r>
      <w:r w:rsidR="00D719EB">
        <w:rPr>
          <w:u w:val="single"/>
        </w:rPr>
        <w:t>5</w:t>
      </w:r>
      <w:r>
        <w:rPr>
          <w:u w:val="single"/>
        </w:rPr>
        <w:t>)</w:t>
      </w:r>
    </w:p>
    <w:p w14:paraId="12DB7691" w14:textId="121D23E2" w:rsidR="008C6B7D" w:rsidRDefault="008C6B7D" w:rsidP="008C6B7D">
      <w:pPr>
        <w:pStyle w:val="ListParagraph"/>
        <w:numPr>
          <w:ilvl w:val="0"/>
          <w:numId w:val="24"/>
        </w:numPr>
        <w:rPr>
          <w:sz w:val="20"/>
        </w:rPr>
      </w:pPr>
      <w:r>
        <w:rPr>
          <w:sz w:val="20"/>
        </w:rPr>
        <w:t xml:space="preserve">OTC – created ATP report </w:t>
      </w:r>
      <w:r w:rsidR="009B1706">
        <w:rPr>
          <w:sz w:val="20"/>
        </w:rPr>
        <w:t>broken down by storage location</w:t>
      </w:r>
    </w:p>
    <w:p w14:paraId="7679DA63" w14:textId="5C39267A" w:rsidR="00711CFB" w:rsidRDefault="00711CFB" w:rsidP="008C6B7D">
      <w:pPr>
        <w:pStyle w:val="ListParagraph"/>
        <w:numPr>
          <w:ilvl w:val="0"/>
          <w:numId w:val="24"/>
        </w:numPr>
        <w:rPr>
          <w:sz w:val="20"/>
        </w:rPr>
      </w:pPr>
      <w:r>
        <w:rPr>
          <w:sz w:val="20"/>
        </w:rPr>
        <w:t xml:space="preserve">OTC – </w:t>
      </w:r>
      <w:r w:rsidR="00E51A73">
        <w:rPr>
          <w:sz w:val="20"/>
        </w:rPr>
        <w:t xml:space="preserve">worked on interface from Sales force to SAP for </w:t>
      </w:r>
      <w:r w:rsidR="00395935">
        <w:rPr>
          <w:sz w:val="20"/>
        </w:rPr>
        <w:t>sales order creation</w:t>
      </w:r>
    </w:p>
    <w:p w14:paraId="4DCC2AB8" w14:textId="1C7248D7" w:rsidR="0096728A" w:rsidRPr="0081054D" w:rsidRDefault="00621CD6" w:rsidP="0081054D">
      <w:pPr>
        <w:pStyle w:val="ListParagraph"/>
        <w:numPr>
          <w:ilvl w:val="0"/>
          <w:numId w:val="24"/>
        </w:numPr>
        <w:rPr>
          <w:sz w:val="20"/>
        </w:rPr>
      </w:pPr>
      <w:r>
        <w:rPr>
          <w:sz w:val="20"/>
        </w:rPr>
        <w:t>OTC – fixed issues found on SmartForm invoice document</w:t>
      </w:r>
    </w:p>
    <w:p w14:paraId="79803B57" w14:textId="6551AC46" w:rsidR="003124A9" w:rsidRPr="008C6B7D" w:rsidRDefault="003124A9" w:rsidP="008C6B7D">
      <w:pPr>
        <w:rPr>
          <w:u w:val="single"/>
        </w:rPr>
      </w:pPr>
    </w:p>
    <w:p w14:paraId="66349A87" w14:textId="77777777" w:rsidR="003124A9" w:rsidRDefault="003124A9" w:rsidP="007B7A5C">
      <w:pPr>
        <w:rPr>
          <w:u w:val="single"/>
        </w:rPr>
      </w:pPr>
    </w:p>
    <w:p w14:paraId="192D49A5" w14:textId="47717224" w:rsidR="007B7A5C" w:rsidRDefault="007B7A5C" w:rsidP="007B7A5C">
      <w:r w:rsidRPr="00AA044F">
        <w:rPr>
          <w:u w:val="single"/>
        </w:rPr>
        <w:t xml:space="preserve">client </w:t>
      </w:r>
      <w:r>
        <w:rPr>
          <w:u w:val="single"/>
        </w:rPr>
        <w:t>Ox</w:t>
      </w:r>
      <w:r w:rsidR="00537F55">
        <w:rPr>
          <w:u w:val="single"/>
        </w:rPr>
        <w:t>y</w:t>
      </w:r>
      <w:r w:rsidR="00125D4E">
        <w:rPr>
          <w:u w:val="single"/>
        </w:rPr>
        <w:t xml:space="preserve"> – Houston, TX</w:t>
      </w:r>
      <w:r>
        <w:tab/>
      </w:r>
      <w:r w:rsidR="00537F55">
        <w:tab/>
      </w:r>
      <w:r>
        <w:tab/>
        <w:t>SAP Data Migration \ ABAP</w:t>
      </w:r>
    </w:p>
    <w:p w14:paraId="796EF94F" w14:textId="62AC4352" w:rsidR="007B7A5C" w:rsidRDefault="007B7A5C" w:rsidP="007B7A5C">
      <w:r>
        <w:t>(</w:t>
      </w:r>
      <w:r w:rsidR="00657B6C">
        <w:t>Apr</w:t>
      </w:r>
      <w:r w:rsidR="002A4B36">
        <w:t xml:space="preserve"> 20</w:t>
      </w:r>
      <w:r w:rsidR="008D4998">
        <w:t>2</w:t>
      </w:r>
      <w:r w:rsidR="00657B6C">
        <w:t>2</w:t>
      </w:r>
      <w:r w:rsidR="002A4B36">
        <w:t xml:space="preserve"> - </w:t>
      </w:r>
      <w:r w:rsidR="00B00D77">
        <w:t>Ju</w:t>
      </w:r>
      <w:r w:rsidR="00C968DE">
        <w:t>ly</w:t>
      </w:r>
      <w:r>
        <w:t xml:space="preserve"> 202</w:t>
      </w:r>
      <w:r w:rsidR="003A478E">
        <w:t>5</w:t>
      </w:r>
      <w:r>
        <w:t>)</w:t>
      </w:r>
      <w:r w:rsidR="0004102F">
        <w:t xml:space="preserve"> </w:t>
      </w:r>
    </w:p>
    <w:p w14:paraId="524B6E88" w14:textId="005BC454" w:rsidR="003A478E" w:rsidRDefault="003A478E" w:rsidP="0047026D">
      <w:pPr>
        <w:pStyle w:val="ListParagraph"/>
        <w:numPr>
          <w:ilvl w:val="0"/>
          <w:numId w:val="24"/>
        </w:numPr>
        <w:rPr>
          <w:sz w:val="20"/>
        </w:rPr>
      </w:pPr>
      <w:r>
        <w:rPr>
          <w:sz w:val="20"/>
        </w:rPr>
        <w:t xml:space="preserve">Used Fiori Data Migration App </w:t>
      </w:r>
      <w:r w:rsidR="005D1BA9">
        <w:rPr>
          <w:sz w:val="20"/>
        </w:rPr>
        <w:t>to migrate PM Data Objects from ECC to S4</w:t>
      </w:r>
      <w:r w:rsidR="00B0009D">
        <w:rPr>
          <w:sz w:val="20"/>
        </w:rPr>
        <w:t>.  Executed BODS jobs when ETL was needed.</w:t>
      </w:r>
    </w:p>
    <w:p w14:paraId="7ECE5D17" w14:textId="6D9A44B9" w:rsidR="0047026D" w:rsidRPr="0047026D" w:rsidRDefault="000345A1" w:rsidP="0047026D">
      <w:pPr>
        <w:pStyle w:val="ListParagraph"/>
        <w:numPr>
          <w:ilvl w:val="0"/>
          <w:numId w:val="24"/>
        </w:numPr>
        <w:rPr>
          <w:sz w:val="20"/>
        </w:rPr>
      </w:pPr>
      <w:r>
        <w:rPr>
          <w:sz w:val="20"/>
        </w:rPr>
        <w:t>Participated in migration from non-SAP to S4.</w:t>
      </w:r>
    </w:p>
    <w:p w14:paraId="1C903F7B" w14:textId="54FBE2C6" w:rsidR="007B7A5C" w:rsidRDefault="007B7A5C" w:rsidP="007B7A5C">
      <w:pPr>
        <w:pStyle w:val="ListParagraph"/>
        <w:numPr>
          <w:ilvl w:val="0"/>
          <w:numId w:val="24"/>
        </w:numPr>
        <w:rPr>
          <w:sz w:val="20"/>
        </w:rPr>
      </w:pPr>
      <w:r>
        <w:rPr>
          <w:sz w:val="20"/>
        </w:rPr>
        <w:t>Worked on the SAP data migration team to S4.</w:t>
      </w:r>
    </w:p>
    <w:p w14:paraId="5E37B81E" w14:textId="134EE4D9" w:rsidR="0047026D" w:rsidRDefault="0047026D" w:rsidP="007B7A5C">
      <w:pPr>
        <w:pStyle w:val="ListParagraph"/>
        <w:numPr>
          <w:ilvl w:val="0"/>
          <w:numId w:val="24"/>
        </w:numPr>
        <w:rPr>
          <w:sz w:val="20"/>
        </w:rPr>
      </w:pPr>
      <w:r>
        <w:rPr>
          <w:sz w:val="20"/>
        </w:rPr>
        <w:t>Wrote programs to upload and validate legacy data from excel spreadsheets into custom tables.</w:t>
      </w:r>
    </w:p>
    <w:p w14:paraId="54AE099C" w14:textId="21B3DC2D" w:rsidR="0047026D" w:rsidRDefault="0047026D" w:rsidP="007B7A5C">
      <w:pPr>
        <w:pStyle w:val="ListParagraph"/>
        <w:numPr>
          <w:ilvl w:val="0"/>
          <w:numId w:val="24"/>
        </w:numPr>
        <w:rPr>
          <w:sz w:val="20"/>
        </w:rPr>
      </w:pPr>
      <w:r>
        <w:rPr>
          <w:sz w:val="20"/>
        </w:rPr>
        <w:t>Created ALV report for business to validate the data by business area.</w:t>
      </w:r>
    </w:p>
    <w:p w14:paraId="0C127AC0" w14:textId="45E21D84" w:rsidR="005E025B" w:rsidRDefault="005E025B" w:rsidP="007B7A5C">
      <w:pPr>
        <w:pStyle w:val="ListParagraph"/>
        <w:numPr>
          <w:ilvl w:val="0"/>
          <w:numId w:val="24"/>
        </w:numPr>
        <w:rPr>
          <w:sz w:val="20"/>
        </w:rPr>
      </w:pPr>
      <w:r>
        <w:rPr>
          <w:sz w:val="20"/>
        </w:rPr>
        <w:t>Led data mapping \ transformation meetings for PM Data Objects.</w:t>
      </w:r>
    </w:p>
    <w:p w14:paraId="5CF37000" w14:textId="569B0679" w:rsidR="007B7A5C" w:rsidRDefault="007B7A5C" w:rsidP="007B7A5C">
      <w:pPr>
        <w:pStyle w:val="ListParagraph"/>
        <w:numPr>
          <w:ilvl w:val="0"/>
          <w:numId w:val="24"/>
        </w:numPr>
        <w:rPr>
          <w:sz w:val="20"/>
        </w:rPr>
      </w:pPr>
      <w:r>
        <w:rPr>
          <w:sz w:val="20"/>
        </w:rPr>
        <w:t>Used LTMC and LTMOM to migrate PM Data Objects, classification, document info records, and long text.</w:t>
      </w:r>
    </w:p>
    <w:p w14:paraId="0D40C014" w14:textId="23E31E55" w:rsidR="00C10D1F" w:rsidRDefault="00C10D1F" w:rsidP="00864412">
      <w:pPr>
        <w:pStyle w:val="ListParagraph"/>
        <w:numPr>
          <w:ilvl w:val="0"/>
          <w:numId w:val="24"/>
        </w:numPr>
        <w:rPr>
          <w:sz w:val="20"/>
        </w:rPr>
      </w:pPr>
      <w:r>
        <w:rPr>
          <w:sz w:val="20"/>
        </w:rPr>
        <w:t>Created design documents with operations team detailing the extract and transform process.</w:t>
      </w:r>
    </w:p>
    <w:p w14:paraId="07881C20" w14:textId="2FAA14CB" w:rsidR="00B94114" w:rsidRDefault="000345A1" w:rsidP="00B94114">
      <w:pPr>
        <w:numPr>
          <w:ilvl w:val="0"/>
          <w:numId w:val="24"/>
        </w:numPr>
        <w:rPr>
          <w:sz w:val="20"/>
        </w:rPr>
      </w:pPr>
      <w:r>
        <w:rPr>
          <w:sz w:val="20"/>
        </w:rPr>
        <w:t>Participated in migration from ECC to S4.</w:t>
      </w:r>
    </w:p>
    <w:p w14:paraId="7756A862" w14:textId="628E48B4" w:rsidR="00B94114" w:rsidRPr="008C126A" w:rsidRDefault="00B94114" w:rsidP="00B94114">
      <w:pPr>
        <w:numPr>
          <w:ilvl w:val="0"/>
          <w:numId w:val="24"/>
        </w:numPr>
        <w:rPr>
          <w:sz w:val="20"/>
        </w:rPr>
      </w:pPr>
      <w:r w:rsidRPr="008C126A">
        <w:rPr>
          <w:sz w:val="20"/>
        </w:rPr>
        <w:t>Wrote ABAP extract programs in ECC.</w:t>
      </w:r>
    </w:p>
    <w:p w14:paraId="5286A093" w14:textId="77777777" w:rsidR="00B94114" w:rsidRDefault="00B94114" w:rsidP="00B94114">
      <w:pPr>
        <w:pStyle w:val="ListParagraph"/>
        <w:numPr>
          <w:ilvl w:val="0"/>
          <w:numId w:val="24"/>
        </w:numPr>
        <w:rPr>
          <w:sz w:val="20"/>
        </w:rPr>
      </w:pPr>
      <w:r>
        <w:rPr>
          <w:sz w:val="20"/>
        </w:rPr>
        <w:t>Used Data Migration Cockpit on S4.</w:t>
      </w:r>
    </w:p>
    <w:p w14:paraId="11CB13AD" w14:textId="635EF3BE" w:rsidR="00B94114" w:rsidRDefault="00B94114" w:rsidP="00B94114">
      <w:pPr>
        <w:pStyle w:val="ListParagraph"/>
        <w:numPr>
          <w:ilvl w:val="0"/>
          <w:numId w:val="24"/>
        </w:numPr>
        <w:rPr>
          <w:sz w:val="20"/>
        </w:rPr>
      </w:pPr>
      <w:r>
        <w:rPr>
          <w:sz w:val="20"/>
        </w:rPr>
        <w:t>Used LTMC and LTMOM to migrate PM Data Objects</w:t>
      </w:r>
      <w:r w:rsidR="000345A1">
        <w:rPr>
          <w:sz w:val="20"/>
        </w:rPr>
        <w:t>.</w:t>
      </w:r>
    </w:p>
    <w:p w14:paraId="4CB9BA9B" w14:textId="2266829C" w:rsidR="00013F69" w:rsidRDefault="00013F69" w:rsidP="00B94114">
      <w:pPr>
        <w:pStyle w:val="ListParagraph"/>
        <w:numPr>
          <w:ilvl w:val="0"/>
          <w:numId w:val="24"/>
        </w:numPr>
        <w:rPr>
          <w:sz w:val="20"/>
        </w:rPr>
      </w:pPr>
      <w:r>
        <w:rPr>
          <w:sz w:val="20"/>
        </w:rPr>
        <w:t>Created enhancement to store the converted data before posting to SAP for validation purposes.</w:t>
      </w:r>
    </w:p>
    <w:p w14:paraId="36BE9962" w14:textId="77777777" w:rsidR="00B94114" w:rsidRPr="002731E0" w:rsidRDefault="00B94114" w:rsidP="00B94114">
      <w:pPr>
        <w:pStyle w:val="ListParagraph"/>
        <w:numPr>
          <w:ilvl w:val="0"/>
          <w:numId w:val="24"/>
        </w:numPr>
        <w:rPr>
          <w:sz w:val="20"/>
        </w:rPr>
      </w:pPr>
      <w:r>
        <w:rPr>
          <w:sz w:val="20"/>
        </w:rPr>
        <w:t>Worked with standard and custom objects in the cockpit.</w:t>
      </w:r>
    </w:p>
    <w:p w14:paraId="5B0F5C59" w14:textId="6DB6E871" w:rsidR="00B94114" w:rsidRDefault="00B94114" w:rsidP="008B00AD">
      <w:pPr>
        <w:numPr>
          <w:ilvl w:val="0"/>
          <w:numId w:val="24"/>
        </w:numPr>
        <w:rPr>
          <w:sz w:val="20"/>
        </w:rPr>
      </w:pPr>
      <w:r>
        <w:rPr>
          <w:sz w:val="20"/>
        </w:rPr>
        <w:t>Applied OSS notes for S4 HANA</w:t>
      </w:r>
    </w:p>
    <w:p w14:paraId="31AE0B1C" w14:textId="32F49B21" w:rsidR="008F6D61" w:rsidRDefault="003635F3" w:rsidP="008F6D61">
      <w:pPr>
        <w:numPr>
          <w:ilvl w:val="0"/>
          <w:numId w:val="24"/>
        </w:numPr>
        <w:rPr>
          <w:sz w:val="20"/>
        </w:rPr>
      </w:pPr>
      <w:r>
        <w:rPr>
          <w:sz w:val="20"/>
        </w:rPr>
        <w:t xml:space="preserve">Implemented user exit </w:t>
      </w:r>
      <w:r w:rsidR="0047026D">
        <w:rPr>
          <w:sz w:val="20"/>
        </w:rPr>
        <w:t xml:space="preserve">t for work order settlement </w:t>
      </w:r>
      <w:r>
        <w:rPr>
          <w:sz w:val="20"/>
        </w:rPr>
        <w:t>t</w:t>
      </w:r>
      <w:r w:rsidR="008F6D61">
        <w:rPr>
          <w:sz w:val="20"/>
        </w:rPr>
        <w:t>o use new profile by business area.</w:t>
      </w:r>
    </w:p>
    <w:p w14:paraId="46A350E8" w14:textId="114E6125" w:rsidR="00C05487" w:rsidRPr="008F6D61" w:rsidRDefault="00C05487" w:rsidP="008F6D61">
      <w:pPr>
        <w:numPr>
          <w:ilvl w:val="0"/>
          <w:numId w:val="24"/>
        </w:numPr>
        <w:rPr>
          <w:sz w:val="20"/>
        </w:rPr>
      </w:pPr>
      <w:r>
        <w:rPr>
          <w:sz w:val="20"/>
        </w:rPr>
        <w:t>Added validation for PM orders to validate work center and cost center entered by user are correct for the PM object the order is for.</w:t>
      </w:r>
    </w:p>
    <w:p w14:paraId="6840442D" w14:textId="477253A1" w:rsidR="00B0354A" w:rsidRPr="00B0354A" w:rsidRDefault="0047026D" w:rsidP="00B0354A">
      <w:pPr>
        <w:numPr>
          <w:ilvl w:val="0"/>
          <w:numId w:val="24"/>
        </w:numPr>
        <w:rPr>
          <w:sz w:val="20"/>
        </w:rPr>
      </w:pPr>
      <w:r>
        <w:rPr>
          <w:sz w:val="20"/>
        </w:rPr>
        <w:t>Created report to display long text for functional locations and equipment.</w:t>
      </w:r>
    </w:p>
    <w:p w14:paraId="14B9A782" w14:textId="05753899" w:rsidR="00B0354A" w:rsidRDefault="00B0354A" w:rsidP="0047026D">
      <w:pPr>
        <w:numPr>
          <w:ilvl w:val="0"/>
          <w:numId w:val="24"/>
        </w:numPr>
        <w:rPr>
          <w:sz w:val="20"/>
        </w:rPr>
      </w:pPr>
      <w:r>
        <w:rPr>
          <w:sz w:val="20"/>
        </w:rPr>
        <w:t>Debugged issues with XML for treasury payments.</w:t>
      </w:r>
    </w:p>
    <w:p w14:paraId="7D090160" w14:textId="24A67A70" w:rsidR="005E025B" w:rsidRDefault="005E025B" w:rsidP="0047026D">
      <w:pPr>
        <w:numPr>
          <w:ilvl w:val="0"/>
          <w:numId w:val="24"/>
        </w:numPr>
        <w:rPr>
          <w:sz w:val="20"/>
        </w:rPr>
      </w:pPr>
      <w:r>
        <w:rPr>
          <w:sz w:val="20"/>
        </w:rPr>
        <w:t>Member of hypercare team after Project Oasis go live.</w:t>
      </w:r>
    </w:p>
    <w:p w14:paraId="02781DED" w14:textId="2999574C" w:rsidR="00F1142F" w:rsidRPr="00F1142F" w:rsidRDefault="00F1142F" w:rsidP="00F1142F">
      <w:pPr>
        <w:pStyle w:val="ListParagraph"/>
        <w:numPr>
          <w:ilvl w:val="0"/>
          <w:numId w:val="24"/>
        </w:numPr>
        <w:rPr>
          <w:sz w:val="20"/>
        </w:rPr>
      </w:pPr>
      <w:r>
        <w:rPr>
          <w:sz w:val="20"/>
        </w:rPr>
        <w:t>Resolved issues with EDI sending data from MDG to S4 for functional location and equipment records.</w:t>
      </w:r>
    </w:p>
    <w:p w14:paraId="6692EB12" w14:textId="447A21B4" w:rsidR="00DE0631" w:rsidRDefault="00DE0631" w:rsidP="0047026D">
      <w:pPr>
        <w:numPr>
          <w:ilvl w:val="0"/>
          <w:numId w:val="24"/>
        </w:numPr>
        <w:rPr>
          <w:sz w:val="20"/>
        </w:rPr>
      </w:pPr>
      <w:r>
        <w:rPr>
          <w:sz w:val="20"/>
        </w:rPr>
        <w:t>Created DDIC objects to support developments, including tables, structures, and data elements.</w:t>
      </w:r>
    </w:p>
    <w:p w14:paraId="6CE91F0B" w14:textId="52C2DC3F" w:rsidR="00491938" w:rsidRDefault="00491938" w:rsidP="0047026D">
      <w:pPr>
        <w:numPr>
          <w:ilvl w:val="0"/>
          <w:numId w:val="24"/>
        </w:numPr>
        <w:rPr>
          <w:sz w:val="20"/>
        </w:rPr>
      </w:pPr>
      <w:r>
        <w:rPr>
          <w:sz w:val="20"/>
        </w:rPr>
        <w:t>Created CDS views</w:t>
      </w:r>
      <w:r w:rsidR="00780CFA">
        <w:rPr>
          <w:sz w:val="20"/>
        </w:rPr>
        <w:t>, Metadata Extensions, Service Bindings and Definitions for Managed and Unmanaged scenarios.</w:t>
      </w:r>
    </w:p>
    <w:p w14:paraId="7383C6E4" w14:textId="75EBEBD0" w:rsidR="004C48A5" w:rsidRPr="0047026D" w:rsidRDefault="004C48A5" w:rsidP="0047026D">
      <w:pPr>
        <w:numPr>
          <w:ilvl w:val="0"/>
          <w:numId w:val="24"/>
        </w:numPr>
        <w:rPr>
          <w:sz w:val="20"/>
        </w:rPr>
      </w:pPr>
      <w:r>
        <w:rPr>
          <w:sz w:val="20"/>
        </w:rPr>
        <w:t xml:space="preserve">Created </w:t>
      </w:r>
      <w:r w:rsidR="00542D5B">
        <w:rPr>
          <w:sz w:val="20"/>
        </w:rPr>
        <w:t>Fiori Apps using Fiori elements.</w:t>
      </w:r>
    </w:p>
    <w:p w14:paraId="0BAA23D5" w14:textId="77777777" w:rsidR="007B7A5C" w:rsidRDefault="007B7A5C" w:rsidP="00864412">
      <w:pPr>
        <w:rPr>
          <w:u w:val="single"/>
        </w:rPr>
      </w:pPr>
    </w:p>
    <w:p w14:paraId="6B048C90" w14:textId="7AE63567" w:rsidR="00864412" w:rsidRDefault="00864412" w:rsidP="00864412">
      <w:r w:rsidRPr="00AA044F">
        <w:rPr>
          <w:u w:val="single"/>
        </w:rPr>
        <w:t xml:space="preserve">client </w:t>
      </w:r>
      <w:r w:rsidR="001A7C85">
        <w:rPr>
          <w:u w:val="single"/>
        </w:rPr>
        <w:t>AbbVie</w:t>
      </w:r>
      <w:r>
        <w:rPr>
          <w:u w:val="single"/>
        </w:rPr>
        <w:t xml:space="preserve"> </w:t>
      </w:r>
      <w:r w:rsidR="00125D4E">
        <w:rPr>
          <w:u w:val="single"/>
        </w:rPr>
        <w:t>– Chicago, IL</w:t>
      </w:r>
      <w:r>
        <w:tab/>
      </w:r>
      <w:r>
        <w:tab/>
      </w:r>
      <w:r w:rsidR="00D7015B">
        <w:tab/>
      </w:r>
      <w:r>
        <w:t>SAP Data Migration \ ABAP</w:t>
      </w:r>
    </w:p>
    <w:p w14:paraId="2891725A" w14:textId="2378E9C9" w:rsidR="00864412" w:rsidRDefault="00864412" w:rsidP="00864412">
      <w:r>
        <w:t>(</w:t>
      </w:r>
      <w:r w:rsidR="00E4687B">
        <w:t>Oct</w:t>
      </w:r>
      <w:r>
        <w:t xml:space="preserve"> 202</w:t>
      </w:r>
      <w:r w:rsidR="008D4998">
        <w:t>1</w:t>
      </w:r>
      <w:r>
        <w:t xml:space="preserve"> – </w:t>
      </w:r>
      <w:r w:rsidR="008D4998">
        <w:t>Apr</w:t>
      </w:r>
      <w:r>
        <w:t xml:space="preserve"> 202</w:t>
      </w:r>
      <w:r w:rsidR="008D4998">
        <w:t>2</w:t>
      </w:r>
      <w:r>
        <w:t>)</w:t>
      </w:r>
    </w:p>
    <w:p w14:paraId="72F5F5F0" w14:textId="4A1733E0" w:rsidR="00877E2D" w:rsidRDefault="001A7C85" w:rsidP="00864412">
      <w:pPr>
        <w:pStyle w:val="ListParagraph"/>
        <w:numPr>
          <w:ilvl w:val="0"/>
          <w:numId w:val="24"/>
        </w:numPr>
        <w:rPr>
          <w:sz w:val="20"/>
        </w:rPr>
      </w:pPr>
      <w:r>
        <w:rPr>
          <w:sz w:val="20"/>
        </w:rPr>
        <w:t xml:space="preserve">Worked on the SAP data migration </w:t>
      </w:r>
      <w:r w:rsidR="00556F9B">
        <w:rPr>
          <w:sz w:val="20"/>
        </w:rPr>
        <w:t>team</w:t>
      </w:r>
      <w:r w:rsidR="00835655">
        <w:rPr>
          <w:sz w:val="20"/>
        </w:rPr>
        <w:t xml:space="preserve"> (ECC to S4)</w:t>
      </w:r>
      <w:r w:rsidR="00877E2D">
        <w:rPr>
          <w:sz w:val="20"/>
        </w:rPr>
        <w:t>.</w:t>
      </w:r>
    </w:p>
    <w:p w14:paraId="604DFAC4" w14:textId="165F1F9B" w:rsidR="00877E2D" w:rsidRPr="00546D73" w:rsidRDefault="00F13912" w:rsidP="00546D73">
      <w:pPr>
        <w:pStyle w:val="ListParagraph"/>
        <w:numPr>
          <w:ilvl w:val="0"/>
          <w:numId w:val="24"/>
        </w:numPr>
        <w:rPr>
          <w:sz w:val="20"/>
        </w:rPr>
      </w:pPr>
      <w:r>
        <w:rPr>
          <w:sz w:val="20"/>
        </w:rPr>
        <w:t xml:space="preserve">PTP - </w:t>
      </w:r>
      <w:r w:rsidR="00877E2D" w:rsidRPr="00546D73">
        <w:rPr>
          <w:sz w:val="20"/>
        </w:rPr>
        <w:t>Created source to target (STTM) documents for batches, bins, purchase info record, source list, and work center.</w:t>
      </w:r>
    </w:p>
    <w:p w14:paraId="2A9A1575" w14:textId="77777777" w:rsidR="00877E2D" w:rsidRDefault="00877E2D" w:rsidP="00877E2D">
      <w:pPr>
        <w:pStyle w:val="ListParagraph"/>
        <w:numPr>
          <w:ilvl w:val="0"/>
          <w:numId w:val="24"/>
        </w:numPr>
        <w:rPr>
          <w:sz w:val="20"/>
        </w:rPr>
      </w:pPr>
      <w:r>
        <w:rPr>
          <w:sz w:val="20"/>
        </w:rPr>
        <w:t>Worked with the informatica team the extract and transform process.</w:t>
      </w:r>
    </w:p>
    <w:p w14:paraId="743604B0" w14:textId="06585CCE" w:rsidR="00877E2D" w:rsidRDefault="00F13912" w:rsidP="00877E2D">
      <w:pPr>
        <w:pStyle w:val="ListParagraph"/>
        <w:numPr>
          <w:ilvl w:val="0"/>
          <w:numId w:val="24"/>
        </w:numPr>
        <w:rPr>
          <w:sz w:val="20"/>
        </w:rPr>
      </w:pPr>
      <w:r>
        <w:rPr>
          <w:sz w:val="20"/>
        </w:rPr>
        <w:t xml:space="preserve">PTP - </w:t>
      </w:r>
      <w:r w:rsidR="00877E2D">
        <w:rPr>
          <w:sz w:val="20"/>
        </w:rPr>
        <w:t xml:space="preserve">Used LTMC/LTMOM to migrate ECC data </w:t>
      </w:r>
      <w:r w:rsidR="00546D73">
        <w:rPr>
          <w:sz w:val="20"/>
        </w:rPr>
        <w:t xml:space="preserve">migrate batches, purchase info records, source list, work center, and storage bins </w:t>
      </w:r>
      <w:r w:rsidR="00877E2D">
        <w:rPr>
          <w:sz w:val="20"/>
        </w:rPr>
        <w:t>to S4.</w:t>
      </w:r>
    </w:p>
    <w:p w14:paraId="52D82188" w14:textId="77777777" w:rsidR="00877E2D" w:rsidRPr="00732BB6" w:rsidRDefault="00877E2D" w:rsidP="00877E2D">
      <w:pPr>
        <w:pStyle w:val="ListParagraph"/>
        <w:numPr>
          <w:ilvl w:val="0"/>
          <w:numId w:val="24"/>
        </w:numPr>
        <w:rPr>
          <w:sz w:val="20"/>
        </w:rPr>
      </w:pPr>
      <w:r>
        <w:rPr>
          <w:sz w:val="20"/>
        </w:rPr>
        <w:lastRenderedPageBreak/>
        <w:t>Designed process for informatica team to compare extracted data from supply chain with extracted data for manufacturing.  Used this process to identify missing materials and vendors from supply chain extracts.</w:t>
      </w:r>
    </w:p>
    <w:p w14:paraId="1C3BFF3D" w14:textId="77777777" w:rsidR="00FD1259" w:rsidRDefault="00FD1259" w:rsidP="000B788A">
      <w:pPr>
        <w:rPr>
          <w:u w:val="single"/>
        </w:rPr>
      </w:pPr>
    </w:p>
    <w:p w14:paraId="25D46196" w14:textId="61FAB457" w:rsidR="00146721" w:rsidRPr="002861C6" w:rsidRDefault="00146721" w:rsidP="00146721">
      <w:r>
        <w:rPr>
          <w:u w:val="single"/>
        </w:rPr>
        <w:t xml:space="preserve">Zorin </w:t>
      </w:r>
      <w:r w:rsidR="00886FEB">
        <w:rPr>
          <w:u w:val="single"/>
        </w:rPr>
        <w:t xml:space="preserve">– </w:t>
      </w:r>
      <w:r w:rsidR="00BD6D13">
        <w:rPr>
          <w:u w:val="single"/>
        </w:rPr>
        <w:t>Houston, TX</w:t>
      </w:r>
      <w:r w:rsidR="002861C6">
        <w:tab/>
      </w:r>
      <w:r w:rsidR="002861C6">
        <w:tab/>
      </w:r>
      <w:r w:rsidR="002861C6">
        <w:tab/>
      </w:r>
      <w:r w:rsidR="002861C6">
        <w:tab/>
      </w:r>
      <w:r w:rsidR="002861C6">
        <w:tab/>
        <w:t>ABAP Consultant</w:t>
      </w:r>
    </w:p>
    <w:p w14:paraId="535F13A6" w14:textId="0181AD10" w:rsidR="00886FEB" w:rsidRPr="00B94C9D" w:rsidRDefault="00886FEB" w:rsidP="00146721">
      <w:pPr>
        <w:rPr>
          <w:u w:val="single"/>
        </w:rPr>
      </w:pPr>
      <w:r>
        <w:rPr>
          <w:u w:val="single"/>
        </w:rPr>
        <w:t>(June 2020 – Sept 2021)</w:t>
      </w:r>
    </w:p>
    <w:p w14:paraId="569434DA" w14:textId="4E6E666E" w:rsidR="00C121EC" w:rsidRDefault="00C121EC" w:rsidP="00146721">
      <w:pPr>
        <w:pStyle w:val="ListParagraph"/>
        <w:numPr>
          <w:ilvl w:val="0"/>
          <w:numId w:val="26"/>
        </w:numPr>
        <w:rPr>
          <w:sz w:val="20"/>
        </w:rPr>
      </w:pPr>
      <w:r>
        <w:rPr>
          <w:sz w:val="20"/>
        </w:rPr>
        <w:t>U</w:t>
      </w:r>
      <w:r w:rsidR="00FF717B">
        <w:rPr>
          <w:sz w:val="20"/>
        </w:rPr>
        <w:t>sed EDI\IDocs to create customers sent from sales force into SAP</w:t>
      </w:r>
    </w:p>
    <w:p w14:paraId="5FB07B27" w14:textId="3A75DC60" w:rsidR="00146721" w:rsidRDefault="00146721" w:rsidP="00146721">
      <w:pPr>
        <w:pStyle w:val="ListParagraph"/>
        <w:numPr>
          <w:ilvl w:val="0"/>
          <w:numId w:val="26"/>
        </w:numPr>
        <w:rPr>
          <w:sz w:val="20"/>
        </w:rPr>
      </w:pPr>
      <w:r>
        <w:rPr>
          <w:sz w:val="20"/>
        </w:rPr>
        <w:t>SAP data functional consultant on migration from ECC to S4.</w:t>
      </w:r>
    </w:p>
    <w:p w14:paraId="107161D6" w14:textId="77777777" w:rsidR="00146721" w:rsidRDefault="00146721" w:rsidP="00146721">
      <w:pPr>
        <w:pStyle w:val="ListParagraph"/>
        <w:numPr>
          <w:ilvl w:val="0"/>
          <w:numId w:val="26"/>
        </w:numPr>
        <w:rPr>
          <w:sz w:val="20"/>
        </w:rPr>
      </w:pPr>
      <w:r>
        <w:rPr>
          <w:sz w:val="20"/>
        </w:rPr>
        <w:t>Conducted workshop to design process to send FI and Sales data from SAP to Microsoft BW solution.</w:t>
      </w:r>
    </w:p>
    <w:p w14:paraId="68C2F9F9" w14:textId="77777777" w:rsidR="00146721" w:rsidRDefault="00146721" w:rsidP="00146721">
      <w:pPr>
        <w:pStyle w:val="ListParagraph"/>
        <w:numPr>
          <w:ilvl w:val="0"/>
          <w:numId w:val="26"/>
        </w:numPr>
        <w:rPr>
          <w:sz w:val="20"/>
        </w:rPr>
      </w:pPr>
      <w:r>
        <w:rPr>
          <w:sz w:val="20"/>
        </w:rPr>
        <w:t>Participated in Business Blueprint and implementation of Enterprise structures for SAP Data Migration, including specs for cross reference tables.</w:t>
      </w:r>
    </w:p>
    <w:p w14:paraId="1AFCBE3E" w14:textId="77777777" w:rsidR="00146721" w:rsidRDefault="00146721" w:rsidP="00146721">
      <w:pPr>
        <w:pStyle w:val="ListParagraph"/>
        <w:numPr>
          <w:ilvl w:val="0"/>
          <w:numId w:val="26"/>
        </w:numPr>
        <w:rPr>
          <w:sz w:val="20"/>
        </w:rPr>
      </w:pPr>
      <w:r>
        <w:rPr>
          <w:sz w:val="20"/>
        </w:rPr>
        <w:t>Designed processes to enable operation integration for Manufacturing, and Sales &amp; Operations.</w:t>
      </w:r>
    </w:p>
    <w:p w14:paraId="6D1B22DE" w14:textId="77777777" w:rsidR="00146721" w:rsidRDefault="00146721" w:rsidP="00146721">
      <w:pPr>
        <w:pStyle w:val="ListParagraph"/>
        <w:numPr>
          <w:ilvl w:val="0"/>
          <w:numId w:val="26"/>
        </w:numPr>
        <w:rPr>
          <w:sz w:val="20"/>
        </w:rPr>
      </w:pPr>
      <w:r>
        <w:rPr>
          <w:sz w:val="20"/>
        </w:rPr>
        <w:t>Wrote functional specs for ABAP extract programs.</w:t>
      </w:r>
    </w:p>
    <w:p w14:paraId="45159064" w14:textId="77777777" w:rsidR="00146721" w:rsidRDefault="00146721" w:rsidP="00146721">
      <w:pPr>
        <w:pStyle w:val="ListParagraph"/>
        <w:numPr>
          <w:ilvl w:val="0"/>
          <w:numId w:val="26"/>
        </w:numPr>
        <w:rPr>
          <w:sz w:val="20"/>
        </w:rPr>
      </w:pPr>
      <w:r>
        <w:rPr>
          <w:sz w:val="20"/>
        </w:rPr>
        <w:t>Worked with SAP offshore team to design pre load reports for data conversion objects.</w:t>
      </w:r>
    </w:p>
    <w:p w14:paraId="67511BFA" w14:textId="77777777" w:rsidR="00146721" w:rsidRPr="00023E6E" w:rsidRDefault="00146721" w:rsidP="00146721">
      <w:pPr>
        <w:pStyle w:val="ListParagraph"/>
        <w:numPr>
          <w:ilvl w:val="0"/>
          <w:numId w:val="26"/>
        </w:numPr>
        <w:rPr>
          <w:sz w:val="20"/>
        </w:rPr>
      </w:pPr>
      <w:r>
        <w:rPr>
          <w:sz w:val="20"/>
        </w:rPr>
        <w:t>Conducted workshops on data migration methodology</w:t>
      </w:r>
    </w:p>
    <w:p w14:paraId="2DAB22E2" w14:textId="77777777" w:rsidR="00146721" w:rsidRDefault="00146721" w:rsidP="00146721">
      <w:pPr>
        <w:pStyle w:val="ListParagraph"/>
        <w:numPr>
          <w:ilvl w:val="0"/>
          <w:numId w:val="26"/>
        </w:numPr>
        <w:rPr>
          <w:sz w:val="20"/>
        </w:rPr>
      </w:pPr>
      <w:r>
        <w:rPr>
          <w:sz w:val="20"/>
        </w:rPr>
        <w:t>Used LTMC and LTMOM to migrate PM Data Objects, classification, and document info records.</w:t>
      </w:r>
    </w:p>
    <w:p w14:paraId="19660282" w14:textId="77777777" w:rsidR="00146721" w:rsidRDefault="00146721" w:rsidP="00146721">
      <w:pPr>
        <w:pStyle w:val="ListParagraph"/>
        <w:numPr>
          <w:ilvl w:val="0"/>
          <w:numId w:val="26"/>
        </w:numPr>
        <w:rPr>
          <w:sz w:val="20"/>
        </w:rPr>
      </w:pPr>
      <w:r>
        <w:rPr>
          <w:sz w:val="20"/>
        </w:rPr>
        <w:t>Developed/Reviewed Functional Designs and Technical Designs for SAP PM, MM, PP, QM and SD modules</w:t>
      </w:r>
    </w:p>
    <w:p w14:paraId="797AF6DC" w14:textId="77777777" w:rsidR="00146721" w:rsidRPr="00FD1259" w:rsidRDefault="00146721" w:rsidP="00146721">
      <w:pPr>
        <w:pStyle w:val="ListParagraph"/>
        <w:numPr>
          <w:ilvl w:val="0"/>
          <w:numId w:val="26"/>
        </w:numPr>
        <w:rPr>
          <w:u w:val="single"/>
        </w:rPr>
      </w:pPr>
      <w:r>
        <w:rPr>
          <w:sz w:val="20"/>
        </w:rPr>
        <w:t>Ran test scripts for integration test cycle 1 for OTC (Rowe) using different test user ids</w:t>
      </w:r>
    </w:p>
    <w:p w14:paraId="7D5D5A9E" w14:textId="77777777" w:rsidR="00146721" w:rsidRPr="00FD1259" w:rsidRDefault="00146721" w:rsidP="00146721">
      <w:pPr>
        <w:pStyle w:val="ListParagraph"/>
        <w:numPr>
          <w:ilvl w:val="0"/>
          <w:numId w:val="26"/>
        </w:numPr>
        <w:rPr>
          <w:u w:val="single"/>
        </w:rPr>
      </w:pPr>
      <w:r>
        <w:rPr>
          <w:sz w:val="20"/>
        </w:rPr>
        <w:t>Created Sales orders, quotation, deliveries, goods issues, and billing documents</w:t>
      </w:r>
    </w:p>
    <w:p w14:paraId="016A539E" w14:textId="77777777" w:rsidR="00146721" w:rsidRPr="00FD1259" w:rsidRDefault="00146721" w:rsidP="00146721">
      <w:pPr>
        <w:pStyle w:val="ListParagraph"/>
        <w:numPr>
          <w:ilvl w:val="0"/>
          <w:numId w:val="26"/>
        </w:numPr>
        <w:rPr>
          <w:u w:val="single"/>
        </w:rPr>
      </w:pPr>
      <w:r>
        <w:rPr>
          <w:sz w:val="20"/>
        </w:rPr>
        <w:t>Created defects for issues found during testing as needed</w:t>
      </w:r>
    </w:p>
    <w:p w14:paraId="67167D62" w14:textId="77777777" w:rsidR="00146721" w:rsidRPr="00FD1259" w:rsidRDefault="00146721" w:rsidP="00146721">
      <w:pPr>
        <w:pStyle w:val="ListParagraph"/>
        <w:numPr>
          <w:ilvl w:val="0"/>
          <w:numId w:val="26"/>
        </w:numPr>
        <w:rPr>
          <w:u w:val="single"/>
        </w:rPr>
      </w:pPr>
      <w:r>
        <w:rPr>
          <w:sz w:val="20"/>
        </w:rPr>
        <w:t>Resolved issues and reran tests until test passed</w:t>
      </w:r>
    </w:p>
    <w:p w14:paraId="64D50027" w14:textId="77777777" w:rsidR="00146721" w:rsidRPr="002460F5" w:rsidRDefault="00146721" w:rsidP="00146721">
      <w:pPr>
        <w:pStyle w:val="ListParagraph"/>
        <w:numPr>
          <w:ilvl w:val="0"/>
          <w:numId w:val="26"/>
        </w:numPr>
        <w:rPr>
          <w:u w:val="single"/>
        </w:rPr>
      </w:pPr>
      <w:r>
        <w:rPr>
          <w:sz w:val="20"/>
        </w:rPr>
        <w:t>Ran test scripts for integration test cycle 3 for OTC (MIBD)</w:t>
      </w:r>
    </w:p>
    <w:p w14:paraId="5A73BE85" w14:textId="77777777" w:rsidR="00146721" w:rsidRPr="00FD1259" w:rsidRDefault="00146721" w:rsidP="00146721">
      <w:pPr>
        <w:pStyle w:val="ListParagraph"/>
        <w:numPr>
          <w:ilvl w:val="0"/>
          <w:numId w:val="26"/>
        </w:numPr>
        <w:rPr>
          <w:u w:val="single"/>
        </w:rPr>
      </w:pPr>
      <w:r>
        <w:rPr>
          <w:sz w:val="20"/>
        </w:rPr>
        <w:t>Updated the integration scenario tracker with number of failed steps and successful steps</w:t>
      </w:r>
    </w:p>
    <w:p w14:paraId="2560D2CE" w14:textId="77777777" w:rsidR="00146721" w:rsidRPr="00FD1259" w:rsidRDefault="00146721" w:rsidP="00146721">
      <w:pPr>
        <w:pStyle w:val="ListParagraph"/>
        <w:numPr>
          <w:ilvl w:val="0"/>
          <w:numId w:val="26"/>
        </w:numPr>
        <w:rPr>
          <w:u w:val="single"/>
        </w:rPr>
      </w:pPr>
      <w:r>
        <w:rPr>
          <w:sz w:val="20"/>
        </w:rPr>
        <w:t>Checked sales order output and created defects when needed</w:t>
      </w:r>
    </w:p>
    <w:p w14:paraId="0E83DE30" w14:textId="77777777" w:rsidR="00146721" w:rsidRPr="003038DC" w:rsidRDefault="00146721" w:rsidP="00146721">
      <w:pPr>
        <w:pStyle w:val="ListParagraph"/>
        <w:numPr>
          <w:ilvl w:val="0"/>
          <w:numId w:val="26"/>
        </w:numPr>
        <w:rPr>
          <w:u w:val="single"/>
        </w:rPr>
      </w:pPr>
      <w:r>
        <w:rPr>
          <w:sz w:val="20"/>
        </w:rPr>
        <w:t>Checked billing document output and created defects when needed</w:t>
      </w:r>
    </w:p>
    <w:p w14:paraId="73EF9780" w14:textId="77777777" w:rsidR="00146721" w:rsidRPr="007E3E93" w:rsidRDefault="00146721" w:rsidP="00146721">
      <w:pPr>
        <w:pStyle w:val="ListParagraph"/>
        <w:numPr>
          <w:ilvl w:val="0"/>
          <w:numId w:val="26"/>
        </w:numPr>
        <w:rPr>
          <w:u w:val="single"/>
        </w:rPr>
      </w:pPr>
      <w:r>
        <w:rPr>
          <w:sz w:val="20"/>
        </w:rPr>
        <w:t>Verified creation of IDocs and checked IDocs for completeness</w:t>
      </w:r>
    </w:p>
    <w:p w14:paraId="5729FCDF" w14:textId="3AD7EE85" w:rsidR="007E3E93" w:rsidRPr="002731E0" w:rsidRDefault="007E3E93" w:rsidP="00146721">
      <w:pPr>
        <w:pStyle w:val="ListParagraph"/>
        <w:numPr>
          <w:ilvl w:val="0"/>
          <w:numId w:val="26"/>
        </w:numPr>
        <w:rPr>
          <w:u w:val="single"/>
        </w:rPr>
      </w:pPr>
      <w:r>
        <w:rPr>
          <w:sz w:val="20"/>
        </w:rPr>
        <w:t>Worked with security team to resolve issues with Fiori.</w:t>
      </w:r>
    </w:p>
    <w:p w14:paraId="58865A66" w14:textId="77777777" w:rsidR="00146721" w:rsidRDefault="00146721" w:rsidP="00FD1259">
      <w:pPr>
        <w:rPr>
          <w:u w:val="single"/>
        </w:rPr>
      </w:pPr>
    </w:p>
    <w:p w14:paraId="7A36DD4A" w14:textId="77777777" w:rsidR="00146721" w:rsidRDefault="00146721" w:rsidP="00FD1259">
      <w:pPr>
        <w:rPr>
          <w:u w:val="single"/>
        </w:rPr>
      </w:pPr>
    </w:p>
    <w:p w14:paraId="3A6255EE" w14:textId="5816BE03" w:rsidR="00FD1259" w:rsidRDefault="00FD1259" w:rsidP="00FD1259">
      <w:r w:rsidRPr="00AA044F">
        <w:rPr>
          <w:u w:val="single"/>
        </w:rPr>
        <w:t>client Halliburton</w:t>
      </w:r>
      <w:r w:rsidR="00886FEB">
        <w:rPr>
          <w:u w:val="single"/>
        </w:rPr>
        <w:t xml:space="preserve"> – Houston, TX</w:t>
      </w:r>
      <w:r>
        <w:rPr>
          <w:u w:val="single"/>
        </w:rPr>
        <w:t xml:space="preserve"> </w:t>
      </w:r>
      <w:r>
        <w:tab/>
      </w:r>
      <w:r>
        <w:tab/>
      </w:r>
      <w:r>
        <w:tab/>
      </w:r>
      <w:r>
        <w:tab/>
        <w:t>ABAP Consultant</w:t>
      </w:r>
    </w:p>
    <w:p w14:paraId="698766B9" w14:textId="77777777" w:rsidR="00FD1259" w:rsidRDefault="00FD1259" w:rsidP="00FD1259">
      <w:r>
        <w:t>(Oct 2019 – June 2020)</w:t>
      </w:r>
    </w:p>
    <w:p w14:paraId="0A7CAA31" w14:textId="77777777" w:rsidR="00FD1259" w:rsidRDefault="00FD1259" w:rsidP="00FD1259">
      <w:pPr>
        <w:pStyle w:val="ListParagraph"/>
        <w:numPr>
          <w:ilvl w:val="0"/>
          <w:numId w:val="24"/>
        </w:numPr>
        <w:rPr>
          <w:sz w:val="20"/>
        </w:rPr>
      </w:pPr>
      <w:r>
        <w:rPr>
          <w:sz w:val="20"/>
        </w:rPr>
        <w:t xml:space="preserve">Supported AMI application to facilitate equipment movements </w:t>
      </w:r>
    </w:p>
    <w:p w14:paraId="6B99CB40" w14:textId="77777777" w:rsidR="00FD1259" w:rsidRDefault="00FD1259" w:rsidP="00FD1259">
      <w:pPr>
        <w:pStyle w:val="ListParagraph"/>
        <w:numPr>
          <w:ilvl w:val="0"/>
          <w:numId w:val="24"/>
        </w:numPr>
        <w:rPr>
          <w:sz w:val="20"/>
        </w:rPr>
      </w:pPr>
      <w:r>
        <w:rPr>
          <w:sz w:val="20"/>
        </w:rPr>
        <w:t>Worked with leased, capital, and expensed assets as part of AMI application</w:t>
      </w:r>
    </w:p>
    <w:p w14:paraId="061751F6" w14:textId="77777777" w:rsidR="00FD1259" w:rsidRDefault="00FD1259" w:rsidP="00FD1259">
      <w:pPr>
        <w:pStyle w:val="ListParagraph"/>
        <w:numPr>
          <w:ilvl w:val="0"/>
          <w:numId w:val="24"/>
        </w:numPr>
        <w:rPr>
          <w:sz w:val="20"/>
        </w:rPr>
      </w:pPr>
      <w:r>
        <w:rPr>
          <w:sz w:val="20"/>
        </w:rPr>
        <w:t xml:space="preserve">Researched issues with AMI application reported by functional team </w:t>
      </w:r>
    </w:p>
    <w:p w14:paraId="47AFF9A6" w14:textId="77777777" w:rsidR="00FD1259" w:rsidRDefault="00FD1259" w:rsidP="00FD1259">
      <w:pPr>
        <w:pStyle w:val="ListParagraph"/>
        <w:numPr>
          <w:ilvl w:val="0"/>
          <w:numId w:val="24"/>
        </w:numPr>
        <w:rPr>
          <w:sz w:val="20"/>
        </w:rPr>
      </w:pPr>
      <w:r>
        <w:rPr>
          <w:sz w:val="20"/>
        </w:rPr>
        <w:t>Worked with functional team to create technical requirements for offshore developers</w:t>
      </w:r>
    </w:p>
    <w:p w14:paraId="726C87B8" w14:textId="2576FA51" w:rsidR="00FD1259" w:rsidRDefault="00FD1259" w:rsidP="00FD1259">
      <w:pPr>
        <w:pStyle w:val="ListParagraph"/>
        <w:numPr>
          <w:ilvl w:val="0"/>
          <w:numId w:val="24"/>
        </w:numPr>
        <w:rPr>
          <w:sz w:val="20"/>
        </w:rPr>
      </w:pPr>
      <w:r>
        <w:rPr>
          <w:sz w:val="20"/>
        </w:rPr>
        <w:t>Tested changes from development team and worked on corrections as needed</w:t>
      </w:r>
    </w:p>
    <w:p w14:paraId="606DCAB1" w14:textId="5242AE54" w:rsidR="003038DC" w:rsidRPr="00FD1259" w:rsidRDefault="003038DC" w:rsidP="00FD1259">
      <w:pPr>
        <w:pStyle w:val="ListParagraph"/>
        <w:numPr>
          <w:ilvl w:val="0"/>
          <w:numId w:val="24"/>
        </w:numPr>
        <w:rPr>
          <w:sz w:val="20"/>
        </w:rPr>
      </w:pPr>
      <w:r>
        <w:rPr>
          <w:sz w:val="20"/>
        </w:rPr>
        <w:t>Ran test scripts for AMI which included managing sales orders, deliveries, invoices, goods receipt and goods issue.</w:t>
      </w:r>
    </w:p>
    <w:p w14:paraId="0A2C2998" w14:textId="20C8E7DA" w:rsidR="00FD1259" w:rsidRDefault="00FD1259" w:rsidP="00FD1259">
      <w:pPr>
        <w:pStyle w:val="ListParagraph"/>
        <w:numPr>
          <w:ilvl w:val="0"/>
          <w:numId w:val="24"/>
        </w:numPr>
        <w:rPr>
          <w:sz w:val="20"/>
        </w:rPr>
      </w:pPr>
      <w:r w:rsidRPr="004A5F6B">
        <w:rPr>
          <w:sz w:val="20"/>
        </w:rPr>
        <w:t>Worked on project Summit, Holliday, and India GST</w:t>
      </w:r>
    </w:p>
    <w:p w14:paraId="5673634C" w14:textId="5931ED11" w:rsidR="00FD1259" w:rsidRPr="009B7B9C" w:rsidRDefault="00FD1259" w:rsidP="00FD1259">
      <w:pPr>
        <w:pStyle w:val="ListParagraph"/>
        <w:numPr>
          <w:ilvl w:val="0"/>
          <w:numId w:val="24"/>
        </w:numPr>
        <w:rPr>
          <w:sz w:val="20"/>
        </w:rPr>
      </w:pPr>
      <w:r>
        <w:rPr>
          <w:sz w:val="20"/>
        </w:rPr>
        <w:t>Ran test scripts for order, delivery, and invoice creation for projects Summit and Holliday</w:t>
      </w:r>
    </w:p>
    <w:p w14:paraId="198EFC55" w14:textId="0D16D508" w:rsidR="00FD1259" w:rsidRPr="00FD1259" w:rsidRDefault="00FD1259" w:rsidP="000B788A">
      <w:pPr>
        <w:pStyle w:val="ListParagraph"/>
        <w:numPr>
          <w:ilvl w:val="0"/>
          <w:numId w:val="24"/>
        </w:numPr>
        <w:rPr>
          <w:sz w:val="20"/>
        </w:rPr>
      </w:pPr>
      <w:r w:rsidRPr="004A5F6B">
        <w:rPr>
          <w:sz w:val="20"/>
        </w:rPr>
        <w:t>Technical team member for AMI support group</w:t>
      </w:r>
    </w:p>
    <w:p w14:paraId="631F1480" w14:textId="77777777" w:rsidR="00FD1259" w:rsidRDefault="00FD1259" w:rsidP="000B788A">
      <w:pPr>
        <w:rPr>
          <w:u w:val="single"/>
        </w:rPr>
      </w:pPr>
    </w:p>
    <w:p w14:paraId="7D046973" w14:textId="05752A58" w:rsidR="000B788A" w:rsidRPr="00CE2979" w:rsidRDefault="000B788A" w:rsidP="000B788A">
      <w:pPr>
        <w:rPr>
          <w:u w:val="single"/>
        </w:rPr>
      </w:pPr>
      <w:r w:rsidRPr="00A47535">
        <w:rPr>
          <w:u w:val="single"/>
        </w:rPr>
        <w:t>client Anadarko Petroleum</w:t>
      </w:r>
      <w:r>
        <w:t xml:space="preserve"> </w:t>
      </w:r>
      <w:r w:rsidR="00886FEB">
        <w:t>– Houston, TX</w:t>
      </w:r>
      <w:r>
        <w:tab/>
      </w:r>
      <w:r w:rsidR="00D7015B">
        <w:tab/>
      </w:r>
      <w:r>
        <w:t>ABAP Consultant\SAP Fiori\SAP UI5</w:t>
      </w:r>
    </w:p>
    <w:p w14:paraId="68B690CE" w14:textId="13CF3056" w:rsidR="008C126A" w:rsidRPr="004658A0" w:rsidRDefault="000B788A" w:rsidP="004658A0">
      <w:r>
        <w:t xml:space="preserve">(Apr 2008 – </w:t>
      </w:r>
      <w:r w:rsidR="00B94114">
        <w:t>J</w:t>
      </w:r>
      <w:r w:rsidR="00180334">
        <w:t>an</w:t>
      </w:r>
      <w:r w:rsidR="00B94114">
        <w:t xml:space="preserve"> 2020</w:t>
      </w:r>
      <w:r>
        <w:t>)</w:t>
      </w:r>
    </w:p>
    <w:p w14:paraId="6D8A082B" w14:textId="77777777" w:rsidR="006C38AE" w:rsidRDefault="006C38AE" w:rsidP="006C38AE">
      <w:pPr>
        <w:numPr>
          <w:ilvl w:val="0"/>
          <w:numId w:val="22"/>
        </w:numPr>
        <w:rPr>
          <w:sz w:val="20"/>
        </w:rPr>
      </w:pPr>
      <w:r>
        <w:rPr>
          <w:sz w:val="20"/>
        </w:rPr>
        <w:t>Implemented Fiori pay stub application.</w:t>
      </w:r>
    </w:p>
    <w:p w14:paraId="0177D744" w14:textId="48713B87" w:rsidR="006C38AE" w:rsidRPr="006C38AE" w:rsidRDefault="006C38AE" w:rsidP="006C38AE">
      <w:pPr>
        <w:numPr>
          <w:ilvl w:val="0"/>
          <w:numId w:val="22"/>
        </w:numPr>
        <w:rPr>
          <w:sz w:val="20"/>
        </w:rPr>
      </w:pPr>
      <w:r>
        <w:rPr>
          <w:sz w:val="20"/>
        </w:rPr>
        <w:t>Developed custom SAPUI5 application for Business Associate Maintenance.  Worked with HTML/CSS/JavaScript and Odata services.</w:t>
      </w:r>
    </w:p>
    <w:p w14:paraId="3EDE0AD9" w14:textId="159B4A23" w:rsidR="008C126A" w:rsidRDefault="004658A0" w:rsidP="008C126A">
      <w:pPr>
        <w:numPr>
          <w:ilvl w:val="0"/>
          <w:numId w:val="22"/>
        </w:numPr>
        <w:rPr>
          <w:sz w:val="20"/>
        </w:rPr>
      </w:pPr>
      <w:r>
        <w:rPr>
          <w:sz w:val="20"/>
        </w:rPr>
        <w:t>Led design sessions for SAPUI5 for FI accruals application.</w:t>
      </w:r>
    </w:p>
    <w:p w14:paraId="63D2AC19" w14:textId="5608EE1E" w:rsidR="004658A0" w:rsidRDefault="004658A0" w:rsidP="008C126A">
      <w:pPr>
        <w:numPr>
          <w:ilvl w:val="0"/>
          <w:numId w:val="22"/>
        </w:numPr>
        <w:rPr>
          <w:sz w:val="20"/>
        </w:rPr>
      </w:pPr>
      <w:r>
        <w:rPr>
          <w:sz w:val="20"/>
        </w:rPr>
        <w:t>Implemented using SAPUI5, CSS, and Javascript</w:t>
      </w:r>
      <w:r w:rsidR="00C1291A">
        <w:rPr>
          <w:sz w:val="20"/>
        </w:rPr>
        <w:t>.</w:t>
      </w:r>
    </w:p>
    <w:p w14:paraId="2FA3C825" w14:textId="215277A9" w:rsidR="00C1291A" w:rsidRDefault="00C1291A" w:rsidP="008C126A">
      <w:pPr>
        <w:numPr>
          <w:ilvl w:val="0"/>
          <w:numId w:val="22"/>
        </w:numPr>
        <w:rPr>
          <w:sz w:val="20"/>
        </w:rPr>
      </w:pPr>
      <w:r>
        <w:rPr>
          <w:sz w:val="20"/>
        </w:rPr>
        <w:t>Used SAP SCP\BTP for UI5 custom application development.</w:t>
      </w:r>
    </w:p>
    <w:p w14:paraId="2B5F52D2" w14:textId="4921FDFE" w:rsidR="004658A0" w:rsidRDefault="004658A0" w:rsidP="008C126A">
      <w:pPr>
        <w:numPr>
          <w:ilvl w:val="0"/>
          <w:numId w:val="22"/>
        </w:numPr>
        <w:rPr>
          <w:sz w:val="20"/>
        </w:rPr>
      </w:pPr>
      <w:r>
        <w:rPr>
          <w:sz w:val="20"/>
        </w:rPr>
        <w:lastRenderedPageBreak/>
        <w:t>Wrote Odata services to read and modify data for the application.</w:t>
      </w:r>
    </w:p>
    <w:p w14:paraId="2F123636" w14:textId="24320D05" w:rsidR="008C126A" w:rsidRPr="008C126A" w:rsidRDefault="008C126A" w:rsidP="008C126A">
      <w:pPr>
        <w:numPr>
          <w:ilvl w:val="0"/>
          <w:numId w:val="22"/>
        </w:numPr>
        <w:rPr>
          <w:sz w:val="20"/>
        </w:rPr>
      </w:pPr>
      <w:r>
        <w:rPr>
          <w:sz w:val="20"/>
        </w:rPr>
        <w:t>Worked on Odata service for custom SAPUI5 PTO application.</w:t>
      </w:r>
    </w:p>
    <w:p w14:paraId="7672C557" w14:textId="382CF079" w:rsidR="008C126A" w:rsidRDefault="000B788A" w:rsidP="008C126A">
      <w:pPr>
        <w:numPr>
          <w:ilvl w:val="0"/>
          <w:numId w:val="22"/>
        </w:numPr>
        <w:rPr>
          <w:sz w:val="20"/>
        </w:rPr>
      </w:pPr>
      <w:r>
        <w:rPr>
          <w:sz w:val="20"/>
        </w:rPr>
        <w:t>Worked on ECC extracts for S4 Hana implementation.</w:t>
      </w:r>
    </w:p>
    <w:p w14:paraId="34A50E4C" w14:textId="53AEDD75" w:rsidR="00B47008" w:rsidRPr="008C126A" w:rsidRDefault="000B788A" w:rsidP="008C126A">
      <w:pPr>
        <w:numPr>
          <w:ilvl w:val="0"/>
          <w:numId w:val="22"/>
        </w:numPr>
        <w:rPr>
          <w:sz w:val="20"/>
        </w:rPr>
      </w:pPr>
      <w:r w:rsidRPr="008C126A">
        <w:rPr>
          <w:sz w:val="20"/>
        </w:rPr>
        <w:t xml:space="preserve">Replaced EDI payment processing with XML payment processing in SAP. </w:t>
      </w:r>
    </w:p>
    <w:p w14:paraId="6B88D22B" w14:textId="7643C96E" w:rsidR="008841BD" w:rsidRDefault="00CF10A2" w:rsidP="000B788A">
      <w:pPr>
        <w:numPr>
          <w:ilvl w:val="0"/>
          <w:numId w:val="22"/>
        </w:numPr>
        <w:rPr>
          <w:sz w:val="20"/>
        </w:rPr>
      </w:pPr>
      <w:r>
        <w:rPr>
          <w:sz w:val="20"/>
        </w:rPr>
        <w:t xml:space="preserve">PTP - </w:t>
      </w:r>
      <w:r w:rsidR="008841BD">
        <w:rPr>
          <w:sz w:val="20"/>
        </w:rPr>
        <w:t>Worked on EDI outbound to GEP for cost center, AFE, and GL, and invoice payments.</w:t>
      </w:r>
    </w:p>
    <w:p w14:paraId="43B554D9" w14:textId="5AF8894E" w:rsidR="008841BD" w:rsidRDefault="00C568F2" w:rsidP="000B788A">
      <w:pPr>
        <w:numPr>
          <w:ilvl w:val="0"/>
          <w:numId w:val="22"/>
        </w:numPr>
        <w:rPr>
          <w:sz w:val="20"/>
        </w:rPr>
      </w:pPr>
      <w:r>
        <w:rPr>
          <w:sz w:val="20"/>
        </w:rPr>
        <w:t xml:space="preserve">PTP - </w:t>
      </w:r>
      <w:r w:rsidR="008841BD">
        <w:rPr>
          <w:sz w:val="20"/>
        </w:rPr>
        <w:t>Worked on EDI inbound from GEP for purchase order.</w:t>
      </w:r>
    </w:p>
    <w:p w14:paraId="45514546" w14:textId="47D18CD2" w:rsidR="000B788A" w:rsidRDefault="00B47008" w:rsidP="000B788A">
      <w:pPr>
        <w:numPr>
          <w:ilvl w:val="0"/>
          <w:numId w:val="22"/>
        </w:numPr>
        <w:rPr>
          <w:sz w:val="20"/>
        </w:rPr>
      </w:pPr>
      <w:r>
        <w:rPr>
          <w:sz w:val="20"/>
        </w:rPr>
        <w:t>Used Adobe forms to create Tied Finance reports.</w:t>
      </w:r>
      <w:r w:rsidR="000B788A">
        <w:rPr>
          <w:sz w:val="20"/>
        </w:rPr>
        <w:t xml:space="preserve"> </w:t>
      </w:r>
    </w:p>
    <w:p w14:paraId="4A204A49" w14:textId="43109A69" w:rsidR="00A35564" w:rsidRDefault="00A35564" w:rsidP="000B788A">
      <w:pPr>
        <w:numPr>
          <w:ilvl w:val="0"/>
          <w:numId w:val="22"/>
        </w:numPr>
        <w:rPr>
          <w:sz w:val="20"/>
        </w:rPr>
      </w:pPr>
      <w:r>
        <w:rPr>
          <w:sz w:val="20"/>
        </w:rPr>
        <w:t>Worked on Premier project to implement new GL.</w:t>
      </w:r>
    </w:p>
    <w:p w14:paraId="59DB5862" w14:textId="2033F6E8" w:rsidR="000B788A" w:rsidRDefault="000B788A" w:rsidP="000B788A">
      <w:pPr>
        <w:numPr>
          <w:ilvl w:val="0"/>
          <w:numId w:val="22"/>
        </w:numPr>
        <w:rPr>
          <w:sz w:val="20"/>
        </w:rPr>
      </w:pPr>
      <w:r>
        <w:rPr>
          <w:sz w:val="20"/>
        </w:rPr>
        <w:t>Worked on project to develop mobile inspection application for field personnel.</w:t>
      </w:r>
    </w:p>
    <w:p w14:paraId="0493DE4E" w14:textId="79BED354" w:rsidR="00C46BF3" w:rsidRDefault="00BC24C8" w:rsidP="000B788A">
      <w:pPr>
        <w:numPr>
          <w:ilvl w:val="0"/>
          <w:numId w:val="22"/>
        </w:numPr>
        <w:rPr>
          <w:sz w:val="20"/>
        </w:rPr>
      </w:pPr>
      <w:r>
        <w:rPr>
          <w:sz w:val="20"/>
        </w:rPr>
        <w:t xml:space="preserve">Worked with ABAP Web Dynpro and Floor Plan Manager </w:t>
      </w:r>
      <w:r w:rsidR="0099237A">
        <w:rPr>
          <w:sz w:val="20"/>
        </w:rPr>
        <w:t>for HSE incident management system.</w:t>
      </w:r>
    </w:p>
    <w:p w14:paraId="4EDA8C28" w14:textId="77777777" w:rsidR="000B788A" w:rsidRDefault="000B788A" w:rsidP="000B788A">
      <w:pPr>
        <w:numPr>
          <w:ilvl w:val="0"/>
          <w:numId w:val="22"/>
        </w:numPr>
        <w:rPr>
          <w:sz w:val="20"/>
        </w:rPr>
      </w:pPr>
      <w:r>
        <w:rPr>
          <w:sz w:val="20"/>
        </w:rPr>
        <w:t>Worked on EHP7 upgrade.</w:t>
      </w:r>
    </w:p>
    <w:p w14:paraId="313FAB3B" w14:textId="04F5B3F4" w:rsidR="000B788A" w:rsidRDefault="000B788A" w:rsidP="000B788A">
      <w:pPr>
        <w:numPr>
          <w:ilvl w:val="0"/>
          <w:numId w:val="22"/>
        </w:numPr>
        <w:rPr>
          <w:sz w:val="20"/>
        </w:rPr>
      </w:pPr>
      <w:r>
        <w:rPr>
          <w:sz w:val="20"/>
        </w:rPr>
        <w:t>Backend development for Accrual Calculations, Smart map, Inventory Management System, and Well creation Java Web</w:t>
      </w:r>
      <w:r w:rsidR="00484852">
        <w:rPr>
          <w:sz w:val="20"/>
        </w:rPr>
        <w:t xml:space="preserve"> D</w:t>
      </w:r>
      <w:r>
        <w:rPr>
          <w:sz w:val="20"/>
        </w:rPr>
        <w:t>ynpro applications.</w:t>
      </w:r>
    </w:p>
    <w:p w14:paraId="7298C1F5" w14:textId="77777777" w:rsidR="000B788A" w:rsidRDefault="000B788A" w:rsidP="000B788A">
      <w:pPr>
        <w:numPr>
          <w:ilvl w:val="0"/>
          <w:numId w:val="22"/>
        </w:numPr>
        <w:rPr>
          <w:sz w:val="20"/>
        </w:rPr>
      </w:pPr>
      <w:r>
        <w:rPr>
          <w:sz w:val="20"/>
        </w:rPr>
        <w:t>Programmed RFCs used for web applications with FI, MM, PM, and PS modules.</w:t>
      </w:r>
    </w:p>
    <w:p w14:paraId="6955D7CD" w14:textId="77777777" w:rsidR="000B788A" w:rsidRDefault="000B788A" w:rsidP="000B788A">
      <w:pPr>
        <w:numPr>
          <w:ilvl w:val="0"/>
          <w:numId w:val="22"/>
        </w:numPr>
        <w:rPr>
          <w:sz w:val="20"/>
        </w:rPr>
      </w:pPr>
      <w:r>
        <w:rPr>
          <w:sz w:val="20"/>
        </w:rPr>
        <w:t>Developed Reports, User Exits, and BADIs (FI, MM, and PS).</w:t>
      </w:r>
    </w:p>
    <w:p w14:paraId="1D44C0CC" w14:textId="77777777" w:rsidR="000B788A" w:rsidRDefault="000B788A" w:rsidP="000B788A">
      <w:pPr>
        <w:numPr>
          <w:ilvl w:val="0"/>
          <w:numId w:val="22"/>
        </w:numPr>
        <w:rPr>
          <w:sz w:val="20"/>
        </w:rPr>
      </w:pPr>
      <w:r>
        <w:rPr>
          <w:sz w:val="20"/>
        </w:rPr>
        <w:t>Developed custom workflows for HR object maintenance and PM object maintenance.</w:t>
      </w:r>
    </w:p>
    <w:p w14:paraId="71A5061B" w14:textId="77777777" w:rsidR="000B788A" w:rsidRDefault="000B788A" w:rsidP="000B788A">
      <w:pPr>
        <w:numPr>
          <w:ilvl w:val="0"/>
          <w:numId w:val="22"/>
        </w:numPr>
        <w:rPr>
          <w:sz w:val="20"/>
        </w:rPr>
      </w:pPr>
      <w:r>
        <w:rPr>
          <w:sz w:val="20"/>
        </w:rPr>
        <w:t>Worked on PI development for Well creation, pool car, and Documentum to PM integration.</w:t>
      </w:r>
    </w:p>
    <w:p w14:paraId="62E83C42" w14:textId="77777777" w:rsidR="000B788A" w:rsidRDefault="000B788A" w:rsidP="000B788A">
      <w:pPr>
        <w:numPr>
          <w:ilvl w:val="0"/>
          <w:numId w:val="22"/>
        </w:numPr>
        <w:rPr>
          <w:sz w:val="20"/>
        </w:rPr>
      </w:pPr>
      <w:r>
        <w:rPr>
          <w:sz w:val="20"/>
        </w:rPr>
        <w:t>Created data dictionary tables, structures, data elements, domains, search help, lock objects, etc..</w:t>
      </w:r>
    </w:p>
    <w:p w14:paraId="3A6CDA6D" w14:textId="7D204E7D" w:rsidR="000B788A" w:rsidRPr="00FD1259" w:rsidRDefault="000B788A" w:rsidP="008F561C">
      <w:pPr>
        <w:numPr>
          <w:ilvl w:val="0"/>
          <w:numId w:val="22"/>
        </w:numPr>
        <w:rPr>
          <w:sz w:val="20"/>
        </w:rPr>
      </w:pPr>
      <w:r>
        <w:rPr>
          <w:sz w:val="20"/>
        </w:rPr>
        <w:t>Technical team member for SAP ECC 6.0 upgrades (latest upgrade was to EHP7).</w:t>
      </w:r>
    </w:p>
    <w:p w14:paraId="15FEB9CE" w14:textId="77777777" w:rsidR="007C6A6E" w:rsidRDefault="007C6A6E" w:rsidP="007C6A6E">
      <w:pPr>
        <w:rPr>
          <w:sz w:val="20"/>
        </w:rPr>
      </w:pPr>
    </w:p>
    <w:p w14:paraId="4D0A6FC7" w14:textId="5E949717" w:rsidR="00FF11DB" w:rsidRPr="00C9343E" w:rsidRDefault="007C6A6E">
      <w:pPr>
        <w:rPr>
          <w:u w:val="single"/>
        </w:rPr>
      </w:pPr>
      <w:r w:rsidRPr="00A47535">
        <w:rPr>
          <w:u w:val="single"/>
        </w:rPr>
        <w:t xml:space="preserve">client </w:t>
      </w:r>
      <w:r>
        <w:rPr>
          <w:u w:val="single"/>
        </w:rPr>
        <w:t>IES</w:t>
      </w:r>
      <w:r w:rsidR="001C5414">
        <w:t xml:space="preserve"> </w:t>
      </w:r>
      <w:r w:rsidR="00D7015B">
        <w:t>– Houston, TX</w:t>
      </w:r>
      <w:r w:rsidR="001C5414">
        <w:tab/>
      </w:r>
      <w:r w:rsidR="001C5414">
        <w:tab/>
      </w:r>
      <w:r w:rsidR="001C5414">
        <w:tab/>
      </w:r>
      <w:r w:rsidR="00D7015B">
        <w:tab/>
      </w:r>
      <w:r w:rsidR="00D7015B">
        <w:tab/>
      </w:r>
      <w:r w:rsidR="001C5414">
        <w:t>ABAP</w:t>
      </w:r>
      <w:r>
        <w:t xml:space="preserve"> Consultant</w:t>
      </w:r>
    </w:p>
    <w:p w14:paraId="246EF445" w14:textId="77777777" w:rsidR="007C6A6E" w:rsidRDefault="007C6A6E">
      <w:r>
        <w:t>(Aug 2008 – Jan 2010)</w:t>
      </w:r>
    </w:p>
    <w:p w14:paraId="4F9DBFC6" w14:textId="77777777" w:rsidR="007C6A6E" w:rsidRDefault="007C6A6E" w:rsidP="007C6A6E">
      <w:pPr>
        <w:numPr>
          <w:ilvl w:val="0"/>
          <w:numId w:val="22"/>
        </w:numPr>
        <w:rPr>
          <w:sz w:val="20"/>
        </w:rPr>
      </w:pPr>
      <w:r>
        <w:rPr>
          <w:sz w:val="20"/>
        </w:rPr>
        <w:t>Develo</w:t>
      </w:r>
      <w:r w:rsidR="005D0843">
        <w:rPr>
          <w:sz w:val="20"/>
        </w:rPr>
        <w:t>ped cost to complete, project create, and change order applications</w:t>
      </w:r>
      <w:r w:rsidR="007F44BD">
        <w:rPr>
          <w:sz w:val="20"/>
        </w:rPr>
        <w:t>.</w:t>
      </w:r>
    </w:p>
    <w:p w14:paraId="71D2FE6C" w14:textId="77777777" w:rsidR="007C6A6E" w:rsidRDefault="007C6A6E" w:rsidP="007C6A6E">
      <w:pPr>
        <w:numPr>
          <w:ilvl w:val="0"/>
          <w:numId w:val="22"/>
        </w:numPr>
        <w:rPr>
          <w:sz w:val="20"/>
        </w:rPr>
      </w:pPr>
      <w:r>
        <w:rPr>
          <w:sz w:val="20"/>
        </w:rPr>
        <w:t>Worked on interface</w:t>
      </w:r>
      <w:r w:rsidR="00F2502A">
        <w:rPr>
          <w:sz w:val="20"/>
        </w:rPr>
        <w:t>s</w:t>
      </w:r>
      <w:r>
        <w:rPr>
          <w:sz w:val="20"/>
        </w:rPr>
        <w:t xml:space="preserve"> from Spectrum to SAP (inbound and outbound)</w:t>
      </w:r>
      <w:r w:rsidR="00EC213F">
        <w:rPr>
          <w:sz w:val="20"/>
        </w:rPr>
        <w:t>.</w:t>
      </w:r>
    </w:p>
    <w:p w14:paraId="467759DD" w14:textId="28AFCF72" w:rsidR="00AB28D8" w:rsidRDefault="00AB28D8" w:rsidP="00AB28D8">
      <w:pPr>
        <w:numPr>
          <w:ilvl w:val="0"/>
          <w:numId w:val="22"/>
        </w:numPr>
        <w:rPr>
          <w:sz w:val="20"/>
        </w:rPr>
      </w:pPr>
      <w:r>
        <w:rPr>
          <w:sz w:val="20"/>
        </w:rPr>
        <w:t xml:space="preserve">Created </w:t>
      </w:r>
      <w:r w:rsidR="00F304D2">
        <w:rPr>
          <w:sz w:val="20"/>
        </w:rPr>
        <w:t>DDIC (</w:t>
      </w:r>
      <w:r>
        <w:rPr>
          <w:sz w:val="20"/>
        </w:rPr>
        <w:t>data dictionary</w:t>
      </w:r>
      <w:r w:rsidR="00F304D2">
        <w:rPr>
          <w:sz w:val="20"/>
        </w:rPr>
        <w:t>)</w:t>
      </w:r>
      <w:r>
        <w:rPr>
          <w:sz w:val="20"/>
        </w:rPr>
        <w:t xml:space="preserve"> tables, structures, data elements, domains, search help, lock objects, etc..</w:t>
      </w:r>
    </w:p>
    <w:p w14:paraId="6BBF4B06" w14:textId="77777777" w:rsidR="007C6A6E" w:rsidRDefault="007C6A6E" w:rsidP="007C6A6E">
      <w:pPr>
        <w:numPr>
          <w:ilvl w:val="0"/>
          <w:numId w:val="22"/>
        </w:numPr>
        <w:rPr>
          <w:sz w:val="20"/>
        </w:rPr>
      </w:pPr>
      <w:r>
        <w:rPr>
          <w:sz w:val="20"/>
        </w:rPr>
        <w:t>Developed Reports, User Exits, and BADIs (FI, and PS).</w:t>
      </w:r>
    </w:p>
    <w:p w14:paraId="24AE19EC" w14:textId="77777777" w:rsidR="007C6A6E" w:rsidRDefault="007C6A6E"/>
    <w:p w14:paraId="1A37B74B" w14:textId="7FD3E595" w:rsidR="00BA46E7" w:rsidRPr="001C5414" w:rsidRDefault="00BA46E7" w:rsidP="00BA46E7">
      <w:pPr>
        <w:pStyle w:val="Heading2"/>
      </w:pPr>
      <w:r>
        <w:t>client GulfMark</w:t>
      </w:r>
      <w:r w:rsidR="00D7015B">
        <w:t xml:space="preserve"> – Houston, TX</w:t>
      </w:r>
      <w:r w:rsidR="00213B28">
        <w:rPr>
          <w:u w:val="none"/>
        </w:rPr>
        <w:tab/>
      </w:r>
      <w:r w:rsidR="00213B28">
        <w:rPr>
          <w:u w:val="none"/>
        </w:rPr>
        <w:tab/>
      </w:r>
      <w:r w:rsidR="00D7015B">
        <w:rPr>
          <w:u w:val="none"/>
        </w:rPr>
        <w:tab/>
      </w:r>
      <w:r w:rsidR="00D7015B">
        <w:rPr>
          <w:u w:val="none"/>
        </w:rPr>
        <w:tab/>
      </w:r>
      <w:r>
        <w:rPr>
          <w:u w:val="none"/>
        </w:rPr>
        <w:t xml:space="preserve">ABAP </w:t>
      </w:r>
      <w:r w:rsidR="00213B28">
        <w:rPr>
          <w:u w:val="none"/>
        </w:rPr>
        <w:t>Consultant</w:t>
      </w:r>
    </w:p>
    <w:p w14:paraId="667F6B45" w14:textId="77777777" w:rsidR="00F30CA9" w:rsidRPr="00F30CA9" w:rsidRDefault="00BA46E7" w:rsidP="00F30CA9">
      <w:r>
        <w:t xml:space="preserve">(June 2007 – </w:t>
      </w:r>
      <w:r w:rsidR="00EF6A57">
        <w:t>Mar 2008</w:t>
      </w:r>
      <w:r>
        <w:t>)</w:t>
      </w:r>
    </w:p>
    <w:p w14:paraId="41432AA8" w14:textId="77777777" w:rsidR="00524C28" w:rsidRDefault="00524C28" w:rsidP="009E11ED">
      <w:pPr>
        <w:numPr>
          <w:ilvl w:val="0"/>
          <w:numId w:val="19"/>
        </w:numPr>
        <w:rPr>
          <w:sz w:val="20"/>
        </w:rPr>
      </w:pPr>
      <w:r>
        <w:rPr>
          <w:sz w:val="20"/>
        </w:rPr>
        <w:t>Created interface to load exchange rates from XE website.</w:t>
      </w:r>
    </w:p>
    <w:p w14:paraId="48C83AC9" w14:textId="77777777" w:rsidR="00E573A3" w:rsidRDefault="00E573A3" w:rsidP="009E11ED">
      <w:pPr>
        <w:numPr>
          <w:ilvl w:val="0"/>
          <w:numId w:val="19"/>
        </w:numPr>
        <w:rPr>
          <w:sz w:val="20"/>
        </w:rPr>
      </w:pPr>
      <w:r>
        <w:rPr>
          <w:sz w:val="20"/>
        </w:rPr>
        <w:t>Developed inbound interface to process XML documents from Adobe (MM).</w:t>
      </w:r>
    </w:p>
    <w:p w14:paraId="4483FCFF" w14:textId="77777777" w:rsidR="00E573A3" w:rsidRDefault="00E573A3" w:rsidP="009E11ED">
      <w:pPr>
        <w:numPr>
          <w:ilvl w:val="0"/>
          <w:numId w:val="19"/>
        </w:numPr>
        <w:rPr>
          <w:sz w:val="20"/>
        </w:rPr>
      </w:pPr>
      <w:r>
        <w:rPr>
          <w:sz w:val="20"/>
        </w:rPr>
        <w:t>Developed inbound\outbound interface to process of XML documents wi</w:t>
      </w:r>
      <w:r w:rsidR="000E63CD">
        <w:rPr>
          <w:sz w:val="20"/>
        </w:rPr>
        <w:t>th TM Master and TM Consumables (MM)</w:t>
      </w:r>
      <w:r w:rsidR="004F3CDD">
        <w:rPr>
          <w:sz w:val="20"/>
        </w:rPr>
        <w:t>.</w:t>
      </w:r>
    </w:p>
    <w:p w14:paraId="168DA386" w14:textId="77777777" w:rsidR="000E63CD" w:rsidRDefault="000E63CD" w:rsidP="000E63CD">
      <w:pPr>
        <w:numPr>
          <w:ilvl w:val="0"/>
          <w:numId w:val="19"/>
        </w:numPr>
        <w:rPr>
          <w:sz w:val="20"/>
        </w:rPr>
      </w:pPr>
      <w:r>
        <w:rPr>
          <w:sz w:val="20"/>
        </w:rPr>
        <w:t>Used LSMW for data conversions (SD, MM, FI).</w:t>
      </w:r>
    </w:p>
    <w:p w14:paraId="52C6F9D6" w14:textId="77777777" w:rsidR="009F381A" w:rsidRDefault="00E573A3" w:rsidP="009E11ED">
      <w:pPr>
        <w:numPr>
          <w:ilvl w:val="0"/>
          <w:numId w:val="19"/>
        </w:numPr>
        <w:rPr>
          <w:sz w:val="20"/>
        </w:rPr>
      </w:pPr>
      <w:r>
        <w:rPr>
          <w:sz w:val="20"/>
        </w:rPr>
        <w:t xml:space="preserve">Developed Smart Forms </w:t>
      </w:r>
      <w:r w:rsidR="009F381A">
        <w:rPr>
          <w:sz w:val="20"/>
        </w:rPr>
        <w:t>for Request for Quote, Purchase Order, Sales Order, and Sales Invoice.</w:t>
      </w:r>
    </w:p>
    <w:p w14:paraId="366B5C63" w14:textId="77777777" w:rsidR="009F381A" w:rsidRDefault="009F381A" w:rsidP="009E11ED">
      <w:pPr>
        <w:numPr>
          <w:ilvl w:val="0"/>
          <w:numId w:val="19"/>
        </w:numPr>
        <w:rPr>
          <w:sz w:val="20"/>
        </w:rPr>
      </w:pPr>
      <w:r>
        <w:rPr>
          <w:sz w:val="20"/>
        </w:rPr>
        <w:t xml:space="preserve">Created </w:t>
      </w:r>
      <w:r w:rsidR="00E573A3">
        <w:rPr>
          <w:sz w:val="20"/>
        </w:rPr>
        <w:t>SAPScript</w:t>
      </w:r>
      <w:r>
        <w:rPr>
          <w:sz w:val="20"/>
        </w:rPr>
        <w:t xml:space="preserve"> for checks, AR invoice, and customer statement</w:t>
      </w:r>
      <w:r w:rsidR="00F6112C">
        <w:rPr>
          <w:sz w:val="20"/>
        </w:rPr>
        <w:t>.</w:t>
      </w:r>
    </w:p>
    <w:p w14:paraId="4FC40D0B" w14:textId="77777777" w:rsidR="009F381A" w:rsidRDefault="009F381A" w:rsidP="009E11ED">
      <w:pPr>
        <w:numPr>
          <w:ilvl w:val="0"/>
          <w:numId w:val="19"/>
        </w:numPr>
        <w:rPr>
          <w:sz w:val="20"/>
        </w:rPr>
      </w:pPr>
      <w:r>
        <w:rPr>
          <w:sz w:val="20"/>
        </w:rPr>
        <w:t xml:space="preserve">Developed </w:t>
      </w:r>
      <w:r w:rsidR="000E63CD">
        <w:rPr>
          <w:sz w:val="20"/>
        </w:rPr>
        <w:t>Reports, User Exits, and BADIs</w:t>
      </w:r>
      <w:r w:rsidR="003B7F64">
        <w:rPr>
          <w:sz w:val="20"/>
        </w:rPr>
        <w:t xml:space="preserve"> (SD, MM, FI)</w:t>
      </w:r>
      <w:r w:rsidR="00F6112C">
        <w:rPr>
          <w:sz w:val="20"/>
        </w:rPr>
        <w:t>.</w:t>
      </w:r>
    </w:p>
    <w:p w14:paraId="2F3538FC" w14:textId="77777777" w:rsidR="00E573A3" w:rsidRDefault="009F381A" w:rsidP="009E11ED">
      <w:pPr>
        <w:numPr>
          <w:ilvl w:val="0"/>
          <w:numId w:val="19"/>
        </w:numPr>
        <w:rPr>
          <w:sz w:val="20"/>
        </w:rPr>
      </w:pPr>
      <w:r>
        <w:rPr>
          <w:sz w:val="20"/>
        </w:rPr>
        <w:t>Implemented custom screen for purchase requisition for estimated prices.</w:t>
      </w:r>
      <w:r w:rsidR="000E63CD">
        <w:rPr>
          <w:sz w:val="20"/>
        </w:rPr>
        <w:t xml:space="preserve"> </w:t>
      </w:r>
    </w:p>
    <w:p w14:paraId="27D7FB28" w14:textId="2161461E" w:rsidR="009E11ED" w:rsidRDefault="009E11ED" w:rsidP="009E11ED">
      <w:pPr>
        <w:numPr>
          <w:ilvl w:val="0"/>
          <w:numId w:val="19"/>
        </w:numPr>
        <w:rPr>
          <w:sz w:val="20"/>
        </w:rPr>
      </w:pPr>
      <w:r>
        <w:rPr>
          <w:sz w:val="20"/>
        </w:rPr>
        <w:t xml:space="preserve">Created data </w:t>
      </w:r>
      <w:r w:rsidR="00D1486D">
        <w:rPr>
          <w:sz w:val="20"/>
        </w:rPr>
        <w:t>DDIC (</w:t>
      </w:r>
      <w:r>
        <w:rPr>
          <w:sz w:val="20"/>
        </w:rPr>
        <w:t>dictionary objects</w:t>
      </w:r>
      <w:r w:rsidR="00D1486D">
        <w:rPr>
          <w:sz w:val="20"/>
        </w:rPr>
        <w:t>)</w:t>
      </w:r>
      <w:r>
        <w:rPr>
          <w:sz w:val="20"/>
        </w:rPr>
        <w:t xml:space="preserve"> to support the project.</w:t>
      </w:r>
    </w:p>
    <w:p w14:paraId="23CAFEAE" w14:textId="77777777" w:rsidR="00BA46E7" w:rsidRDefault="009E11ED" w:rsidP="009E11ED">
      <w:pPr>
        <w:numPr>
          <w:ilvl w:val="0"/>
          <w:numId w:val="19"/>
        </w:numPr>
        <w:rPr>
          <w:sz w:val="20"/>
        </w:rPr>
      </w:pPr>
      <w:r>
        <w:rPr>
          <w:sz w:val="20"/>
        </w:rPr>
        <w:t xml:space="preserve">Technical team member for SAP </w:t>
      </w:r>
      <w:r w:rsidR="00C036D9">
        <w:rPr>
          <w:sz w:val="20"/>
        </w:rPr>
        <w:t>ECC 6.0 implementation.</w:t>
      </w:r>
    </w:p>
    <w:p w14:paraId="3D992830" w14:textId="77777777" w:rsidR="00BA46E7" w:rsidRDefault="00BA46E7">
      <w:pPr>
        <w:pStyle w:val="Heading2"/>
      </w:pPr>
    </w:p>
    <w:p w14:paraId="2F9F40F0" w14:textId="318247A2" w:rsidR="008A338A" w:rsidRPr="00213B28" w:rsidRDefault="008A338A">
      <w:pPr>
        <w:pStyle w:val="Heading2"/>
      </w:pPr>
      <w:r>
        <w:t>client Chevron Phillips</w:t>
      </w:r>
      <w:r w:rsidR="00D7015B">
        <w:rPr>
          <w:u w:val="none"/>
        </w:rPr>
        <w:t>- Houston, TX</w:t>
      </w:r>
      <w:r w:rsidR="00213B28">
        <w:rPr>
          <w:u w:val="none"/>
        </w:rPr>
        <w:tab/>
      </w:r>
      <w:r w:rsidR="00D7015B">
        <w:rPr>
          <w:u w:val="none"/>
        </w:rPr>
        <w:tab/>
      </w:r>
      <w:r w:rsidR="00D7015B">
        <w:rPr>
          <w:u w:val="none"/>
        </w:rPr>
        <w:tab/>
      </w:r>
      <w:r>
        <w:rPr>
          <w:u w:val="none"/>
        </w:rPr>
        <w:t xml:space="preserve">ABAP </w:t>
      </w:r>
      <w:r w:rsidR="00213B28">
        <w:rPr>
          <w:u w:val="none"/>
        </w:rPr>
        <w:t>Consultant</w:t>
      </w:r>
    </w:p>
    <w:p w14:paraId="0B8AF575" w14:textId="77777777" w:rsidR="008A338A" w:rsidRPr="005A5732" w:rsidRDefault="008A338A">
      <w:r>
        <w:t xml:space="preserve">(Sep 2003 – </w:t>
      </w:r>
      <w:r w:rsidR="00BA46E7">
        <w:t>June 2007</w:t>
      </w:r>
      <w:r>
        <w:t>)</w:t>
      </w:r>
    </w:p>
    <w:p w14:paraId="6CF73ACE" w14:textId="77777777" w:rsidR="008A338A" w:rsidRDefault="008A338A">
      <w:pPr>
        <w:numPr>
          <w:ilvl w:val="0"/>
          <w:numId w:val="19"/>
        </w:numPr>
        <w:rPr>
          <w:sz w:val="20"/>
        </w:rPr>
      </w:pPr>
      <w:r>
        <w:rPr>
          <w:sz w:val="20"/>
        </w:rPr>
        <w:t>Worked on the project to implement ATP for Polyethylene.</w:t>
      </w:r>
    </w:p>
    <w:p w14:paraId="6397DE9B" w14:textId="77777777" w:rsidR="008A338A" w:rsidRDefault="008A338A">
      <w:pPr>
        <w:numPr>
          <w:ilvl w:val="0"/>
          <w:numId w:val="19"/>
        </w:numPr>
        <w:rPr>
          <w:sz w:val="20"/>
        </w:rPr>
      </w:pPr>
      <w:r>
        <w:rPr>
          <w:sz w:val="20"/>
        </w:rPr>
        <w:t>Developed custom screen for PM via user exit.</w:t>
      </w:r>
    </w:p>
    <w:p w14:paraId="5443BE31" w14:textId="77777777" w:rsidR="008A338A" w:rsidRDefault="008A338A">
      <w:pPr>
        <w:numPr>
          <w:ilvl w:val="0"/>
          <w:numId w:val="19"/>
        </w:numPr>
        <w:rPr>
          <w:sz w:val="20"/>
        </w:rPr>
      </w:pPr>
      <w:r>
        <w:rPr>
          <w:sz w:val="20"/>
        </w:rPr>
        <w:t>Programmed RFCs used for web applications with the SD, MM and PM modules.</w:t>
      </w:r>
    </w:p>
    <w:p w14:paraId="45E44E7E" w14:textId="77777777" w:rsidR="008A338A" w:rsidRDefault="008A338A">
      <w:pPr>
        <w:numPr>
          <w:ilvl w:val="0"/>
          <w:numId w:val="19"/>
        </w:numPr>
        <w:rPr>
          <w:sz w:val="20"/>
        </w:rPr>
      </w:pPr>
      <w:r>
        <w:rPr>
          <w:sz w:val="20"/>
        </w:rPr>
        <w:t>Participated in 4.6B to 4.6C upgrade.</w:t>
      </w:r>
    </w:p>
    <w:p w14:paraId="62A418CE" w14:textId="77777777" w:rsidR="008A338A" w:rsidRDefault="008A338A">
      <w:pPr>
        <w:numPr>
          <w:ilvl w:val="0"/>
          <w:numId w:val="19"/>
        </w:numPr>
        <w:rPr>
          <w:sz w:val="20"/>
        </w:rPr>
      </w:pPr>
      <w:r>
        <w:rPr>
          <w:sz w:val="20"/>
        </w:rPr>
        <w:t>Participated in implementation of HR.</w:t>
      </w:r>
    </w:p>
    <w:p w14:paraId="4C58794B" w14:textId="77777777" w:rsidR="008A338A" w:rsidRDefault="008A338A">
      <w:pPr>
        <w:numPr>
          <w:ilvl w:val="0"/>
          <w:numId w:val="19"/>
        </w:numPr>
        <w:rPr>
          <w:sz w:val="20"/>
        </w:rPr>
      </w:pPr>
      <w:r>
        <w:rPr>
          <w:sz w:val="20"/>
        </w:rPr>
        <w:t>Implemented SAPConnect fax interface with RightFax.</w:t>
      </w:r>
    </w:p>
    <w:p w14:paraId="7931FFA5" w14:textId="77777777" w:rsidR="008A338A" w:rsidRDefault="008A338A">
      <w:pPr>
        <w:numPr>
          <w:ilvl w:val="0"/>
          <w:numId w:val="19"/>
        </w:numPr>
        <w:rPr>
          <w:sz w:val="20"/>
        </w:rPr>
      </w:pPr>
      <w:r>
        <w:rPr>
          <w:sz w:val="20"/>
        </w:rPr>
        <w:t>Technical team member on upgrade from 4.6C to ECC 6.0</w:t>
      </w:r>
      <w:r w:rsidR="00295189">
        <w:rPr>
          <w:sz w:val="20"/>
        </w:rPr>
        <w:t xml:space="preserve"> with UNICODE conversion</w:t>
      </w:r>
      <w:r>
        <w:rPr>
          <w:sz w:val="20"/>
        </w:rPr>
        <w:t xml:space="preserve"> (mySAP ERP 2005/SAP Netweaver 2004s)</w:t>
      </w:r>
      <w:r w:rsidR="00295189">
        <w:rPr>
          <w:sz w:val="20"/>
        </w:rPr>
        <w:t xml:space="preserve">. </w:t>
      </w:r>
    </w:p>
    <w:p w14:paraId="0E294F23" w14:textId="77777777" w:rsidR="008A338A" w:rsidRDefault="008A338A">
      <w:pPr>
        <w:numPr>
          <w:ilvl w:val="0"/>
          <w:numId w:val="19"/>
        </w:numPr>
        <w:rPr>
          <w:sz w:val="20"/>
        </w:rPr>
      </w:pPr>
      <w:r>
        <w:rPr>
          <w:sz w:val="20"/>
        </w:rPr>
        <w:lastRenderedPageBreak/>
        <w:t>Developed interfaces and\or conversion programs in MM (material master), SD (customer master, sales orders), LO (LIS structures, planning hierarchy), PP (planned orders), and QM (quality inspections).</w:t>
      </w:r>
    </w:p>
    <w:p w14:paraId="61CD9E4C" w14:textId="0264AFA3" w:rsidR="008A338A" w:rsidRDefault="008A338A">
      <w:pPr>
        <w:numPr>
          <w:ilvl w:val="0"/>
          <w:numId w:val="19"/>
        </w:numPr>
        <w:rPr>
          <w:sz w:val="20"/>
        </w:rPr>
      </w:pPr>
      <w:r>
        <w:rPr>
          <w:sz w:val="20"/>
        </w:rPr>
        <w:t xml:space="preserve">Created </w:t>
      </w:r>
      <w:r w:rsidR="00D1486D">
        <w:rPr>
          <w:sz w:val="20"/>
        </w:rPr>
        <w:t>DDIC (</w:t>
      </w:r>
      <w:r>
        <w:rPr>
          <w:sz w:val="20"/>
        </w:rPr>
        <w:t>data dictionary</w:t>
      </w:r>
      <w:r w:rsidR="00D1486D">
        <w:rPr>
          <w:sz w:val="20"/>
        </w:rPr>
        <w:t>)</w:t>
      </w:r>
      <w:r>
        <w:rPr>
          <w:sz w:val="20"/>
        </w:rPr>
        <w:t xml:space="preserve"> tables, structures, data elements, domains, search help, l</w:t>
      </w:r>
      <w:r w:rsidR="00BF0B11">
        <w:rPr>
          <w:sz w:val="20"/>
        </w:rPr>
        <w:t>ock objects, etc.</w:t>
      </w:r>
      <w:r>
        <w:rPr>
          <w:sz w:val="20"/>
        </w:rPr>
        <w:t>.</w:t>
      </w:r>
    </w:p>
    <w:p w14:paraId="283EA65F" w14:textId="77777777" w:rsidR="008A338A" w:rsidRDefault="008A338A">
      <w:pPr>
        <w:numPr>
          <w:ilvl w:val="0"/>
          <w:numId w:val="19"/>
        </w:numPr>
        <w:rPr>
          <w:sz w:val="20"/>
        </w:rPr>
      </w:pPr>
      <w:r>
        <w:rPr>
          <w:sz w:val="20"/>
        </w:rPr>
        <w:t>Developed SAPScript, User Exits, BADIs, RFCs, Reports, Interfaces, Enhancements, Workflow, and EDI.</w:t>
      </w:r>
    </w:p>
    <w:p w14:paraId="06815F69" w14:textId="77777777" w:rsidR="009C1607" w:rsidRDefault="009C1607">
      <w:pPr>
        <w:numPr>
          <w:ilvl w:val="0"/>
          <w:numId w:val="19"/>
        </w:numPr>
        <w:rPr>
          <w:sz w:val="20"/>
        </w:rPr>
      </w:pPr>
      <w:r>
        <w:rPr>
          <w:sz w:val="20"/>
        </w:rPr>
        <w:t>Worked with Web Dynpro for ABAP.</w:t>
      </w:r>
    </w:p>
    <w:p w14:paraId="2C35EAE7" w14:textId="77777777" w:rsidR="00447467" w:rsidRDefault="00447467">
      <w:pPr>
        <w:numPr>
          <w:ilvl w:val="0"/>
          <w:numId w:val="19"/>
        </w:numPr>
        <w:rPr>
          <w:sz w:val="20"/>
        </w:rPr>
      </w:pPr>
      <w:r>
        <w:rPr>
          <w:sz w:val="20"/>
        </w:rPr>
        <w:t>Technical team member for SAP implementation for Saudi project.</w:t>
      </w:r>
    </w:p>
    <w:p w14:paraId="2B817CC1" w14:textId="77777777" w:rsidR="00F06F65" w:rsidRDefault="00F06F65">
      <w:pPr>
        <w:numPr>
          <w:ilvl w:val="0"/>
          <w:numId w:val="19"/>
        </w:numPr>
        <w:rPr>
          <w:sz w:val="20"/>
        </w:rPr>
      </w:pPr>
      <w:r>
        <w:rPr>
          <w:sz w:val="20"/>
        </w:rPr>
        <w:t>Mentor for Chevron Phillips IT staff.</w:t>
      </w:r>
    </w:p>
    <w:p w14:paraId="219BD3FA" w14:textId="77777777" w:rsidR="008A338A" w:rsidRDefault="008A338A">
      <w:pPr>
        <w:pStyle w:val="Heading2"/>
      </w:pPr>
    </w:p>
    <w:p w14:paraId="4DA6B480" w14:textId="095288BA" w:rsidR="008A338A" w:rsidRPr="002F5BB9" w:rsidRDefault="008A338A">
      <w:pPr>
        <w:pStyle w:val="Heading2"/>
      </w:pPr>
      <w:r>
        <w:t xml:space="preserve">client ChevronTexaco </w:t>
      </w:r>
      <w:r w:rsidR="006B067D">
        <w:t>–</w:t>
      </w:r>
      <w:r>
        <w:t>Texaco</w:t>
      </w:r>
      <w:r w:rsidR="00D7015B">
        <w:t xml:space="preserve"> – Houston, TX</w:t>
      </w:r>
      <w:r w:rsidR="002F5BB9">
        <w:rPr>
          <w:u w:val="none"/>
        </w:rPr>
        <w:t xml:space="preserve"> </w:t>
      </w:r>
      <w:r w:rsidR="002F5BB9">
        <w:rPr>
          <w:u w:val="none"/>
        </w:rPr>
        <w:tab/>
      </w:r>
      <w:r w:rsidR="002F5BB9">
        <w:rPr>
          <w:u w:val="none"/>
        </w:rPr>
        <w:tab/>
      </w:r>
      <w:r>
        <w:rPr>
          <w:u w:val="none"/>
        </w:rPr>
        <w:t xml:space="preserve">ABAP </w:t>
      </w:r>
      <w:r w:rsidR="002F5BB9">
        <w:rPr>
          <w:u w:val="none"/>
        </w:rPr>
        <w:t>Consultant</w:t>
      </w:r>
    </w:p>
    <w:p w14:paraId="0F676AD8" w14:textId="77777777" w:rsidR="008A338A" w:rsidRDefault="008A338A">
      <w:r>
        <w:t>(Dec 2000 – Aug 2003)</w:t>
      </w:r>
    </w:p>
    <w:p w14:paraId="0D7A99DE" w14:textId="77777777" w:rsidR="008A338A" w:rsidRDefault="008A338A">
      <w:pPr>
        <w:numPr>
          <w:ilvl w:val="0"/>
          <w:numId w:val="19"/>
        </w:numPr>
        <w:rPr>
          <w:sz w:val="20"/>
        </w:rPr>
      </w:pPr>
      <w:r>
        <w:rPr>
          <w:sz w:val="20"/>
        </w:rPr>
        <w:t>Updated the SAPScript for joint venture billing and dunning notice.</w:t>
      </w:r>
    </w:p>
    <w:p w14:paraId="336D925F" w14:textId="77777777" w:rsidR="008A338A" w:rsidRDefault="008A338A">
      <w:pPr>
        <w:numPr>
          <w:ilvl w:val="0"/>
          <w:numId w:val="17"/>
        </w:numPr>
        <w:rPr>
          <w:sz w:val="20"/>
        </w:rPr>
      </w:pPr>
      <w:r>
        <w:rPr>
          <w:sz w:val="20"/>
        </w:rPr>
        <w:t>Maintained ALE partner profile settings and IDocs for the Ariba interface.</w:t>
      </w:r>
    </w:p>
    <w:p w14:paraId="0D950D3F" w14:textId="77777777" w:rsidR="008A338A" w:rsidRDefault="008A338A">
      <w:pPr>
        <w:numPr>
          <w:ilvl w:val="0"/>
          <w:numId w:val="17"/>
        </w:numPr>
        <w:rPr>
          <w:sz w:val="20"/>
        </w:rPr>
      </w:pPr>
      <w:r>
        <w:rPr>
          <w:sz w:val="20"/>
        </w:rPr>
        <w:t xml:space="preserve">Supported E-procurement process between Ariba and SAP. </w:t>
      </w:r>
    </w:p>
    <w:p w14:paraId="2A29EF59" w14:textId="77777777" w:rsidR="008A338A" w:rsidRDefault="008A338A">
      <w:pPr>
        <w:numPr>
          <w:ilvl w:val="0"/>
          <w:numId w:val="17"/>
        </w:numPr>
        <w:rPr>
          <w:sz w:val="20"/>
        </w:rPr>
      </w:pPr>
      <w:r>
        <w:rPr>
          <w:sz w:val="20"/>
        </w:rPr>
        <w:t>Developed remote function calls used to process Idocs (GL accounts, cost elements, and HR data) between Ariba and SAP.</w:t>
      </w:r>
    </w:p>
    <w:p w14:paraId="25CFEB6C" w14:textId="77777777" w:rsidR="008A338A" w:rsidRDefault="008A338A">
      <w:pPr>
        <w:numPr>
          <w:ilvl w:val="0"/>
          <w:numId w:val="17"/>
        </w:numPr>
        <w:rPr>
          <w:sz w:val="20"/>
        </w:rPr>
      </w:pPr>
      <w:r>
        <w:rPr>
          <w:sz w:val="20"/>
        </w:rPr>
        <w:t>Designed and developed the interface between SAP and Ariba to download HR supervisor to employer relationship information via RFC.</w:t>
      </w:r>
    </w:p>
    <w:p w14:paraId="348749A7" w14:textId="77777777" w:rsidR="008A338A" w:rsidRDefault="008A338A">
      <w:pPr>
        <w:numPr>
          <w:ilvl w:val="0"/>
          <w:numId w:val="17"/>
        </w:numPr>
        <w:rPr>
          <w:sz w:val="20"/>
        </w:rPr>
      </w:pPr>
      <w:r>
        <w:rPr>
          <w:sz w:val="20"/>
        </w:rPr>
        <w:t>Developed and supported RFC interface loading purchase orders from Ariba into the SAP system.</w:t>
      </w:r>
    </w:p>
    <w:p w14:paraId="45216715" w14:textId="77777777" w:rsidR="008A338A" w:rsidRDefault="008A338A">
      <w:pPr>
        <w:numPr>
          <w:ilvl w:val="0"/>
          <w:numId w:val="17"/>
        </w:numPr>
        <w:rPr>
          <w:sz w:val="20"/>
        </w:rPr>
      </w:pPr>
      <w:r>
        <w:rPr>
          <w:sz w:val="20"/>
        </w:rPr>
        <w:t>Supported the interface that created and updated employee master data from the legacy HR system in SAP.   This included personal data, address information, and payroll status.</w:t>
      </w:r>
    </w:p>
    <w:p w14:paraId="2D7C5B2F" w14:textId="77777777" w:rsidR="008A338A" w:rsidRDefault="008A338A">
      <w:pPr>
        <w:numPr>
          <w:ilvl w:val="0"/>
          <w:numId w:val="17"/>
        </w:numPr>
        <w:rPr>
          <w:sz w:val="20"/>
        </w:rPr>
      </w:pPr>
      <w:r>
        <w:rPr>
          <w:sz w:val="20"/>
        </w:rPr>
        <w:t>Designed and developed enhancement to search for particular FI accounting documents and post a percentage (marketing charge) via an FI document to other company codes.</w:t>
      </w:r>
    </w:p>
    <w:p w14:paraId="16C2E9A7" w14:textId="77777777" w:rsidR="008A338A" w:rsidRDefault="008A338A">
      <w:pPr>
        <w:numPr>
          <w:ilvl w:val="0"/>
          <w:numId w:val="17"/>
        </w:numPr>
        <w:rPr>
          <w:sz w:val="20"/>
        </w:rPr>
      </w:pPr>
      <w:r>
        <w:rPr>
          <w:sz w:val="20"/>
        </w:rPr>
        <w:t>Wrote reconciliation tool used to compare GL information from PRA to FI accounting documents by cost center.</w:t>
      </w:r>
    </w:p>
    <w:p w14:paraId="4E8A5B66" w14:textId="77777777" w:rsidR="008A338A" w:rsidRDefault="008A338A">
      <w:pPr>
        <w:numPr>
          <w:ilvl w:val="0"/>
          <w:numId w:val="17"/>
        </w:numPr>
        <w:rPr>
          <w:sz w:val="20"/>
        </w:rPr>
      </w:pPr>
      <w:r>
        <w:rPr>
          <w:sz w:val="20"/>
        </w:rPr>
        <w:t xml:space="preserve">Designed and developed the MMS section 6 enhancement (Regulatory reporting). </w:t>
      </w:r>
    </w:p>
    <w:p w14:paraId="2CE12695" w14:textId="77777777" w:rsidR="008A338A" w:rsidRDefault="008A338A">
      <w:pPr>
        <w:numPr>
          <w:ilvl w:val="0"/>
          <w:numId w:val="17"/>
        </w:numPr>
        <w:rPr>
          <w:sz w:val="20"/>
        </w:rPr>
      </w:pPr>
      <w:r>
        <w:rPr>
          <w:sz w:val="20"/>
        </w:rPr>
        <w:t xml:space="preserve">Implemented and supported the interface between Catalyst (field data capture system) and SAP.  Utilized SAP BAPIs and remote database calls for this process.  </w:t>
      </w:r>
    </w:p>
    <w:p w14:paraId="5491E364" w14:textId="77777777" w:rsidR="008A338A" w:rsidRDefault="008A338A">
      <w:pPr>
        <w:numPr>
          <w:ilvl w:val="0"/>
          <w:numId w:val="8"/>
        </w:numPr>
        <w:rPr>
          <w:sz w:val="20"/>
        </w:rPr>
      </w:pPr>
      <w:r>
        <w:rPr>
          <w:sz w:val="20"/>
        </w:rPr>
        <w:t>Used the computer aided testing tool (CATT) for testing business process scenarios.</w:t>
      </w:r>
    </w:p>
    <w:p w14:paraId="7BCD552E" w14:textId="77777777" w:rsidR="008A338A" w:rsidRDefault="008A338A">
      <w:pPr>
        <w:numPr>
          <w:ilvl w:val="0"/>
          <w:numId w:val="17"/>
        </w:numPr>
        <w:rPr>
          <w:sz w:val="20"/>
        </w:rPr>
      </w:pPr>
      <w:r>
        <w:rPr>
          <w:sz w:val="20"/>
        </w:rPr>
        <w:t>Participated as a member of C&amp;I teams for project UNITE (implementation of PRA) and FSIT (financial systems integration).</w:t>
      </w:r>
    </w:p>
    <w:p w14:paraId="0F49CE75" w14:textId="77777777" w:rsidR="008A338A" w:rsidRDefault="008A338A">
      <w:pPr>
        <w:numPr>
          <w:ilvl w:val="0"/>
          <w:numId w:val="17"/>
        </w:numPr>
        <w:rPr>
          <w:sz w:val="20"/>
        </w:rPr>
      </w:pPr>
      <w:r>
        <w:rPr>
          <w:sz w:val="20"/>
        </w:rPr>
        <w:t>Documented Catalyst, and Ariba process for turnover to client’s IT staff.</w:t>
      </w:r>
    </w:p>
    <w:p w14:paraId="1D822504" w14:textId="77777777" w:rsidR="008A338A" w:rsidRDefault="008A338A">
      <w:pPr>
        <w:numPr>
          <w:ilvl w:val="0"/>
          <w:numId w:val="17"/>
        </w:numPr>
        <w:rPr>
          <w:sz w:val="20"/>
        </w:rPr>
      </w:pPr>
      <w:r>
        <w:rPr>
          <w:sz w:val="20"/>
        </w:rPr>
        <w:t xml:space="preserve">Created data dictionary tables, structures, data elements, domains, search help, lock objects, etc. when necessary. </w:t>
      </w:r>
    </w:p>
    <w:p w14:paraId="24D2BB02" w14:textId="77777777" w:rsidR="008A338A" w:rsidRDefault="008A338A">
      <w:pPr>
        <w:numPr>
          <w:ilvl w:val="0"/>
          <w:numId w:val="17"/>
        </w:numPr>
        <w:rPr>
          <w:sz w:val="20"/>
        </w:rPr>
      </w:pPr>
      <w:r>
        <w:rPr>
          <w:sz w:val="20"/>
        </w:rPr>
        <w:t>Developed several reports and utilities using ABAP objects (ALV and SAP Tree).</w:t>
      </w:r>
    </w:p>
    <w:p w14:paraId="435D0A2D" w14:textId="77777777" w:rsidR="008A338A" w:rsidRDefault="008A338A">
      <w:pPr>
        <w:numPr>
          <w:ilvl w:val="0"/>
          <w:numId w:val="17"/>
        </w:numPr>
        <w:rPr>
          <w:sz w:val="20"/>
        </w:rPr>
      </w:pPr>
      <w:r>
        <w:rPr>
          <w:sz w:val="20"/>
        </w:rPr>
        <w:t>Developed custom interfaces making use of SAP’s application log.</w:t>
      </w:r>
    </w:p>
    <w:p w14:paraId="635C4101" w14:textId="77777777" w:rsidR="008A338A" w:rsidRDefault="008A338A">
      <w:pPr>
        <w:numPr>
          <w:ilvl w:val="0"/>
          <w:numId w:val="17"/>
        </w:numPr>
        <w:rPr>
          <w:sz w:val="20"/>
        </w:rPr>
      </w:pPr>
      <w:r>
        <w:rPr>
          <w:sz w:val="20"/>
        </w:rPr>
        <w:t>Worked with SAP versions 4.6B, 4.6C, 4.6D.</w:t>
      </w:r>
    </w:p>
    <w:p w14:paraId="6536A957" w14:textId="77777777" w:rsidR="008A338A" w:rsidRDefault="008A338A">
      <w:pPr>
        <w:numPr>
          <w:ilvl w:val="0"/>
          <w:numId w:val="17"/>
        </w:numPr>
        <w:rPr>
          <w:sz w:val="20"/>
        </w:rPr>
      </w:pPr>
      <w:r>
        <w:rPr>
          <w:sz w:val="20"/>
        </w:rPr>
        <w:t>Team Lead\Mentor for ChevronTexaco’s IT staff.</w:t>
      </w:r>
    </w:p>
    <w:p w14:paraId="7D0B509C" w14:textId="77777777" w:rsidR="008A338A" w:rsidRDefault="008A338A">
      <w:pPr>
        <w:pStyle w:val="Header"/>
        <w:tabs>
          <w:tab w:val="clear" w:pos="4320"/>
          <w:tab w:val="clear" w:pos="8640"/>
        </w:tabs>
      </w:pPr>
    </w:p>
    <w:p w14:paraId="1335AE8B" w14:textId="791A9B77" w:rsidR="008A338A" w:rsidRDefault="008A338A" w:rsidP="00F25201">
      <w:pPr>
        <w:pStyle w:val="Heading2"/>
      </w:pPr>
      <w:r>
        <w:t>client SourceNet Solutions</w:t>
      </w:r>
      <w:r w:rsidR="00D7015B">
        <w:t xml:space="preserve"> – Houston, TX</w:t>
      </w:r>
      <w:r w:rsidR="00D94DC7" w:rsidRPr="00F25201">
        <w:rPr>
          <w:u w:val="none"/>
        </w:rPr>
        <w:t xml:space="preserve">    </w:t>
      </w:r>
      <w:r w:rsidR="00F25201" w:rsidRPr="00F25201">
        <w:rPr>
          <w:u w:val="none"/>
        </w:rPr>
        <w:tab/>
      </w:r>
      <w:r w:rsidR="00F25201" w:rsidRPr="00F25201">
        <w:rPr>
          <w:u w:val="none"/>
        </w:rPr>
        <w:tab/>
      </w:r>
      <w:r w:rsidRPr="00F25201">
        <w:rPr>
          <w:u w:val="none"/>
        </w:rPr>
        <w:t>SAP\EDI Consultant</w:t>
      </w:r>
    </w:p>
    <w:p w14:paraId="0D75BBCD" w14:textId="77777777" w:rsidR="008A338A" w:rsidRDefault="008A338A">
      <w:r>
        <w:t>(Oct 2000 – Dec 2000)</w:t>
      </w:r>
    </w:p>
    <w:p w14:paraId="78B26EE0" w14:textId="77777777" w:rsidR="008A338A" w:rsidRDefault="008A338A">
      <w:pPr>
        <w:numPr>
          <w:ilvl w:val="0"/>
          <w:numId w:val="16"/>
        </w:numPr>
        <w:rPr>
          <w:sz w:val="20"/>
        </w:rPr>
      </w:pPr>
      <w:r>
        <w:rPr>
          <w:sz w:val="20"/>
        </w:rPr>
        <w:t>Analyzed and documented EDI\IDOC issues associated with the procurement process.</w:t>
      </w:r>
    </w:p>
    <w:p w14:paraId="70548B8C" w14:textId="77777777" w:rsidR="008A338A" w:rsidRDefault="008A338A">
      <w:pPr>
        <w:numPr>
          <w:ilvl w:val="0"/>
          <w:numId w:val="16"/>
        </w:numPr>
        <w:rPr>
          <w:sz w:val="20"/>
        </w:rPr>
      </w:pPr>
      <w:r>
        <w:rPr>
          <w:sz w:val="20"/>
        </w:rPr>
        <w:t>Designed and implemented solutions to resolve the issues for the client.</w:t>
      </w:r>
    </w:p>
    <w:p w14:paraId="767A6395" w14:textId="77777777" w:rsidR="008A338A" w:rsidRDefault="008A338A">
      <w:pPr>
        <w:numPr>
          <w:ilvl w:val="0"/>
          <w:numId w:val="16"/>
        </w:numPr>
        <w:rPr>
          <w:sz w:val="20"/>
        </w:rPr>
      </w:pPr>
      <w:r>
        <w:rPr>
          <w:sz w:val="20"/>
        </w:rPr>
        <w:t>Enhanced the function module used to process the purchase order IDocs (PORDCR) to correct a quantity conversion problem.</w:t>
      </w:r>
    </w:p>
    <w:p w14:paraId="504B305B" w14:textId="77777777" w:rsidR="008A338A" w:rsidRDefault="008A338A">
      <w:pPr>
        <w:numPr>
          <w:ilvl w:val="0"/>
          <w:numId w:val="16"/>
        </w:numPr>
        <w:rPr>
          <w:sz w:val="20"/>
        </w:rPr>
      </w:pPr>
      <w:r>
        <w:rPr>
          <w:sz w:val="20"/>
        </w:rPr>
        <w:t>Improved the function module used to process the material movement IDocs (WMMBXY) to enable the client to process reversals correctly.  SAP user-exits were utilized to fulfill this requirement.</w:t>
      </w:r>
    </w:p>
    <w:p w14:paraId="6F8AFC2E" w14:textId="77777777" w:rsidR="008A338A" w:rsidRDefault="008A338A">
      <w:pPr>
        <w:numPr>
          <w:ilvl w:val="0"/>
          <w:numId w:val="16"/>
        </w:numPr>
        <w:rPr>
          <w:sz w:val="20"/>
        </w:rPr>
      </w:pPr>
      <w:r>
        <w:rPr>
          <w:sz w:val="20"/>
        </w:rPr>
        <w:t>Developed and implemented custom IDoc and function module for changing purchase orders.</w:t>
      </w:r>
    </w:p>
    <w:p w14:paraId="41F96AD8" w14:textId="77777777" w:rsidR="008A338A" w:rsidRDefault="008A338A">
      <w:pPr>
        <w:numPr>
          <w:ilvl w:val="0"/>
          <w:numId w:val="16"/>
        </w:numPr>
        <w:rPr>
          <w:sz w:val="20"/>
        </w:rPr>
      </w:pPr>
      <w:r>
        <w:rPr>
          <w:sz w:val="20"/>
        </w:rPr>
        <w:t>Worked on cross modular problems with SAP (processing of IDocs immediately using GENTRAN, linking of IDocs to SAP documents, and processing multiple message types via the serialization method).</w:t>
      </w:r>
    </w:p>
    <w:p w14:paraId="1884BD4F" w14:textId="77777777" w:rsidR="008A338A" w:rsidRDefault="008A338A">
      <w:pPr>
        <w:numPr>
          <w:ilvl w:val="0"/>
          <w:numId w:val="16"/>
        </w:numPr>
        <w:rPr>
          <w:sz w:val="20"/>
        </w:rPr>
      </w:pPr>
      <w:r>
        <w:rPr>
          <w:sz w:val="20"/>
        </w:rPr>
        <w:t>Worked with SAP version 4.0B.</w:t>
      </w:r>
    </w:p>
    <w:p w14:paraId="375F3533" w14:textId="77777777" w:rsidR="008A338A" w:rsidRDefault="008A338A"/>
    <w:p w14:paraId="5A88B387" w14:textId="77777777" w:rsidR="008A338A" w:rsidRDefault="008A338A">
      <w:pPr>
        <w:pStyle w:val="Heading5"/>
        <w:rPr>
          <w:b w:val="0"/>
        </w:rPr>
      </w:pPr>
      <w:r>
        <w:lastRenderedPageBreak/>
        <w:t>Conley * Canitano (Consultant\ABAP Developer)</w:t>
      </w:r>
    </w:p>
    <w:p w14:paraId="495C1F41" w14:textId="77777777" w:rsidR="008A338A" w:rsidRDefault="008A338A"/>
    <w:p w14:paraId="09BAE867" w14:textId="72FC13BC" w:rsidR="008A338A" w:rsidRDefault="008A338A" w:rsidP="005879E9">
      <w:pPr>
        <w:pStyle w:val="Heading2"/>
      </w:pPr>
      <w:r>
        <w:t>client Superior Uniform Group</w:t>
      </w:r>
      <w:r w:rsidR="00D7015B">
        <w:t xml:space="preserve"> – Seminole, FL</w:t>
      </w:r>
      <w:r w:rsidR="00244F31" w:rsidRPr="00244F31">
        <w:rPr>
          <w:u w:val="none"/>
        </w:rPr>
        <w:tab/>
      </w:r>
      <w:r w:rsidR="00244F31" w:rsidRPr="00244F31">
        <w:rPr>
          <w:u w:val="none"/>
        </w:rPr>
        <w:tab/>
      </w:r>
      <w:r w:rsidRPr="00244F31">
        <w:rPr>
          <w:u w:val="none"/>
        </w:rPr>
        <w:t>Consultant\Team Lead\ABAP Developer</w:t>
      </w:r>
    </w:p>
    <w:p w14:paraId="62727049" w14:textId="77777777" w:rsidR="008A338A" w:rsidRDefault="008A338A">
      <w:r>
        <w:t>(May 1998 – Oct 2000)</w:t>
      </w:r>
    </w:p>
    <w:p w14:paraId="5B4A9B8D" w14:textId="77777777" w:rsidR="008A338A" w:rsidRDefault="008A338A">
      <w:pPr>
        <w:numPr>
          <w:ilvl w:val="0"/>
          <w:numId w:val="8"/>
        </w:numPr>
        <w:rPr>
          <w:sz w:val="20"/>
        </w:rPr>
      </w:pPr>
      <w:r>
        <w:rPr>
          <w:sz w:val="20"/>
        </w:rPr>
        <w:t>Worked on SAPscript in the PP, and FI modules.   This includes the SAPscript for shop floor paper, and the customer statement.</w:t>
      </w:r>
    </w:p>
    <w:p w14:paraId="583E53CD" w14:textId="77777777" w:rsidR="008A338A" w:rsidRDefault="008A338A">
      <w:pPr>
        <w:numPr>
          <w:ilvl w:val="0"/>
          <w:numId w:val="8"/>
        </w:numPr>
        <w:rPr>
          <w:sz w:val="20"/>
        </w:rPr>
      </w:pPr>
      <w:r>
        <w:rPr>
          <w:sz w:val="20"/>
        </w:rPr>
        <w:t xml:space="preserve">Participated in development effort for EDI customer orders to SAP and invoices from SAP to the customer.  </w:t>
      </w:r>
    </w:p>
    <w:p w14:paraId="6A21C8AB" w14:textId="77777777" w:rsidR="008A338A" w:rsidRDefault="008A338A">
      <w:pPr>
        <w:numPr>
          <w:ilvl w:val="0"/>
          <w:numId w:val="8"/>
        </w:numPr>
        <w:rPr>
          <w:sz w:val="20"/>
        </w:rPr>
      </w:pPr>
      <w:r>
        <w:rPr>
          <w:sz w:val="20"/>
        </w:rPr>
        <w:t>Resolved AFS issues with the processing of EDI Idocs after go-live.</w:t>
      </w:r>
    </w:p>
    <w:p w14:paraId="2D1C4939" w14:textId="77777777" w:rsidR="008A338A" w:rsidRDefault="008A338A">
      <w:pPr>
        <w:numPr>
          <w:ilvl w:val="0"/>
          <w:numId w:val="8"/>
        </w:numPr>
        <w:rPr>
          <w:sz w:val="20"/>
        </w:rPr>
      </w:pPr>
      <w:r>
        <w:rPr>
          <w:sz w:val="20"/>
        </w:rPr>
        <w:t>Assisted with the workflow implementation for interfaces dealing with ALE and Intermediate Documents.</w:t>
      </w:r>
    </w:p>
    <w:p w14:paraId="3131E846" w14:textId="77777777" w:rsidR="008A338A" w:rsidRDefault="008A338A">
      <w:pPr>
        <w:numPr>
          <w:ilvl w:val="0"/>
          <w:numId w:val="8"/>
        </w:numPr>
        <w:rPr>
          <w:sz w:val="20"/>
        </w:rPr>
      </w:pPr>
      <w:r>
        <w:rPr>
          <w:sz w:val="20"/>
        </w:rPr>
        <w:t>Worked as team lead for the development effort.</w:t>
      </w:r>
    </w:p>
    <w:p w14:paraId="62A893BA" w14:textId="77777777" w:rsidR="008A338A" w:rsidRDefault="008A338A">
      <w:pPr>
        <w:numPr>
          <w:ilvl w:val="0"/>
          <w:numId w:val="8"/>
        </w:numPr>
        <w:rPr>
          <w:sz w:val="20"/>
        </w:rPr>
      </w:pPr>
      <w:r>
        <w:rPr>
          <w:sz w:val="20"/>
        </w:rPr>
        <w:t>Mentored junior programmers throughout the different phases of the project.</w:t>
      </w:r>
    </w:p>
    <w:p w14:paraId="78383FA7" w14:textId="77777777" w:rsidR="008A338A" w:rsidRDefault="008A338A">
      <w:pPr>
        <w:numPr>
          <w:ilvl w:val="0"/>
          <w:numId w:val="8"/>
        </w:numPr>
        <w:rPr>
          <w:sz w:val="20"/>
        </w:rPr>
      </w:pPr>
      <w:r>
        <w:rPr>
          <w:sz w:val="20"/>
        </w:rPr>
        <w:t>Coordinated and scheduled the data conversion effort for the SAP implementation.  This entails the steps required for the extract of legacy data and the input of data into SAP.</w:t>
      </w:r>
    </w:p>
    <w:p w14:paraId="20EED7E4" w14:textId="77777777" w:rsidR="008A338A" w:rsidRDefault="008A338A">
      <w:pPr>
        <w:numPr>
          <w:ilvl w:val="0"/>
          <w:numId w:val="8"/>
        </w:numPr>
        <w:rPr>
          <w:sz w:val="20"/>
        </w:rPr>
      </w:pPr>
      <w:r>
        <w:rPr>
          <w:sz w:val="20"/>
        </w:rPr>
        <w:t>Managed the data conversion effort using Microsoft Project.</w:t>
      </w:r>
    </w:p>
    <w:p w14:paraId="05DD00CD" w14:textId="77777777" w:rsidR="008A338A" w:rsidRDefault="008A338A">
      <w:pPr>
        <w:numPr>
          <w:ilvl w:val="0"/>
          <w:numId w:val="8"/>
        </w:numPr>
        <w:rPr>
          <w:sz w:val="20"/>
        </w:rPr>
      </w:pPr>
      <w:r>
        <w:rPr>
          <w:sz w:val="20"/>
        </w:rPr>
        <w:t>Lead the effort to improve the performance of custom code and SAP code.</w:t>
      </w:r>
    </w:p>
    <w:p w14:paraId="0A746A14" w14:textId="77777777" w:rsidR="008A338A" w:rsidRDefault="008A338A">
      <w:pPr>
        <w:numPr>
          <w:ilvl w:val="0"/>
          <w:numId w:val="8"/>
        </w:numPr>
        <w:rPr>
          <w:sz w:val="20"/>
        </w:rPr>
      </w:pPr>
      <w:r>
        <w:rPr>
          <w:sz w:val="20"/>
        </w:rPr>
        <w:t>Analyzed SAP data load programs and determined gaps to be bridged by custom data load programs or by changing SAP data load programs.</w:t>
      </w:r>
    </w:p>
    <w:p w14:paraId="2F163E2F" w14:textId="77777777" w:rsidR="008A338A" w:rsidRDefault="008A338A">
      <w:pPr>
        <w:numPr>
          <w:ilvl w:val="0"/>
          <w:numId w:val="8"/>
        </w:numPr>
        <w:rPr>
          <w:sz w:val="20"/>
        </w:rPr>
      </w:pPr>
      <w:r>
        <w:rPr>
          <w:sz w:val="20"/>
        </w:rPr>
        <w:t>Designed and developed requirements for enhancements, interfaces, data migration, and SAPscript.</w:t>
      </w:r>
    </w:p>
    <w:p w14:paraId="035C5E67" w14:textId="77777777" w:rsidR="008A338A" w:rsidRDefault="008A338A">
      <w:pPr>
        <w:numPr>
          <w:ilvl w:val="0"/>
          <w:numId w:val="8"/>
        </w:numPr>
        <w:rPr>
          <w:sz w:val="20"/>
        </w:rPr>
      </w:pPr>
      <w:r>
        <w:rPr>
          <w:sz w:val="20"/>
        </w:rPr>
        <w:t>Designed the business process for the credit card interface and employee tracking enhancement.</w:t>
      </w:r>
    </w:p>
    <w:p w14:paraId="099E5A48" w14:textId="77777777" w:rsidR="008A338A" w:rsidRDefault="008A338A">
      <w:pPr>
        <w:numPr>
          <w:ilvl w:val="0"/>
          <w:numId w:val="8"/>
        </w:numPr>
        <w:rPr>
          <w:sz w:val="20"/>
        </w:rPr>
      </w:pPr>
      <w:r>
        <w:rPr>
          <w:sz w:val="20"/>
        </w:rPr>
        <w:t>Programmed and implemented interfaces for credit card (SD, FI), material utilization (PP), and location of boxes in bins (MM, WM).</w:t>
      </w:r>
    </w:p>
    <w:p w14:paraId="1AFA2CDD" w14:textId="77777777" w:rsidR="008A338A" w:rsidRDefault="008A338A">
      <w:pPr>
        <w:numPr>
          <w:ilvl w:val="0"/>
          <w:numId w:val="8"/>
        </w:numPr>
        <w:rPr>
          <w:sz w:val="20"/>
        </w:rPr>
      </w:pPr>
      <w:r>
        <w:rPr>
          <w:sz w:val="20"/>
        </w:rPr>
        <w:t>Used Mercator mapping tool to execute BAT files for credit card and convert files.</w:t>
      </w:r>
    </w:p>
    <w:p w14:paraId="0A97D050" w14:textId="77777777" w:rsidR="008A338A" w:rsidRDefault="008A338A">
      <w:pPr>
        <w:numPr>
          <w:ilvl w:val="0"/>
          <w:numId w:val="8"/>
        </w:numPr>
        <w:rPr>
          <w:sz w:val="20"/>
        </w:rPr>
      </w:pPr>
      <w:r>
        <w:rPr>
          <w:sz w:val="20"/>
        </w:rPr>
        <w:t>Participated in SD, MM, PP, FI, CO, and HR data migration effort.  This includes data conversion for vendor master, customer master, material master, AR open items, AP open items, AFS size grids, AFS grid SD control data (oversize charges), product groups, product hierarchy MM &amp; CO, vendor purchase orders, production orders, planned orders, bills of material, routings, forecast history, prices, actual and planned sales (CO/PA), customer orders, employee personal data, address, and payroll status.</w:t>
      </w:r>
    </w:p>
    <w:p w14:paraId="7D1F3F1C" w14:textId="77777777" w:rsidR="008A338A" w:rsidRDefault="008A338A">
      <w:pPr>
        <w:numPr>
          <w:ilvl w:val="0"/>
          <w:numId w:val="8"/>
        </w:numPr>
        <w:rPr>
          <w:sz w:val="20"/>
        </w:rPr>
      </w:pPr>
      <w:r>
        <w:rPr>
          <w:sz w:val="20"/>
        </w:rPr>
        <w:t>Used a mixture of BDC, call transaction, direct input, and SAP standard data load programs during the data conversion effort.</w:t>
      </w:r>
    </w:p>
    <w:p w14:paraId="32C52243" w14:textId="77777777" w:rsidR="008A338A" w:rsidRDefault="008A338A">
      <w:pPr>
        <w:numPr>
          <w:ilvl w:val="0"/>
          <w:numId w:val="8"/>
        </w:numPr>
        <w:rPr>
          <w:sz w:val="20"/>
        </w:rPr>
      </w:pPr>
      <w:r>
        <w:rPr>
          <w:sz w:val="20"/>
        </w:rPr>
        <w:t>Worked with SAP versions 3.1H, 3.1G, and 3.1I, and AFS 1.0B, 1.0C and 1.0D.</w:t>
      </w:r>
    </w:p>
    <w:p w14:paraId="4FC03F61" w14:textId="77777777" w:rsidR="008A338A" w:rsidRDefault="008A338A">
      <w:pPr>
        <w:numPr>
          <w:ilvl w:val="0"/>
          <w:numId w:val="8"/>
        </w:numPr>
        <w:rPr>
          <w:sz w:val="20"/>
        </w:rPr>
      </w:pPr>
      <w:r>
        <w:rPr>
          <w:sz w:val="20"/>
        </w:rPr>
        <w:t xml:space="preserve">Participated in implementing </w:t>
      </w:r>
      <w:smartTag w:uri="urn:schemas-microsoft-com:office:smarttags" w:element="City">
        <w:smartTag w:uri="urn:schemas-microsoft-com:office:smarttags" w:element="place">
          <w:r>
            <w:rPr>
              <w:sz w:val="20"/>
            </w:rPr>
            <w:t>OSS</w:t>
          </w:r>
        </w:smartTag>
      </w:smartTag>
      <w:r>
        <w:rPr>
          <w:sz w:val="20"/>
        </w:rPr>
        <w:t xml:space="preserve"> notes before and after go-live.</w:t>
      </w:r>
    </w:p>
    <w:p w14:paraId="1D4C3A51" w14:textId="77777777" w:rsidR="008A338A" w:rsidRDefault="008A338A"/>
    <w:p w14:paraId="323165BE" w14:textId="5D0A60AC" w:rsidR="008A338A" w:rsidRPr="00EC30FE" w:rsidRDefault="008A338A" w:rsidP="00EC30FE">
      <w:pPr>
        <w:pStyle w:val="Heading2"/>
        <w:rPr>
          <w:b/>
          <w:bCs/>
        </w:rPr>
      </w:pPr>
      <w:r>
        <w:rPr>
          <w:b/>
          <w:bCs/>
        </w:rPr>
        <w:t>Shell Oil\Shell Services International</w:t>
      </w:r>
      <w:r w:rsidR="00D7015B">
        <w:rPr>
          <w:b/>
          <w:bCs/>
        </w:rPr>
        <w:t xml:space="preserve"> – Houston, TX</w:t>
      </w:r>
      <w:r w:rsidR="00EC30FE" w:rsidRPr="00EC30FE">
        <w:rPr>
          <w:b/>
          <w:bCs/>
          <w:u w:val="none"/>
        </w:rPr>
        <w:tab/>
      </w:r>
      <w:r w:rsidR="00EC30FE" w:rsidRPr="00EC30FE">
        <w:rPr>
          <w:b/>
          <w:bCs/>
          <w:u w:val="none"/>
        </w:rPr>
        <w:tab/>
      </w:r>
      <w:r w:rsidRPr="00EC30FE">
        <w:rPr>
          <w:u w:val="none"/>
        </w:rPr>
        <w:t>Information Services Analyst</w:t>
      </w:r>
    </w:p>
    <w:p w14:paraId="2C190A28" w14:textId="77777777" w:rsidR="008A338A" w:rsidRDefault="008A338A">
      <w:r>
        <w:t>(June 1992 – May 1998)</w:t>
      </w:r>
    </w:p>
    <w:p w14:paraId="57A77C18" w14:textId="77777777" w:rsidR="008A338A" w:rsidRDefault="008A338A">
      <w:pPr>
        <w:numPr>
          <w:ilvl w:val="0"/>
          <w:numId w:val="10"/>
        </w:numPr>
        <w:rPr>
          <w:sz w:val="20"/>
        </w:rPr>
      </w:pPr>
      <w:r>
        <w:rPr>
          <w:sz w:val="20"/>
        </w:rPr>
        <w:t>Designed EDI inbound and outbound processes from VAN to SAP.  This included ship notices from automated rack systems, price notifications, and invoices.</w:t>
      </w:r>
    </w:p>
    <w:p w14:paraId="4F507D35" w14:textId="77777777" w:rsidR="008A338A" w:rsidRDefault="008A338A">
      <w:pPr>
        <w:numPr>
          <w:ilvl w:val="0"/>
          <w:numId w:val="9"/>
        </w:numPr>
        <w:rPr>
          <w:sz w:val="20"/>
        </w:rPr>
      </w:pPr>
      <w:r>
        <w:rPr>
          <w:sz w:val="20"/>
        </w:rPr>
        <w:t>Determined business systems and processes in need of improvement.  This involves processes dealing with London Aviation, Bill of Ladings, and Petroex.</w:t>
      </w:r>
    </w:p>
    <w:p w14:paraId="5DE047F3" w14:textId="77777777" w:rsidR="008A338A" w:rsidRDefault="008A338A">
      <w:pPr>
        <w:numPr>
          <w:ilvl w:val="0"/>
          <w:numId w:val="10"/>
        </w:numPr>
        <w:rPr>
          <w:sz w:val="20"/>
        </w:rPr>
      </w:pPr>
      <w:r>
        <w:rPr>
          <w:sz w:val="20"/>
        </w:rPr>
        <w:t>Assisted with configuration and implementation of SAP R/2 4.4C.</w:t>
      </w:r>
    </w:p>
    <w:p w14:paraId="00350C20" w14:textId="77777777" w:rsidR="008A338A" w:rsidRDefault="008A338A">
      <w:pPr>
        <w:numPr>
          <w:ilvl w:val="0"/>
          <w:numId w:val="10"/>
        </w:numPr>
        <w:rPr>
          <w:sz w:val="20"/>
        </w:rPr>
      </w:pPr>
      <w:r>
        <w:rPr>
          <w:sz w:val="20"/>
        </w:rPr>
        <w:t>Participated on functional and interface teams of SAP project BEACON.</w:t>
      </w:r>
    </w:p>
    <w:p w14:paraId="0E1EC8BF" w14:textId="77777777" w:rsidR="008A338A" w:rsidRDefault="008A338A">
      <w:pPr>
        <w:numPr>
          <w:ilvl w:val="0"/>
          <w:numId w:val="10"/>
        </w:numPr>
        <w:rPr>
          <w:sz w:val="20"/>
        </w:rPr>
      </w:pPr>
      <w:r>
        <w:rPr>
          <w:sz w:val="20"/>
        </w:rPr>
        <w:t>Provided help desk support after implementation of SAP R/2 4.4C.</w:t>
      </w:r>
    </w:p>
    <w:p w14:paraId="4E0805CE" w14:textId="77777777" w:rsidR="008A338A" w:rsidRDefault="008A338A">
      <w:pPr>
        <w:numPr>
          <w:ilvl w:val="0"/>
          <w:numId w:val="10"/>
        </w:numPr>
        <w:rPr>
          <w:sz w:val="20"/>
        </w:rPr>
      </w:pPr>
      <w:r>
        <w:rPr>
          <w:sz w:val="20"/>
        </w:rPr>
        <w:t>Worked on the support team for the 4.4C system, and the surrounding interfaces.</w:t>
      </w:r>
    </w:p>
    <w:p w14:paraId="24D37D72" w14:textId="77777777" w:rsidR="008A338A" w:rsidRDefault="008A338A">
      <w:pPr>
        <w:numPr>
          <w:ilvl w:val="0"/>
          <w:numId w:val="10"/>
        </w:numPr>
        <w:rPr>
          <w:sz w:val="20"/>
        </w:rPr>
      </w:pPr>
      <w:r>
        <w:rPr>
          <w:sz w:val="20"/>
        </w:rPr>
        <w:t>Wrote programs in ABAP/4 for users and interfaces with external systems.</w:t>
      </w:r>
    </w:p>
    <w:p w14:paraId="608040A6" w14:textId="77777777" w:rsidR="008A338A" w:rsidRDefault="008A338A">
      <w:pPr>
        <w:numPr>
          <w:ilvl w:val="0"/>
          <w:numId w:val="10"/>
        </w:numPr>
        <w:rPr>
          <w:sz w:val="20"/>
        </w:rPr>
      </w:pPr>
      <w:r>
        <w:rPr>
          <w:sz w:val="20"/>
        </w:rPr>
        <w:t>Assisted with system upgrade from SAP R/2 4.4CMOE to 5.0F IS-OIL 2.1D.</w:t>
      </w:r>
    </w:p>
    <w:p w14:paraId="333D1006" w14:textId="77777777" w:rsidR="008A338A" w:rsidRDefault="008A338A">
      <w:pPr>
        <w:numPr>
          <w:ilvl w:val="0"/>
          <w:numId w:val="10"/>
        </w:numPr>
        <w:rPr>
          <w:sz w:val="20"/>
        </w:rPr>
      </w:pPr>
      <w:r>
        <w:rPr>
          <w:sz w:val="20"/>
        </w:rPr>
        <w:t>Responsible for configuring the RV-D module in the 5.0F system to meet user needs.</w:t>
      </w:r>
    </w:p>
    <w:p w14:paraId="489C895A" w14:textId="77777777" w:rsidR="008A338A" w:rsidRDefault="008A338A">
      <w:pPr>
        <w:numPr>
          <w:ilvl w:val="0"/>
          <w:numId w:val="10"/>
        </w:numPr>
        <w:rPr>
          <w:sz w:val="20"/>
        </w:rPr>
      </w:pPr>
      <w:r>
        <w:rPr>
          <w:sz w:val="20"/>
        </w:rPr>
        <w:t>Conducted SAP user training classes for the upgrade project.</w:t>
      </w:r>
    </w:p>
    <w:p w14:paraId="384E0D00" w14:textId="77777777" w:rsidR="008A338A" w:rsidRDefault="008A338A">
      <w:pPr>
        <w:numPr>
          <w:ilvl w:val="0"/>
          <w:numId w:val="10"/>
        </w:numPr>
        <w:rPr>
          <w:sz w:val="20"/>
        </w:rPr>
      </w:pPr>
      <w:r>
        <w:rPr>
          <w:sz w:val="20"/>
        </w:rPr>
        <w:t>Responsible for training new hires in the SAP environment and the MVS/TSO environment.</w:t>
      </w:r>
    </w:p>
    <w:p w14:paraId="25558188" w14:textId="77777777" w:rsidR="008A338A" w:rsidRDefault="008A338A"/>
    <w:p w14:paraId="5C5711A6" w14:textId="77777777" w:rsidR="008A338A" w:rsidRDefault="008A338A">
      <w:pPr>
        <w:jc w:val="center"/>
        <w:rPr>
          <w:b/>
          <w:sz w:val="28"/>
        </w:rPr>
      </w:pPr>
      <w:r>
        <w:rPr>
          <w:b/>
          <w:sz w:val="28"/>
        </w:rPr>
        <w:t>PROFILE OF EXPERIENCE</w:t>
      </w:r>
    </w:p>
    <w:p w14:paraId="134D05F1" w14:textId="77777777" w:rsidR="008A338A" w:rsidRDefault="008A338A">
      <w:pPr>
        <w:jc w:val="center"/>
        <w:rPr>
          <w:b/>
        </w:rPr>
      </w:pPr>
    </w:p>
    <w:p w14:paraId="0CE9B2F7" w14:textId="77777777" w:rsidR="008A338A" w:rsidRDefault="008A338A">
      <w:pPr>
        <w:pStyle w:val="Heading3"/>
      </w:pPr>
      <w:r>
        <w:lastRenderedPageBreak/>
        <w:t>Hardware</w:t>
      </w:r>
    </w:p>
    <w:p w14:paraId="7C835AFC" w14:textId="77777777" w:rsidR="008A338A" w:rsidRDefault="00E60FD8">
      <w:pPr>
        <w:rPr>
          <w:sz w:val="20"/>
        </w:rPr>
      </w:pPr>
      <w:r>
        <w:rPr>
          <w:sz w:val="20"/>
        </w:rPr>
        <w:t>IBM/MVS</w:t>
      </w:r>
      <w:r>
        <w:rPr>
          <w:sz w:val="20"/>
        </w:rPr>
        <w:tab/>
      </w:r>
      <w:r>
        <w:rPr>
          <w:sz w:val="20"/>
        </w:rPr>
        <w:tab/>
        <w:t>AS400</w:t>
      </w:r>
      <w:r>
        <w:rPr>
          <w:sz w:val="20"/>
        </w:rPr>
        <w:tab/>
      </w:r>
      <w:r>
        <w:rPr>
          <w:sz w:val="20"/>
        </w:rPr>
        <w:tab/>
      </w:r>
      <w:r>
        <w:rPr>
          <w:sz w:val="20"/>
        </w:rPr>
        <w:tab/>
      </w:r>
      <w:r w:rsidR="008A338A">
        <w:rPr>
          <w:sz w:val="20"/>
        </w:rPr>
        <w:t>HP-UX</w:t>
      </w:r>
    </w:p>
    <w:p w14:paraId="56466AA9" w14:textId="77777777" w:rsidR="008A338A" w:rsidRDefault="008A338A"/>
    <w:p w14:paraId="6676ABA3" w14:textId="77777777" w:rsidR="008A338A" w:rsidRDefault="008A338A">
      <w:pPr>
        <w:pStyle w:val="Heading1"/>
        <w:tabs>
          <w:tab w:val="left" w:pos="4320"/>
        </w:tabs>
        <w:ind w:right="4950"/>
        <w:rPr>
          <w:sz w:val="22"/>
        </w:rPr>
      </w:pPr>
      <w:r>
        <w:rPr>
          <w:sz w:val="22"/>
        </w:rPr>
        <w:t>Utility Software/Operating Systems</w:t>
      </w:r>
    </w:p>
    <w:p w14:paraId="71A368AC" w14:textId="77777777" w:rsidR="008A338A" w:rsidRDefault="00E60FD8">
      <w:pPr>
        <w:rPr>
          <w:sz w:val="20"/>
        </w:rPr>
      </w:pPr>
      <w:r>
        <w:rPr>
          <w:sz w:val="20"/>
        </w:rPr>
        <w:t>Windows NT, 95, 98</w:t>
      </w:r>
      <w:r>
        <w:rPr>
          <w:sz w:val="20"/>
        </w:rPr>
        <w:tab/>
      </w:r>
      <w:r w:rsidR="008A338A">
        <w:rPr>
          <w:sz w:val="20"/>
        </w:rPr>
        <w:t>OPC</w:t>
      </w:r>
      <w:r w:rsidR="008A338A">
        <w:rPr>
          <w:sz w:val="20"/>
        </w:rPr>
        <w:tab/>
      </w:r>
      <w:r w:rsidR="008A338A">
        <w:rPr>
          <w:sz w:val="20"/>
        </w:rPr>
        <w:tab/>
      </w:r>
      <w:r w:rsidR="008A338A">
        <w:rPr>
          <w:sz w:val="20"/>
        </w:rPr>
        <w:tab/>
        <w:t>UNIX</w:t>
      </w:r>
      <w:r>
        <w:rPr>
          <w:sz w:val="20"/>
        </w:rPr>
        <w:tab/>
      </w:r>
      <w:r>
        <w:rPr>
          <w:sz w:val="20"/>
        </w:rPr>
        <w:tab/>
      </w:r>
      <w:r>
        <w:rPr>
          <w:sz w:val="20"/>
        </w:rPr>
        <w:tab/>
      </w:r>
      <w:r w:rsidR="008A338A">
        <w:rPr>
          <w:sz w:val="20"/>
        </w:rPr>
        <w:t>DOS</w:t>
      </w:r>
    </w:p>
    <w:p w14:paraId="24F3943C" w14:textId="77777777" w:rsidR="008A338A" w:rsidRDefault="008A338A">
      <w:pPr>
        <w:rPr>
          <w:sz w:val="20"/>
        </w:rPr>
      </w:pPr>
    </w:p>
    <w:p w14:paraId="2F8A7E1E" w14:textId="77777777" w:rsidR="008A338A" w:rsidRDefault="008A338A">
      <w:pPr>
        <w:pStyle w:val="Heading7"/>
      </w:pPr>
      <w:r>
        <w:t>Application Software Packages</w:t>
      </w:r>
    </w:p>
    <w:p w14:paraId="5C1C90DA" w14:textId="77777777" w:rsidR="00CB6112" w:rsidRDefault="008A338A" w:rsidP="00773D13">
      <w:pPr>
        <w:rPr>
          <w:sz w:val="20"/>
        </w:rPr>
      </w:pPr>
      <w:r>
        <w:rPr>
          <w:sz w:val="20"/>
        </w:rPr>
        <w:t xml:space="preserve">SAP </w:t>
      </w:r>
      <w:r>
        <w:rPr>
          <w:sz w:val="20"/>
        </w:rPr>
        <w:tab/>
      </w:r>
      <w:r>
        <w:rPr>
          <w:sz w:val="20"/>
        </w:rPr>
        <w:tab/>
      </w:r>
      <w:r w:rsidR="00773D13">
        <w:rPr>
          <w:sz w:val="20"/>
        </w:rPr>
        <w:tab/>
      </w:r>
      <w:r>
        <w:rPr>
          <w:sz w:val="20"/>
        </w:rPr>
        <w:t>Microsoft Access</w:t>
      </w:r>
      <w:r>
        <w:rPr>
          <w:sz w:val="20"/>
        </w:rPr>
        <w:tab/>
        <w:t>Microsoft Word</w:t>
      </w:r>
      <w:r>
        <w:rPr>
          <w:sz w:val="20"/>
        </w:rPr>
        <w:tab/>
      </w:r>
      <w:r>
        <w:rPr>
          <w:sz w:val="20"/>
        </w:rPr>
        <w:tab/>
        <w:t>Microsoft Excel</w:t>
      </w:r>
      <w:r w:rsidR="00773D13">
        <w:rPr>
          <w:sz w:val="20"/>
        </w:rPr>
        <w:tab/>
      </w:r>
      <w:r w:rsidR="00773D13">
        <w:rPr>
          <w:sz w:val="20"/>
        </w:rPr>
        <w:tab/>
      </w:r>
      <w:r>
        <w:rPr>
          <w:sz w:val="20"/>
        </w:rPr>
        <w:t>Microfocus Cobol</w:t>
      </w:r>
    </w:p>
    <w:p w14:paraId="1378629D" w14:textId="77777777" w:rsidR="00CB6112" w:rsidRDefault="008A338A" w:rsidP="00773D13">
      <w:pPr>
        <w:rPr>
          <w:sz w:val="20"/>
        </w:rPr>
      </w:pPr>
      <w:r>
        <w:rPr>
          <w:sz w:val="20"/>
        </w:rPr>
        <w:t xml:space="preserve">Microsoft Outlook </w:t>
      </w:r>
      <w:r>
        <w:rPr>
          <w:sz w:val="20"/>
        </w:rPr>
        <w:tab/>
      </w:r>
      <w:r w:rsidR="00A5687E">
        <w:rPr>
          <w:sz w:val="20"/>
        </w:rPr>
        <w:t>GEP</w:t>
      </w:r>
      <w:r>
        <w:rPr>
          <w:sz w:val="20"/>
        </w:rPr>
        <w:tab/>
      </w:r>
      <w:r>
        <w:rPr>
          <w:sz w:val="20"/>
        </w:rPr>
        <w:tab/>
      </w:r>
      <w:r>
        <w:rPr>
          <w:sz w:val="20"/>
        </w:rPr>
        <w:tab/>
        <w:t>JD Edwards</w:t>
      </w:r>
      <w:r>
        <w:rPr>
          <w:sz w:val="20"/>
        </w:rPr>
        <w:tab/>
      </w:r>
      <w:r>
        <w:rPr>
          <w:sz w:val="20"/>
        </w:rPr>
        <w:tab/>
        <w:t>MVS/TSO</w:t>
      </w:r>
      <w:r w:rsidR="00CB6112">
        <w:rPr>
          <w:sz w:val="20"/>
        </w:rPr>
        <w:tab/>
      </w:r>
      <w:r w:rsidR="00CB6112">
        <w:rPr>
          <w:sz w:val="20"/>
        </w:rPr>
        <w:tab/>
      </w:r>
      <w:r>
        <w:rPr>
          <w:sz w:val="20"/>
        </w:rPr>
        <w:t>Mercator</w:t>
      </w:r>
    </w:p>
    <w:p w14:paraId="57A72FA9" w14:textId="239FEAC0" w:rsidR="008A338A" w:rsidRDefault="008A338A">
      <w:pPr>
        <w:rPr>
          <w:sz w:val="20"/>
        </w:rPr>
      </w:pPr>
      <w:r>
        <w:rPr>
          <w:sz w:val="20"/>
        </w:rPr>
        <w:t>Microsoft Project</w:t>
      </w:r>
      <w:r w:rsidR="00CB6112">
        <w:rPr>
          <w:sz w:val="20"/>
        </w:rPr>
        <w:tab/>
      </w:r>
      <w:r>
        <w:rPr>
          <w:sz w:val="20"/>
        </w:rPr>
        <w:t>Visio</w:t>
      </w:r>
      <w:r>
        <w:rPr>
          <w:sz w:val="20"/>
        </w:rPr>
        <w:tab/>
      </w:r>
      <w:r>
        <w:rPr>
          <w:sz w:val="20"/>
        </w:rPr>
        <w:tab/>
      </w:r>
      <w:r>
        <w:rPr>
          <w:sz w:val="20"/>
        </w:rPr>
        <w:tab/>
        <w:t>Ariba</w:t>
      </w:r>
      <w:r>
        <w:rPr>
          <w:sz w:val="20"/>
        </w:rPr>
        <w:tab/>
      </w:r>
      <w:r>
        <w:rPr>
          <w:sz w:val="20"/>
        </w:rPr>
        <w:tab/>
      </w:r>
      <w:r>
        <w:rPr>
          <w:sz w:val="20"/>
        </w:rPr>
        <w:tab/>
        <w:t>SQL plus</w:t>
      </w:r>
      <w:r>
        <w:rPr>
          <w:sz w:val="20"/>
        </w:rPr>
        <w:tab/>
      </w:r>
      <w:r>
        <w:rPr>
          <w:sz w:val="20"/>
        </w:rPr>
        <w:tab/>
        <w:t>Remedy</w:t>
      </w:r>
    </w:p>
    <w:p w14:paraId="43DC3E83" w14:textId="77777777" w:rsidR="008A338A" w:rsidRDefault="008A338A">
      <w:pPr>
        <w:pStyle w:val="Header"/>
        <w:tabs>
          <w:tab w:val="clear" w:pos="4320"/>
          <w:tab w:val="clear" w:pos="8640"/>
        </w:tabs>
      </w:pPr>
    </w:p>
    <w:p w14:paraId="7356F271" w14:textId="77777777" w:rsidR="008A338A" w:rsidRDefault="008A338A">
      <w:pPr>
        <w:pStyle w:val="Heading8"/>
      </w:pPr>
      <w:r>
        <w:t>Programming Languages</w:t>
      </w:r>
    </w:p>
    <w:p w14:paraId="0F78BF8F" w14:textId="77777777" w:rsidR="00EF06D0" w:rsidRDefault="008A338A">
      <w:pPr>
        <w:rPr>
          <w:sz w:val="20"/>
        </w:rPr>
      </w:pPr>
      <w:r>
        <w:rPr>
          <w:sz w:val="20"/>
        </w:rPr>
        <w:t>ABAP/4</w:t>
      </w:r>
      <w:r>
        <w:rPr>
          <w:sz w:val="20"/>
        </w:rPr>
        <w:tab/>
      </w:r>
      <w:r>
        <w:rPr>
          <w:sz w:val="20"/>
        </w:rPr>
        <w:tab/>
      </w:r>
      <w:r>
        <w:rPr>
          <w:sz w:val="20"/>
        </w:rPr>
        <w:tab/>
        <w:t>COBOL</w:t>
      </w:r>
      <w:r>
        <w:rPr>
          <w:sz w:val="20"/>
        </w:rPr>
        <w:tab/>
      </w:r>
      <w:r w:rsidR="00E60FD8">
        <w:rPr>
          <w:sz w:val="20"/>
        </w:rPr>
        <w:tab/>
      </w:r>
      <w:r w:rsidR="00E60FD8">
        <w:rPr>
          <w:sz w:val="20"/>
        </w:rPr>
        <w:tab/>
        <w:t>Visual Basic</w:t>
      </w:r>
      <w:r w:rsidR="00E60FD8">
        <w:rPr>
          <w:sz w:val="20"/>
        </w:rPr>
        <w:tab/>
      </w:r>
      <w:r w:rsidR="00EF06D0">
        <w:rPr>
          <w:sz w:val="20"/>
        </w:rPr>
        <w:tab/>
      </w:r>
      <w:r w:rsidR="00CC752E">
        <w:rPr>
          <w:sz w:val="20"/>
        </w:rPr>
        <w:t>CSS</w:t>
      </w:r>
      <w:r>
        <w:rPr>
          <w:sz w:val="20"/>
        </w:rPr>
        <w:tab/>
      </w:r>
      <w:r>
        <w:rPr>
          <w:sz w:val="20"/>
        </w:rPr>
        <w:tab/>
      </w:r>
      <w:r>
        <w:rPr>
          <w:sz w:val="20"/>
        </w:rPr>
        <w:tab/>
      </w:r>
    </w:p>
    <w:p w14:paraId="520F49F0" w14:textId="679136BA" w:rsidR="008A338A" w:rsidRDefault="008A338A">
      <w:pPr>
        <w:rPr>
          <w:sz w:val="20"/>
        </w:rPr>
      </w:pPr>
      <w:r>
        <w:rPr>
          <w:sz w:val="20"/>
        </w:rPr>
        <w:t>HTML</w:t>
      </w:r>
      <w:r>
        <w:rPr>
          <w:sz w:val="20"/>
        </w:rPr>
        <w:tab/>
      </w:r>
      <w:r>
        <w:rPr>
          <w:sz w:val="20"/>
        </w:rPr>
        <w:tab/>
      </w:r>
      <w:r>
        <w:rPr>
          <w:sz w:val="20"/>
        </w:rPr>
        <w:tab/>
        <w:t>Java</w:t>
      </w:r>
      <w:r>
        <w:rPr>
          <w:sz w:val="20"/>
        </w:rPr>
        <w:tab/>
      </w:r>
      <w:r>
        <w:rPr>
          <w:sz w:val="20"/>
        </w:rPr>
        <w:tab/>
      </w:r>
      <w:r>
        <w:rPr>
          <w:sz w:val="20"/>
        </w:rPr>
        <w:tab/>
        <w:t>JavaScript</w:t>
      </w:r>
      <w:r>
        <w:rPr>
          <w:sz w:val="20"/>
        </w:rPr>
        <w:tab/>
      </w:r>
      <w:r>
        <w:rPr>
          <w:sz w:val="20"/>
        </w:rPr>
        <w:tab/>
        <w:t>SQL</w:t>
      </w:r>
    </w:p>
    <w:p w14:paraId="2F944D7C" w14:textId="77777777" w:rsidR="008A338A" w:rsidRDefault="008A338A">
      <w:pPr>
        <w:pStyle w:val="Header"/>
        <w:tabs>
          <w:tab w:val="clear" w:pos="4320"/>
          <w:tab w:val="clear" w:pos="8640"/>
        </w:tabs>
        <w:rPr>
          <w:sz w:val="20"/>
        </w:rPr>
      </w:pPr>
    </w:p>
    <w:p w14:paraId="676D6AF5" w14:textId="77777777" w:rsidR="008A338A" w:rsidRDefault="008A338A">
      <w:pPr>
        <w:pStyle w:val="Heading9"/>
      </w:pPr>
      <w:r>
        <w:t>Education</w:t>
      </w:r>
    </w:p>
    <w:p w14:paraId="6BAD1BD5" w14:textId="77777777" w:rsidR="008A338A" w:rsidRDefault="008A338A">
      <w:pPr>
        <w:rPr>
          <w:sz w:val="20"/>
        </w:rPr>
      </w:pPr>
      <w:r>
        <w:rPr>
          <w:sz w:val="20"/>
        </w:rPr>
        <w:t xml:space="preserve">B.B.A., Management Information Systems, </w:t>
      </w:r>
      <w:smartTag w:uri="urn:schemas-microsoft-com:office:smarttags" w:element="place">
        <w:smartTag w:uri="urn:schemas-microsoft-com:office:smarttags" w:element="PlaceType">
          <w:r>
            <w:rPr>
              <w:sz w:val="20"/>
            </w:rPr>
            <w:t>University</w:t>
          </w:r>
        </w:smartTag>
        <w:r>
          <w:rPr>
            <w:sz w:val="20"/>
          </w:rPr>
          <w:t xml:space="preserve"> of </w:t>
        </w:r>
        <w:smartTag w:uri="urn:schemas-microsoft-com:office:smarttags" w:element="PlaceName">
          <w:r>
            <w:rPr>
              <w:sz w:val="20"/>
            </w:rPr>
            <w:t>Oklahoma</w:t>
          </w:r>
        </w:smartTag>
      </w:smartTag>
      <w:r>
        <w:rPr>
          <w:sz w:val="20"/>
        </w:rPr>
        <w:t xml:space="preserve"> 1992</w:t>
      </w:r>
    </w:p>
    <w:p w14:paraId="6B11AA9F" w14:textId="77777777" w:rsidR="008A338A" w:rsidRDefault="008A338A">
      <w:pPr>
        <w:rPr>
          <w:sz w:val="20"/>
        </w:rPr>
      </w:pPr>
    </w:p>
    <w:p w14:paraId="1FCB7380" w14:textId="77777777" w:rsidR="008A338A" w:rsidRDefault="008A338A">
      <w:pPr>
        <w:shd w:val="pct5" w:color="auto" w:fill="auto"/>
        <w:ind w:right="7560"/>
        <w:rPr>
          <w:b/>
          <w:sz w:val="22"/>
        </w:rPr>
      </w:pPr>
      <w:r>
        <w:rPr>
          <w:b/>
          <w:sz w:val="22"/>
        </w:rPr>
        <w:t>SAP Training</w:t>
      </w:r>
    </w:p>
    <w:p w14:paraId="2A2A40FA" w14:textId="72E21335" w:rsidR="00842E55" w:rsidRDefault="0093383C">
      <w:pPr>
        <w:pStyle w:val="Header"/>
        <w:tabs>
          <w:tab w:val="clear" w:pos="4320"/>
          <w:tab w:val="clear" w:pos="8640"/>
        </w:tabs>
        <w:rPr>
          <w:sz w:val="20"/>
        </w:rPr>
      </w:pPr>
      <w:r>
        <w:rPr>
          <w:sz w:val="20"/>
        </w:rPr>
        <w:t xml:space="preserve">SAP R/3 Overview  </w:t>
      </w:r>
      <w:r>
        <w:rPr>
          <w:sz w:val="20"/>
        </w:rPr>
        <w:tab/>
      </w:r>
      <w:r w:rsidR="001D3597">
        <w:rPr>
          <w:sz w:val="20"/>
        </w:rPr>
        <w:t>SAP Technical</w:t>
      </w:r>
      <w:r w:rsidR="008A338A">
        <w:rPr>
          <w:sz w:val="20"/>
        </w:rPr>
        <w:t xml:space="preserve"> </w:t>
      </w:r>
      <w:r w:rsidR="008E0E11">
        <w:rPr>
          <w:sz w:val="20"/>
        </w:rPr>
        <w:tab/>
      </w:r>
      <w:r w:rsidR="008A338A">
        <w:rPr>
          <w:sz w:val="20"/>
        </w:rPr>
        <w:tab/>
        <w:t>SAPscript</w:t>
      </w:r>
      <w:r>
        <w:rPr>
          <w:sz w:val="20"/>
        </w:rPr>
        <w:tab/>
      </w:r>
      <w:r>
        <w:rPr>
          <w:sz w:val="20"/>
        </w:rPr>
        <w:tab/>
        <w:t>Smart Forms</w:t>
      </w:r>
      <w:r>
        <w:rPr>
          <w:sz w:val="20"/>
        </w:rPr>
        <w:tab/>
      </w:r>
      <w:r w:rsidR="00842E55">
        <w:rPr>
          <w:sz w:val="20"/>
        </w:rPr>
        <w:tab/>
        <w:t>Dialog programming</w:t>
      </w:r>
    </w:p>
    <w:p w14:paraId="559B3EE3" w14:textId="77777777" w:rsidR="00E53094" w:rsidRDefault="00842E55">
      <w:pPr>
        <w:pStyle w:val="Header"/>
        <w:tabs>
          <w:tab w:val="clear" w:pos="4320"/>
          <w:tab w:val="clear" w:pos="8640"/>
        </w:tabs>
        <w:rPr>
          <w:sz w:val="20"/>
        </w:rPr>
      </w:pPr>
      <w:r>
        <w:rPr>
          <w:sz w:val="20"/>
        </w:rPr>
        <w:t>EDI</w:t>
      </w:r>
      <w:r>
        <w:rPr>
          <w:sz w:val="20"/>
        </w:rPr>
        <w:tab/>
      </w:r>
      <w:r>
        <w:rPr>
          <w:sz w:val="20"/>
        </w:rPr>
        <w:tab/>
      </w:r>
      <w:r>
        <w:rPr>
          <w:sz w:val="20"/>
        </w:rPr>
        <w:tab/>
        <w:t>ABAP Objects</w:t>
      </w:r>
      <w:r w:rsidR="0093383C">
        <w:rPr>
          <w:sz w:val="20"/>
        </w:rPr>
        <w:tab/>
      </w:r>
      <w:r w:rsidR="0093383C">
        <w:rPr>
          <w:sz w:val="20"/>
        </w:rPr>
        <w:tab/>
      </w:r>
      <w:r>
        <w:rPr>
          <w:sz w:val="20"/>
        </w:rPr>
        <w:t>IDocs</w:t>
      </w:r>
      <w:r>
        <w:rPr>
          <w:sz w:val="20"/>
        </w:rPr>
        <w:tab/>
      </w:r>
      <w:r>
        <w:rPr>
          <w:sz w:val="20"/>
        </w:rPr>
        <w:tab/>
      </w:r>
      <w:r>
        <w:rPr>
          <w:sz w:val="20"/>
        </w:rPr>
        <w:tab/>
        <w:t>ALE</w:t>
      </w:r>
      <w:r w:rsidR="00E53094">
        <w:rPr>
          <w:sz w:val="20"/>
        </w:rPr>
        <w:tab/>
      </w:r>
      <w:r w:rsidR="00E53094">
        <w:rPr>
          <w:sz w:val="20"/>
        </w:rPr>
        <w:tab/>
      </w:r>
      <w:r w:rsidR="00E53094">
        <w:rPr>
          <w:sz w:val="20"/>
        </w:rPr>
        <w:tab/>
      </w:r>
      <w:r>
        <w:rPr>
          <w:sz w:val="20"/>
        </w:rPr>
        <w:t>CATT</w:t>
      </w:r>
      <w:r>
        <w:rPr>
          <w:sz w:val="20"/>
        </w:rPr>
        <w:tab/>
      </w:r>
      <w:r>
        <w:rPr>
          <w:sz w:val="20"/>
        </w:rPr>
        <w:tab/>
      </w:r>
    </w:p>
    <w:p w14:paraId="32D44003" w14:textId="77777777" w:rsidR="00773D13" w:rsidRDefault="00842E55">
      <w:pPr>
        <w:pStyle w:val="Header"/>
        <w:tabs>
          <w:tab w:val="clear" w:pos="4320"/>
          <w:tab w:val="clear" w:pos="8640"/>
        </w:tabs>
        <w:rPr>
          <w:sz w:val="20"/>
        </w:rPr>
      </w:pPr>
      <w:r>
        <w:rPr>
          <w:sz w:val="20"/>
        </w:rPr>
        <w:t>SAP Workflow</w:t>
      </w:r>
      <w:r>
        <w:rPr>
          <w:sz w:val="20"/>
        </w:rPr>
        <w:tab/>
      </w:r>
      <w:r w:rsidR="0093383C">
        <w:rPr>
          <w:sz w:val="20"/>
        </w:rPr>
        <w:tab/>
      </w:r>
      <w:r>
        <w:rPr>
          <w:sz w:val="20"/>
        </w:rPr>
        <w:t>Interactive Reporting</w:t>
      </w:r>
      <w:r>
        <w:rPr>
          <w:sz w:val="20"/>
        </w:rPr>
        <w:tab/>
      </w:r>
      <w:r w:rsidR="00CC3E8A">
        <w:rPr>
          <w:sz w:val="20"/>
        </w:rPr>
        <w:t>Web Dynpro for ABAP</w:t>
      </w:r>
      <w:r w:rsidR="00773D13">
        <w:rPr>
          <w:sz w:val="20"/>
        </w:rPr>
        <w:tab/>
      </w:r>
      <w:r w:rsidR="00980BCB">
        <w:rPr>
          <w:sz w:val="20"/>
        </w:rPr>
        <w:t>BSP</w:t>
      </w:r>
      <w:r w:rsidR="00BD7E1F">
        <w:rPr>
          <w:sz w:val="20"/>
        </w:rPr>
        <w:tab/>
      </w:r>
      <w:r w:rsidR="00BD7E1F">
        <w:rPr>
          <w:sz w:val="20"/>
        </w:rPr>
        <w:tab/>
      </w:r>
      <w:r w:rsidR="00BD7E1F">
        <w:rPr>
          <w:sz w:val="20"/>
        </w:rPr>
        <w:tab/>
        <w:t xml:space="preserve">SAP </w:t>
      </w:r>
      <w:r w:rsidR="00BB537D">
        <w:rPr>
          <w:sz w:val="20"/>
        </w:rPr>
        <w:t>XI\PI</w:t>
      </w:r>
    </w:p>
    <w:p w14:paraId="0CFD594D" w14:textId="38FEDA34" w:rsidR="008A338A" w:rsidRDefault="00BB537D">
      <w:pPr>
        <w:pStyle w:val="Header"/>
        <w:tabs>
          <w:tab w:val="clear" w:pos="4320"/>
          <w:tab w:val="clear" w:pos="8640"/>
        </w:tabs>
        <w:rPr>
          <w:sz w:val="20"/>
        </w:rPr>
      </w:pPr>
      <w:r>
        <w:rPr>
          <w:sz w:val="20"/>
        </w:rPr>
        <w:t>HANA</w:t>
      </w:r>
      <w:r w:rsidR="00980BCB">
        <w:rPr>
          <w:sz w:val="20"/>
        </w:rPr>
        <w:tab/>
      </w:r>
      <w:r w:rsidR="00980BCB">
        <w:rPr>
          <w:sz w:val="20"/>
        </w:rPr>
        <w:tab/>
      </w:r>
      <w:r w:rsidR="00980BCB">
        <w:rPr>
          <w:sz w:val="20"/>
        </w:rPr>
        <w:tab/>
      </w:r>
      <w:r w:rsidR="00960B36">
        <w:rPr>
          <w:sz w:val="20"/>
        </w:rPr>
        <w:t>SAP S/4 HANA</w:t>
      </w:r>
      <w:r w:rsidR="00773D13">
        <w:rPr>
          <w:sz w:val="20"/>
        </w:rPr>
        <w:tab/>
      </w:r>
      <w:r w:rsidR="00773D13">
        <w:rPr>
          <w:sz w:val="20"/>
        </w:rPr>
        <w:tab/>
      </w:r>
      <w:r w:rsidR="00960B36">
        <w:rPr>
          <w:sz w:val="20"/>
        </w:rPr>
        <w:t>SAPUI5</w:t>
      </w:r>
      <w:r w:rsidR="00980BCB">
        <w:rPr>
          <w:sz w:val="20"/>
        </w:rPr>
        <w:tab/>
      </w:r>
      <w:r w:rsidR="00980BCB">
        <w:rPr>
          <w:sz w:val="20"/>
        </w:rPr>
        <w:tab/>
      </w:r>
      <w:r w:rsidR="00842E55">
        <w:rPr>
          <w:sz w:val="20"/>
        </w:rPr>
        <w:tab/>
      </w:r>
      <w:r w:rsidR="00842E55">
        <w:rPr>
          <w:sz w:val="20"/>
        </w:rPr>
        <w:tab/>
      </w:r>
      <w:r w:rsidR="00842E55">
        <w:rPr>
          <w:sz w:val="20"/>
        </w:rPr>
        <w:tab/>
      </w:r>
      <w:r w:rsidR="00842E55">
        <w:rPr>
          <w:sz w:val="20"/>
        </w:rPr>
        <w:tab/>
      </w:r>
    </w:p>
    <w:p w14:paraId="6E579B10" w14:textId="77777777" w:rsidR="008A338A" w:rsidRDefault="008A338A">
      <w:pPr>
        <w:pStyle w:val="Header"/>
        <w:tabs>
          <w:tab w:val="clear" w:pos="4320"/>
          <w:tab w:val="clear" w:pos="8640"/>
        </w:tabs>
        <w:rPr>
          <w:sz w:val="20"/>
        </w:rPr>
      </w:pPr>
    </w:p>
    <w:p w14:paraId="31E4A894" w14:textId="77777777" w:rsidR="008A338A" w:rsidRDefault="008A338A">
      <w:pPr>
        <w:pStyle w:val="Header"/>
        <w:tabs>
          <w:tab w:val="clear" w:pos="4320"/>
          <w:tab w:val="clear" w:pos="8640"/>
        </w:tabs>
        <w:rPr>
          <w:sz w:val="22"/>
        </w:rPr>
      </w:pPr>
      <w:r>
        <w:rPr>
          <w:b/>
          <w:sz w:val="22"/>
        </w:rPr>
        <w:t xml:space="preserve">Other Training  </w:t>
      </w:r>
    </w:p>
    <w:p w14:paraId="2C2401AB" w14:textId="77777777" w:rsidR="008A338A" w:rsidRDefault="008A338A">
      <w:pPr>
        <w:pStyle w:val="Header"/>
        <w:tabs>
          <w:tab w:val="clear" w:pos="4320"/>
          <w:tab w:val="clear" w:pos="8640"/>
        </w:tabs>
        <w:rPr>
          <w:sz w:val="20"/>
        </w:rPr>
      </w:pPr>
      <w:r>
        <w:rPr>
          <w:sz w:val="20"/>
        </w:rPr>
        <w:t>Web Page Authoring</w:t>
      </w:r>
      <w:r>
        <w:rPr>
          <w:sz w:val="20"/>
        </w:rPr>
        <w:tab/>
        <w:t>Web Site Design</w:t>
      </w:r>
      <w:r>
        <w:rPr>
          <w:sz w:val="20"/>
        </w:rPr>
        <w:tab/>
        <w:t>Mercator for R/3</w:t>
      </w:r>
      <w:r>
        <w:rPr>
          <w:sz w:val="20"/>
        </w:rPr>
        <w:tab/>
        <w:t>Java</w:t>
      </w:r>
      <w:r w:rsidR="00980BCB">
        <w:rPr>
          <w:sz w:val="20"/>
        </w:rPr>
        <w:tab/>
      </w:r>
      <w:r>
        <w:rPr>
          <w:sz w:val="20"/>
        </w:rPr>
        <w:tab/>
      </w:r>
      <w:r>
        <w:rPr>
          <w:sz w:val="20"/>
        </w:rPr>
        <w:tab/>
      </w:r>
      <w:r>
        <w:rPr>
          <w:sz w:val="20"/>
        </w:rPr>
        <w:tab/>
      </w:r>
      <w:r>
        <w:rPr>
          <w:sz w:val="20"/>
        </w:rPr>
        <w:tab/>
      </w:r>
      <w:r>
        <w:rPr>
          <w:sz w:val="20"/>
        </w:rPr>
        <w:tab/>
      </w:r>
    </w:p>
    <w:sectPr w:rsidR="008A338A">
      <w:headerReference w:type="default" r:id="rId8"/>
      <w:footerReference w:type="default" r:id="rId9"/>
      <w:headerReference w:type="first" r:id="rId10"/>
      <w:pgSz w:w="12240" w:h="15840" w:code="1"/>
      <w:pgMar w:top="1440" w:right="720" w:bottom="1440" w:left="720" w:header="1152" w:footer="432" w:gutter="0"/>
      <w:paperSrc w:first="2" w:other="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1736" w14:textId="77777777" w:rsidR="002E75CC" w:rsidRDefault="002E75CC">
      <w:r>
        <w:separator/>
      </w:r>
    </w:p>
  </w:endnote>
  <w:endnote w:type="continuationSeparator" w:id="0">
    <w:p w14:paraId="11EE3B9C" w14:textId="77777777" w:rsidR="002E75CC" w:rsidRDefault="002E7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31DA" w14:textId="77777777" w:rsidR="008A338A" w:rsidRDefault="008A338A">
    <w:pPr>
      <w:pStyle w:val="Footer"/>
      <w:pBdr>
        <w:top w:val="single" w:sz="12" w:space="1" w:color="auto"/>
      </w:pBd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4140" w14:textId="77777777" w:rsidR="002E75CC" w:rsidRDefault="002E75CC">
      <w:r>
        <w:separator/>
      </w:r>
    </w:p>
  </w:footnote>
  <w:footnote w:type="continuationSeparator" w:id="0">
    <w:p w14:paraId="0A831BD7" w14:textId="77777777" w:rsidR="002E75CC" w:rsidRDefault="002E7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4CE9" w14:textId="77777777" w:rsidR="008A338A" w:rsidRDefault="008A338A">
    <w:pPr>
      <w:pStyle w:val="Header"/>
      <w:tabs>
        <w:tab w:val="clear" w:pos="8640"/>
        <w:tab w:val="left" w:pos="8280"/>
      </w:tabs>
      <w:jc w:val="center"/>
      <w:rPr>
        <w:rStyle w:val="PageNumber"/>
        <w:rFonts w:ascii="Helvetica" w:hAnsi="Helvetica"/>
        <w:b/>
      </w:rPr>
    </w:pPr>
    <w:r>
      <w:rPr>
        <w:rStyle w:val="PageNumber"/>
        <w:rFonts w:ascii="Helvetica" w:hAnsi="Helvetica"/>
        <w:b/>
      </w:rPr>
      <w:t>Travis Tyus</w:t>
    </w:r>
  </w:p>
  <w:p w14:paraId="1A615BFE" w14:textId="77777777" w:rsidR="008A338A" w:rsidRDefault="008A338A">
    <w:pPr>
      <w:pStyle w:val="Header"/>
      <w:tabs>
        <w:tab w:val="clear" w:pos="8640"/>
        <w:tab w:val="left" w:pos="8280"/>
      </w:tabs>
      <w:jc w:val="center"/>
      <w:rPr>
        <w:rStyle w:val="PageNumber"/>
        <w:rFonts w:ascii="Helvetica" w:hAnsi="Helvetica"/>
        <w:b/>
      </w:rPr>
    </w:pPr>
    <w:r>
      <w:rPr>
        <w:rStyle w:val="PageNumber"/>
        <w:rFonts w:ascii="Helvetica" w:hAnsi="Helvetica"/>
        <w:b/>
      </w:rPr>
      <w:tab/>
      <w:t xml:space="preserve">Page </w:t>
    </w:r>
    <w:r>
      <w:rPr>
        <w:rStyle w:val="PageNumber"/>
        <w:rFonts w:ascii="Helvetica" w:hAnsi="Helvetica"/>
        <w:b/>
      </w:rPr>
      <w:fldChar w:fldCharType="begin"/>
    </w:r>
    <w:r>
      <w:rPr>
        <w:rStyle w:val="PageNumber"/>
        <w:rFonts w:ascii="Helvetica" w:hAnsi="Helvetica"/>
        <w:b/>
      </w:rPr>
      <w:instrText xml:space="preserve"> PAGE </w:instrText>
    </w:r>
    <w:r>
      <w:rPr>
        <w:rStyle w:val="PageNumber"/>
        <w:rFonts w:ascii="Helvetica" w:hAnsi="Helvetica"/>
        <w:b/>
      </w:rPr>
      <w:fldChar w:fldCharType="separate"/>
    </w:r>
    <w:r w:rsidR="00992716">
      <w:rPr>
        <w:rStyle w:val="PageNumber"/>
        <w:rFonts w:ascii="Helvetica" w:hAnsi="Helvetica"/>
        <w:b/>
        <w:noProof/>
      </w:rPr>
      <w:t>3</w:t>
    </w:r>
    <w:r>
      <w:rPr>
        <w:rStyle w:val="PageNumber"/>
        <w:rFonts w:ascii="Helvetica" w:hAnsi="Helvetica"/>
        <w:b/>
      </w:rPr>
      <w:fldChar w:fldCharType="end"/>
    </w:r>
  </w:p>
  <w:p w14:paraId="2412CE7B" w14:textId="77777777" w:rsidR="008A338A" w:rsidRDefault="008A338A">
    <w:pPr>
      <w:pStyle w:val="Header"/>
      <w:tabs>
        <w:tab w:val="clear" w:pos="8640"/>
        <w:tab w:val="left" w:pos="8280"/>
      </w:tabs>
      <w:jc w:val="center"/>
      <w:rPr>
        <w:rFonts w:ascii="Helvetica" w:hAnsi="Helvetica"/>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B507" w14:textId="77777777" w:rsidR="008A338A" w:rsidRDefault="008A338A">
    <w:pPr>
      <w:pStyle w:val="Header"/>
      <w:pBdr>
        <w:bottom w:val="single" w:sz="12" w:space="1" w:color="auto"/>
      </w:pBdr>
      <w:tabs>
        <w:tab w:val="clear" w:pos="8640"/>
        <w:tab w:val="left" w:pos="630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4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462F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9D759B"/>
    <w:multiLevelType w:val="hybridMultilevel"/>
    <w:tmpl w:val="FDD6A3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32D6B9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F022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3F3CD1"/>
    <w:multiLevelType w:val="singleLevel"/>
    <w:tmpl w:val="9D2C3DA8"/>
    <w:lvl w:ilvl="0">
      <w:start w:val="3"/>
      <w:numFmt w:val="decimal"/>
      <w:lvlText w:val="%1"/>
      <w:lvlJc w:val="left"/>
      <w:pPr>
        <w:tabs>
          <w:tab w:val="num" w:pos="360"/>
        </w:tabs>
        <w:ind w:left="360" w:hanging="360"/>
      </w:pPr>
      <w:rPr>
        <w:rFonts w:hint="default"/>
      </w:rPr>
    </w:lvl>
  </w:abstractNum>
  <w:abstractNum w:abstractNumId="6" w15:restartNumberingAfterBreak="0">
    <w:nsid w:val="1A9A2E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87831FC"/>
    <w:multiLevelType w:val="hybridMultilevel"/>
    <w:tmpl w:val="ADE6F0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B9125E8"/>
    <w:multiLevelType w:val="hybridMultilevel"/>
    <w:tmpl w:val="DFEC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16D7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E33E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BE04D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AE64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ED10BE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C3425B9"/>
    <w:multiLevelType w:val="hybridMultilevel"/>
    <w:tmpl w:val="E1CE4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36105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15C76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37748DB"/>
    <w:multiLevelType w:val="singleLevel"/>
    <w:tmpl w:val="86B2B94E"/>
    <w:lvl w:ilvl="0">
      <w:start w:val="3"/>
      <w:numFmt w:val="decimal"/>
      <w:lvlText w:val="%1"/>
      <w:lvlJc w:val="left"/>
      <w:pPr>
        <w:tabs>
          <w:tab w:val="num" w:pos="360"/>
        </w:tabs>
        <w:ind w:left="360" w:hanging="360"/>
      </w:pPr>
      <w:rPr>
        <w:rFonts w:hint="default"/>
      </w:rPr>
    </w:lvl>
  </w:abstractNum>
  <w:abstractNum w:abstractNumId="18" w15:restartNumberingAfterBreak="0">
    <w:nsid w:val="5518359B"/>
    <w:multiLevelType w:val="hybridMultilevel"/>
    <w:tmpl w:val="52AAD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6B6E4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ED27E7"/>
    <w:multiLevelType w:val="hybridMultilevel"/>
    <w:tmpl w:val="0DE2D3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FC1270F"/>
    <w:multiLevelType w:val="hybridMultilevel"/>
    <w:tmpl w:val="57A85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B00CCC"/>
    <w:multiLevelType w:val="hybridMultilevel"/>
    <w:tmpl w:val="5CF46D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B8059C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6B53C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82F7C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8C73D1C"/>
    <w:multiLevelType w:val="hybridMultilevel"/>
    <w:tmpl w:val="58369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64960267">
    <w:abstractNumId w:val="25"/>
  </w:num>
  <w:num w:numId="2" w16cid:durableId="898827276">
    <w:abstractNumId w:val="13"/>
  </w:num>
  <w:num w:numId="3" w16cid:durableId="468599563">
    <w:abstractNumId w:val="6"/>
  </w:num>
  <w:num w:numId="4" w16cid:durableId="331370537">
    <w:abstractNumId w:val="16"/>
  </w:num>
  <w:num w:numId="5" w16cid:durableId="895891764">
    <w:abstractNumId w:val="15"/>
  </w:num>
  <w:num w:numId="6" w16cid:durableId="1378046459">
    <w:abstractNumId w:val="12"/>
  </w:num>
  <w:num w:numId="7" w16cid:durableId="415637402">
    <w:abstractNumId w:val="11"/>
  </w:num>
  <w:num w:numId="8" w16cid:durableId="1294672925">
    <w:abstractNumId w:val="9"/>
  </w:num>
  <w:num w:numId="9" w16cid:durableId="299192610">
    <w:abstractNumId w:val="24"/>
  </w:num>
  <w:num w:numId="10" w16cid:durableId="1201019671">
    <w:abstractNumId w:val="1"/>
  </w:num>
  <w:num w:numId="11" w16cid:durableId="1982734076">
    <w:abstractNumId w:val="0"/>
  </w:num>
  <w:num w:numId="12" w16cid:durableId="1541550376">
    <w:abstractNumId w:val="23"/>
  </w:num>
  <w:num w:numId="13" w16cid:durableId="1340503717">
    <w:abstractNumId w:val="3"/>
  </w:num>
  <w:num w:numId="14" w16cid:durableId="99305699">
    <w:abstractNumId w:val="5"/>
  </w:num>
  <w:num w:numId="15" w16cid:durableId="412822826">
    <w:abstractNumId w:val="17"/>
  </w:num>
  <w:num w:numId="16" w16cid:durableId="1244875790">
    <w:abstractNumId w:val="10"/>
  </w:num>
  <w:num w:numId="17" w16cid:durableId="174073752">
    <w:abstractNumId w:val="19"/>
  </w:num>
  <w:num w:numId="18" w16cid:durableId="1776511732">
    <w:abstractNumId w:val="4"/>
  </w:num>
  <w:num w:numId="19" w16cid:durableId="1667705820">
    <w:abstractNumId w:val="7"/>
  </w:num>
  <w:num w:numId="20" w16cid:durableId="924192822">
    <w:abstractNumId w:val="26"/>
  </w:num>
  <w:num w:numId="21" w16cid:durableId="933979243">
    <w:abstractNumId w:val="22"/>
  </w:num>
  <w:num w:numId="22" w16cid:durableId="1781336148">
    <w:abstractNumId w:val="2"/>
  </w:num>
  <w:num w:numId="23" w16cid:durableId="2042852230">
    <w:abstractNumId w:val="20"/>
  </w:num>
  <w:num w:numId="24" w16cid:durableId="1056508015">
    <w:abstractNumId w:val="18"/>
  </w:num>
  <w:num w:numId="25" w16cid:durableId="519507825">
    <w:abstractNumId w:val="8"/>
  </w:num>
  <w:num w:numId="26" w16cid:durableId="424033642">
    <w:abstractNumId w:val="21"/>
  </w:num>
  <w:num w:numId="27" w16cid:durableId="17106460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F8"/>
    <w:rsid w:val="00013F69"/>
    <w:rsid w:val="00015B1F"/>
    <w:rsid w:val="00026B7D"/>
    <w:rsid w:val="000345A1"/>
    <w:rsid w:val="0004102F"/>
    <w:rsid w:val="00056837"/>
    <w:rsid w:val="000569DD"/>
    <w:rsid w:val="00056DCA"/>
    <w:rsid w:val="00065E0D"/>
    <w:rsid w:val="0007364E"/>
    <w:rsid w:val="000759CB"/>
    <w:rsid w:val="00084CBD"/>
    <w:rsid w:val="000871CF"/>
    <w:rsid w:val="00091B82"/>
    <w:rsid w:val="000927B8"/>
    <w:rsid w:val="000A34EB"/>
    <w:rsid w:val="000A59DB"/>
    <w:rsid w:val="000A617E"/>
    <w:rsid w:val="000A6F8F"/>
    <w:rsid w:val="000B109D"/>
    <w:rsid w:val="000B788A"/>
    <w:rsid w:val="000C089F"/>
    <w:rsid w:val="000C787B"/>
    <w:rsid w:val="000E3CE3"/>
    <w:rsid w:val="000E63CD"/>
    <w:rsid w:val="000F3BD9"/>
    <w:rsid w:val="00100FEC"/>
    <w:rsid w:val="001038F6"/>
    <w:rsid w:val="001078F8"/>
    <w:rsid w:val="00112ADD"/>
    <w:rsid w:val="001147D7"/>
    <w:rsid w:val="0011581D"/>
    <w:rsid w:val="00125D4E"/>
    <w:rsid w:val="00130A91"/>
    <w:rsid w:val="00132F32"/>
    <w:rsid w:val="00146721"/>
    <w:rsid w:val="001667CB"/>
    <w:rsid w:val="00180334"/>
    <w:rsid w:val="001829C9"/>
    <w:rsid w:val="00191DE1"/>
    <w:rsid w:val="001A7C85"/>
    <w:rsid w:val="001B763E"/>
    <w:rsid w:val="001C2E7E"/>
    <w:rsid w:val="001C33AF"/>
    <w:rsid w:val="001C38F4"/>
    <w:rsid w:val="001C5414"/>
    <w:rsid w:val="001D3597"/>
    <w:rsid w:val="001E1966"/>
    <w:rsid w:val="001E1B18"/>
    <w:rsid w:val="001E223C"/>
    <w:rsid w:val="001F1853"/>
    <w:rsid w:val="001F6F4C"/>
    <w:rsid w:val="00201E73"/>
    <w:rsid w:val="0020595A"/>
    <w:rsid w:val="00213B28"/>
    <w:rsid w:val="00221A0A"/>
    <w:rsid w:val="00244F31"/>
    <w:rsid w:val="002460F5"/>
    <w:rsid w:val="00264710"/>
    <w:rsid w:val="00264E12"/>
    <w:rsid w:val="002731E0"/>
    <w:rsid w:val="00284623"/>
    <w:rsid w:val="002861C6"/>
    <w:rsid w:val="00286A5E"/>
    <w:rsid w:val="00287BFB"/>
    <w:rsid w:val="00295189"/>
    <w:rsid w:val="002A4B36"/>
    <w:rsid w:val="002B3B73"/>
    <w:rsid w:val="002D0361"/>
    <w:rsid w:val="002E75CC"/>
    <w:rsid w:val="002F5BB9"/>
    <w:rsid w:val="003038DC"/>
    <w:rsid w:val="003124A9"/>
    <w:rsid w:val="00312802"/>
    <w:rsid w:val="003203FE"/>
    <w:rsid w:val="003343A8"/>
    <w:rsid w:val="00342BF8"/>
    <w:rsid w:val="00344665"/>
    <w:rsid w:val="00345A16"/>
    <w:rsid w:val="0034781A"/>
    <w:rsid w:val="003504CA"/>
    <w:rsid w:val="00353205"/>
    <w:rsid w:val="003635F3"/>
    <w:rsid w:val="00374001"/>
    <w:rsid w:val="00376531"/>
    <w:rsid w:val="00382FFB"/>
    <w:rsid w:val="0038440D"/>
    <w:rsid w:val="003852BA"/>
    <w:rsid w:val="00395935"/>
    <w:rsid w:val="00397CE0"/>
    <w:rsid w:val="003A172E"/>
    <w:rsid w:val="003A478E"/>
    <w:rsid w:val="003A4C22"/>
    <w:rsid w:val="003A5386"/>
    <w:rsid w:val="003A5441"/>
    <w:rsid w:val="003B6CAE"/>
    <w:rsid w:val="003B7F64"/>
    <w:rsid w:val="003C1CB5"/>
    <w:rsid w:val="003C2CBE"/>
    <w:rsid w:val="003C7963"/>
    <w:rsid w:val="003D5575"/>
    <w:rsid w:val="003E3DBE"/>
    <w:rsid w:val="003F05AB"/>
    <w:rsid w:val="004051CD"/>
    <w:rsid w:val="00412F71"/>
    <w:rsid w:val="004151D6"/>
    <w:rsid w:val="00415CE0"/>
    <w:rsid w:val="00417181"/>
    <w:rsid w:val="0042195C"/>
    <w:rsid w:val="00426D77"/>
    <w:rsid w:val="004332F2"/>
    <w:rsid w:val="00435010"/>
    <w:rsid w:val="00447467"/>
    <w:rsid w:val="00454534"/>
    <w:rsid w:val="004658A0"/>
    <w:rsid w:val="0047026D"/>
    <w:rsid w:val="004810A9"/>
    <w:rsid w:val="00484852"/>
    <w:rsid w:val="00491938"/>
    <w:rsid w:val="00494834"/>
    <w:rsid w:val="004A5F6B"/>
    <w:rsid w:val="004C1E6D"/>
    <w:rsid w:val="004C48A5"/>
    <w:rsid w:val="004D5271"/>
    <w:rsid w:val="004D6600"/>
    <w:rsid w:val="004F3CDD"/>
    <w:rsid w:val="004F4DBF"/>
    <w:rsid w:val="004F6039"/>
    <w:rsid w:val="005011B0"/>
    <w:rsid w:val="00507355"/>
    <w:rsid w:val="00517BEF"/>
    <w:rsid w:val="00524C28"/>
    <w:rsid w:val="005378EF"/>
    <w:rsid w:val="00537F55"/>
    <w:rsid w:val="00542D5B"/>
    <w:rsid w:val="00546D73"/>
    <w:rsid w:val="005522CD"/>
    <w:rsid w:val="00555274"/>
    <w:rsid w:val="00555502"/>
    <w:rsid w:val="00556F9B"/>
    <w:rsid w:val="00563419"/>
    <w:rsid w:val="005634F9"/>
    <w:rsid w:val="005711A6"/>
    <w:rsid w:val="0058158D"/>
    <w:rsid w:val="005879E9"/>
    <w:rsid w:val="005910ED"/>
    <w:rsid w:val="005A002F"/>
    <w:rsid w:val="005A0092"/>
    <w:rsid w:val="005A5732"/>
    <w:rsid w:val="005C6D50"/>
    <w:rsid w:val="005C748E"/>
    <w:rsid w:val="005C767A"/>
    <w:rsid w:val="005D0843"/>
    <w:rsid w:val="005D1BA9"/>
    <w:rsid w:val="005D2810"/>
    <w:rsid w:val="005D6A42"/>
    <w:rsid w:val="005E025B"/>
    <w:rsid w:val="005E27A1"/>
    <w:rsid w:val="005E3737"/>
    <w:rsid w:val="005F672E"/>
    <w:rsid w:val="00603BEB"/>
    <w:rsid w:val="00621CD6"/>
    <w:rsid w:val="00635AA2"/>
    <w:rsid w:val="00642A29"/>
    <w:rsid w:val="00646CBC"/>
    <w:rsid w:val="00657B6C"/>
    <w:rsid w:val="00681A87"/>
    <w:rsid w:val="00684BF4"/>
    <w:rsid w:val="006A02FD"/>
    <w:rsid w:val="006A3468"/>
    <w:rsid w:val="006A6B91"/>
    <w:rsid w:val="006B067D"/>
    <w:rsid w:val="006B5789"/>
    <w:rsid w:val="006C19EA"/>
    <w:rsid w:val="006C38AE"/>
    <w:rsid w:val="006D2A11"/>
    <w:rsid w:val="006D358F"/>
    <w:rsid w:val="0070115E"/>
    <w:rsid w:val="00706085"/>
    <w:rsid w:val="00710A10"/>
    <w:rsid w:val="00711CFB"/>
    <w:rsid w:val="00717153"/>
    <w:rsid w:val="007229C5"/>
    <w:rsid w:val="007237A3"/>
    <w:rsid w:val="00724295"/>
    <w:rsid w:val="007461C4"/>
    <w:rsid w:val="0075406C"/>
    <w:rsid w:val="0076051C"/>
    <w:rsid w:val="00761DF4"/>
    <w:rsid w:val="00767013"/>
    <w:rsid w:val="00773D13"/>
    <w:rsid w:val="00775068"/>
    <w:rsid w:val="00780CFA"/>
    <w:rsid w:val="007810CB"/>
    <w:rsid w:val="00793408"/>
    <w:rsid w:val="007B2542"/>
    <w:rsid w:val="007B7A5C"/>
    <w:rsid w:val="007C1489"/>
    <w:rsid w:val="007C5940"/>
    <w:rsid w:val="007C6A25"/>
    <w:rsid w:val="007C6A6E"/>
    <w:rsid w:val="007E3E93"/>
    <w:rsid w:val="007E7010"/>
    <w:rsid w:val="007F1E6D"/>
    <w:rsid w:val="007F1EDA"/>
    <w:rsid w:val="007F41DA"/>
    <w:rsid w:val="007F44BD"/>
    <w:rsid w:val="0081054D"/>
    <w:rsid w:val="00812F42"/>
    <w:rsid w:val="0082250B"/>
    <w:rsid w:val="00825333"/>
    <w:rsid w:val="00835655"/>
    <w:rsid w:val="008379D5"/>
    <w:rsid w:val="00841A3B"/>
    <w:rsid w:val="00841C84"/>
    <w:rsid w:val="00842E55"/>
    <w:rsid w:val="00860DEC"/>
    <w:rsid w:val="00864412"/>
    <w:rsid w:val="00867773"/>
    <w:rsid w:val="00877E2D"/>
    <w:rsid w:val="008841BD"/>
    <w:rsid w:val="00886FEB"/>
    <w:rsid w:val="00895DA3"/>
    <w:rsid w:val="008A08AA"/>
    <w:rsid w:val="008A22A6"/>
    <w:rsid w:val="008A338A"/>
    <w:rsid w:val="008A416C"/>
    <w:rsid w:val="008A41A8"/>
    <w:rsid w:val="008A4957"/>
    <w:rsid w:val="008A79F8"/>
    <w:rsid w:val="008B00AD"/>
    <w:rsid w:val="008C126A"/>
    <w:rsid w:val="008C5F2E"/>
    <w:rsid w:val="008C6B7D"/>
    <w:rsid w:val="008C70E0"/>
    <w:rsid w:val="008D300F"/>
    <w:rsid w:val="008D4998"/>
    <w:rsid w:val="008D6497"/>
    <w:rsid w:val="008E03AA"/>
    <w:rsid w:val="008E0E11"/>
    <w:rsid w:val="008E4E73"/>
    <w:rsid w:val="008E68EB"/>
    <w:rsid w:val="008E74FC"/>
    <w:rsid w:val="008F561C"/>
    <w:rsid w:val="008F6D61"/>
    <w:rsid w:val="00900196"/>
    <w:rsid w:val="009007A6"/>
    <w:rsid w:val="00903B96"/>
    <w:rsid w:val="00905540"/>
    <w:rsid w:val="00907E2A"/>
    <w:rsid w:val="00913932"/>
    <w:rsid w:val="009217D7"/>
    <w:rsid w:val="00922EE0"/>
    <w:rsid w:val="0092528A"/>
    <w:rsid w:val="009259A6"/>
    <w:rsid w:val="0093383C"/>
    <w:rsid w:val="009345A6"/>
    <w:rsid w:val="00945646"/>
    <w:rsid w:val="00950A2B"/>
    <w:rsid w:val="00952F01"/>
    <w:rsid w:val="0095306D"/>
    <w:rsid w:val="0095723F"/>
    <w:rsid w:val="00960B36"/>
    <w:rsid w:val="0096211F"/>
    <w:rsid w:val="0096728A"/>
    <w:rsid w:val="00974611"/>
    <w:rsid w:val="00975B1C"/>
    <w:rsid w:val="00980BCB"/>
    <w:rsid w:val="00982713"/>
    <w:rsid w:val="009849B9"/>
    <w:rsid w:val="0099237A"/>
    <w:rsid w:val="00992716"/>
    <w:rsid w:val="00995745"/>
    <w:rsid w:val="00996A65"/>
    <w:rsid w:val="00996F56"/>
    <w:rsid w:val="009B1706"/>
    <w:rsid w:val="009B7B9C"/>
    <w:rsid w:val="009C1607"/>
    <w:rsid w:val="009C7169"/>
    <w:rsid w:val="009E11ED"/>
    <w:rsid w:val="009E611A"/>
    <w:rsid w:val="009F381A"/>
    <w:rsid w:val="00A02700"/>
    <w:rsid w:val="00A1732E"/>
    <w:rsid w:val="00A20C65"/>
    <w:rsid w:val="00A30398"/>
    <w:rsid w:val="00A35564"/>
    <w:rsid w:val="00A35F01"/>
    <w:rsid w:val="00A37036"/>
    <w:rsid w:val="00A45A41"/>
    <w:rsid w:val="00A47535"/>
    <w:rsid w:val="00A5525E"/>
    <w:rsid w:val="00A560C2"/>
    <w:rsid w:val="00A5687E"/>
    <w:rsid w:val="00A62AA7"/>
    <w:rsid w:val="00A653AC"/>
    <w:rsid w:val="00A758CE"/>
    <w:rsid w:val="00A82E18"/>
    <w:rsid w:val="00A90EB4"/>
    <w:rsid w:val="00AA044F"/>
    <w:rsid w:val="00AA2546"/>
    <w:rsid w:val="00AA36CE"/>
    <w:rsid w:val="00AB28D8"/>
    <w:rsid w:val="00AB7000"/>
    <w:rsid w:val="00AC006B"/>
    <w:rsid w:val="00AC29CC"/>
    <w:rsid w:val="00AC500A"/>
    <w:rsid w:val="00AD237B"/>
    <w:rsid w:val="00AD2D88"/>
    <w:rsid w:val="00AD5D5A"/>
    <w:rsid w:val="00AE3AB5"/>
    <w:rsid w:val="00AE550A"/>
    <w:rsid w:val="00AE562D"/>
    <w:rsid w:val="00AF1B25"/>
    <w:rsid w:val="00B0009D"/>
    <w:rsid w:val="00B0041B"/>
    <w:rsid w:val="00B00D77"/>
    <w:rsid w:val="00B0354A"/>
    <w:rsid w:val="00B07274"/>
    <w:rsid w:val="00B14207"/>
    <w:rsid w:val="00B46F94"/>
    <w:rsid w:val="00B47008"/>
    <w:rsid w:val="00B4718D"/>
    <w:rsid w:val="00B56BBA"/>
    <w:rsid w:val="00B7134B"/>
    <w:rsid w:val="00B751F6"/>
    <w:rsid w:val="00B80EDA"/>
    <w:rsid w:val="00B94114"/>
    <w:rsid w:val="00B94BB8"/>
    <w:rsid w:val="00B94C9D"/>
    <w:rsid w:val="00BA46E7"/>
    <w:rsid w:val="00BB303B"/>
    <w:rsid w:val="00BB3B24"/>
    <w:rsid w:val="00BB537D"/>
    <w:rsid w:val="00BC24C8"/>
    <w:rsid w:val="00BD04CB"/>
    <w:rsid w:val="00BD6D13"/>
    <w:rsid w:val="00BD7E1F"/>
    <w:rsid w:val="00BE224D"/>
    <w:rsid w:val="00BE5C68"/>
    <w:rsid w:val="00BE6A6A"/>
    <w:rsid w:val="00BF0B11"/>
    <w:rsid w:val="00BF47A5"/>
    <w:rsid w:val="00BF5EAE"/>
    <w:rsid w:val="00C01C8E"/>
    <w:rsid w:val="00C02400"/>
    <w:rsid w:val="00C0311A"/>
    <w:rsid w:val="00C036D9"/>
    <w:rsid w:val="00C05487"/>
    <w:rsid w:val="00C10D1F"/>
    <w:rsid w:val="00C121EC"/>
    <w:rsid w:val="00C1291A"/>
    <w:rsid w:val="00C16643"/>
    <w:rsid w:val="00C22568"/>
    <w:rsid w:val="00C23FE3"/>
    <w:rsid w:val="00C46BF3"/>
    <w:rsid w:val="00C568F2"/>
    <w:rsid w:val="00C6066D"/>
    <w:rsid w:val="00C612DA"/>
    <w:rsid w:val="00C8427B"/>
    <w:rsid w:val="00C85113"/>
    <w:rsid w:val="00C855FB"/>
    <w:rsid w:val="00C9343E"/>
    <w:rsid w:val="00C9689B"/>
    <w:rsid w:val="00C968DE"/>
    <w:rsid w:val="00C97716"/>
    <w:rsid w:val="00CB6112"/>
    <w:rsid w:val="00CC31F9"/>
    <w:rsid w:val="00CC3E8A"/>
    <w:rsid w:val="00CC752E"/>
    <w:rsid w:val="00CD0924"/>
    <w:rsid w:val="00CD2731"/>
    <w:rsid w:val="00CE0FC4"/>
    <w:rsid w:val="00CE2979"/>
    <w:rsid w:val="00CF10A2"/>
    <w:rsid w:val="00CF1857"/>
    <w:rsid w:val="00D1486D"/>
    <w:rsid w:val="00D302E3"/>
    <w:rsid w:val="00D314BC"/>
    <w:rsid w:val="00D3623C"/>
    <w:rsid w:val="00D47EFB"/>
    <w:rsid w:val="00D52151"/>
    <w:rsid w:val="00D5218C"/>
    <w:rsid w:val="00D567AD"/>
    <w:rsid w:val="00D62E23"/>
    <w:rsid w:val="00D7015B"/>
    <w:rsid w:val="00D719EB"/>
    <w:rsid w:val="00D76B47"/>
    <w:rsid w:val="00D83227"/>
    <w:rsid w:val="00D83326"/>
    <w:rsid w:val="00D873E8"/>
    <w:rsid w:val="00D94DC7"/>
    <w:rsid w:val="00DA1C21"/>
    <w:rsid w:val="00DA7406"/>
    <w:rsid w:val="00DD0A54"/>
    <w:rsid w:val="00DD34DB"/>
    <w:rsid w:val="00DE0631"/>
    <w:rsid w:val="00DE19D5"/>
    <w:rsid w:val="00DE2364"/>
    <w:rsid w:val="00E011B4"/>
    <w:rsid w:val="00E0390D"/>
    <w:rsid w:val="00E206D4"/>
    <w:rsid w:val="00E34CF2"/>
    <w:rsid w:val="00E41335"/>
    <w:rsid w:val="00E4687B"/>
    <w:rsid w:val="00E4771E"/>
    <w:rsid w:val="00E50BE3"/>
    <w:rsid w:val="00E51A73"/>
    <w:rsid w:val="00E51D9F"/>
    <w:rsid w:val="00E52592"/>
    <w:rsid w:val="00E53094"/>
    <w:rsid w:val="00E573A3"/>
    <w:rsid w:val="00E5787D"/>
    <w:rsid w:val="00E60FD8"/>
    <w:rsid w:val="00E6198F"/>
    <w:rsid w:val="00E72949"/>
    <w:rsid w:val="00E74361"/>
    <w:rsid w:val="00E818A8"/>
    <w:rsid w:val="00E82B80"/>
    <w:rsid w:val="00EA7B1F"/>
    <w:rsid w:val="00EB14BC"/>
    <w:rsid w:val="00EB2E21"/>
    <w:rsid w:val="00EC213F"/>
    <w:rsid w:val="00EC30FE"/>
    <w:rsid w:val="00ED0D2B"/>
    <w:rsid w:val="00ED3D28"/>
    <w:rsid w:val="00EE5698"/>
    <w:rsid w:val="00EF06D0"/>
    <w:rsid w:val="00EF2BD3"/>
    <w:rsid w:val="00EF6A57"/>
    <w:rsid w:val="00F06C93"/>
    <w:rsid w:val="00F06F65"/>
    <w:rsid w:val="00F1142F"/>
    <w:rsid w:val="00F117DE"/>
    <w:rsid w:val="00F136D5"/>
    <w:rsid w:val="00F13912"/>
    <w:rsid w:val="00F17F05"/>
    <w:rsid w:val="00F2050E"/>
    <w:rsid w:val="00F20D6F"/>
    <w:rsid w:val="00F2502A"/>
    <w:rsid w:val="00F25201"/>
    <w:rsid w:val="00F304D2"/>
    <w:rsid w:val="00F30CA9"/>
    <w:rsid w:val="00F36B0C"/>
    <w:rsid w:val="00F56B02"/>
    <w:rsid w:val="00F5789D"/>
    <w:rsid w:val="00F6112C"/>
    <w:rsid w:val="00F765E0"/>
    <w:rsid w:val="00FA3D66"/>
    <w:rsid w:val="00FC145E"/>
    <w:rsid w:val="00FD1259"/>
    <w:rsid w:val="00FE6DB3"/>
    <w:rsid w:val="00FF11DB"/>
    <w:rsid w:val="00FF7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5C3AB8F"/>
  <w15:chartTrackingRefBased/>
  <w15:docId w15:val="{72C241CB-8CC3-4CFD-A8CF-56E10251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shd w:val="pct5" w:color="auto" w:fill="auto"/>
      <w:ind w:right="3870"/>
      <w:outlineLvl w:val="0"/>
    </w:pPr>
    <w:rPr>
      <w:b/>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qFormat/>
    <w:pPr>
      <w:keepNext/>
      <w:shd w:val="pct5" w:color="auto" w:fill="auto"/>
      <w:ind w:right="8010"/>
      <w:outlineLvl w:val="2"/>
    </w:pPr>
    <w:rPr>
      <w:b/>
      <w:sz w:val="22"/>
    </w:rPr>
  </w:style>
  <w:style w:type="paragraph" w:styleId="Heading4">
    <w:name w:val="heading 4"/>
    <w:basedOn w:val="Normal"/>
    <w:next w:val="Normal"/>
    <w:qFormat/>
    <w:pPr>
      <w:keepNext/>
      <w:outlineLvl w:val="3"/>
    </w:pPr>
    <w:rPr>
      <w:i/>
    </w:rPr>
  </w:style>
  <w:style w:type="paragraph" w:styleId="Heading5">
    <w:name w:val="heading 5"/>
    <w:basedOn w:val="Normal"/>
    <w:next w:val="Normal"/>
    <w:qFormat/>
    <w:pPr>
      <w:keepNext/>
      <w:outlineLvl w:val="4"/>
    </w:pPr>
    <w:rPr>
      <w:b/>
      <w:u w:val="single"/>
    </w:rPr>
  </w:style>
  <w:style w:type="paragraph" w:styleId="Heading6">
    <w:name w:val="heading 6"/>
    <w:basedOn w:val="Normal"/>
    <w:next w:val="Normal"/>
    <w:qFormat/>
    <w:pPr>
      <w:keepNext/>
      <w:outlineLvl w:val="5"/>
    </w:pPr>
    <w:rPr>
      <w:rFonts w:ascii="Helv" w:hAnsi="Helv"/>
      <w:b/>
      <w:sz w:val="28"/>
    </w:rPr>
  </w:style>
  <w:style w:type="paragraph" w:styleId="Heading7">
    <w:name w:val="heading 7"/>
    <w:basedOn w:val="Normal"/>
    <w:next w:val="Normal"/>
    <w:qFormat/>
    <w:pPr>
      <w:keepNext/>
      <w:shd w:val="pct5" w:color="auto" w:fill="auto"/>
      <w:ind w:right="5580"/>
      <w:outlineLvl w:val="6"/>
    </w:pPr>
    <w:rPr>
      <w:b/>
      <w:sz w:val="22"/>
    </w:rPr>
  </w:style>
  <w:style w:type="paragraph" w:styleId="Heading8">
    <w:name w:val="heading 8"/>
    <w:basedOn w:val="Normal"/>
    <w:next w:val="Normal"/>
    <w:qFormat/>
    <w:pPr>
      <w:keepNext/>
      <w:shd w:val="pct5" w:color="auto" w:fill="auto"/>
      <w:ind w:right="6210"/>
      <w:outlineLvl w:val="7"/>
    </w:pPr>
    <w:rPr>
      <w:b/>
      <w:sz w:val="22"/>
    </w:rPr>
  </w:style>
  <w:style w:type="paragraph" w:styleId="Heading9">
    <w:name w:val="heading 9"/>
    <w:basedOn w:val="Normal"/>
    <w:next w:val="Normal"/>
    <w:qFormat/>
    <w:pPr>
      <w:keepNext/>
      <w:shd w:val="pct5" w:color="auto" w:fill="auto"/>
      <w:tabs>
        <w:tab w:val="left" w:pos="1440"/>
      </w:tabs>
      <w:ind w:right="792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character" w:customStyle="1" w:styleId="UnresolvedMention1">
    <w:name w:val="Unresolved Mention1"/>
    <w:basedOn w:val="DefaultParagraphFont"/>
    <w:uiPriority w:val="99"/>
    <w:semiHidden/>
    <w:unhideWhenUsed/>
    <w:rsid w:val="003D5575"/>
    <w:rPr>
      <w:color w:val="605E5C"/>
      <w:shd w:val="clear" w:color="auto" w:fill="E1DFDD"/>
    </w:rPr>
  </w:style>
  <w:style w:type="paragraph" w:styleId="ListParagraph">
    <w:name w:val="List Paragraph"/>
    <w:basedOn w:val="Normal"/>
    <w:uiPriority w:val="34"/>
    <w:qFormat/>
    <w:rsid w:val="00A75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yusITC@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R:\RESUME\Jennifer\Resume%20Templates\SAP%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SAP Resume.dot</Template>
  <TotalTime>43</TotalTime>
  <Pages>7</Pages>
  <Words>2519</Words>
  <Characters>14549</Characters>
  <Application>Microsoft Office Word</Application>
  <DocSecurity>0</DocSecurity>
  <Lines>346</Lines>
  <Paragraphs>316</Paragraphs>
  <ScaleCrop>false</ScaleCrop>
  <HeadingPairs>
    <vt:vector size="2" baseType="variant">
      <vt:variant>
        <vt:lpstr>Title</vt:lpstr>
      </vt:variant>
      <vt:variant>
        <vt:i4>1</vt:i4>
      </vt:variant>
    </vt:vector>
  </HeadingPairs>
  <TitlesOfParts>
    <vt:vector size="1" baseType="lpstr">
      <vt:lpstr>Resume</vt:lpstr>
    </vt:vector>
  </TitlesOfParts>
  <Company>Tyus IT Consulting LLC</Company>
  <LinksUpToDate>false</LinksUpToDate>
  <CharactersWithSpaces>16752</CharactersWithSpaces>
  <SharedDoc>false</SharedDoc>
  <HLinks>
    <vt:vector size="6" baseType="variant">
      <vt:variant>
        <vt:i4>1638459</vt:i4>
      </vt:variant>
      <vt:variant>
        <vt:i4>0</vt:i4>
      </vt:variant>
      <vt:variant>
        <vt:i4>0</vt:i4>
      </vt:variant>
      <vt:variant>
        <vt:i4>5</vt:i4>
      </vt:variant>
      <vt:variant>
        <vt:lpwstr>mailto:TyusITC@yahoo.com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Travis Tyus</dc:creator>
  <cp:keywords/>
  <dc:description/>
  <cp:lastModifiedBy>Get Busy</cp:lastModifiedBy>
  <cp:revision>29</cp:revision>
  <cp:lastPrinted>2003-05-29T21:51:00Z</cp:lastPrinted>
  <dcterms:created xsi:type="dcterms:W3CDTF">2025-10-01T22:14:00Z</dcterms:created>
  <dcterms:modified xsi:type="dcterms:W3CDTF">2025-11-24T14:46:00Z</dcterms:modified>
</cp:coreProperties>
</file>