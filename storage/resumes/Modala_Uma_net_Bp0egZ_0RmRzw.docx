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043C" w14:textId="77777777" w:rsidR="00291EE3" w:rsidRPr="00E52AF2" w:rsidRDefault="00291EE3" w:rsidP="00291EE3">
      <w:pPr>
        <w:tabs>
          <w:tab w:val="left" w:pos="0"/>
          <w:tab w:val="right" w:pos="1044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E52AF2">
        <w:rPr>
          <w:rFonts w:ascii="Times New Roman" w:hAnsi="Times New Roman" w:cs="Times New Roman"/>
          <w:b/>
          <w:bCs/>
          <w:sz w:val="20"/>
          <w:szCs w:val="20"/>
        </w:rPr>
        <w:t xml:space="preserve">Uma Maheshwari M </w:t>
      </w:r>
      <w:hyperlink r:id="rId8" w:history="1">
        <w:r w:rsidRPr="00E52AF2">
          <w:rPr>
            <w:rStyle w:val="Hyperlink"/>
            <w:rFonts w:ascii="Times New Roman" w:hAnsi="Times New Roman" w:cs="Times New Roman"/>
            <w:sz w:val="20"/>
            <w:szCs w:val="20"/>
          </w:rPr>
          <w:t>umamodala01@gmail.com</w:t>
        </w:r>
      </w:hyperlink>
      <w:r w:rsidRPr="00E52AF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A24B62" w14:textId="55EC546F" w:rsidR="00DC1482" w:rsidRPr="00DC1482" w:rsidRDefault="00291EE3" w:rsidP="00DC1482">
      <w:pPr>
        <w:tabs>
          <w:tab w:val="left" w:pos="0"/>
          <w:tab w:val="right" w:pos="10440"/>
        </w:tabs>
        <w:spacing w:after="0" w:line="360" w:lineRule="auto"/>
      </w:pPr>
      <w:r w:rsidRPr="00E52AF2">
        <w:rPr>
          <w:rFonts w:ascii="Times New Roman" w:hAnsi="Times New Roman" w:cs="Times New Roman"/>
          <w:b/>
          <w:bCs/>
          <w:noProof/>
          <w:color w:val="0070C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E952F" wp14:editId="1BDE0504">
                <wp:simplePos x="0" y="0"/>
                <wp:positionH relativeFrom="column">
                  <wp:posOffset>-563245</wp:posOffset>
                </wp:positionH>
                <wp:positionV relativeFrom="paragraph">
                  <wp:posOffset>223851</wp:posOffset>
                </wp:positionV>
                <wp:extent cx="8782050" cy="0"/>
                <wp:effectExtent l="0" t="0" r="0" b="0"/>
                <wp:wrapNone/>
                <wp:docPr id="49640737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8205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378F5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35pt,17.65pt" to="647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" strokecolor="#0070c0">
                <v:stroke joinstyle="miter"/>
              </v:line>
            </w:pict>
          </mc:Fallback>
        </mc:AlternateContent>
      </w:r>
      <w:r w:rsidRPr="00E52AF2"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 </w:t>
      </w:r>
      <w:r w:rsidRPr="00E52AF2">
        <w:rPr>
          <w:rFonts w:ascii="Times New Roman" w:hAnsi="Times New Roman" w:cs="Times New Roman"/>
          <w:b/>
          <w:bCs/>
          <w:sz w:val="20"/>
          <w:szCs w:val="20"/>
        </w:rPr>
        <w:t xml:space="preserve">+1 (816) 226 3830 </w:t>
      </w:r>
      <w:r w:rsidRPr="00E52AF2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| </w:t>
      </w:r>
      <w:hyperlink r:id="rId9" w:history="1">
        <w:r w:rsidR="00153921" w:rsidRPr="00FD44B9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https://github.com/umamodala01</w:t>
        </w:r>
      </w:hyperlink>
      <w:r w:rsidR="00153921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</w:t>
      </w:r>
      <w:r w:rsidRPr="00E52AF2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E52AF2">
        <w:rPr>
          <w:rFonts w:ascii="Times New Roman" w:hAnsi="Times New Roman" w:cs="Times New Roman"/>
          <w:b/>
          <w:bCs/>
          <w:sz w:val="20"/>
          <w:szCs w:val="20"/>
        </w:rPr>
        <w:t xml:space="preserve">| </w:t>
      </w:r>
      <w:hyperlink r:id="rId10" w:history="1">
        <w:r w:rsidRPr="00E52AF2">
          <w:rPr>
            <w:rStyle w:val="Hyperlink"/>
            <w:rFonts w:ascii="Times New Roman" w:hAnsi="Times New Roman" w:cs="Times New Roman"/>
            <w:sz w:val="20"/>
            <w:szCs w:val="20"/>
          </w:rPr>
          <w:t>https://uma-maheshwari.lovable.app/</w:t>
        </w:r>
      </w:hyperlink>
      <w:r w:rsidR="00292E5E" w:rsidRPr="00292E5E">
        <w:t xml:space="preserve"> </w:t>
      </w:r>
      <w:hyperlink r:id="rId11" w:history="1">
        <w:r w:rsidR="00997D5A" w:rsidRPr="00997D5A">
          <w:rPr>
            <w:rStyle w:val="Hyperlink"/>
            <w:sz w:val="16"/>
            <w:szCs w:val="16"/>
          </w:rPr>
          <w:t>https://www.linkedin.com/in/uma-modala/</w:t>
        </w:r>
      </w:hyperlink>
      <w:r w:rsidR="00997D5A">
        <w:t xml:space="preserve"> </w:t>
      </w:r>
    </w:p>
    <w:p w14:paraId="1B329485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  <w:rPr>
          <w:b/>
          <w:bCs/>
        </w:rPr>
      </w:pPr>
      <w:r w:rsidRPr="00DC1482">
        <w:rPr>
          <w:rFonts w:ascii="Segoe UI Emoji" w:hAnsi="Segoe UI Emoji" w:cs="Segoe UI Emoji"/>
          <w:b/>
          <w:bCs/>
        </w:rPr>
        <w:t>🎯</w:t>
      </w:r>
      <w:r w:rsidRPr="00DC1482">
        <w:rPr>
          <w:b/>
          <w:bCs/>
        </w:rPr>
        <w:t xml:space="preserve"> Professional Summary</w:t>
      </w:r>
    </w:p>
    <w:p w14:paraId="7E786258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</w:pPr>
      <w:r w:rsidRPr="00DC1482">
        <w:t xml:space="preserve">Highly proficient </w:t>
      </w:r>
      <w:r w:rsidRPr="00DC1482">
        <w:rPr>
          <w:b/>
          <w:bCs/>
        </w:rPr>
        <w:t>.NET Full Stack Developer</w:t>
      </w:r>
      <w:r w:rsidRPr="00DC1482">
        <w:t xml:space="preserve"> with </w:t>
      </w:r>
      <w:r w:rsidRPr="00DC1482">
        <w:rPr>
          <w:b/>
          <w:bCs/>
        </w:rPr>
        <w:t>4+ years of professional experience</w:t>
      </w:r>
      <w:r w:rsidRPr="00DC1482">
        <w:t xml:space="preserve">, including over </w:t>
      </w:r>
      <w:r w:rsidRPr="00DC1482">
        <w:rPr>
          <w:b/>
          <w:bCs/>
        </w:rPr>
        <w:t>3 years dedicated to robust backend development</w:t>
      </w:r>
      <w:r w:rsidRPr="00DC1482">
        <w:t xml:space="preserve"> using </w:t>
      </w:r>
      <w:r w:rsidRPr="00DC1482">
        <w:rPr>
          <w:b/>
          <w:bCs/>
        </w:rPr>
        <w:t>C#</w:t>
      </w:r>
      <w:r w:rsidRPr="00DC1482">
        <w:t xml:space="preserve"> and </w:t>
      </w:r>
      <w:r w:rsidRPr="00DC1482">
        <w:rPr>
          <w:b/>
          <w:bCs/>
        </w:rPr>
        <w:t>.NET Core</w:t>
      </w:r>
      <w:r w:rsidRPr="00DC1482">
        <w:t xml:space="preserve">. Expert in deploying and managing applications within </w:t>
      </w:r>
      <w:r w:rsidRPr="00DC1482">
        <w:rPr>
          <w:b/>
          <w:bCs/>
        </w:rPr>
        <w:t>Azure Services</w:t>
      </w:r>
      <w:r w:rsidRPr="00DC1482">
        <w:t xml:space="preserve">. Strong command of front-end technologies, including </w:t>
      </w:r>
      <w:r w:rsidRPr="00DC1482">
        <w:rPr>
          <w:b/>
          <w:bCs/>
        </w:rPr>
        <w:t>React</w:t>
      </w:r>
      <w:r w:rsidRPr="00DC1482">
        <w:t xml:space="preserve"> and Angular, with exposure to frameworks like </w:t>
      </w:r>
      <w:proofErr w:type="spellStart"/>
      <w:r w:rsidRPr="00DC1482">
        <w:rPr>
          <w:b/>
          <w:bCs/>
        </w:rPr>
        <w:t>NextJS</w:t>
      </w:r>
      <w:proofErr w:type="spellEnd"/>
      <w:r w:rsidRPr="00DC1482">
        <w:t xml:space="preserve">. Proven ability to work in </w:t>
      </w:r>
      <w:r w:rsidRPr="00DC1482">
        <w:rPr>
          <w:b/>
          <w:bCs/>
        </w:rPr>
        <w:t>Agile practices</w:t>
      </w:r>
      <w:r w:rsidRPr="00DC1482">
        <w:t xml:space="preserve">, utilize </w:t>
      </w:r>
      <w:r w:rsidRPr="00DC1482">
        <w:rPr>
          <w:b/>
          <w:bCs/>
        </w:rPr>
        <w:t>Azure DevOps</w:t>
      </w:r>
      <w:r w:rsidRPr="00DC1482">
        <w:t xml:space="preserve"> tools for the full SDLC, and collaborate effectively with strong communication skills. Seeking to leverage comprehensive full-stack expertise to deliver scalable and maintainable solutions.</w:t>
      </w:r>
    </w:p>
    <w:p w14:paraId="6B61B45D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</w:pPr>
      <w:r w:rsidRPr="00DC1482">
        <w:pict w14:anchorId="24FC0E6F">
          <v:rect id="_x0000_i1056" style="width:0;height:1.5pt" o:hralign="center" o:hrstd="t" o:hr="t" fillcolor="#a0a0a0" stroked="f"/>
        </w:pict>
      </w:r>
    </w:p>
    <w:p w14:paraId="1E51514B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  <w:rPr>
          <w:b/>
          <w:bCs/>
        </w:rPr>
      </w:pPr>
      <w:r w:rsidRPr="00DC1482">
        <w:rPr>
          <w:rFonts w:ascii="Segoe UI Emoji" w:hAnsi="Segoe UI Emoji" w:cs="Segoe UI Emoji"/>
          <w:b/>
          <w:bCs/>
        </w:rPr>
        <w:t>💻</w:t>
      </w:r>
      <w:r w:rsidRPr="00DC1482">
        <w:rPr>
          <w:b/>
          <w:bCs/>
        </w:rPr>
        <w:t xml:space="preserve"> Technical Skills</w:t>
      </w:r>
    </w:p>
    <w:p w14:paraId="30A86750" w14:textId="77777777" w:rsidR="00DC1482" w:rsidRPr="00DC1482" w:rsidRDefault="00DC1482" w:rsidP="00DC1482">
      <w:pPr>
        <w:numPr>
          <w:ilvl w:val="0"/>
          <w:numId w:val="38"/>
        </w:numPr>
        <w:tabs>
          <w:tab w:val="left" w:pos="0"/>
          <w:tab w:val="right" w:pos="10440"/>
        </w:tabs>
        <w:spacing w:after="0" w:line="360" w:lineRule="auto"/>
      </w:pPr>
      <w:r w:rsidRPr="00DC1482">
        <w:rPr>
          <w:b/>
          <w:bCs/>
        </w:rPr>
        <w:t>Backend &amp; Core:</w:t>
      </w:r>
      <w:r w:rsidRPr="00DC1482">
        <w:t xml:space="preserve"> </w:t>
      </w:r>
      <w:r w:rsidRPr="00DC1482">
        <w:rPr>
          <w:b/>
          <w:bCs/>
        </w:rPr>
        <w:t>C# 11, .NET Core 7, ASP.NET Core</w:t>
      </w:r>
      <w:r w:rsidRPr="00DC1482">
        <w:t xml:space="preserve"> (Web API, MVC), Microservices, </w:t>
      </w:r>
      <w:r w:rsidRPr="00DC1482">
        <w:rPr>
          <w:b/>
          <w:bCs/>
        </w:rPr>
        <w:t>3+ years Backend Experience</w:t>
      </w:r>
    </w:p>
    <w:p w14:paraId="47904353" w14:textId="77777777" w:rsidR="00DC1482" w:rsidRPr="00DC1482" w:rsidRDefault="00DC1482" w:rsidP="00DC1482">
      <w:pPr>
        <w:numPr>
          <w:ilvl w:val="0"/>
          <w:numId w:val="38"/>
        </w:numPr>
        <w:tabs>
          <w:tab w:val="left" w:pos="0"/>
          <w:tab w:val="right" w:pos="10440"/>
        </w:tabs>
        <w:spacing w:after="0" w:line="360" w:lineRule="auto"/>
      </w:pPr>
      <w:r w:rsidRPr="00DC1482">
        <w:rPr>
          <w:b/>
          <w:bCs/>
        </w:rPr>
        <w:t>Azure Services:</w:t>
      </w:r>
      <w:r w:rsidRPr="00DC1482">
        <w:t xml:space="preserve"> </w:t>
      </w:r>
      <w:r w:rsidRPr="00DC1482">
        <w:rPr>
          <w:b/>
          <w:bCs/>
        </w:rPr>
        <w:t>Azure Cloud</w:t>
      </w:r>
      <w:r w:rsidRPr="00DC1482">
        <w:t xml:space="preserve"> (App Services, Kubernetes Service (AKS), Key Vault, Application Insights), </w:t>
      </w:r>
      <w:r w:rsidRPr="00DC1482">
        <w:rPr>
          <w:b/>
          <w:bCs/>
        </w:rPr>
        <w:t>Azure DevOps CI/CD</w:t>
      </w:r>
    </w:p>
    <w:p w14:paraId="0473AA23" w14:textId="77777777" w:rsidR="00DC1482" w:rsidRPr="00DC1482" w:rsidRDefault="00DC1482" w:rsidP="00DC1482">
      <w:pPr>
        <w:numPr>
          <w:ilvl w:val="0"/>
          <w:numId w:val="38"/>
        </w:numPr>
        <w:tabs>
          <w:tab w:val="left" w:pos="0"/>
          <w:tab w:val="right" w:pos="10440"/>
        </w:tabs>
        <w:spacing w:after="0" w:line="360" w:lineRule="auto"/>
      </w:pPr>
      <w:r w:rsidRPr="00DC1482">
        <w:rPr>
          <w:b/>
          <w:bCs/>
        </w:rPr>
        <w:t>Front-End &amp; Frameworks:</w:t>
      </w:r>
      <w:r w:rsidRPr="00DC1482">
        <w:t xml:space="preserve"> </w:t>
      </w:r>
      <w:r w:rsidRPr="00DC1482">
        <w:rPr>
          <w:b/>
          <w:bCs/>
        </w:rPr>
        <w:t>React 16</w:t>
      </w:r>
      <w:r w:rsidRPr="00DC1482">
        <w:t xml:space="preserve">, Angular 14+, </w:t>
      </w:r>
      <w:proofErr w:type="spellStart"/>
      <w:r w:rsidRPr="00DC1482">
        <w:t>RxJS</w:t>
      </w:r>
      <w:proofErr w:type="spellEnd"/>
      <w:r w:rsidRPr="00DC1482">
        <w:t xml:space="preserve">, </w:t>
      </w:r>
      <w:proofErr w:type="spellStart"/>
      <w:r w:rsidRPr="00DC1482">
        <w:rPr>
          <w:b/>
          <w:bCs/>
        </w:rPr>
        <w:t>NextJS</w:t>
      </w:r>
      <w:proofErr w:type="spellEnd"/>
      <w:r w:rsidRPr="00DC1482">
        <w:t xml:space="preserve"> (Exposure), JavaScript, HTML5, CSS3, Bootstrap</w:t>
      </w:r>
    </w:p>
    <w:p w14:paraId="6452B22A" w14:textId="77777777" w:rsidR="00DC1482" w:rsidRPr="00DC1482" w:rsidRDefault="00DC1482" w:rsidP="00DC1482">
      <w:pPr>
        <w:numPr>
          <w:ilvl w:val="0"/>
          <w:numId w:val="38"/>
        </w:numPr>
        <w:tabs>
          <w:tab w:val="left" w:pos="0"/>
          <w:tab w:val="right" w:pos="10440"/>
        </w:tabs>
        <w:spacing w:after="0" w:line="360" w:lineRule="auto"/>
      </w:pPr>
      <w:r w:rsidRPr="00DC1482">
        <w:rPr>
          <w:b/>
          <w:bCs/>
        </w:rPr>
        <w:t>Databases &amp; Tools:</w:t>
      </w:r>
      <w:r w:rsidRPr="00DC1482">
        <w:t xml:space="preserve"> </w:t>
      </w:r>
      <w:r w:rsidRPr="00DC1482">
        <w:rPr>
          <w:b/>
          <w:bCs/>
        </w:rPr>
        <w:t>SQL Server 2019</w:t>
      </w:r>
      <w:r w:rsidRPr="00DC1482">
        <w:t>, T-SQL, Entity Framework Core, Docker, Kubernetes</w:t>
      </w:r>
    </w:p>
    <w:p w14:paraId="5389F0F7" w14:textId="77777777" w:rsidR="00DC1482" w:rsidRPr="00DC1482" w:rsidRDefault="00DC1482" w:rsidP="00DC1482">
      <w:pPr>
        <w:numPr>
          <w:ilvl w:val="0"/>
          <w:numId w:val="38"/>
        </w:numPr>
        <w:tabs>
          <w:tab w:val="left" w:pos="0"/>
          <w:tab w:val="right" w:pos="10440"/>
        </w:tabs>
        <w:spacing w:after="0" w:line="360" w:lineRule="auto"/>
      </w:pPr>
      <w:r w:rsidRPr="00DC1482">
        <w:rPr>
          <w:b/>
          <w:bCs/>
        </w:rPr>
        <w:t>Methodology &amp; Soft Skills:</w:t>
      </w:r>
      <w:r w:rsidRPr="00DC1482">
        <w:t xml:space="preserve"> </w:t>
      </w:r>
      <w:r w:rsidRPr="00DC1482">
        <w:rPr>
          <w:b/>
          <w:bCs/>
        </w:rPr>
        <w:t>Agile Practices</w:t>
      </w:r>
      <w:r w:rsidRPr="00DC1482">
        <w:t xml:space="preserve"> (Scrum), </w:t>
      </w:r>
      <w:r w:rsidRPr="00DC1482">
        <w:rPr>
          <w:b/>
          <w:bCs/>
        </w:rPr>
        <w:t>Azure DevOps</w:t>
      </w:r>
      <w:r w:rsidRPr="00DC1482">
        <w:t xml:space="preserve"> (Pipelines/Tracking), GIT, JIRA, Strong Communication</w:t>
      </w:r>
    </w:p>
    <w:p w14:paraId="6DEE094C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</w:pPr>
      <w:r w:rsidRPr="00DC1482">
        <w:pict w14:anchorId="74C28100">
          <v:rect id="_x0000_i1057" style="width:0;height:1.5pt" o:hralign="center" o:hrstd="t" o:hr="t" fillcolor="#a0a0a0" stroked="f"/>
        </w:pict>
      </w:r>
    </w:p>
    <w:p w14:paraId="5FE79315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  <w:rPr>
          <w:b/>
          <w:bCs/>
        </w:rPr>
      </w:pPr>
      <w:r w:rsidRPr="00DC1482">
        <w:rPr>
          <w:rFonts w:ascii="Segoe UI Emoji" w:hAnsi="Segoe UI Emoji" w:cs="Segoe UI Emoji"/>
          <w:b/>
          <w:bCs/>
        </w:rPr>
        <w:t>🚀</w:t>
      </w:r>
      <w:r w:rsidRPr="00DC1482">
        <w:rPr>
          <w:b/>
          <w:bCs/>
        </w:rPr>
        <w:t xml:space="preserve"> Professional Experience</w:t>
      </w:r>
    </w:p>
    <w:p w14:paraId="52026AD0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</w:pPr>
      <w:r w:rsidRPr="00DC1482">
        <w:rPr>
          <w:b/>
          <w:bCs/>
        </w:rPr>
        <w:t>BNY Mellon: .Net Full Stack Developer</w:t>
      </w:r>
      <w:r w:rsidRPr="00DC1482">
        <w:t xml:space="preserve"> — Garden City, NY </w:t>
      </w:r>
      <w:r w:rsidRPr="00DC1482">
        <w:rPr>
          <w:i/>
          <w:iCs/>
        </w:rPr>
        <w:t>Oct 2024 – Present</w:t>
      </w:r>
    </w:p>
    <w:p w14:paraId="41C893C4" w14:textId="77777777" w:rsidR="00DC1482" w:rsidRPr="00DC1482" w:rsidRDefault="00DC1482" w:rsidP="00DC1482">
      <w:pPr>
        <w:numPr>
          <w:ilvl w:val="0"/>
          <w:numId w:val="39"/>
        </w:numPr>
        <w:tabs>
          <w:tab w:val="left" w:pos="0"/>
          <w:tab w:val="right" w:pos="10440"/>
        </w:tabs>
        <w:spacing w:after="0" w:line="360" w:lineRule="auto"/>
      </w:pPr>
      <w:r w:rsidRPr="00DC1482">
        <w:t xml:space="preserve">Led backend development and optimization for treasury solutions using </w:t>
      </w:r>
      <w:r w:rsidRPr="00DC1482">
        <w:rPr>
          <w:b/>
          <w:bCs/>
        </w:rPr>
        <w:t>C# 11</w:t>
      </w:r>
      <w:r w:rsidRPr="00DC1482">
        <w:t xml:space="preserve"> and </w:t>
      </w:r>
      <w:r w:rsidRPr="00DC1482">
        <w:rPr>
          <w:b/>
          <w:bCs/>
        </w:rPr>
        <w:t>.NET Core 7</w:t>
      </w:r>
      <w:r w:rsidRPr="00DC1482">
        <w:t xml:space="preserve"> APIs, demonstrating over 3 years of backend focus.</w:t>
      </w:r>
    </w:p>
    <w:p w14:paraId="46D996C0" w14:textId="77777777" w:rsidR="00DC1482" w:rsidRPr="00DC1482" w:rsidRDefault="00DC1482" w:rsidP="00DC1482">
      <w:pPr>
        <w:numPr>
          <w:ilvl w:val="0"/>
          <w:numId w:val="39"/>
        </w:numPr>
        <w:tabs>
          <w:tab w:val="left" w:pos="0"/>
          <w:tab w:val="right" w:pos="10440"/>
        </w:tabs>
        <w:spacing w:after="0" w:line="360" w:lineRule="auto"/>
      </w:pPr>
      <w:r w:rsidRPr="00DC1482">
        <w:rPr>
          <w:b/>
          <w:bCs/>
        </w:rPr>
        <w:t>Utilized Azure Services</w:t>
      </w:r>
      <w:r w:rsidRPr="00DC1482">
        <w:t xml:space="preserve"> and </w:t>
      </w:r>
      <w:r w:rsidRPr="00DC1482">
        <w:rPr>
          <w:b/>
          <w:bCs/>
        </w:rPr>
        <w:t>Azure DevOps</w:t>
      </w:r>
      <w:r w:rsidRPr="00DC1482">
        <w:t xml:space="preserve"> for CI/CD and release management, deploying cloud-native microservices via AKS.</w:t>
      </w:r>
    </w:p>
    <w:p w14:paraId="247927B5" w14:textId="77777777" w:rsidR="00DC1482" w:rsidRPr="00DC1482" w:rsidRDefault="00DC1482" w:rsidP="00DC1482">
      <w:pPr>
        <w:numPr>
          <w:ilvl w:val="0"/>
          <w:numId w:val="39"/>
        </w:numPr>
        <w:tabs>
          <w:tab w:val="left" w:pos="0"/>
          <w:tab w:val="right" w:pos="10440"/>
        </w:tabs>
        <w:spacing w:after="0" w:line="360" w:lineRule="auto"/>
      </w:pPr>
      <w:r w:rsidRPr="00DC1482">
        <w:t xml:space="preserve">Developed front-end components using Angular 14+, maintaining responsiveness and integrating with backend APIs to reduce transaction monitoring time by </w:t>
      </w:r>
      <w:r w:rsidRPr="00DC1482">
        <w:rPr>
          <w:b/>
          <w:bCs/>
        </w:rPr>
        <w:t>30%</w:t>
      </w:r>
      <w:r w:rsidRPr="00DC1482">
        <w:t>.</w:t>
      </w:r>
    </w:p>
    <w:p w14:paraId="56F50A11" w14:textId="77777777" w:rsidR="00DC1482" w:rsidRPr="00DC1482" w:rsidRDefault="00DC1482" w:rsidP="00DC1482">
      <w:pPr>
        <w:numPr>
          <w:ilvl w:val="0"/>
          <w:numId w:val="39"/>
        </w:numPr>
        <w:tabs>
          <w:tab w:val="left" w:pos="0"/>
          <w:tab w:val="right" w:pos="10440"/>
        </w:tabs>
        <w:spacing w:after="0" w:line="360" w:lineRule="auto"/>
      </w:pPr>
      <w:r w:rsidRPr="00DC1482">
        <w:rPr>
          <w:b/>
          <w:bCs/>
        </w:rPr>
        <w:t>Employed Agile practices</w:t>
      </w:r>
      <w:r w:rsidRPr="00DC1482">
        <w:t xml:space="preserve"> for rapid iteration and integrated </w:t>
      </w:r>
      <w:r w:rsidRPr="00DC1482">
        <w:rPr>
          <w:b/>
          <w:bCs/>
        </w:rPr>
        <w:t>strong communication</w:t>
      </w:r>
      <w:r w:rsidRPr="00DC1482">
        <w:t xml:space="preserve"> to collaborate with cross-functional teams on architectural design.</w:t>
      </w:r>
    </w:p>
    <w:p w14:paraId="11901AAD" w14:textId="77777777" w:rsidR="00DC1482" w:rsidRPr="00DC1482" w:rsidRDefault="00DC1482" w:rsidP="00DC1482">
      <w:pPr>
        <w:numPr>
          <w:ilvl w:val="0"/>
          <w:numId w:val="39"/>
        </w:numPr>
        <w:tabs>
          <w:tab w:val="left" w:pos="0"/>
          <w:tab w:val="right" w:pos="10440"/>
        </w:tabs>
        <w:spacing w:after="0" w:line="360" w:lineRule="auto"/>
      </w:pPr>
      <w:r w:rsidRPr="00DC1482">
        <w:t xml:space="preserve">Implemented secure coding practices and </w:t>
      </w:r>
      <w:r w:rsidRPr="00DC1482">
        <w:rPr>
          <w:b/>
          <w:bCs/>
        </w:rPr>
        <w:t>Azure security configurations</w:t>
      </w:r>
      <w:r w:rsidRPr="00DC1482">
        <w:t xml:space="preserve"> (Azure AD, OAuth 2.0).</w:t>
      </w:r>
    </w:p>
    <w:p w14:paraId="605C12EC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</w:pPr>
      <w:r w:rsidRPr="00DC1482">
        <w:rPr>
          <w:b/>
          <w:bCs/>
        </w:rPr>
        <w:t>ALSAC: .Net Full Stack Developer</w:t>
      </w:r>
      <w:r w:rsidRPr="00DC1482">
        <w:t xml:space="preserve"> — Memphis, TN </w:t>
      </w:r>
      <w:r w:rsidRPr="00DC1482">
        <w:rPr>
          <w:i/>
          <w:iCs/>
        </w:rPr>
        <w:t>Dec 2023 – Sept 2024</w:t>
      </w:r>
    </w:p>
    <w:p w14:paraId="474ECACA" w14:textId="77777777" w:rsidR="00DC1482" w:rsidRPr="00DC1482" w:rsidRDefault="00DC1482" w:rsidP="00DC1482">
      <w:pPr>
        <w:numPr>
          <w:ilvl w:val="0"/>
          <w:numId w:val="40"/>
        </w:numPr>
        <w:tabs>
          <w:tab w:val="left" w:pos="0"/>
          <w:tab w:val="right" w:pos="10440"/>
        </w:tabs>
        <w:spacing w:after="0" w:line="360" w:lineRule="auto"/>
      </w:pPr>
      <w:r w:rsidRPr="00DC1482">
        <w:t xml:space="preserve">Developed donor engagement modules using </w:t>
      </w:r>
      <w:r w:rsidRPr="00DC1482">
        <w:rPr>
          <w:b/>
          <w:bCs/>
        </w:rPr>
        <w:t>.NET 7</w:t>
      </w:r>
      <w:r w:rsidRPr="00DC1482">
        <w:t xml:space="preserve"> and </w:t>
      </w:r>
      <w:r w:rsidRPr="00DC1482">
        <w:rPr>
          <w:b/>
          <w:bCs/>
        </w:rPr>
        <w:t>ASP.NET Core Web API</w:t>
      </w:r>
      <w:r w:rsidRPr="00DC1482">
        <w:t xml:space="preserve">, alongside </w:t>
      </w:r>
      <w:r w:rsidRPr="00DC1482">
        <w:rPr>
          <w:b/>
          <w:bCs/>
        </w:rPr>
        <w:t>React 16</w:t>
      </w:r>
      <w:r w:rsidRPr="00DC1482">
        <w:t>, delivering interactive donation flows.</w:t>
      </w:r>
    </w:p>
    <w:p w14:paraId="34C6862B" w14:textId="77777777" w:rsidR="00DC1482" w:rsidRPr="00DC1482" w:rsidRDefault="00DC1482" w:rsidP="00DC1482">
      <w:pPr>
        <w:numPr>
          <w:ilvl w:val="0"/>
          <w:numId w:val="40"/>
        </w:numPr>
        <w:tabs>
          <w:tab w:val="left" w:pos="0"/>
          <w:tab w:val="right" w:pos="10440"/>
        </w:tabs>
        <w:spacing w:after="0" w:line="360" w:lineRule="auto"/>
      </w:pPr>
      <w:r w:rsidRPr="00DC1482">
        <w:t xml:space="preserve">Engineered high-performance backend data operations in </w:t>
      </w:r>
      <w:r w:rsidRPr="00DC1482">
        <w:rPr>
          <w:b/>
          <w:bCs/>
        </w:rPr>
        <w:t>SQL Server 2019</w:t>
      </w:r>
      <w:r w:rsidRPr="00DC1482">
        <w:t xml:space="preserve"> through advanced T-SQL queries and </w:t>
      </w:r>
      <w:proofErr w:type="spellStart"/>
      <w:r w:rsidRPr="00DC1482">
        <w:t>Hangfire</w:t>
      </w:r>
      <w:proofErr w:type="spellEnd"/>
      <w:r w:rsidRPr="00DC1482">
        <w:t xml:space="preserve"> background jobs.</w:t>
      </w:r>
    </w:p>
    <w:p w14:paraId="3F15F0D8" w14:textId="77777777" w:rsidR="00DC1482" w:rsidRPr="00DC1482" w:rsidRDefault="00DC1482" w:rsidP="00DC1482">
      <w:pPr>
        <w:numPr>
          <w:ilvl w:val="0"/>
          <w:numId w:val="40"/>
        </w:numPr>
        <w:tabs>
          <w:tab w:val="left" w:pos="0"/>
          <w:tab w:val="right" w:pos="10440"/>
        </w:tabs>
        <w:spacing w:after="0" w:line="360" w:lineRule="auto"/>
      </w:pPr>
      <w:r w:rsidRPr="00DC1482">
        <w:t xml:space="preserve">Streamlined deployments by utilizing containerization and automating pipelines via </w:t>
      </w:r>
      <w:r w:rsidRPr="00DC1482">
        <w:rPr>
          <w:b/>
          <w:bCs/>
        </w:rPr>
        <w:t>CI/CD practices</w:t>
      </w:r>
      <w:r w:rsidRPr="00DC1482">
        <w:t xml:space="preserve">, demonstrating familiarity with </w:t>
      </w:r>
      <w:r w:rsidRPr="00DC1482">
        <w:rPr>
          <w:b/>
          <w:bCs/>
        </w:rPr>
        <w:t>Azure DevOps</w:t>
      </w:r>
      <w:r w:rsidRPr="00DC1482">
        <w:t xml:space="preserve"> principles (e.g., pipeline automation).</w:t>
      </w:r>
    </w:p>
    <w:p w14:paraId="47C56469" w14:textId="77777777" w:rsidR="00DC1482" w:rsidRPr="00DC1482" w:rsidRDefault="00DC1482" w:rsidP="00DC1482">
      <w:pPr>
        <w:numPr>
          <w:ilvl w:val="0"/>
          <w:numId w:val="40"/>
        </w:numPr>
        <w:tabs>
          <w:tab w:val="left" w:pos="0"/>
          <w:tab w:val="right" w:pos="10440"/>
        </w:tabs>
        <w:spacing w:after="0" w:line="360" w:lineRule="auto"/>
      </w:pPr>
      <w:r w:rsidRPr="00DC1482">
        <w:t xml:space="preserve">Actively participated in </w:t>
      </w:r>
      <w:r w:rsidRPr="00DC1482">
        <w:rPr>
          <w:b/>
          <w:bCs/>
        </w:rPr>
        <w:t>Agile Scrum</w:t>
      </w:r>
      <w:r w:rsidRPr="00DC1482">
        <w:t xml:space="preserve"> cycles using JIRA, ensuring strong team collaboration and clean, maintainable code.</w:t>
      </w:r>
    </w:p>
    <w:p w14:paraId="7AA9F718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</w:pPr>
      <w:r w:rsidRPr="00DC1482">
        <w:rPr>
          <w:b/>
          <w:bCs/>
        </w:rPr>
        <w:t>FLIPKART: .Net Developer</w:t>
      </w:r>
      <w:r w:rsidRPr="00DC1482">
        <w:t xml:space="preserve"> — Hyderabad, IN </w:t>
      </w:r>
      <w:r w:rsidRPr="00DC1482">
        <w:rPr>
          <w:i/>
          <w:iCs/>
        </w:rPr>
        <w:t>Jul 2021 – Aug 2023</w:t>
      </w:r>
    </w:p>
    <w:p w14:paraId="65794396" w14:textId="77777777" w:rsidR="00DC1482" w:rsidRPr="00DC1482" w:rsidRDefault="00DC1482" w:rsidP="00DC1482">
      <w:pPr>
        <w:numPr>
          <w:ilvl w:val="0"/>
          <w:numId w:val="41"/>
        </w:numPr>
        <w:tabs>
          <w:tab w:val="left" w:pos="0"/>
          <w:tab w:val="right" w:pos="10440"/>
        </w:tabs>
        <w:spacing w:after="0" w:line="360" w:lineRule="auto"/>
      </w:pPr>
      <w:r w:rsidRPr="00DC1482">
        <w:t xml:space="preserve">Built high-availability cart microservices primarily using </w:t>
      </w:r>
      <w:r w:rsidRPr="00DC1482">
        <w:rPr>
          <w:b/>
          <w:bCs/>
        </w:rPr>
        <w:t>.NET Core (C#)</w:t>
      </w:r>
      <w:r w:rsidRPr="00DC1482">
        <w:t xml:space="preserve"> and </w:t>
      </w:r>
      <w:r w:rsidRPr="00DC1482">
        <w:rPr>
          <w:b/>
          <w:bCs/>
        </w:rPr>
        <w:t>RESTful Web APIs</w:t>
      </w:r>
      <w:r w:rsidRPr="00DC1482">
        <w:t xml:space="preserve">, reducing cart latency by </w:t>
      </w:r>
      <w:r w:rsidRPr="00DC1482">
        <w:rPr>
          <w:b/>
          <w:bCs/>
        </w:rPr>
        <w:t>35%</w:t>
      </w:r>
      <w:r w:rsidRPr="00DC1482">
        <w:t xml:space="preserve"> (focused backend experience).</w:t>
      </w:r>
    </w:p>
    <w:p w14:paraId="7822B2AC" w14:textId="77777777" w:rsidR="00DC1482" w:rsidRPr="00DC1482" w:rsidRDefault="00DC1482" w:rsidP="00DC1482">
      <w:pPr>
        <w:numPr>
          <w:ilvl w:val="0"/>
          <w:numId w:val="41"/>
        </w:numPr>
        <w:tabs>
          <w:tab w:val="left" w:pos="0"/>
          <w:tab w:val="right" w:pos="10440"/>
        </w:tabs>
        <w:spacing w:after="0" w:line="360" w:lineRule="auto"/>
      </w:pPr>
      <w:r w:rsidRPr="00DC1482">
        <w:t xml:space="preserve">Deployed containerized workloads and secured secrets utilizing </w:t>
      </w:r>
      <w:r w:rsidRPr="00DC1482">
        <w:rPr>
          <w:b/>
          <w:bCs/>
        </w:rPr>
        <w:t>Azure Services</w:t>
      </w:r>
      <w:r w:rsidRPr="00DC1482">
        <w:t xml:space="preserve"> (AKS, Key Vault), and embedded monitoring via Azure Application Insights.</w:t>
      </w:r>
    </w:p>
    <w:p w14:paraId="662D60E0" w14:textId="77777777" w:rsidR="00DC1482" w:rsidRPr="00DC1482" w:rsidRDefault="00DC1482" w:rsidP="00DC1482">
      <w:pPr>
        <w:numPr>
          <w:ilvl w:val="0"/>
          <w:numId w:val="41"/>
        </w:numPr>
        <w:tabs>
          <w:tab w:val="left" w:pos="0"/>
          <w:tab w:val="right" w:pos="10440"/>
        </w:tabs>
        <w:spacing w:after="0" w:line="360" w:lineRule="auto"/>
      </w:pPr>
      <w:r w:rsidRPr="00DC1482">
        <w:t xml:space="preserve">Automated delivery via </w:t>
      </w:r>
      <w:r w:rsidRPr="00DC1482">
        <w:rPr>
          <w:b/>
          <w:bCs/>
        </w:rPr>
        <w:t>Azure DevOps CI/CD</w:t>
      </w:r>
      <w:r w:rsidRPr="00DC1482">
        <w:t xml:space="preserve"> and GitHub Actions, tracking all coding changes using GIT and practicing </w:t>
      </w:r>
      <w:r w:rsidRPr="00DC1482">
        <w:rPr>
          <w:b/>
          <w:bCs/>
        </w:rPr>
        <w:t>Agile methodologies</w:t>
      </w:r>
      <w:r w:rsidRPr="00DC1482">
        <w:t>.</w:t>
      </w:r>
    </w:p>
    <w:p w14:paraId="75EA5CE5" w14:textId="77777777" w:rsidR="00DC1482" w:rsidRPr="00DC1482" w:rsidRDefault="00DC1482" w:rsidP="00DC1482">
      <w:pPr>
        <w:numPr>
          <w:ilvl w:val="0"/>
          <w:numId w:val="41"/>
        </w:numPr>
        <w:tabs>
          <w:tab w:val="left" w:pos="0"/>
          <w:tab w:val="right" w:pos="10440"/>
        </w:tabs>
        <w:spacing w:after="0" w:line="360" w:lineRule="auto"/>
      </w:pPr>
      <w:r w:rsidRPr="00DC1482">
        <w:t xml:space="preserve">Gained </w:t>
      </w:r>
      <w:r w:rsidRPr="00DC1482">
        <w:rPr>
          <w:b/>
          <w:bCs/>
        </w:rPr>
        <w:t>exposure to advanced JavaScript frameworks</w:t>
      </w:r>
      <w:r w:rsidRPr="00DC1482">
        <w:t xml:space="preserve"> and modern development patterns, including early research into technologies </w:t>
      </w:r>
      <w:proofErr w:type="gramStart"/>
      <w:r w:rsidRPr="00DC1482">
        <w:t>similar to</w:t>
      </w:r>
      <w:proofErr w:type="gramEnd"/>
      <w:r w:rsidRPr="00DC1482">
        <w:t xml:space="preserve"> </w:t>
      </w:r>
      <w:proofErr w:type="spellStart"/>
      <w:r w:rsidRPr="00DC1482">
        <w:rPr>
          <w:b/>
          <w:bCs/>
        </w:rPr>
        <w:t>NextJS</w:t>
      </w:r>
      <w:proofErr w:type="spellEnd"/>
      <w:r w:rsidRPr="00DC1482">
        <w:t>.</w:t>
      </w:r>
    </w:p>
    <w:p w14:paraId="3AFAB022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</w:pPr>
      <w:r w:rsidRPr="00DC1482">
        <w:pict w14:anchorId="64DBE48B">
          <v:rect id="_x0000_i1058" style="width:0;height:1.5pt" o:hralign="center" o:hrstd="t" o:hr="t" fillcolor="#a0a0a0" stroked="f"/>
        </w:pict>
      </w:r>
    </w:p>
    <w:p w14:paraId="3E43D467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  <w:rPr>
          <w:b/>
          <w:bCs/>
        </w:rPr>
      </w:pPr>
      <w:r w:rsidRPr="00DC1482">
        <w:rPr>
          <w:rFonts w:ascii="Segoe UI Emoji" w:hAnsi="Segoe UI Emoji" w:cs="Segoe UI Emoji"/>
          <w:b/>
          <w:bCs/>
        </w:rPr>
        <w:t>📚</w:t>
      </w:r>
      <w:r w:rsidRPr="00DC1482">
        <w:rPr>
          <w:b/>
          <w:bCs/>
        </w:rPr>
        <w:t xml:space="preserve"> Education &amp; Experience</w:t>
      </w:r>
    </w:p>
    <w:p w14:paraId="4B385B45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</w:pPr>
      <w:proofErr w:type="gramStart"/>
      <w:r w:rsidRPr="00DC1482">
        <w:rPr>
          <w:b/>
          <w:bCs/>
        </w:rPr>
        <w:lastRenderedPageBreak/>
        <w:t>Masters in Computer Science</w:t>
      </w:r>
      <w:proofErr w:type="gramEnd"/>
      <w:r w:rsidRPr="00DC1482">
        <w:t xml:space="preserve"> University of Missouri Kansas City (UMKC) — MO </w:t>
      </w:r>
      <w:r w:rsidRPr="00DC1482">
        <w:rPr>
          <w:i/>
          <w:iCs/>
        </w:rPr>
        <w:t>Aug 2023 – Dec 2024</w:t>
      </w:r>
    </w:p>
    <w:p w14:paraId="4C123677" w14:textId="77777777" w:rsidR="00DC1482" w:rsidRPr="00DC1482" w:rsidRDefault="00DC1482" w:rsidP="00DC1482">
      <w:pPr>
        <w:tabs>
          <w:tab w:val="left" w:pos="0"/>
          <w:tab w:val="right" w:pos="10440"/>
        </w:tabs>
        <w:spacing w:after="0" w:line="360" w:lineRule="auto"/>
      </w:pPr>
      <w:proofErr w:type="gramStart"/>
      <w:r w:rsidRPr="00DC1482">
        <w:rPr>
          <w:b/>
          <w:bCs/>
        </w:rPr>
        <w:t>Bachelors in Computer Science and Engineering</w:t>
      </w:r>
      <w:proofErr w:type="gramEnd"/>
      <w:r w:rsidRPr="00DC1482">
        <w:t xml:space="preserve"> MRCET — </w:t>
      </w:r>
      <w:proofErr w:type="spellStart"/>
      <w:r w:rsidRPr="00DC1482">
        <w:t>Hyd</w:t>
      </w:r>
      <w:proofErr w:type="spellEnd"/>
      <w:r w:rsidRPr="00DC1482">
        <w:t xml:space="preserve"> </w:t>
      </w:r>
      <w:r w:rsidRPr="00DC1482">
        <w:rPr>
          <w:i/>
          <w:iCs/>
        </w:rPr>
        <w:t>Jun 2018 – Apr 2022</w:t>
      </w:r>
    </w:p>
    <w:p w14:paraId="62EB9EC1" w14:textId="77777777" w:rsidR="00E42CF8" w:rsidRPr="00072F9E" w:rsidRDefault="00E42CF8" w:rsidP="001D35D5">
      <w:pPr>
        <w:tabs>
          <w:tab w:val="left" w:pos="0"/>
          <w:tab w:val="right" w:pos="10440"/>
        </w:tabs>
        <w:spacing w:after="0" w:line="360" w:lineRule="auto"/>
      </w:pPr>
    </w:p>
    <w:sectPr w:rsidR="00E42CF8" w:rsidRPr="00072F9E" w:rsidSect="00193A12">
      <w:footerReference w:type="default" r:id="rId12"/>
      <w:pgSz w:w="12240" w:h="20160" w:code="5"/>
      <w:pgMar w:top="144" w:right="432" w:bottom="288" w:left="432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9A3CA" w14:textId="77777777" w:rsidR="00FC43DF" w:rsidRDefault="00FC43DF">
      <w:pPr>
        <w:spacing w:after="0"/>
      </w:pPr>
      <w:r>
        <w:separator/>
      </w:r>
    </w:p>
  </w:endnote>
  <w:endnote w:type="continuationSeparator" w:id="0">
    <w:p w14:paraId="4EAC5D2B" w14:textId="77777777" w:rsidR="00FC43DF" w:rsidRDefault="00FC43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9C08" w14:textId="011C3B09" w:rsidR="006270A9" w:rsidRDefault="006270A9" w:rsidP="003462D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C0516" w14:textId="77777777" w:rsidR="00FC43DF" w:rsidRDefault="00FC43DF">
      <w:pPr>
        <w:spacing w:after="0"/>
      </w:pPr>
      <w:r>
        <w:separator/>
      </w:r>
    </w:p>
  </w:footnote>
  <w:footnote w:type="continuationSeparator" w:id="0">
    <w:p w14:paraId="46168DF3" w14:textId="77777777" w:rsidR="00FC43DF" w:rsidRDefault="00FC43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0D4"/>
    <w:multiLevelType w:val="multilevel"/>
    <w:tmpl w:val="568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0B126AE8"/>
    <w:multiLevelType w:val="multilevel"/>
    <w:tmpl w:val="3F1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327CE"/>
    <w:multiLevelType w:val="multilevel"/>
    <w:tmpl w:val="7FF8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17B5A"/>
    <w:multiLevelType w:val="multilevel"/>
    <w:tmpl w:val="E3C4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63F4C"/>
    <w:multiLevelType w:val="multilevel"/>
    <w:tmpl w:val="09E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41B4E"/>
    <w:multiLevelType w:val="multilevel"/>
    <w:tmpl w:val="725E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C62DB"/>
    <w:multiLevelType w:val="multilevel"/>
    <w:tmpl w:val="4A6C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E31CC"/>
    <w:multiLevelType w:val="multilevel"/>
    <w:tmpl w:val="19DC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A02B4"/>
    <w:multiLevelType w:val="multilevel"/>
    <w:tmpl w:val="AFA0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435A5"/>
    <w:multiLevelType w:val="multilevel"/>
    <w:tmpl w:val="6F88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B11A1"/>
    <w:multiLevelType w:val="multilevel"/>
    <w:tmpl w:val="FD54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B1E69"/>
    <w:multiLevelType w:val="multilevel"/>
    <w:tmpl w:val="9962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D72A9"/>
    <w:multiLevelType w:val="multilevel"/>
    <w:tmpl w:val="12F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E1F87"/>
    <w:multiLevelType w:val="multilevel"/>
    <w:tmpl w:val="549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D645E"/>
    <w:multiLevelType w:val="multilevel"/>
    <w:tmpl w:val="8C2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17DF0"/>
    <w:multiLevelType w:val="multilevel"/>
    <w:tmpl w:val="6080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73965"/>
    <w:multiLevelType w:val="multilevel"/>
    <w:tmpl w:val="3E56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92D67"/>
    <w:multiLevelType w:val="multilevel"/>
    <w:tmpl w:val="1078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A57DD"/>
    <w:multiLevelType w:val="multilevel"/>
    <w:tmpl w:val="F1E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31709"/>
    <w:multiLevelType w:val="multilevel"/>
    <w:tmpl w:val="BBF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D53D1"/>
    <w:multiLevelType w:val="multilevel"/>
    <w:tmpl w:val="8938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C163C"/>
    <w:multiLevelType w:val="multilevel"/>
    <w:tmpl w:val="4F72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E7354"/>
    <w:multiLevelType w:val="multilevel"/>
    <w:tmpl w:val="3AAC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B6FCD"/>
    <w:multiLevelType w:val="multilevel"/>
    <w:tmpl w:val="A4F8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F14AE"/>
    <w:multiLevelType w:val="multilevel"/>
    <w:tmpl w:val="320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827FA"/>
    <w:multiLevelType w:val="multilevel"/>
    <w:tmpl w:val="C8E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34E5D"/>
    <w:multiLevelType w:val="multilevel"/>
    <w:tmpl w:val="08FA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F17E8"/>
    <w:multiLevelType w:val="multilevel"/>
    <w:tmpl w:val="AE64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E3DA1"/>
    <w:multiLevelType w:val="multilevel"/>
    <w:tmpl w:val="FC8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906FC"/>
    <w:multiLevelType w:val="multilevel"/>
    <w:tmpl w:val="5EB0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E4AD2"/>
    <w:multiLevelType w:val="multilevel"/>
    <w:tmpl w:val="4446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2C046E"/>
    <w:multiLevelType w:val="multilevel"/>
    <w:tmpl w:val="62F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F49B1"/>
    <w:multiLevelType w:val="multilevel"/>
    <w:tmpl w:val="AEC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0001B"/>
    <w:multiLevelType w:val="multilevel"/>
    <w:tmpl w:val="6A78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6" w15:restartNumberingAfterBreak="0">
    <w:nsid w:val="6FD47697"/>
    <w:multiLevelType w:val="multilevel"/>
    <w:tmpl w:val="A1F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85DC7"/>
    <w:multiLevelType w:val="multilevel"/>
    <w:tmpl w:val="B956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73A2C"/>
    <w:multiLevelType w:val="multilevel"/>
    <w:tmpl w:val="F20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6103A"/>
    <w:multiLevelType w:val="multilevel"/>
    <w:tmpl w:val="57E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14272C"/>
    <w:multiLevelType w:val="multilevel"/>
    <w:tmpl w:val="F23A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565925">
    <w:abstractNumId w:val="1"/>
  </w:num>
  <w:num w:numId="2" w16cid:durableId="1738750052">
    <w:abstractNumId w:val="35"/>
  </w:num>
  <w:num w:numId="3" w16cid:durableId="1399521859">
    <w:abstractNumId w:val="38"/>
  </w:num>
  <w:num w:numId="4" w16cid:durableId="1753895069">
    <w:abstractNumId w:val="32"/>
  </w:num>
  <w:num w:numId="5" w16cid:durableId="1304651685">
    <w:abstractNumId w:val="29"/>
  </w:num>
  <w:num w:numId="6" w16cid:durableId="1858763283">
    <w:abstractNumId w:val="24"/>
  </w:num>
  <w:num w:numId="7" w16cid:durableId="580872052">
    <w:abstractNumId w:val="39"/>
  </w:num>
  <w:num w:numId="8" w16cid:durableId="860165767">
    <w:abstractNumId w:val="9"/>
  </w:num>
  <w:num w:numId="9" w16cid:durableId="1981570724">
    <w:abstractNumId w:val="31"/>
  </w:num>
  <w:num w:numId="10" w16cid:durableId="949748584">
    <w:abstractNumId w:val="12"/>
  </w:num>
  <w:num w:numId="11" w16cid:durableId="1327245658">
    <w:abstractNumId w:val="26"/>
  </w:num>
  <w:num w:numId="12" w16cid:durableId="1127821372">
    <w:abstractNumId w:val="16"/>
  </w:num>
  <w:num w:numId="13" w16cid:durableId="1997300717">
    <w:abstractNumId w:val="21"/>
  </w:num>
  <w:num w:numId="14" w16cid:durableId="1348941357">
    <w:abstractNumId w:val="19"/>
  </w:num>
  <w:num w:numId="15" w16cid:durableId="1389642739">
    <w:abstractNumId w:val="6"/>
  </w:num>
  <w:num w:numId="16" w16cid:durableId="99884924">
    <w:abstractNumId w:val="5"/>
  </w:num>
  <w:num w:numId="17" w16cid:durableId="1237939740">
    <w:abstractNumId w:val="13"/>
  </w:num>
  <w:num w:numId="18" w16cid:durableId="1239094136">
    <w:abstractNumId w:val="34"/>
  </w:num>
  <w:num w:numId="19" w16cid:durableId="1348168501">
    <w:abstractNumId w:val="4"/>
  </w:num>
  <w:num w:numId="20" w16cid:durableId="270359333">
    <w:abstractNumId w:val="3"/>
  </w:num>
  <w:num w:numId="21" w16cid:durableId="779757429">
    <w:abstractNumId w:val="36"/>
  </w:num>
  <w:num w:numId="22" w16cid:durableId="281109122">
    <w:abstractNumId w:val="8"/>
  </w:num>
  <w:num w:numId="23" w16cid:durableId="263878236">
    <w:abstractNumId w:val="27"/>
  </w:num>
  <w:num w:numId="24" w16cid:durableId="458035750">
    <w:abstractNumId w:val="37"/>
  </w:num>
  <w:num w:numId="25" w16cid:durableId="671759823">
    <w:abstractNumId w:val="40"/>
  </w:num>
  <w:num w:numId="26" w16cid:durableId="813371697">
    <w:abstractNumId w:val="25"/>
  </w:num>
  <w:num w:numId="27" w16cid:durableId="19819534">
    <w:abstractNumId w:val="14"/>
  </w:num>
  <w:num w:numId="28" w16cid:durableId="1773864476">
    <w:abstractNumId w:val="17"/>
  </w:num>
  <w:num w:numId="29" w16cid:durableId="634604646">
    <w:abstractNumId w:val="0"/>
  </w:num>
  <w:num w:numId="30" w16cid:durableId="1634477442">
    <w:abstractNumId w:val="33"/>
  </w:num>
  <w:num w:numId="31" w16cid:durableId="1421557764">
    <w:abstractNumId w:val="20"/>
  </w:num>
  <w:num w:numId="32" w16cid:durableId="1043553630">
    <w:abstractNumId w:val="15"/>
  </w:num>
  <w:num w:numId="33" w16cid:durableId="1414667701">
    <w:abstractNumId w:val="10"/>
  </w:num>
  <w:num w:numId="34" w16cid:durableId="1355427550">
    <w:abstractNumId w:val="30"/>
  </w:num>
  <w:num w:numId="35" w16cid:durableId="401414852">
    <w:abstractNumId w:val="18"/>
  </w:num>
  <w:num w:numId="36" w16cid:durableId="734545739">
    <w:abstractNumId w:val="2"/>
  </w:num>
  <w:num w:numId="37" w16cid:durableId="1282490463">
    <w:abstractNumId w:val="28"/>
  </w:num>
  <w:num w:numId="38" w16cid:durableId="618150572">
    <w:abstractNumId w:val="11"/>
  </w:num>
  <w:num w:numId="39" w16cid:durableId="56588380">
    <w:abstractNumId w:val="7"/>
  </w:num>
  <w:num w:numId="40" w16cid:durableId="1312977605">
    <w:abstractNumId w:val="22"/>
  </w:num>
  <w:num w:numId="41" w16cid:durableId="1049378400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EC0"/>
    <w:rsid w:val="00001931"/>
    <w:rsid w:val="00010863"/>
    <w:rsid w:val="000117AF"/>
    <w:rsid w:val="00011C1D"/>
    <w:rsid w:val="00012A41"/>
    <w:rsid w:val="00014334"/>
    <w:rsid w:val="00015D79"/>
    <w:rsid w:val="00017C66"/>
    <w:rsid w:val="00020402"/>
    <w:rsid w:val="000207A8"/>
    <w:rsid w:val="0002405D"/>
    <w:rsid w:val="0002467B"/>
    <w:rsid w:val="0002506F"/>
    <w:rsid w:val="0002550B"/>
    <w:rsid w:val="00032DCD"/>
    <w:rsid w:val="00032DF6"/>
    <w:rsid w:val="00036C10"/>
    <w:rsid w:val="000375ED"/>
    <w:rsid w:val="00041990"/>
    <w:rsid w:val="00041D5C"/>
    <w:rsid w:val="00041EB2"/>
    <w:rsid w:val="00042649"/>
    <w:rsid w:val="0004298E"/>
    <w:rsid w:val="000441AD"/>
    <w:rsid w:val="000444DB"/>
    <w:rsid w:val="000448B9"/>
    <w:rsid w:val="000464B3"/>
    <w:rsid w:val="00047EDD"/>
    <w:rsid w:val="00051EF4"/>
    <w:rsid w:val="00052547"/>
    <w:rsid w:val="0005293E"/>
    <w:rsid w:val="00053E9A"/>
    <w:rsid w:val="0005501D"/>
    <w:rsid w:val="00055C6B"/>
    <w:rsid w:val="00061C5C"/>
    <w:rsid w:val="00063AAB"/>
    <w:rsid w:val="00066D8B"/>
    <w:rsid w:val="0006742A"/>
    <w:rsid w:val="00070F5F"/>
    <w:rsid w:val="00072F9E"/>
    <w:rsid w:val="000748EF"/>
    <w:rsid w:val="00074A17"/>
    <w:rsid w:val="00076AE2"/>
    <w:rsid w:val="00081768"/>
    <w:rsid w:val="000820D1"/>
    <w:rsid w:val="000826B8"/>
    <w:rsid w:val="00083FE3"/>
    <w:rsid w:val="00087AA0"/>
    <w:rsid w:val="00094986"/>
    <w:rsid w:val="00094E14"/>
    <w:rsid w:val="000954A6"/>
    <w:rsid w:val="000A139C"/>
    <w:rsid w:val="000A1E6E"/>
    <w:rsid w:val="000A4379"/>
    <w:rsid w:val="000A4F59"/>
    <w:rsid w:val="000A62BE"/>
    <w:rsid w:val="000A675F"/>
    <w:rsid w:val="000B09BD"/>
    <w:rsid w:val="000B0BC8"/>
    <w:rsid w:val="000B60EF"/>
    <w:rsid w:val="000C091A"/>
    <w:rsid w:val="000C1275"/>
    <w:rsid w:val="000C4287"/>
    <w:rsid w:val="000C4D1A"/>
    <w:rsid w:val="000C61C9"/>
    <w:rsid w:val="000C7A5B"/>
    <w:rsid w:val="000D3C08"/>
    <w:rsid w:val="000D6B40"/>
    <w:rsid w:val="000D7C92"/>
    <w:rsid w:val="000E22C9"/>
    <w:rsid w:val="000E33A8"/>
    <w:rsid w:val="000F12B7"/>
    <w:rsid w:val="000F55AB"/>
    <w:rsid w:val="000F6455"/>
    <w:rsid w:val="001003DD"/>
    <w:rsid w:val="001015E8"/>
    <w:rsid w:val="001050F4"/>
    <w:rsid w:val="00105787"/>
    <w:rsid w:val="00105792"/>
    <w:rsid w:val="00107638"/>
    <w:rsid w:val="001112D6"/>
    <w:rsid w:val="001126A0"/>
    <w:rsid w:val="00114F02"/>
    <w:rsid w:val="001165EA"/>
    <w:rsid w:val="00120A85"/>
    <w:rsid w:val="00123A91"/>
    <w:rsid w:val="00124113"/>
    <w:rsid w:val="00131020"/>
    <w:rsid w:val="00131EF8"/>
    <w:rsid w:val="001365C5"/>
    <w:rsid w:val="00141A4C"/>
    <w:rsid w:val="00142FF9"/>
    <w:rsid w:val="001457BA"/>
    <w:rsid w:val="00150A61"/>
    <w:rsid w:val="00152455"/>
    <w:rsid w:val="00153921"/>
    <w:rsid w:val="0016548E"/>
    <w:rsid w:val="00170CFB"/>
    <w:rsid w:val="00175B03"/>
    <w:rsid w:val="00181125"/>
    <w:rsid w:val="001824D6"/>
    <w:rsid w:val="00183ED6"/>
    <w:rsid w:val="0018460C"/>
    <w:rsid w:val="00184632"/>
    <w:rsid w:val="00185760"/>
    <w:rsid w:val="0018727A"/>
    <w:rsid w:val="0019062A"/>
    <w:rsid w:val="0019169C"/>
    <w:rsid w:val="00193A12"/>
    <w:rsid w:val="00193F11"/>
    <w:rsid w:val="001958D4"/>
    <w:rsid w:val="001958D7"/>
    <w:rsid w:val="00195932"/>
    <w:rsid w:val="001A52EE"/>
    <w:rsid w:val="001B0A80"/>
    <w:rsid w:val="001B1630"/>
    <w:rsid w:val="001B1C09"/>
    <w:rsid w:val="001B29CF"/>
    <w:rsid w:val="001B59E6"/>
    <w:rsid w:val="001B6B0D"/>
    <w:rsid w:val="001B7065"/>
    <w:rsid w:val="001C34EF"/>
    <w:rsid w:val="001C4ACC"/>
    <w:rsid w:val="001D35D5"/>
    <w:rsid w:val="001D3697"/>
    <w:rsid w:val="001D4851"/>
    <w:rsid w:val="001D4AFE"/>
    <w:rsid w:val="001D518A"/>
    <w:rsid w:val="001D5E33"/>
    <w:rsid w:val="001D7768"/>
    <w:rsid w:val="001E1081"/>
    <w:rsid w:val="001E173A"/>
    <w:rsid w:val="001E1B43"/>
    <w:rsid w:val="001E3977"/>
    <w:rsid w:val="001E703B"/>
    <w:rsid w:val="001F04DB"/>
    <w:rsid w:val="001F0E4A"/>
    <w:rsid w:val="001F1336"/>
    <w:rsid w:val="001F3275"/>
    <w:rsid w:val="001F7C38"/>
    <w:rsid w:val="00200A06"/>
    <w:rsid w:val="0020229F"/>
    <w:rsid w:val="00202587"/>
    <w:rsid w:val="00204107"/>
    <w:rsid w:val="002044EB"/>
    <w:rsid w:val="00204E68"/>
    <w:rsid w:val="00206E9B"/>
    <w:rsid w:val="00207284"/>
    <w:rsid w:val="0021109C"/>
    <w:rsid w:val="00211188"/>
    <w:rsid w:val="00213072"/>
    <w:rsid w:val="0021366D"/>
    <w:rsid w:val="00213A4F"/>
    <w:rsid w:val="00213BD0"/>
    <w:rsid w:val="00213FF4"/>
    <w:rsid w:val="0022752E"/>
    <w:rsid w:val="002276F9"/>
    <w:rsid w:val="00230DCA"/>
    <w:rsid w:val="00231064"/>
    <w:rsid w:val="002346A0"/>
    <w:rsid w:val="00234B45"/>
    <w:rsid w:val="002353CC"/>
    <w:rsid w:val="002366D0"/>
    <w:rsid w:val="002400D7"/>
    <w:rsid w:val="002433C4"/>
    <w:rsid w:val="002449D2"/>
    <w:rsid w:val="00245253"/>
    <w:rsid w:val="00255A10"/>
    <w:rsid w:val="0025621C"/>
    <w:rsid w:val="00260759"/>
    <w:rsid w:val="0026092B"/>
    <w:rsid w:val="002610E1"/>
    <w:rsid w:val="0026175C"/>
    <w:rsid w:val="002655DC"/>
    <w:rsid w:val="002711A8"/>
    <w:rsid w:val="00272A36"/>
    <w:rsid w:val="00276190"/>
    <w:rsid w:val="00276482"/>
    <w:rsid w:val="002775B1"/>
    <w:rsid w:val="0028014E"/>
    <w:rsid w:val="002805C8"/>
    <w:rsid w:val="0028220F"/>
    <w:rsid w:val="00282723"/>
    <w:rsid w:val="00282D3F"/>
    <w:rsid w:val="00282FB4"/>
    <w:rsid w:val="0028514E"/>
    <w:rsid w:val="00285987"/>
    <w:rsid w:val="00286C3A"/>
    <w:rsid w:val="00290D8B"/>
    <w:rsid w:val="00291341"/>
    <w:rsid w:val="00291AC9"/>
    <w:rsid w:val="00291EE3"/>
    <w:rsid w:val="002922B7"/>
    <w:rsid w:val="00292E5E"/>
    <w:rsid w:val="002941E5"/>
    <w:rsid w:val="002A0A71"/>
    <w:rsid w:val="002A35BA"/>
    <w:rsid w:val="002A737B"/>
    <w:rsid w:val="002A79A3"/>
    <w:rsid w:val="002B14C8"/>
    <w:rsid w:val="002B2F29"/>
    <w:rsid w:val="002B40AB"/>
    <w:rsid w:val="002B4102"/>
    <w:rsid w:val="002B5259"/>
    <w:rsid w:val="002B54A5"/>
    <w:rsid w:val="002B73C7"/>
    <w:rsid w:val="002B7B4B"/>
    <w:rsid w:val="002C2F65"/>
    <w:rsid w:val="002C34B9"/>
    <w:rsid w:val="002C3C61"/>
    <w:rsid w:val="002C5D10"/>
    <w:rsid w:val="002D0262"/>
    <w:rsid w:val="002D0C6E"/>
    <w:rsid w:val="002D729F"/>
    <w:rsid w:val="002E0C08"/>
    <w:rsid w:val="002E1D80"/>
    <w:rsid w:val="002E2515"/>
    <w:rsid w:val="002E4E0E"/>
    <w:rsid w:val="002E7B7D"/>
    <w:rsid w:val="002F01E4"/>
    <w:rsid w:val="002F0B37"/>
    <w:rsid w:val="002F34B2"/>
    <w:rsid w:val="002F4571"/>
    <w:rsid w:val="002F4CB1"/>
    <w:rsid w:val="002F5457"/>
    <w:rsid w:val="002F5E70"/>
    <w:rsid w:val="002F634A"/>
    <w:rsid w:val="00301138"/>
    <w:rsid w:val="00302AA8"/>
    <w:rsid w:val="0030385B"/>
    <w:rsid w:val="00303E6F"/>
    <w:rsid w:val="00306BE0"/>
    <w:rsid w:val="003075E7"/>
    <w:rsid w:val="0031075E"/>
    <w:rsid w:val="003115B0"/>
    <w:rsid w:val="003136F4"/>
    <w:rsid w:val="003139D6"/>
    <w:rsid w:val="00317ECD"/>
    <w:rsid w:val="00320B27"/>
    <w:rsid w:val="0032172A"/>
    <w:rsid w:val="00322E72"/>
    <w:rsid w:val="00323BCE"/>
    <w:rsid w:val="00325B97"/>
    <w:rsid w:val="003264D8"/>
    <w:rsid w:val="00333C36"/>
    <w:rsid w:val="003347B0"/>
    <w:rsid w:val="0033560F"/>
    <w:rsid w:val="00335C0B"/>
    <w:rsid w:val="0033779A"/>
    <w:rsid w:val="00337897"/>
    <w:rsid w:val="00337A60"/>
    <w:rsid w:val="003413C7"/>
    <w:rsid w:val="00344692"/>
    <w:rsid w:val="0034568B"/>
    <w:rsid w:val="003462D2"/>
    <w:rsid w:val="00347BD0"/>
    <w:rsid w:val="0035251E"/>
    <w:rsid w:val="003527A3"/>
    <w:rsid w:val="003542C8"/>
    <w:rsid w:val="00354E7C"/>
    <w:rsid w:val="00356BA1"/>
    <w:rsid w:val="00356C14"/>
    <w:rsid w:val="00356CEB"/>
    <w:rsid w:val="00357294"/>
    <w:rsid w:val="003611E6"/>
    <w:rsid w:val="0036235C"/>
    <w:rsid w:val="003626B7"/>
    <w:rsid w:val="00362D2D"/>
    <w:rsid w:val="00371895"/>
    <w:rsid w:val="00373259"/>
    <w:rsid w:val="003736E7"/>
    <w:rsid w:val="00374340"/>
    <w:rsid w:val="003762D0"/>
    <w:rsid w:val="00377FCD"/>
    <w:rsid w:val="0038177C"/>
    <w:rsid w:val="00386F8F"/>
    <w:rsid w:val="00387E83"/>
    <w:rsid w:val="003908EB"/>
    <w:rsid w:val="00391CE0"/>
    <w:rsid w:val="00393442"/>
    <w:rsid w:val="003938CA"/>
    <w:rsid w:val="00394ACA"/>
    <w:rsid w:val="00395FE5"/>
    <w:rsid w:val="00397C42"/>
    <w:rsid w:val="003A483E"/>
    <w:rsid w:val="003A4A4E"/>
    <w:rsid w:val="003A5E3D"/>
    <w:rsid w:val="003A6A18"/>
    <w:rsid w:val="003B2B4F"/>
    <w:rsid w:val="003C1822"/>
    <w:rsid w:val="003C2372"/>
    <w:rsid w:val="003C32D9"/>
    <w:rsid w:val="003C4AA9"/>
    <w:rsid w:val="003C5998"/>
    <w:rsid w:val="003C7F42"/>
    <w:rsid w:val="003D1C2B"/>
    <w:rsid w:val="003D1D8E"/>
    <w:rsid w:val="003D418B"/>
    <w:rsid w:val="003D66B8"/>
    <w:rsid w:val="003E1268"/>
    <w:rsid w:val="003E1CEE"/>
    <w:rsid w:val="003E3F96"/>
    <w:rsid w:val="003E4E8D"/>
    <w:rsid w:val="003E58F9"/>
    <w:rsid w:val="003F0CBA"/>
    <w:rsid w:val="003F233B"/>
    <w:rsid w:val="003F3E79"/>
    <w:rsid w:val="003F4665"/>
    <w:rsid w:val="003F4687"/>
    <w:rsid w:val="003F7CDA"/>
    <w:rsid w:val="00400539"/>
    <w:rsid w:val="00403C58"/>
    <w:rsid w:val="00404AF8"/>
    <w:rsid w:val="00404F49"/>
    <w:rsid w:val="00406A83"/>
    <w:rsid w:val="004101D0"/>
    <w:rsid w:val="00410616"/>
    <w:rsid w:val="004154FE"/>
    <w:rsid w:val="004156C2"/>
    <w:rsid w:val="004205B6"/>
    <w:rsid w:val="00420964"/>
    <w:rsid w:val="00423369"/>
    <w:rsid w:val="004234A0"/>
    <w:rsid w:val="004263B6"/>
    <w:rsid w:val="00431715"/>
    <w:rsid w:val="00434667"/>
    <w:rsid w:val="00434AEC"/>
    <w:rsid w:val="00443029"/>
    <w:rsid w:val="00443C11"/>
    <w:rsid w:val="00444263"/>
    <w:rsid w:val="00445993"/>
    <w:rsid w:val="00445C3C"/>
    <w:rsid w:val="004464C7"/>
    <w:rsid w:val="00452022"/>
    <w:rsid w:val="0045236B"/>
    <w:rsid w:val="00455A57"/>
    <w:rsid w:val="00456391"/>
    <w:rsid w:val="004569B0"/>
    <w:rsid w:val="00457BE8"/>
    <w:rsid w:val="00460E8E"/>
    <w:rsid w:val="00463740"/>
    <w:rsid w:val="004645E2"/>
    <w:rsid w:val="00467F8F"/>
    <w:rsid w:val="00470349"/>
    <w:rsid w:val="00471208"/>
    <w:rsid w:val="004729FF"/>
    <w:rsid w:val="00475463"/>
    <w:rsid w:val="004770A6"/>
    <w:rsid w:val="00485D9E"/>
    <w:rsid w:val="0048663A"/>
    <w:rsid w:val="004870C9"/>
    <w:rsid w:val="00487F1F"/>
    <w:rsid w:val="004902F7"/>
    <w:rsid w:val="00493F69"/>
    <w:rsid w:val="004960C6"/>
    <w:rsid w:val="004A00A5"/>
    <w:rsid w:val="004A3529"/>
    <w:rsid w:val="004A41BE"/>
    <w:rsid w:val="004A4E5B"/>
    <w:rsid w:val="004A5AF7"/>
    <w:rsid w:val="004A6784"/>
    <w:rsid w:val="004B5D74"/>
    <w:rsid w:val="004B5E86"/>
    <w:rsid w:val="004C0366"/>
    <w:rsid w:val="004C12A5"/>
    <w:rsid w:val="004C2197"/>
    <w:rsid w:val="004C5108"/>
    <w:rsid w:val="004C5C34"/>
    <w:rsid w:val="004C75D2"/>
    <w:rsid w:val="004C7A66"/>
    <w:rsid w:val="004D0368"/>
    <w:rsid w:val="004D273E"/>
    <w:rsid w:val="004D37F5"/>
    <w:rsid w:val="004D5AD1"/>
    <w:rsid w:val="004E0C14"/>
    <w:rsid w:val="004E1BF7"/>
    <w:rsid w:val="004E2752"/>
    <w:rsid w:val="004E3ECB"/>
    <w:rsid w:val="004E5591"/>
    <w:rsid w:val="004F1053"/>
    <w:rsid w:val="004F2983"/>
    <w:rsid w:val="004F430A"/>
    <w:rsid w:val="004F60B3"/>
    <w:rsid w:val="004F61A2"/>
    <w:rsid w:val="004F74B6"/>
    <w:rsid w:val="004F7540"/>
    <w:rsid w:val="005014A9"/>
    <w:rsid w:val="00502F08"/>
    <w:rsid w:val="0050496F"/>
    <w:rsid w:val="00505ECB"/>
    <w:rsid w:val="005070EA"/>
    <w:rsid w:val="00511733"/>
    <w:rsid w:val="00512C50"/>
    <w:rsid w:val="00514D19"/>
    <w:rsid w:val="00514FF2"/>
    <w:rsid w:val="005153D5"/>
    <w:rsid w:val="005162CC"/>
    <w:rsid w:val="00517ACF"/>
    <w:rsid w:val="00521536"/>
    <w:rsid w:val="00522870"/>
    <w:rsid w:val="00523043"/>
    <w:rsid w:val="005233FF"/>
    <w:rsid w:val="00524B80"/>
    <w:rsid w:val="00524CC4"/>
    <w:rsid w:val="00525939"/>
    <w:rsid w:val="00527A6D"/>
    <w:rsid w:val="00527DFD"/>
    <w:rsid w:val="005318E6"/>
    <w:rsid w:val="005322B4"/>
    <w:rsid w:val="005326FF"/>
    <w:rsid w:val="00532751"/>
    <w:rsid w:val="005352DE"/>
    <w:rsid w:val="00537A93"/>
    <w:rsid w:val="00540B28"/>
    <w:rsid w:val="0054254A"/>
    <w:rsid w:val="005525CA"/>
    <w:rsid w:val="00553C12"/>
    <w:rsid w:val="00554FE2"/>
    <w:rsid w:val="0055536B"/>
    <w:rsid w:val="0055698C"/>
    <w:rsid w:val="005618A0"/>
    <w:rsid w:val="00561E00"/>
    <w:rsid w:val="00562423"/>
    <w:rsid w:val="00563A83"/>
    <w:rsid w:val="00567A71"/>
    <w:rsid w:val="00571839"/>
    <w:rsid w:val="00572AC7"/>
    <w:rsid w:val="00573543"/>
    <w:rsid w:val="00573EB0"/>
    <w:rsid w:val="00576427"/>
    <w:rsid w:val="0057651A"/>
    <w:rsid w:val="005808E9"/>
    <w:rsid w:val="0058327A"/>
    <w:rsid w:val="00590FC8"/>
    <w:rsid w:val="00592AB1"/>
    <w:rsid w:val="005932F0"/>
    <w:rsid w:val="00594135"/>
    <w:rsid w:val="005A1DCF"/>
    <w:rsid w:val="005A2618"/>
    <w:rsid w:val="005A5E11"/>
    <w:rsid w:val="005A6634"/>
    <w:rsid w:val="005A7494"/>
    <w:rsid w:val="005B0E4E"/>
    <w:rsid w:val="005B1C87"/>
    <w:rsid w:val="005B2265"/>
    <w:rsid w:val="005B2F87"/>
    <w:rsid w:val="005B3EF2"/>
    <w:rsid w:val="005B4AA2"/>
    <w:rsid w:val="005B55A0"/>
    <w:rsid w:val="005C01B5"/>
    <w:rsid w:val="005C0929"/>
    <w:rsid w:val="005C0F43"/>
    <w:rsid w:val="005C177D"/>
    <w:rsid w:val="005C19B0"/>
    <w:rsid w:val="005C2C13"/>
    <w:rsid w:val="005C4851"/>
    <w:rsid w:val="005C683B"/>
    <w:rsid w:val="005D3B2A"/>
    <w:rsid w:val="005D3B44"/>
    <w:rsid w:val="005D7F18"/>
    <w:rsid w:val="005E0121"/>
    <w:rsid w:val="005E26BD"/>
    <w:rsid w:val="005E2955"/>
    <w:rsid w:val="005E3FAD"/>
    <w:rsid w:val="005E6A65"/>
    <w:rsid w:val="005F1587"/>
    <w:rsid w:val="005F173E"/>
    <w:rsid w:val="005F3ABD"/>
    <w:rsid w:val="005F5184"/>
    <w:rsid w:val="005F56E9"/>
    <w:rsid w:val="005F6F3D"/>
    <w:rsid w:val="005F701F"/>
    <w:rsid w:val="00601D9E"/>
    <w:rsid w:val="006022F6"/>
    <w:rsid w:val="00604A61"/>
    <w:rsid w:val="00604BA6"/>
    <w:rsid w:val="006068A2"/>
    <w:rsid w:val="00606E26"/>
    <w:rsid w:val="00614729"/>
    <w:rsid w:val="0061659C"/>
    <w:rsid w:val="00617B26"/>
    <w:rsid w:val="006270A9"/>
    <w:rsid w:val="00627A75"/>
    <w:rsid w:val="0063137D"/>
    <w:rsid w:val="0063144C"/>
    <w:rsid w:val="00631814"/>
    <w:rsid w:val="00632AD4"/>
    <w:rsid w:val="0064024E"/>
    <w:rsid w:val="00640F94"/>
    <w:rsid w:val="00641C8B"/>
    <w:rsid w:val="00641EC2"/>
    <w:rsid w:val="006423F3"/>
    <w:rsid w:val="0064373E"/>
    <w:rsid w:val="00643971"/>
    <w:rsid w:val="00644E5B"/>
    <w:rsid w:val="006461BE"/>
    <w:rsid w:val="006539B3"/>
    <w:rsid w:val="006566F1"/>
    <w:rsid w:val="00656B95"/>
    <w:rsid w:val="00661FF8"/>
    <w:rsid w:val="0066302D"/>
    <w:rsid w:val="0066374F"/>
    <w:rsid w:val="00664033"/>
    <w:rsid w:val="00670822"/>
    <w:rsid w:val="00670CA0"/>
    <w:rsid w:val="006713ED"/>
    <w:rsid w:val="00672B7A"/>
    <w:rsid w:val="00675956"/>
    <w:rsid w:val="00676B07"/>
    <w:rsid w:val="00677E69"/>
    <w:rsid w:val="00681034"/>
    <w:rsid w:val="006852D4"/>
    <w:rsid w:val="00686164"/>
    <w:rsid w:val="0069064F"/>
    <w:rsid w:val="00691E0D"/>
    <w:rsid w:val="00693208"/>
    <w:rsid w:val="006946B3"/>
    <w:rsid w:val="00695FA8"/>
    <w:rsid w:val="006973A3"/>
    <w:rsid w:val="006A167E"/>
    <w:rsid w:val="006A1D16"/>
    <w:rsid w:val="006A5312"/>
    <w:rsid w:val="006A5319"/>
    <w:rsid w:val="006A6ABF"/>
    <w:rsid w:val="006A6DE2"/>
    <w:rsid w:val="006A7FB5"/>
    <w:rsid w:val="006B159D"/>
    <w:rsid w:val="006B40CD"/>
    <w:rsid w:val="006B4909"/>
    <w:rsid w:val="006B6375"/>
    <w:rsid w:val="006B751F"/>
    <w:rsid w:val="006C1A4F"/>
    <w:rsid w:val="006C3DCF"/>
    <w:rsid w:val="006C428D"/>
    <w:rsid w:val="006C4384"/>
    <w:rsid w:val="006C43B6"/>
    <w:rsid w:val="006C5A12"/>
    <w:rsid w:val="006C6458"/>
    <w:rsid w:val="006C7BEC"/>
    <w:rsid w:val="006D0457"/>
    <w:rsid w:val="006D078B"/>
    <w:rsid w:val="006D1DC9"/>
    <w:rsid w:val="006D50D1"/>
    <w:rsid w:val="006D78FB"/>
    <w:rsid w:val="006E0048"/>
    <w:rsid w:val="006E0754"/>
    <w:rsid w:val="006E08E5"/>
    <w:rsid w:val="006E3DC1"/>
    <w:rsid w:val="006E458D"/>
    <w:rsid w:val="006E4D29"/>
    <w:rsid w:val="006E7F5C"/>
    <w:rsid w:val="006F2988"/>
    <w:rsid w:val="006F3B40"/>
    <w:rsid w:val="006F4733"/>
    <w:rsid w:val="006F4D8B"/>
    <w:rsid w:val="006F5829"/>
    <w:rsid w:val="006F6193"/>
    <w:rsid w:val="006F6B37"/>
    <w:rsid w:val="00701FCE"/>
    <w:rsid w:val="00702AC6"/>
    <w:rsid w:val="007032A4"/>
    <w:rsid w:val="00703B78"/>
    <w:rsid w:val="00703D4F"/>
    <w:rsid w:val="00704A70"/>
    <w:rsid w:val="007067F0"/>
    <w:rsid w:val="00711F44"/>
    <w:rsid w:val="00712A34"/>
    <w:rsid w:val="00713A5D"/>
    <w:rsid w:val="007141C2"/>
    <w:rsid w:val="00716BB2"/>
    <w:rsid w:val="00717E10"/>
    <w:rsid w:val="0072027F"/>
    <w:rsid w:val="0072113C"/>
    <w:rsid w:val="00721601"/>
    <w:rsid w:val="0072239A"/>
    <w:rsid w:val="00723604"/>
    <w:rsid w:val="00723B15"/>
    <w:rsid w:val="007244B5"/>
    <w:rsid w:val="00725852"/>
    <w:rsid w:val="00726AEB"/>
    <w:rsid w:val="00727D23"/>
    <w:rsid w:val="007350F1"/>
    <w:rsid w:val="00737482"/>
    <w:rsid w:val="00740C0A"/>
    <w:rsid w:val="00740DDE"/>
    <w:rsid w:val="00744A35"/>
    <w:rsid w:val="00750C69"/>
    <w:rsid w:val="007544B4"/>
    <w:rsid w:val="00756F47"/>
    <w:rsid w:val="00757F2E"/>
    <w:rsid w:val="00760979"/>
    <w:rsid w:val="00760EE8"/>
    <w:rsid w:val="0076167F"/>
    <w:rsid w:val="00762F2E"/>
    <w:rsid w:val="00763FFB"/>
    <w:rsid w:val="00765005"/>
    <w:rsid w:val="0076562F"/>
    <w:rsid w:val="00765661"/>
    <w:rsid w:val="00770F1B"/>
    <w:rsid w:val="00771967"/>
    <w:rsid w:val="00772C84"/>
    <w:rsid w:val="00774407"/>
    <w:rsid w:val="0077720C"/>
    <w:rsid w:val="00781C3F"/>
    <w:rsid w:val="00781C6B"/>
    <w:rsid w:val="00793C99"/>
    <w:rsid w:val="007943AC"/>
    <w:rsid w:val="00797966"/>
    <w:rsid w:val="00797982"/>
    <w:rsid w:val="00797E40"/>
    <w:rsid w:val="007A2A8D"/>
    <w:rsid w:val="007A3C01"/>
    <w:rsid w:val="007A3EC9"/>
    <w:rsid w:val="007A658A"/>
    <w:rsid w:val="007B053A"/>
    <w:rsid w:val="007B0DE3"/>
    <w:rsid w:val="007B0F19"/>
    <w:rsid w:val="007B4AAE"/>
    <w:rsid w:val="007B4BC9"/>
    <w:rsid w:val="007B582E"/>
    <w:rsid w:val="007B5E56"/>
    <w:rsid w:val="007B6EAF"/>
    <w:rsid w:val="007C11F0"/>
    <w:rsid w:val="007C167B"/>
    <w:rsid w:val="007C1EE6"/>
    <w:rsid w:val="007C27F1"/>
    <w:rsid w:val="007C4B62"/>
    <w:rsid w:val="007C515C"/>
    <w:rsid w:val="007C7422"/>
    <w:rsid w:val="007D1E71"/>
    <w:rsid w:val="007D25BF"/>
    <w:rsid w:val="007D2B4C"/>
    <w:rsid w:val="007D56CF"/>
    <w:rsid w:val="007E01AD"/>
    <w:rsid w:val="007E0FF4"/>
    <w:rsid w:val="007E3E1B"/>
    <w:rsid w:val="007E5188"/>
    <w:rsid w:val="007E61E0"/>
    <w:rsid w:val="007E65E0"/>
    <w:rsid w:val="007E6AE8"/>
    <w:rsid w:val="007F06EA"/>
    <w:rsid w:val="007F25E3"/>
    <w:rsid w:val="007F26E3"/>
    <w:rsid w:val="007F3B13"/>
    <w:rsid w:val="007F4FFF"/>
    <w:rsid w:val="007F53CA"/>
    <w:rsid w:val="007F73CE"/>
    <w:rsid w:val="00802533"/>
    <w:rsid w:val="00804B38"/>
    <w:rsid w:val="00804B57"/>
    <w:rsid w:val="00807B4C"/>
    <w:rsid w:val="00807DAC"/>
    <w:rsid w:val="0081011A"/>
    <w:rsid w:val="008134AA"/>
    <w:rsid w:val="00816216"/>
    <w:rsid w:val="00816EE3"/>
    <w:rsid w:val="00817F83"/>
    <w:rsid w:val="008223ED"/>
    <w:rsid w:val="0082252E"/>
    <w:rsid w:val="00824274"/>
    <w:rsid w:val="00824865"/>
    <w:rsid w:val="00825159"/>
    <w:rsid w:val="008321C5"/>
    <w:rsid w:val="0083266A"/>
    <w:rsid w:val="00835DD1"/>
    <w:rsid w:val="00837BC3"/>
    <w:rsid w:val="00843675"/>
    <w:rsid w:val="008436D6"/>
    <w:rsid w:val="008441F4"/>
    <w:rsid w:val="008461BB"/>
    <w:rsid w:val="008463C9"/>
    <w:rsid w:val="00846F43"/>
    <w:rsid w:val="00851347"/>
    <w:rsid w:val="008547D3"/>
    <w:rsid w:val="00856E46"/>
    <w:rsid w:val="00856E9C"/>
    <w:rsid w:val="008602BD"/>
    <w:rsid w:val="00864A83"/>
    <w:rsid w:val="00865531"/>
    <w:rsid w:val="00865F3C"/>
    <w:rsid w:val="008705C7"/>
    <w:rsid w:val="00871CF7"/>
    <w:rsid w:val="00872D94"/>
    <w:rsid w:val="0087369A"/>
    <w:rsid w:val="0087492F"/>
    <w:rsid w:val="00874ABC"/>
    <w:rsid w:val="00875021"/>
    <w:rsid w:val="008763FD"/>
    <w:rsid w:val="00876C87"/>
    <w:rsid w:val="0087708A"/>
    <w:rsid w:val="0087734B"/>
    <w:rsid w:val="0087770B"/>
    <w:rsid w:val="00883AAD"/>
    <w:rsid w:val="008853CA"/>
    <w:rsid w:val="008857F5"/>
    <w:rsid w:val="00885BD6"/>
    <w:rsid w:val="0089012D"/>
    <w:rsid w:val="008902AE"/>
    <w:rsid w:val="00891585"/>
    <w:rsid w:val="00891F98"/>
    <w:rsid w:val="00894C4C"/>
    <w:rsid w:val="00896203"/>
    <w:rsid w:val="008A5E1B"/>
    <w:rsid w:val="008A68D9"/>
    <w:rsid w:val="008B00DC"/>
    <w:rsid w:val="008B209D"/>
    <w:rsid w:val="008C39F1"/>
    <w:rsid w:val="008C492F"/>
    <w:rsid w:val="008C6ADC"/>
    <w:rsid w:val="008D27EE"/>
    <w:rsid w:val="008D5502"/>
    <w:rsid w:val="008E3DDD"/>
    <w:rsid w:val="008E58E8"/>
    <w:rsid w:val="008E7555"/>
    <w:rsid w:val="008E7FA8"/>
    <w:rsid w:val="008F0581"/>
    <w:rsid w:val="008F3B74"/>
    <w:rsid w:val="008F4E8B"/>
    <w:rsid w:val="008F5A47"/>
    <w:rsid w:val="008F60C4"/>
    <w:rsid w:val="008F639E"/>
    <w:rsid w:val="00900D8A"/>
    <w:rsid w:val="009036A7"/>
    <w:rsid w:val="009037C7"/>
    <w:rsid w:val="00904868"/>
    <w:rsid w:val="00906746"/>
    <w:rsid w:val="00913FB1"/>
    <w:rsid w:val="009203B8"/>
    <w:rsid w:val="00920848"/>
    <w:rsid w:val="00923A92"/>
    <w:rsid w:val="00923FD8"/>
    <w:rsid w:val="00932DD6"/>
    <w:rsid w:val="0093468F"/>
    <w:rsid w:val="009434C8"/>
    <w:rsid w:val="00947E30"/>
    <w:rsid w:val="00950F2E"/>
    <w:rsid w:val="00951D49"/>
    <w:rsid w:val="009522E8"/>
    <w:rsid w:val="009527CC"/>
    <w:rsid w:val="00954E42"/>
    <w:rsid w:val="0095574E"/>
    <w:rsid w:val="00955F63"/>
    <w:rsid w:val="00957435"/>
    <w:rsid w:val="009602E7"/>
    <w:rsid w:val="009630ED"/>
    <w:rsid w:val="0096338C"/>
    <w:rsid w:val="00965D26"/>
    <w:rsid w:val="00967312"/>
    <w:rsid w:val="009742B1"/>
    <w:rsid w:val="00974DE4"/>
    <w:rsid w:val="00980E7F"/>
    <w:rsid w:val="009859F3"/>
    <w:rsid w:val="00987752"/>
    <w:rsid w:val="00987FDF"/>
    <w:rsid w:val="00991956"/>
    <w:rsid w:val="00996D22"/>
    <w:rsid w:val="0099787B"/>
    <w:rsid w:val="00997CA1"/>
    <w:rsid w:val="00997D5A"/>
    <w:rsid w:val="009A01BE"/>
    <w:rsid w:val="009A24B0"/>
    <w:rsid w:val="009A45AB"/>
    <w:rsid w:val="009A5131"/>
    <w:rsid w:val="009A77D2"/>
    <w:rsid w:val="009A7C17"/>
    <w:rsid w:val="009A7CF9"/>
    <w:rsid w:val="009B0A53"/>
    <w:rsid w:val="009B4E75"/>
    <w:rsid w:val="009C00BD"/>
    <w:rsid w:val="009C248B"/>
    <w:rsid w:val="009C4A00"/>
    <w:rsid w:val="009C58C3"/>
    <w:rsid w:val="009C622C"/>
    <w:rsid w:val="009C6D60"/>
    <w:rsid w:val="009D1D9F"/>
    <w:rsid w:val="009D2B6B"/>
    <w:rsid w:val="009D3F5B"/>
    <w:rsid w:val="009D41C3"/>
    <w:rsid w:val="009D4210"/>
    <w:rsid w:val="009D480A"/>
    <w:rsid w:val="009D5933"/>
    <w:rsid w:val="009D71C6"/>
    <w:rsid w:val="009E151C"/>
    <w:rsid w:val="009E16FB"/>
    <w:rsid w:val="009E21E7"/>
    <w:rsid w:val="009E266A"/>
    <w:rsid w:val="009E320D"/>
    <w:rsid w:val="009E3943"/>
    <w:rsid w:val="009E7DC7"/>
    <w:rsid w:val="009F1DBD"/>
    <w:rsid w:val="009F4358"/>
    <w:rsid w:val="009F4D9F"/>
    <w:rsid w:val="009F55FF"/>
    <w:rsid w:val="009F59AE"/>
    <w:rsid w:val="009F5A90"/>
    <w:rsid w:val="009F6CD8"/>
    <w:rsid w:val="00A00364"/>
    <w:rsid w:val="00A0119F"/>
    <w:rsid w:val="00A029E0"/>
    <w:rsid w:val="00A06BCB"/>
    <w:rsid w:val="00A0773E"/>
    <w:rsid w:val="00A10EC8"/>
    <w:rsid w:val="00A13062"/>
    <w:rsid w:val="00A1459F"/>
    <w:rsid w:val="00A2135D"/>
    <w:rsid w:val="00A21388"/>
    <w:rsid w:val="00A21E7A"/>
    <w:rsid w:val="00A23472"/>
    <w:rsid w:val="00A23BF9"/>
    <w:rsid w:val="00A24122"/>
    <w:rsid w:val="00A24A77"/>
    <w:rsid w:val="00A25A7C"/>
    <w:rsid w:val="00A316A8"/>
    <w:rsid w:val="00A34FB6"/>
    <w:rsid w:val="00A40F5A"/>
    <w:rsid w:val="00A41A98"/>
    <w:rsid w:val="00A44F22"/>
    <w:rsid w:val="00A46675"/>
    <w:rsid w:val="00A5036E"/>
    <w:rsid w:val="00A503C5"/>
    <w:rsid w:val="00A51157"/>
    <w:rsid w:val="00A51CCC"/>
    <w:rsid w:val="00A531EB"/>
    <w:rsid w:val="00A540FB"/>
    <w:rsid w:val="00A54442"/>
    <w:rsid w:val="00A55776"/>
    <w:rsid w:val="00A56BDD"/>
    <w:rsid w:val="00A56F6E"/>
    <w:rsid w:val="00A57EA8"/>
    <w:rsid w:val="00A60663"/>
    <w:rsid w:val="00A61DDE"/>
    <w:rsid w:val="00A61FEC"/>
    <w:rsid w:val="00A665B4"/>
    <w:rsid w:val="00A67DE0"/>
    <w:rsid w:val="00A700E5"/>
    <w:rsid w:val="00A706E3"/>
    <w:rsid w:val="00A71F27"/>
    <w:rsid w:val="00A73022"/>
    <w:rsid w:val="00A73AFC"/>
    <w:rsid w:val="00A7554F"/>
    <w:rsid w:val="00A8739D"/>
    <w:rsid w:val="00A87ED3"/>
    <w:rsid w:val="00A926CB"/>
    <w:rsid w:val="00A9318B"/>
    <w:rsid w:val="00A977DA"/>
    <w:rsid w:val="00AA0E94"/>
    <w:rsid w:val="00AA197B"/>
    <w:rsid w:val="00AA2CAE"/>
    <w:rsid w:val="00AA343A"/>
    <w:rsid w:val="00AA4E56"/>
    <w:rsid w:val="00AB02FC"/>
    <w:rsid w:val="00AB1D52"/>
    <w:rsid w:val="00AB1F29"/>
    <w:rsid w:val="00AB40C0"/>
    <w:rsid w:val="00AB4712"/>
    <w:rsid w:val="00AB5B00"/>
    <w:rsid w:val="00AC006C"/>
    <w:rsid w:val="00AC2480"/>
    <w:rsid w:val="00AC3150"/>
    <w:rsid w:val="00AC4B89"/>
    <w:rsid w:val="00AC54B9"/>
    <w:rsid w:val="00AC6B1B"/>
    <w:rsid w:val="00AD03FA"/>
    <w:rsid w:val="00AD169C"/>
    <w:rsid w:val="00AD2299"/>
    <w:rsid w:val="00AD4FDC"/>
    <w:rsid w:val="00AE0B7B"/>
    <w:rsid w:val="00AE4BD7"/>
    <w:rsid w:val="00AE596F"/>
    <w:rsid w:val="00AE5E0A"/>
    <w:rsid w:val="00AF3966"/>
    <w:rsid w:val="00AF4B7A"/>
    <w:rsid w:val="00AF553F"/>
    <w:rsid w:val="00AF6E10"/>
    <w:rsid w:val="00AF7D24"/>
    <w:rsid w:val="00B00617"/>
    <w:rsid w:val="00B00812"/>
    <w:rsid w:val="00B025A6"/>
    <w:rsid w:val="00B04179"/>
    <w:rsid w:val="00B04791"/>
    <w:rsid w:val="00B04882"/>
    <w:rsid w:val="00B06660"/>
    <w:rsid w:val="00B07185"/>
    <w:rsid w:val="00B1040F"/>
    <w:rsid w:val="00B1051A"/>
    <w:rsid w:val="00B130BE"/>
    <w:rsid w:val="00B15934"/>
    <w:rsid w:val="00B1673C"/>
    <w:rsid w:val="00B17360"/>
    <w:rsid w:val="00B2026C"/>
    <w:rsid w:val="00B213FA"/>
    <w:rsid w:val="00B219F2"/>
    <w:rsid w:val="00B23122"/>
    <w:rsid w:val="00B264FA"/>
    <w:rsid w:val="00B31AE0"/>
    <w:rsid w:val="00B34C28"/>
    <w:rsid w:val="00B3550C"/>
    <w:rsid w:val="00B35FED"/>
    <w:rsid w:val="00B3772E"/>
    <w:rsid w:val="00B4010B"/>
    <w:rsid w:val="00B40927"/>
    <w:rsid w:val="00B40B91"/>
    <w:rsid w:val="00B4178D"/>
    <w:rsid w:val="00B42BC6"/>
    <w:rsid w:val="00B43E4E"/>
    <w:rsid w:val="00B44E67"/>
    <w:rsid w:val="00B45B4A"/>
    <w:rsid w:val="00B469ED"/>
    <w:rsid w:val="00B474EA"/>
    <w:rsid w:val="00B55088"/>
    <w:rsid w:val="00B55426"/>
    <w:rsid w:val="00B56A33"/>
    <w:rsid w:val="00B56E76"/>
    <w:rsid w:val="00B60A2F"/>
    <w:rsid w:val="00B61D1F"/>
    <w:rsid w:val="00B71C38"/>
    <w:rsid w:val="00B725F4"/>
    <w:rsid w:val="00B72A2A"/>
    <w:rsid w:val="00B74781"/>
    <w:rsid w:val="00B75D35"/>
    <w:rsid w:val="00B7791B"/>
    <w:rsid w:val="00B77D08"/>
    <w:rsid w:val="00B77EDD"/>
    <w:rsid w:val="00B8055C"/>
    <w:rsid w:val="00B80878"/>
    <w:rsid w:val="00B82158"/>
    <w:rsid w:val="00B83864"/>
    <w:rsid w:val="00B848DF"/>
    <w:rsid w:val="00B86B82"/>
    <w:rsid w:val="00B86D66"/>
    <w:rsid w:val="00B87A33"/>
    <w:rsid w:val="00B92389"/>
    <w:rsid w:val="00B93A56"/>
    <w:rsid w:val="00B94E3A"/>
    <w:rsid w:val="00B95DDC"/>
    <w:rsid w:val="00B96D28"/>
    <w:rsid w:val="00BA0CE1"/>
    <w:rsid w:val="00BA1371"/>
    <w:rsid w:val="00BA15C8"/>
    <w:rsid w:val="00BA4287"/>
    <w:rsid w:val="00BA5F0C"/>
    <w:rsid w:val="00BA7114"/>
    <w:rsid w:val="00BB2DE6"/>
    <w:rsid w:val="00BB3CF6"/>
    <w:rsid w:val="00BB528B"/>
    <w:rsid w:val="00BB6F7E"/>
    <w:rsid w:val="00BC63B3"/>
    <w:rsid w:val="00BC6E37"/>
    <w:rsid w:val="00BC7816"/>
    <w:rsid w:val="00BD3814"/>
    <w:rsid w:val="00BD4747"/>
    <w:rsid w:val="00BD5083"/>
    <w:rsid w:val="00BD6E84"/>
    <w:rsid w:val="00BD768D"/>
    <w:rsid w:val="00BE17F6"/>
    <w:rsid w:val="00BE3294"/>
    <w:rsid w:val="00BE3F6F"/>
    <w:rsid w:val="00BE4964"/>
    <w:rsid w:val="00BE5871"/>
    <w:rsid w:val="00BE63FA"/>
    <w:rsid w:val="00BE7DE5"/>
    <w:rsid w:val="00BF0F81"/>
    <w:rsid w:val="00BF1D98"/>
    <w:rsid w:val="00C0019A"/>
    <w:rsid w:val="00C00F5B"/>
    <w:rsid w:val="00C0305E"/>
    <w:rsid w:val="00C04696"/>
    <w:rsid w:val="00C054EB"/>
    <w:rsid w:val="00C07605"/>
    <w:rsid w:val="00C14E75"/>
    <w:rsid w:val="00C16088"/>
    <w:rsid w:val="00C1662B"/>
    <w:rsid w:val="00C17440"/>
    <w:rsid w:val="00C17C45"/>
    <w:rsid w:val="00C250F3"/>
    <w:rsid w:val="00C26EA4"/>
    <w:rsid w:val="00C27442"/>
    <w:rsid w:val="00C27481"/>
    <w:rsid w:val="00C360E4"/>
    <w:rsid w:val="00C36AAA"/>
    <w:rsid w:val="00C41B11"/>
    <w:rsid w:val="00C43292"/>
    <w:rsid w:val="00C434C8"/>
    <w:rsid w:val="00C5131C"/>
    <w:rsid w:val="00C54025"/>
    <w:rsid w:val="00C54D9F"/>
    <w:rsid w:val="00C562C8"/>
    <w:rsid w:val="00C57ACB"/>
    <w:rsid w:val="00C616E8"/>
    <w:rsid w:val="00C61F8E"/>
    <w:rsid w:val="00C647E2"/>
    <w:rsid w:val="00C64DEA"/>
    <w:rsid w:val="00C65C95"/>
    <w:rsid w:val="00C73ED7"/>
    <w:rsid w:val="00C748DF"/>
    <w:rsid w:val="00C75578"/>
    <w:rsid w:val="00C77CF8"/>
    <w:rsid w:val="00C82A66"/>
    <w:rsid w:val="00C83027"/>
    <w:rsid w:val="00C83AB4"/>
    <w:rsid w:val="00C8486F"/>
    <w:rsid w:val="00C85DB7"/>
    <w:rsid w:val="00C877F7"/>
    <w:rsid w:val="00C90B1C"/>
    <w:rsid w:val="00C90B8E"/>
    <w:rsid w:val="00C91221"/>
    <w:rsid w:val="00C91803"/>
    <w:rsid w:val="00C94BE3"/>
    <w:rsid w:val="00C94C0E"/>
    <w:rsid w:val="00C977BA"/>
    <w:rsid w:val="00CA08D4"/>
    <w:rsid w:val="00CA1D9F"/>
    <w:rsid w:val="00CA2DCE"/>
    <w:rsid w:val="00CA33A4"/>
    <w:rsid w:val="00CA375A"/>
    <w:rsid w:val="00CA59A1"/>
    <w:rsid w:val="00CA5BAE"/>
    <w:rsid w:val="00CA5E96"/>
    <w:rsid w:val="00CA72FC"/>
    <w:rsid w:val="00CB01C2"/>
    <w:rsid w:val="00CB221C"/>
    <w:rsid w:val="00CB5F8D"/>
    <w:rsid w:val="00CB778F"/>
    <w:rsid w:val="00CB7C05"/>
    <w:rsid w:val="00CC022B"/>
    <w:rsid w:val="00CC0BEF"/>
    <w:rsid w:val="00CC134E"/>
    <w:rsid w:val="00CC15FC"/>
    <w:rsid w:val="00CC1F56"/>
    <w:rsid w:val="00CD181D"/>
    <w:rsid w:val="00CD3C40"/>
    <w:rsid w:val="00CD4237"/>
    <w:rsid w:val="00CD650B"/>
    <w:rsid w:val="00CE0600"/>
    <w:rsid w:val="00CE2209"/>
    <w:rsid w:val="00CE2262"/>
    <w:rsid w:val="00CE3233"/>
    <w:rsid w:val="00CE39C9"/>
    <w:rsid w:val="00CE4333"/>
    <w:rsid w:val="00CE4A9F"/>
    <w:rsid w:val="00CE743C"/>
    <w:rsid w:val="00CE78B0"/>
    <w:rsid w:val="00CF0A5A"/>
    <w:rsid w:val="00CF17F6"/>
    <w:rsid w:val="00CF1D38"/>
    <w:rsid w:val="00CF362B"/>
    <w:rsid w:val="00CF7E01"/>
    <w:rsid w:val="00D0088E"/>
    <w:rsid w:val="00D03B83"/>
    <w:rsid w:val="00D05FE7"/>
    <w:rsid w:val="00D07CA6"/>
    <w:rsid w:val="00D1110F"/>
    <w:rsid w:val="00D11F14"/>
    <w:rsid w:val="00D11F92"/>
    <w:rsid w:val="00D13BA1"/>
    <w:rsid w:val="00D15325"/>
    <w:rsid w:val="00D15EB2"/>
    <w:rsid w:val="00D170CA"/>
    <w:rsid w:val="00D20B67"/>
    <w:rsid w:val="00D21EDE"/>
    <w:rsid w:val="00D24768"/>
    <w:rsid w:val="00D2677B"/>
    <w:rsid w:val="00D2683A"/>
    <w:rsid w:val="00D26C9A"/>
    <w:rsid w:val="00D2763B"/>
    <w:rsid w:val="00D325B4"/>
    <w:rsid w:val="00D3453C"/>
    <w:rsid w:val="00D3576B"/>
    <w:rsid w:val="00D35AD1"/>
    <w:rsid w:val="00D36DCD"/>
    <w:rsid w:val="00D37E7A"/>
    <w:rsid w:val="00D4391B"/>
    <w:rsid w:val="00D44167"/>
    <w:rsid w:val="00D45540"/>
    <w:rsid w:val="00D46E5F"/>
    <w:rsid w:val="00D50454"/>
    <w:rsid w:val="00D52A88"/>
    <w:rsid w:val="00D52EBC"/>
    <w:rsid w:val="00D5316A"/>
    <w:rsid w:val="00D539B6"/>
    <w:rsid w:val="00D5447E"/>
    <w:rsid w:val="00D55BD0"/>
    <w:rsid w:val="00D56892"/>
    <w:rsid w:val="00D61478"/>
    <w:rsid w:val="00D616F0"/>
    <w:rsid w:val="00D62EC0"/>
    <w:rsid w:val="00D63340"/>
    <w:rsid w:val="00D67C7C"/>
    <w:rsid w:val="00D703A0"/>
    <w:rsid w:val="00D74703"/>
    <w:rsid w:val="00D74EFF"/>
    <w:rsid w:val="00D775FE"/>
    <w:rsid w:val="00D81050"/>
    <w:rsid w:val="00D82C00"/>
    <w:rsid w:val="00D836ED"/>
    <w:rsid w:val="00D8405E"/>
    <w:rsid w:val="00D8502A"/>
    <w:rsid w:val="00D85D5F"/>
    <w:rsid w:val="00D9001D"/>
    <w:rsid w:val="00D91303"/>
    <w:rsid w:val="00D91A8D"/>
    <w:rsid w:val="00D936A9"/>
    <w:rsid w:val="00D95080"/>
    <w:rsid w:val="00D96D0E"/>
    <w:rsid w:val="00DA28B0"/>
    <w:rsid w:val="00DA58DE"/>
    <w:rsid w:val="00DA5F4F"/>
    <w:rsid w:val="00DA782F"/>
    <w:rsid w:val="00DB0AC9"/>
    <w:rsid w:val="00DB27F6"/>
    <w:rsid w:val="00DB3B39"/>
    <w:rsid w:val="00DB6491"/>
    <w:rsid w:val="00DC0474"/>
    <w:rsid w:val="00DC1482"/>
    <w:rsid w:val="00DC1911"/>
    <w:rsid w:val="00DC220B"/>
    <w:rsid w:val="00DC27A9"/>
    <w:rsid w:val="00DC5224"/>
    <w:rsid w:val="00DC6B8F"/>
    <w:rsid w:val="00DD1483"/>
    <w:rsid w:val="00DD1C22"/>
    <w:rsid w:val="00DD36D3"/>
    <w:rsid w:val="00DD37BF"/>
    <w:rsid w:val="00DD5B5A"/>
    <w:rsid w:val="00DD7F8B"/>
    <w:rsid w:val="00DE627B"/>
    <w:rsid w:val="00DE6AEA"/>
    <w:rsid w:val="00DE77D4"/>
    <w:rsid w:val="00DF0A5D"/>
    <w:rsid w:val="00DF117B"/>
    <w:rsid w:val="00DF1235"/>
    <w:rsid w:val="00DF382A"/>
    <w:rsid w:val="00DF59BD"/>
    <w:rsid w:val="00DF6D62"/>
    <w:rsid w:val="00DF7216"/>
    <w:rsid w:val="00E0027B"/>
    <w:rsid w:val="00E0096A"/>
    <w:rsid w:val="00E01C21"/>
    <w:rsid w:val="00E07083"/>
    <w:rsid w:val="00E10712"/>
    <w:rsid w:val="00E12E2B"/>
    <w:rsid w:val="00E14D63"/>
    <w:rsid w:val="00E16FEF"/>
    <w:rsid w:val="00E17845"/>
    <w:rsid w:val="00E17B0F"/>
    <w:rsid w:val="00E17E06"/>
    <w:rsid w:val="00E23BDB"/>
    <w:rsid w:val="00E24847"/>
    <w:rsid w:val="00E24A23"/>
    <w:rsid w:val="00E31E3D"/>
    <w:rsid w:val="00E32EFE"/>
    <w:rsid w:val="00E361AC"/>
    <w:rsid w:val="00E37B53"/>
    <w:rsid w:val="00E4114A"/>
    <w:rsid w:val="00E41A2B"/>
    <w:rsid w:val="00E41B71"/>
    <w:rsid w:val="00E42A95"/>
    <w:rsid w:val="00E42CF8"/>
    <w:rsid w:val="00E43C09"/>
    <w:rsid w:val="00E43CF1"/>
    <w:rsid w:val="00E44DF0"/>
    <w:rsid w:val="00E45E2C"/>
    <w:rsid w:val="00E52AF2"/>
    <w:rsid w:val="00E559AC"/>
    <w:rsid w:val="00E56A2A"/>
    <w:rsid w:val="00E60971"/>
    <w:rsid w:val="00E611C5"/>
    <w:rsid w:val="00E613DB"/>
    <w:rsid w:val="00E61FA7"/>
    <w:rsid w:val="00E6225C"/>
    <w:rsid w:val="00E62BD0"/>
    <w:rsid w:val="00E63B6E"/>
    <w:rsid w:val="00E63C26"/>
    <w:rsid w:val="00E65713"/>
    <w:rsid w:val="00E73027"/>
    <w:rsid w:val="00E74889"/>
    <w:rsid w:val="00E75D96"/>
    <w:rsid w:val="00E8013B"/>
    <w:rsid w:val="00E80640"/>
    <w:rsid w:val="00E83E4B"/>
    <w:rsid w:val="00E846A3"/>
    <w:rsid w:val="00E85B8C"/>
    <w:rsid w:val="00E90CEF"/>
    <w:rsid w:val="00E91638"/>
    <w:rsid w:val="00E922F6"/>
    <w:rsid w:val="00E93E69"/>
    <w:rsid w:val="00E9427C"/>
    <w:rsid w:val="00E94DB7"/>
    <w:rsid w:val="00E95378"/>
    <w:rsid w:val="00E95570"/>
    <w:rsid w:val="00E95FF2"/>
    <w:rsid w:val="00EA0700"/>
    <w:rsid w:val="00EA0ECD"/>
    <w:rsid w:val="00EA19F9"/>
    <w:rsid w:val="00EA24EB"/>
    <w:rsid w:val="00EA2BF4"/>
    <w:rsid w:val="00EA2F55"/>
    <w:rsid w:val="00EA48C9"/>
    <w:rsid w:val="00EA62A5"/>
    <w:rsid w:val="00EA6476"/>
    <w:rsid w:val="00EA6FE4"/>
    <w:rsid w:val="00EA7BB7"/>
    <w:rsid w:val="00EB0C30"/>
    <w:rsid w:val="00EB1EEE"/>
    <w:rsid w:val="00EB53C0"/>
    <w:rsid w:val="00EB6328"/>
    <w:rsid w:val="00EB67E5"/>
    <w:rsid w:val="00EC5C50"/>
    <w:rsid w:val="00EC5DE9"/>
    <w:rsid w:val="00ED081C"/>
    <w:rsid w:val="00ED428C"/>
    <w:rsid w:val="00ED5AC2"/>
    <w:rsid w:val="00ED6F3E"/>
    <w:rsid w:val="00ED79B4"/>
    <w:rsid w:val="00EE154B"/>
    <w:rsid w:val="00EE3646"/>
    <w:rsid w:val="00EE3CC5"/>
    <w:rsid w:val="00EE4151"/>
    <w:rsid w:val="00EE69C0"/>
    <w:rsid w:val="00EF0B7D"/>
    <w:rsid w:val="00EF0BB5"/>
    <w:rsid w:val="00EF262E"/>
    <w:rsid w:val="00EF4021"/>
    <w:rsid w:val="00EF55E7"/>
    <w:rsid w:val="00F015BA"/>
    <w:rsid w:val="00F01766"/>
    <w:rsid w:val="00F0210E"/>
    <w:rsid w:val="00F03993"/>
    <w:rsid w:val="00F03FF1"/>
    <w:rsid w:val="00F0494F"/>
    <w:rsid w:val="00F05769"/>
    <w:rsid w:val="00F06A93"/>
    <w:rsid w:val="00F11A2A"/>
    <w:rsid w:val="00F13A60"/>
    <w:rsid w:val="00F1624E"/>
    <w:rsid w:val="00F26F55"/>
    <w:rsid w:val="00F27C0A"/>
    <w:rsid w:val="00F30B20"/>
    <w:rsid w:val="00F30EC4"/>
    <w:rsid w:val="00F34AAC"/>
    <w:rsid w:val="00F365DA"/>
    <w:rsid w:val="00F37D3F"/>
    <w:rsid w:val="00F414A6"/>
    <w:rsid w:val="00F41809"/>
    <w:rsid w:val="00F41D80"/>
    <w:rsid w:val="00F437BE"/>
    <w:rsid w:val="00F440FF"/>
    <w:rsid w:val="00F452FB"/>
    <w:rsid w:val="00F46D05"/>
    <w:rsid w:val="00F53E97"/>
    <w:rsid w:val="00F54DBD"/>
    <w:rsid w:val="00F6096E"/>
    <w:rsid w:val="00F63356"/>
    <w:rsid w:val="00F6488C"/>
    <w:rsid w:val="00F65973"/>
    <w:rsid w:val="00F67CF7"/>
    <w:rsid w:val="00F70CF4"/>
    <w:rsid w:val="00F71045"/>
    <w:rsid w:val="00F711F6"/>
    <w:rsid w:val="00F71B91"/>
    <w:rsid w:val="00F7347F"/>
    <w:rsid w:val="00F74706"/>
    <w:rsid w:val="00F7513A"/>
    <w:rsid w:val="00F76701"/>
    <w:rsid w:val="00F82C2E"/>
    <w:rsid w:val="00F834D1"/>
    <w:rsid w:val="00F83E3D"/>
    <w:rsid w:val="00F84764"/>
    <w:rsid w:val="00F851A1"/>
    <w:rsid w:val="00F9621F"/>
    <w:rsid w:val="00F9791B"/>
    <w:rsid w:val="00FA1EDA"/>
    <w:rsid w:val="00FA3762"/>
    <w:rsid w:val="00FA4EB4"/>
    <w:rsid w:val="00FA56C8"/>
    <w:rsid w:val="00FA64D0"/>
    <w:rsid w:val="00FB4B96"/>
    <w:rsid w:val="00FB5DBC"/>
    <w:rsid w:val="00FB6BFF"/>
    <w:rsid w:val="00FC1E15"/>
    <w:rsid w:val="00FC2406"/>
    <w:rsid w:val="00FC2E10"/>
    <w:rsid w:val="00FC3A38"/>
    <w:rsid w:val="00FC43DF"/>
    <w:rsid w:val="00FC5042"/>
    <w:rsid w:val="00FD09D0"/>
    <w:rsid w:val="00FD12A6"/>
    <w:rsid w:val="00FD3398"/>
    <w:rsid w:val="00FD3FCF"/>
    <w:rsid w:val="00FD405B"/>
    <w:rsid w:val="00FD4228"/>
    <w:rsid w:val="00FD7CEF"/>
    <w:rsid w:val="00FE04C7"/>
    <w:rsid w:val="00FE3AEB"/>
    <w:rsid w:val="00FE4EE4"/>
    <w:rsid w:val="00FE5398"/>
    <w:rsid w:val="00FE6033"/>
    <w:rsid w:val="00FF0214"/>
    <w:rsid w:val="00FF2CF9"/>
    <w:rsid w:val="00FF3ABC"/>
    <w:rsid w:val="00FF4052"/>
    <w:rsid w:val="00FF64EF"/>
    <w:rsid w:val="00FF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151C359"/>
  <w15:chartTrackingRefBased/>
  <w15:docId w15:val="{47C077FD-12BF-4B0B-A25B-595FAC71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B6E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99787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9D1D9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D1D9F"/>
  </w:style>
  <w:style w:type="character" w:styleId="UnresolvedMention">
    <w:name w:val="Unresolved Mention"/>
    <w:basedOn w:val="DefaultParagraphFont"/>
    <w:uiPriority w:val="99"/>
    <w:semiHidden/>
    <w:unhideWhenUsed/>
    <w:rsid w:val="003462D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B53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4764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03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mamodala01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uma-modala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uma-maheshwari.lovable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mamodala01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tf02918880_win32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16D61-2F40-4986-A01E-CCC261295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tf02918880_win32</Template>
  <TotalTime>6708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uma maheshwari modala</cp:lastModifiedBy>
  <cp:revision>520</cp:revision>
  <cp:lastPrinted>2025-04-19T21:23:00Z</cp:lastPrinted>
  <dcterms:created xsi:type="dcterms:W3CDTF">2022-08-19T20:32:00Z</dcterms:created>
  <dcterms:modified xsi:type="dcterms:W3CDTF">2025-11-15T23:36:00Z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fdd34d9f06c61bee8e5a98c1b3026bb1b7b8196316c7684f60ddc9d9d3580dd6</vt:lpwstr>
  </property>
</Properties>
</file>