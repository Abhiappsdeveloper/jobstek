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8E6B" w14:textId="77777777" w:rsidR="007403A7" w:rsidRDefault="00D70063" w:rsidP="00D70063">
      <w:pPr>
        <w:pStyle w:val="Heading3"/>
      </w:pPr>
      <w:r>
        <w:rPr>
          <w:noProof/>
          <w:lang w:eastAsia="en-US"/>
        </w:rPr>
        <mc:AlternateContent>
          <mc:Choice Requires="wps">
            <w:drawing>
              <wp:anchor distT="45720" distB="45720" distL="114300" distR="114300" simplePos="0" relativeHeight="251659264" behindDoc="0" locked="1" layoutInCell="1" allowOverlap="1" wp14:anchorId="202466FC" wp14:editId="1FECFA17">
                <wp:simplePos x="0" y="0"/>
                <mc:AlternateContent>
                  <mc:Choice Requires="wp14">
                    <wp:positionH relativeFrom="page">
                      <wp14:pctPosHOffset>8800</wp14:pctPosHOffset>
                    </wp:positionH>
                  </mc:Choice>
                  <mc:Fallback>
                    <wp:positionH relativeFrom="page">
                      <wp:posOffset>683895</wp:posOffset>
                    </wp:positionH>
                  </mc:Fallback>
                </mc:AlternateContent>
                <wp:positionV relativeFrom="margin">
                  <wp:align>top</wp:align>
                </wp:positionV>
                <wp:extent cx="2148840" cy="8458200"/>
                <wp:effectExtent l="0" t="0" r="3810" b="0"/>
                <wp:wrapSquare wrapText="bothSides"/>
                <wp:docPr id="217" name="Text Box 2" descr="Sidebar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8458200"/>
                        </a:xfrm>
                        <a:prstGeom prst="rect">
                          <a:avLst/>
                        </a:prstGeom>
                        <a:noFill/>
                        <a:ln w="9525">
                          <a:noFill/>
                          <a:miter lim="800000"/>
                          <a:headEnd/>
                          <a:tailEnd/>
                        </a:ln>
                      </wps:spPr>
                      <wps:txbx>
                        <w:txbxContent>
                          <w:sdt>
                            <w:sdtPr>
                              <w:alias w:val="Your Name"/>
                              <w:tag w:val="Your Name"/>
                              <w:id w:val="-1489158292"/>
                              <w:placeholder>
                                <w:docPart w:val="7A056B4F3DEF4B42AD2F28199DA8CA04"/>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p w14:paraId="3609D8FC" w14:textId="05700097" w:rsidR="00187B92" w:rsidRPr="00486E5D" w:rsidRDefault="00AA1D26" w:rsidP="00486E5D">
                                <w:pPr>
                                  <w:pStyle w:val="Title"/>
                                </w:pPr>
                                <w:r>
                                  <w:t>KALAIMATHI KAMARAJ</w:t>
                                </w:r>
                              </w:p>
                            </w:sdtContent>
                          </w:sdt>
                          <w:p w14:paraId="32D602E1" w14:textId="11924505" w:rsidR="00D70063" w:rsidRDefault="00000000" w:rsidP="00D70063">
                            <w:pPr>
                              <w:pStyle w:val="Subtitle"/>
                            </w:pPr>
                            <w:sdt>
                              <w:sdtPr>
                                <w:alias w:val="Position Title"/>
                                <w:tag w:val=""/>
                                <w:id w:val="-214128171"/>
                                <w:placeholder>
                                  <w:docPart w:val="1EE30F579D6B4482B1E13A1203E465D8"/>
                                </w:placeholder>
                                <w:dataBinding w:prefixMappings="xmlns:ns0='http://schemas.microsoft.com/office/2006/coverPageProps' " w:xpath="/ns0:CoverPageProperties[1]/ns0:CompanyAddress[1]" w:storeItemID="{55AF091B-3C7A-41E3-B477-F2FDAA23CFDA}"/>
                                <w15:appearance w15:val="hidden"/>
                                <w:text w:multiLine="1"/>
                              </w:sdtPr>
                              <w:sdtContent>
                                <w:r w:rsidR="00D60C01">
                                  <w:t xml:space="preserve">SENIOR </w:t>
                                </w:r>
                                <w:r w:rsidR="005B2C6E">
                                  <w:t>TECHNICAL LEAD/SME</w:t>
                                </w:r>
                                <w:r w:rsidR="00D60C01">
                                  <w:t xml:space="preserve"> @ Cognizant Technology solutions</w:t>
                                </w:r>
                              </w:sdtContent>
                            </w:sdt>
                          </w:p>
                          <w:p w14:paraId="57394894" w14:textId="44A40BBB" w:rsidR="00D70063" w:rsidRDefault="00D70063" w:rsidP="00D70063">
                            <w:pPr>
                              <w:pStyle w:val="Heading1"/>
                            </w:pPr>
                          </w:p>
                          <w:p w14:paraId="4BA2439C" w14:textId="77777777" w:rsidR="00731D2B" w:rsidRDefault="00731D2B" w:rsidP="00492820">
                            <w:pPr>
                              <w:tabs>
                                <w:tab w:val="left" w:pos="1260"/>
                              </w:tabs>
                              <w:rPr>
                                <w:rFonts w:asciiTheme="majorHAnsi" w:eastAsiaTheme="majorEastAsia" w:hAnsiTheme="majorHAnsi" w:cstheme="majorBidi"/>
                                <w:caps/>
                                <w:color w:val="864A04" w:themeColor="accent1" w:themeShade="80"/>
                                <w:sz w:val="28"/>
                                <w:szCs w:val="26"/>
                                <w:lang w:eastAsia="ja-JP"/>
                              </w:rPr>
                            </w:pPr>
                            <w:r w:rsidRPr="00731D2B">
                              <w:rPr>
                                <w:rFonts w:asciiTheme="majorHAnsi" w:eastAsiaTheme="majorEastAsia" w:hAnsiTheme="majorHAnsi" w:cstheme="majorBidi"/>
                                <w:caps/>
                                <w:color w:val="864A04" w:themeColor="accent1" w:themeShade="80"/>
                                <w:sz w:val="28"/>
                                <w:szCs w:val="26"/>
                                <w:lang w:eastAsia="ja-JP"/>
                              </w:rPr>
                              <w:t>Career objective</w:t>
                            </w:r>
                          </w:p>
                          <w:p w14:paraId="2B089C74" w14:textId="5BC4C9C6" w:rsidR="00731D2B" w:rsidRPr="00634445" w:rsidRDefault="00731D2B" w:rsidP="00731D2B">
                            <w:r w:rsidRPr="00634445">
                              <w:t>A challenging position in a progressive team that offers opportunities for advancement and to apply my learning skills in a manner beneficial to the organization I work for.</w:t>
                            </w:r>
                          </w:p>
                          <w:p w14:paraId="277D9D5A" w14:textId="190A592B" w:rsidR="00657A07" w:rsidRDefault="00657A07" w:rsidP="00731D2B">
                            <w:pPr>
                              <w:rPr>
                                <w:rFonts w:ascii="Arial" w:hAnsi="Arial" w:cs="Arial"/>
                                <w:iCs/>
                                <w:sz w:val="20"/>
                                <w:szCs w:val="20"/>
                              </w:rPr>
                            </w:pPr>
                          </w:p>
                          <w:sdt>
                            <w:sdtPr>
                              <w:id w:val="1993831541"/>
                              <w:placeholder>
                                <w:docPart w:val="E687133B9B20469EB78B34C3BF69A559"/>
                              </w:placeholder>
                              <w:temporary/>
                              <w:showingPlcHdr/>
                              <w15:appearance w15:val="hidden"/>
                            </w:sdtPr>
                            <w:sdtContent>
                              <w:p w14:paraId="0466CD62" w14:textId="77777777" w:rsidR="00D70063" w:rsidRDefault="00D70063" w:rsidP="00D70063">
                                <w:pPr>
                                  <w:pStyle w:val="Heading2"/>
                                </w:pPr>
                                <w:r>
                                  <w:t>Skills &amp; Abilities</w:t>
                                </w:r>
                              </w:p>
                            </w:sdtContent>
                          </w:sdt>
                          <w:p w14:paraId="34B9C742" w14:textId="77777777" w:rsidR="00192820" w:rsidRDefault="00192820" w:rsidP="00192820">
                            <w:pPr>
                              <w:rPr>
                                <w:b/>
                                <w:bCs/>
                              </w:rPr>
                            </w:pPr>
                          </w:p>
                          <w:p w14:paraId="538528C3" w14:textId="371DF48A" w:rsidR="00D70063" w:rsidRPr="00D3625C" w:rsidRDefault="004C0831" w:rsidP="00192820">
                            <w:r w:rsidRPr="00D3625C">
                              <w:rPr>
                                <w:b/>
                                <w:bCs/>
                              </w:rPr>
                              <w:t>Operating System</w:t>
                            </w:r>
                            <w:r w:rsidRPr="00D3625C">
                              <w:t xml:space="preserve"> </w:t>
                            </w:r>
                            <w:r w:rsidR="00657A07" w:rsidRPr="00D3625C">
                              <w:t>–</w:t>
                            </w:r>
                            <w:r w:rsidRPr="00D3625C">
                              <w:t xml:space="preserve"> </w:t>
                            </w:r>
                            <w:r w:rsidR="00657A07" w:rsidRPr="00D3625C">
                              <w:t>Windows, IBM</w:t>
                            </w:r>
                            <w:r w:rsidRPr="00D3625C">
                              <w:t xml:space="preserve"> </w:t>
                            </w:r>
                            <w:r w:rsidR="007337F7">
                              <w:t>z</w:t>
                            </w:r>
                            <w:r w:rsidRPr="00D3625C">
                              <w:t>/OS</w:t>
                            </w:r>
                          </w:p>
                          <w:p w14:paraId="3679A3AC" w14:textId="133B2FDF" w:rsidR="004C0831" w:rsidRPr="00D3625C" w:rsidRDefault="004C0831" w:rsidP="00D70063">
                            <w:r w:rsidRPr="00D3625C">
                              <w:rPr>
                                <w:b/>
                                <w:bCs/>
                              </w:rPr>
                              <w:t>Programming Languages</w:t>
                            </w:r>
                            <w:r w:rsidRPr="00D3625C">
                              <w:t xml:space="preserve"> - COBOL, JCL, </w:t>
                            </w:r>
                            <w:r w:rsidR="00E70A8C" w:rsidRPr="00D3625C">
                              <w:t>XML</w:t>
                            </w:r>
                            <w:r w:rsidR="00971B84">
                              <w:t xml:space="preserve">, Native SQL, PL/1, </w:t>
                            </w:r>
                            <w:r w:rsidR="00C3084E">
                              <w:t xml:space="preserve">CICS, </w:t>
                            </w:r>
                            <w:r w:rsidR="00971B84">
                              <w:t>FOCUS</w:t>
                            </w:r>
                            <w:r w:rsidR="0017746F">
                              <w:t>,</w:t>
                            </w:r>
                            <w:r w:rsidR="007337F7">
                              <w:t xml:space="preserve"> </w:t>
                            </w:r>
                            <w:r w:rsidR="0017746F">
                              <w:t>JAVA</w:t>
                            </w:r>
                          </w:p>
                          <w:p w14:paraId="7388C75C" w14:textId="168492B3" w:rsidR="004C0831" w:rsidRPr="00D3625C" w:rsidRDefault="004C0831" w:rsidP="00D70063">
                            <w:r w:rsidRPr="00D3625C">
                              <w:rPr>
                                <w:b/>
                                <w:bCs/>
                              </w:rPr>
                              <w:t>Databases &amp; Tools</w:t>
                            </w:r>
                            <w:r w:rsidRPr="00D3625C">
                              <w:t xml:space="preserve"> </w:t>
                            </w:r>
                            <w:r w:rsidR="00971B84">
                              <w:t>–</w:t>
                            </w:r>
                            <w:r w:rsidRPr="00D3625C">
                              <w:t xml:space="preserve"> </w:t>
                            </w:r>
                            <w:r w:rsidR="00EF5D4A">
                              <w:t xml:space="preserve">IBM Developer for z/OS, </w:t>
                            </w:r>
                            <w:r w:rsidR="007337F7">
                              <w:t xml:space="preserve">Data Studio, Squirrel, SQL Developer, </w:t>
                            </w:r>
                            <w:r w:rsidR="00971B84">
                              <w:t xml:space="preserve">IMS, </w:t>
                            </w:r>
                            <w:r w:rsidRPr="00D3625C">
                              <w:t>DB2</w:t>
                            </w:r>
                            <w:r w:rsidR="00657A07" w:rsidRPr="00D3625C">
                              <w:t>, SPUFI</w:t>
                            </w:r>
                            <w:r w:rsidRPr="00D3625C">
                              <w:t>, SCLM</w:t>
                            </w:r>
                            <w:r w:rsidR="00657A07" w:rsidRPr="00D3625C">
                              <w:t xml:space="preserve">, </w:t>
                            </w:r>
                            <w:r w:rsidR="000B4981">
                              <w:t xml:space="preserve">GitHub, </w:t>
                            </w:r>
                            <w:r w:rsidR="00657A07" w:rsidRPr="00D3625C">
                              <w:t>Oracle</w:t>
                            </w:r>
                            <w:r w:rsidR="00CE5086" w:rsidRPr="00D3625C">
                              <w:t>, ServiceNow, Control-M</w:t>
                            </w:r>
                            <w:r w:rsidR="00971B84">
                              <w:t>, COBOL Standard Verifier Tool, Code Generation, Test Coverage Analyzer, Cyclomatic Complexity Calculator.</w:t>
                            </w:r>
                          </w:p>
                          <w:p w14:paraId="6155185E" w14:textId="5C33340F" w:rsidR="004C0831" w:rsidRPr="00D3625C" w:rsidRDefault="004C0831" w:rsidP="00D70063">
                            <w:r w:rsidRPr="00D3625C">
                              <w:rPr>
                                <w:b/>
                                <w:bCs/>
                              </w:rPr>
                              <w:t>Other Utilities</w:t>
                            </w:r>
                            <w:r w:rsidRPr="00D3625C">
                              <w:tab/>
                              <w:t xml:space="preserve">- </w:t>
                            </w:r>
                            <w:r w:rsidR="00404C5C">
                              <w:t>Mainframe Utilities</w:t>
                            </w:r>
                            <w:r w:rsidRPr="00D3625C">
                              <w:t xml:space="preserve">, MS </w:t>
                            </w:r>
                            <w:r w:rsidR="00CE5086" w:rsidRPr="00D3625C">
                              <w:t>Office</w:t>
                            </w:r>
                            <w:r w:rsidR="007337F7">
                              <w:t>, DFSORT, ICETOOL,EAGLE</w:t>
                            </w:r>
                          </w:p>
                          <w:p w14:paraId="25362802" w14:textId="29A98C06" w:rsidR="003C3F03" w:rsidRDefault="003C3F03" w:rsidP="00D70063">
                            <w:pPr>
                              <w:rPr>
                                <w:rFonts w:ascii="Arial" w:hAnsi="Arial" w:cs="Arial"/>
                                <w:iCs/>
                                <w:sz w:val="20"/>
                                <w:szCs w:val="20"/>
                              </w:rPr>
                            </w:pPr>
                          </w:p>
                          <w:p w14:paraId="686D9DF7" w14:textId="5051FA20" w:rsidR="003C3F03" w:rsidRDefault="003C3F03" w:rsidP="00D70063">
                            <w:pPr>
                              <w:rPr>
                                <w:rFonts w:ascii="Arial" w:hAnsi="Arial" w:cs="Arial"/>
                                <w:iCs/>
                                <w:sz w:val="20"/>
                                <w:szCs w:val="20"/>
                              </w:rPr>
                            </w:pPr>
                          </w:p>
                          <w:p w14:paraId="73F57EF4" w14:textId="2C1454F9" w:rsidR="003C3F03" w:rsidRDefault="003C3F03" w:rsidP="00D70063">
                            <w:pPr>
                              <w:rPr>
                                <w:rFonts w:ascii="Arial" w:hAnsi="Arial" w:cs="Arial"/>
                                <w:iCs/>
                                <w:sz w:val="20"/>
                                <w:szCs w:val="20"/>
                              </w:rPr>
                            </w:pPr>
                          </w:p>
                          <w:p w14:paraId="230C9187" w14:textId="77777777" w:rsidR="003C3F03" w:rsidRDefault="003C3F03" w:rsidP="00D70063"/>
                          <w:p w14:paraId="1894C969" w14:textId="77777777" w:rsidR="00EE5D26" w:rsidRDefault="00EE5D26" w:rsidP="00D70063">
                            <w:pPr>
                              <w:pStyle w:val="Heading2"/>
                            </w:pPr>
                          </w:p>
                          <w:p w14:paraId="1EFF6CE8" w14:textId="77777777" w:rsidR="00EE5D26" w:rsidRDefault="00EE5D26" w:rsidP="00D70063">
                            <w:pPr>
                              <w:pStyle w:val="Heading2"/>
                            </w:pPr>
                          </w:p>
                          <w:p w14:paraId="4801B6C1" w14:textId="77777777" w:rsidR="00EE5D26" w:rsidRDefault="00EE5D26" w:rsidP="00D70063">
                            <w:pPr>
                              <w:pStyle w:val="Heading2"/>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2466FC" id="_x0000_t202" coordsize="21600,21600" o:spt="202" path="m,l,21600r21600,l21600,xe">
                <v:stroke joinstyle="miter"/>
                <v:path gradientshapeok="t" o:connecttype="rect"/>
              </v:shapetype>
              <v:shape id="Text Box 2" o:spid="_x0000_s1026" type="#_x0000_t202" alt="Sidebar text box" style="position:absolute;margin-left:0;margin-top:0;width:169.2pt;height:666pt;z-index:251659264;visibility:visible;mso-wrap-style:square;mso-width-percent:0;mso-height-percent:0;mso-left-percent:88;mso-wrap-distance-left:9pt;mso-wrap-distance-top:3.6pt;mso-wrap-distance-right:9pt;mso-wrap-distance-bottom:3.6pt;mso-position-horizontal-relative:page;mso-position-vertical:top;mso-position-vertical-relative:margin;mso-width-percent:0;mso-height-percent:0;mso-left-percent:88;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" filled="f" stroked="f">
                <v:textbox inset="0,0,0,0">
                  <w:txbxContent>
                    <w:sdt>
                      <w:sdtPr>
                        <w:alias w:val="Your Name"/>
                        <w:tag w:val="Your Name"/>
                        <w:id w:val="-1489158292"/>
                        <w:placeholder>
                          <w:docPart w:val="7A056B4F3DEF4B42AD2F28199DA8CA04"/>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p w14:paraId="3609D8FC" w14:textId="05700097" w:rsidR="00187B92" w:rsidRPr="00486E5D" w:rsidRDefault="00AA1D26" w:rsidP="00486E5D">
                          <w:pPr>
                            <w:pStyle w:val="Title"/>
                          </w:pPr>
                          <w:r>
                            <w:t>KALAIMATHI KAMARAJ</w:t>
                          </w:r>
                        </w:p>
                      </w:sdtContent>
                    </w:sdt>
                    <w:p w14:paraId="32D602E1" w14:textId="11924505" w:rsidR="00D70063" w:rsidRDefault="00000000" w:rsidP="00D70063">
                      <w:pPr>
                        <w:pStyle w:val="Subtitle"/>
                      </w:pPr>
                      <w:sdt>
                        <w:sdtPr>
                          <w:alias w:val="Position Title"/>
                          <w:tag w:val=""/>
                          <w:id w:val="-214128171"/>
                          <w:placeholder>
                            <w:docPart w:val="1EE30F579D6B4482B1E13A1203E465D8"/>
                          </w:placeholder>
                          <w:dataBinding w:prefixMappings="xmlns:ns0='http://schemas.microsoft.com/office/2006/coverPageProps' " w:xpath="/ns0:CoverPageProperties[1]/ns0:CompanyAddress[1]" w:storeItemID="{55AF091B-3C7A-41E3-B477-F2FDAA23CFDA}"/>
                          <w15:appearance w15:val="hidden"/>
                          <w:text w:multiLine="1"/>
                        </w:sdtPr>
                        <w:sdtContent>
                          <w:r w:rsidR="00D60C01">
                            <w:t xml:space="preserve">SENIOR </w:t>
                          </w:r>
                          <w:r w:rsidR="005B2C6E">
                            <w:t>TECHNICAL LEAD/SME</w:t>
                          </w:r>
                          <w:r w:rsidR="00D60C01">
                            <w:t xml:space="preserve"> @ Cognizant Technology solutions</w:t>
                          </w:r>
                        </w:sdtContent>
                      </w:sdt>
                    </w:p>
                    <w:p w14:paraId="57394894" w14:textId="44A40BBB" w:rsidR="00D70063" w:rsidRDefault="00D70063" w:rsidP="00D70063">
                      <w:pPr>
                        <w:pStyle w:val="Heading1"/>
                      </w:pPr>
                    </w:p>
                    <w:p w14:paraId="4BA2439C" w14:textId="77777777" w:rsidR="00731D2B" w:rsidRDefault="00731D2B" w:rsidP="00492820">
                      <w:pPr>
                        <w:tabs>
                          <w:tab w:val="left" w:pos="1260"/>
                        </w:tabs>
                        <w:rPr>
                          <w:rFonts w:asciiTheme="majorHAnsi" w:eastAsiaTheme="majorEastAsia" w:hAnsiTheme="majorHAnsi" w:cstheme="majorBidi"/>
                          <w:caps/>
                          <w:color w:val="864A04" w:themeColor="accent1" w:themeShade="80"/>
                          <w:sz w:val="28"/>
                          <w:szCs w:val="26"/>
                          <w:lang w:eastAsia="ja-JP"/>
                        </w:rPr>
                      </w:pPr>
                      <w:r w:rsidRPr="00731D2B">
                        <w:rPr>
                          <w:rFonts w:asciiTheme="majorHAnsi" w:eastAsiaTheme="majorEastAsia" w:hAnsiTheme="majorHAnsi" w:cstheme="majorBidi"/>
                          <w:caps/>
                          <w:color w:val="864A04" w:themeColor="accent1" w:themeShade="80"/>
                          <w:sz w:val="28"/>
                          <w:szCs w:val="26"/>
                          <w:lang w:eastAsia="ja-JP"/>
                        </w:rPr>
                        <w:t>Career objective</w:t>
                      </w:r>
                    </w:p>
                    <w:p w14:paraId="2B089C74" w14:textId="5BC4C9C6" w:rsidR="00731D2B" w:rsidRPr="00634445" w:rsidRDefault="00731D2B" w:rsidP="00731D2B">
                      <w:r w:rsidRPr="00634445">
                        <w:t>A challenging position in a progressive team that offers opportunities for advancement and to apply my learning skills in a manner beneficial to the organization I work for.</w:t>
                      </w:r>
                    </w:p>
                    <w:p w14:paraId="277D9D5A" w14:textId="190A592B" w:rsidR="00657A07" w:rsidRDefault="00657A07" w:rsidP="00731D2B">
                      <w:pPr>
                        <w:rPr>
                          <w:rFonts w:ascii="Arial" w:hAnsi="Arial" w:cs="Arial"/>
                          <w:iCs/>
                          <w:sz w:val="20"/>
                          <w:szCs w:val="20"/>
                        </w:rPr>
                      </w:pPr>
                    </w:p>
                    <w:sdt>
                      <w:sdtPr>
                        <w:id w:val="1993831541"/>
                        <w:placeholder>
                          <w:docPart w:val="E687133B9B20469EB78B34C3BF69A559"/>
                        </w:placeholder>
                        <w:temporary/>
                        <w:showingPlcHdr/>
                        <w15:appearance w15:val="hidden"/>
                      </w:sdtPr>
                      <w:sdtContent>
                        <w:p w14:paraId="0466CD62" w14:textId="77777777" w:rsidR="00D70063" w:rsidRDefault="00D70063" w:rsidP="00D70063">
                          <w:pPr>
                            <w:pStyle w:val="Heading2"/>
                          </w:pPr>
                          <w:r>
                            <w:t>Skills &amp; Abilities</w:t>
                          </w:r>
                        </w:p>
                      </w:sdtContent>
                    </w:sdt>
                    <w:p w14:paraId="34B9C742" w14:textId="77777777" w:rsidR="00192820" w:rsidRDefault="00192820" w:rsidP="00192820">
                      <w:pPr>
                        <w:rPr>
                          <w:b/>
                          <w:bCs/>
                        </w:rPr>
                      </w:pPr>
                    </w:p>
                    <w:p w14:paraId="538528C3" w14:textId="371DF48A" w:rsidR="00D70063" w:rsidRPr="00D3625C" w:rsidRDefault="004C0831" w:rsidP="00192820">
                      <w:r w:rsidRPr="00D3625C">
                        <w:rPr>
                          <w:b/>
                          <w:bCs/>
                        </w:rPr>
                        <w:t>Operating System</w:t>
                      </w:r>
                      <w:r w:rsidRPr="00D3625C">
                        <w:t xml:space="preserve"> </w:t>
                      </w:r>
                      <w:r w:rsidR="00657A07" w:rsidRPr="00D3625C">
                        <w:t>–</w:t>
                      </w:r>
                      <w:r w:rsidRPr="00D3625C">
                        <w:t xml:space="preserve"> </w:t>
                      </w:r>
                      <w:r w:rsidR="00657A07" w:rsidRPr="00D3625C">
                        <w:t>Windows, IBM</w:t>
                      </w:r>
                      <w:r w:rsidRPr="00D3625C">
                        <w:t xml:space="preserve"> </w:t>
                      </w:r>
                      <w:r w:rsidR="007337F7">
                        <w:t>z</w:t>
                      </w:r>
                      <w:r w:rsidRPr="00D3625C">
                        <w:t>/OS</w:t>
                      </w:r>
                    </w:p>
                    <w:p w14:paraId="3679A3AC" w14:textId="133B2FDF" w:rsidR="004C0831" w:rsidRPr="00D3625C" w:rsidRDefault="004C0831" w:rsidP="00D70063">
                      <w:r w:rsidRPr="00D3625C">
                        <w:rPr>
                          <w:b/>
                          <w:bCs/>
                        </w:rPr>
                        <w:t>Programming Languages</w:t>
                      </w:r>
                      <w:r w:rsidRPr="00D3625C">
                        <w:t xml:space="preserve"> - COBOL, JCL, </w:t>
                      </w:r>
                      <w:r w:rsidR="00E70A8C" w:rsidRPr="00D3625C">
                        <w:t>XML</w:t>
                      </w:r>
                      <w:r w:rsidR="00971B84">
                        <w:t xml:space="preserve">, Native SQL, PL/1, </w:t>
                      </w:r>
                      <w:r w:rsidR="00C3084E">
                        <w:t xml:space="preserve">CICS, </w:t>
                      </w:r>
                      <w:r w:rsidR="00971B84">
                        <w:t>FOCUS</w:t>
                      </w:r>
                      <w:r w:rsidR="0017746F">
                        <w:t>,</w:t>
                      </w:r>
                      <w:r w:rsidR="007337F7">
                        <w:t xml:space="preserve"> </w:t>
                      </w:r>
                      <w:r w:rsidR="0017746F">
                        <w:t>JAVA</w:t>
                      </w:r>
                    </w:p>
                    <w:p w14:paraId="7388C75C" w14:textId="168492B3" w:rsidR="004C0831" w:rsidRPr="00D3625C" w:rsidRDefault="004C0831" w:rsidP="00D70063">
                      <w:r w:rsidRPr="00D3625C">
                        <w:rPr>
                          <w:b/>
                          <w:bCs/>
                        </w:rPr>
                        <w:t>Databases &amp; Tools</w:t>
                      </w:r>
                      <w:r w:rsidRPr="00D3625C">
                        <w:t xml:space="preserve"> </w:t>
                      </w:r>
                      <w:r w:rsidR="00971B84">
                        <w:t>–</w:t>
                      </w:r>
                      <w:r w:rsidRPr="00D3625C">
                        <w:t xml:space="preserve"> </w:t>
                      </w:r>
                      <w:r w:rsidR="00EF5D4A">
                        <w:t xml:space="preserve">IBM Developer for z/OS, </w:t>
                      </w:r>
                      <w:r w:rsidR="007337F7">
                        <w:t xml:space="preserve">Data Studio, Squirrel, SQL Developer, </w:t>
                      </w:r>
                      <w:r w:rsidR="00971B84">
                        <w:t xml:space="preserve">IMS, </w:t>
                      </w:r>
                      <w:r w:rsidRPr="00D3625C">
                        <w:t>DB2</w:t>
                      </w:r>
                      <w:r w:rsidR="00657A07" w:rsidRPr="00D3625C">
                        <w:t>, SPUFI</w:t>
                      </w:r>
                      <w:r w:rsidRPr="00D3625C">
                        <w:t>, SCLM</w:t>
                      </w:r>
                      <w:r w:rsidR="00657A07" w:rsidRPr="00D3625C">
                        <w:t xml:space="preserve">, </w:t>
                      </w:r>
                      <w:r w:rsidR="000B4981">
                        <w:t xml:space="preserve">GitHub, </w:t>
                      </w:r>
                      <w:r w:rsidR="00657A07" w:rsidRPr="00D3625C">
                        <w:t>Oracle</w:t>
                      </w:r>
                      <w:r w:rsidR="00CE5086" w:rsidRPr="00D3625C">
                        <w:t>, ServiceNow, Control-M</w:t>
                      </w:r>
                      <w:r w:rsidR="00971B84">
                        <w:t>, COBOL Standard Verifier Tool, Code Generation, Test Coverage Analyzer, Cyclomatic Complexity Calculator.</w:t>
                      </w:r>
                    </w:p>
                    <w:p w14:paraId="6155185E" w14:textId="5C33340F" w:rsidR="004C0831" w:rsidRPr="00D3625C" w:rsidRDefault="004C0831" w:rsidP="00D70063">
                      <w:r w:rsidRPr="00D3625C">
                        <w:rPr>
                          <w:b/>
                          <w:bCs/>
                        </w:rPr>
                        <w:t>Other Utilities</w:t>
                      </w:r>
                      <w:r w:rsidRPr="00D3625C">
                        <w:tab/>
                        <w:t xml:space="preserve">- </w:t>
                      </w:r>
                      <w:r w:rsidR="00404C5C">
                        <w:t>Mainframe Utilities</w:t>
                      </w:r>
                      <w:r w:rsidRPr="00D3625C">
                        <w:t xml:space="preserve">, MS </w:t>
                      </w:r>
                      <w:r w:rsidR="00CE5086" w:rsidRPr="00D3625C">
                        <w:t>Office</w:t>
                      </w:r>
                      <w:r w:rsidR="007337F7">
                        <w:t>, DFSORT, ICETOOL,EAGLE</w:t>
                      </w:r>
                    </w:p>
                    <w:p w14:paraId="25362802" w14:textId="29A98C06" w:rsidR="003C3F03" w:rsidRDefault="003C3F03" w:rsidP="00D70063">
                      <w:pPr>
                        <w:rPr>
                          <w:rFonts w:ascii="Arial" w:hAnsi="Arial" w:cs="Arial"/>
                          <w:iCs/>
                          <w:sz w:val="20"/>
                          <w:szCs w:val="20"/>
                        </w:rPr>
                      </w:pPr>
                    </w:p>
                    <w:p w14:paraId="686D9DF7" w14:textId="5051FA20" w:rsidR="003C3F03" w:rsidRDefault="003C3F03" w:rsidP="00D70063">
                      <w:pPr>
                        <w:rPr>
                          <w:rFonts w:ascii="Arial" w:hAnsi="Arial" w:cs="Arial"/>
                          <w:iCs/>
                          <w:sz w:val="20"/>
                          <w:szCs w:val="20"/>
                        </w:rPr>
                      </w:pPr>
                    </w:p>
                    <w:p w14:paraId="73F57EF4" w14:textId="2C1454F9" w:rsidR="003C3F03" w:rsidRDefault="003C3F03" w:rsidP="00D70063">
                      <w:pPr>
                        <w:rPr>
                          <w:rFonts w:ascii="Arial" w:hAnsi="Arial" w:cs="Arial"/>
                          <w:iCs/>
                          <w:sz w:val="20"/>
                          <w:szCs w:val="20"/>
                        </w:rPr>
                      </w:pPr>
                    </w:p>
                    <w:p w14:paraId="230C9187" w14:textId="77777777" w:rsidR="003C3F03" w:rsidRDefault="003C3F03" w:rsidP="00D70063"/>
                    <w:p w14:paraId="1894C969" w14:textId="77777777" w:rsidR="00EE5D26" w:rsidRDefault="00EE5D26" w:rsidP="00D70063">
                      <w:pPr>
                        <w:pStyle w:val="Heading2"/>
                      </w:pPr>
                    </w:p>
                    <w:p w14:paraId="1EFF6CE8" w14:textId="77777777" w:rsidR="00EE5D26" w:rsidRDefault="00EE5D26" w:rsidP="00D70063">
                      <w:pPr>
                        <w:pStyle w:val="Heading2"/>
                      </w:pPr>
                    </w:p>
                    <w:p w14:paraId="4801B6C1" w14:textId="77777777" w:rsidR="00EE5D26" w:rsidRDefault="00EE5D26" w:rsidP="00D70063">
                      <w:pPr>
                        <w:pStyle w:val="Heading2"/>
                      </w:pPr>
                    </w:p>
                  </w:txbxContent>
                </v:textbox>
                <w10:wrap type="square" anchorx="page" anchory="margin"/>
                <w10:anchorlock/>
              </v:shape>
            </w:pict>
          </mc:Fallback>
        </mc:AlternateContent>
      </w:r>
      <w:r w:rsidR="007403A7">
        <w:t>summary</w:t>
      </w:r>
    </w:p>
    <w:p w14:paraId="456F71AB" w14:textId="77777777" w:rsidR="007403A7" w:rsidRDefault="007403A7" w:rsidP="00D70063">
      <w:pPr>
        <w:pStyle w:val="Heading3"/>
      </w:pPr>
    </w:p>
    <w:p w14:paraId="5F687BF2" w14:textId="209E78FE" w:rsidR="007403A7" w:rsidRDefault="007403A7" w:rsidP="00E8532E">
      <w:pPr>
        <w:ind w:firstLine="360"/>
        <w:jc w:val="both"/>
      </w:pPr>
      <w:r w:rsidRPr="007403A7">
        <w:t xml:space="preserve">Software Engineer with over </w:t>
      </w:r>
      <w:r w:rsidR="006630F3">
        <w:t>1</w:t>
      </w:r>
      <w:r w:rsidR="000B4981">
        <w:t>4</w:t>
      </w:r>
      <w:r w:rsidR="0017746F">
        <w:t>.</w:t>
      </w:r>
      <w:r w:rsidR="000B4981">
        <w:t>6</w:t>
      </w:r>
      <w:r w:rsidRPr="007403A7">
        <w:t>+ years of Professional experience. Has a profound understanding of the various Mainframe technologies and related interfacing Java technologies involved in Maintenance</w:t>
      </w:r>
      <w:r w:rsidR="00701A7B" w:rsidRPr="007403A7">
        <w:t xml:space="preserve"> development</w:t>
      </w:r>
      <w:r w:rsidR="00701A7B">
        <w:t xml:space="preserve"> projects</w:t>
      </w:r>
      <w:r w:rsidR="00B22952">
        <w:t xml:space="preserve"> </w:t>
      </w:r>
      <w:r w:rsidRPr="007403A7">
        <w:t xml:space="preserve">in various positions ranging from </w:t>
      </w:r>
      <w:r w:rsidR="006630F3">
        <w:t>Programmer/Analyst</w:t>
      </w:r>
      <w:r w:rsidRPr="007403A7">
        <w:t xml:space="preserve"> to Senior Developer</w:t>
      </w:r>
      <w:r w:rsidR="006630F3">
        <w:t>/Analyst</w:t>
      </w:r>
      <w:r w:rsidR="00971B84">
        <w:t>/Tech Lead</w:t>
      </w:r>
      <w:r w:rsidRPr="007403A7">
        <w:t xml:space="preserve">. This helped to gain a very good understanding of project Management &amp; development </w:t>
      </w:r>
      <w:r w:rsidR="006630F3" w:rsidRPr="007403A7">
        <w:t>life cycle</w:t>
      </w:r>
      <w:r w:rsidRPr="007403A7">
        <w:t xml:space="preserve"> including Project Proposals, Scope definition, project onboarding, business requirements, system requirements, </w:t>
      </w:r>
      <w:r w:rsidR="00971B84">
        <w:t xml:space="preserve">resource </w:t>
      </w:r>
      <w:r w:rsidRPr="007403A7">
        <w:t>capacity planning, Analysis &amp; Construction, Code walkthroughs &amp; reviews, Testing, End user documentation, Implementation and Training.</w:t>
      </w:r>
      <w:r w:rsidR="00E70A8C">
        <w:t xml:space="preserve"> </w:t>
      </w:r>
    </w:p>
    <w:p w14:paraId="010CD27B" w14:textId="77777777" w:rsidR="00657A07" w:rsidRDefault="00657A07" w:rsidP="00E8532E">
      <w:pPr>
        <w:ind w:firstLine="360"/>
        <w:jc w:val="both"/>
      </w:pPr>
    </w:p>
    <w:sdt>
      <w:sdtPr>
        <w:id w:val="1745452497"/>
        <w:placeholder>
          <w:docPart w:val="2A98C66C8EE5483885D5062C5B1B8724"/>
        </w:placeholder>
        <w:temporary/>
        <w:showingPlcHdr/>
        <w15:appearance w15:val="hidden"/>
      </w:sdtPr>
      <w:sdtContent>
        <w:p w14:paraId="4667D00D" w14:textId="1694A114" w:rsidR="0093606D" w:rsidRDefault="0093606D" w:rsidP="0093606D">
          <w:pPr>
            <w:pStyle w:val="Heading3"/>
          </w:pPr>
          <w:r>
            <w:t>Education</w:t>
          </w:r>
        </w:p>
      </w:sdtContent>
    </w:sdt>
    <w:p w14:paraId="17A55419" w14:textId="77777777" w:rsidR="0093606D" w:rsidRPr="00EE5D26" w:rsidRDefault="0093606D" w:rsidP="0093606D">
      <w:pPr>
        <w:pStyle w:val="Heading4"/>
      </w:pPr>
    </w:p>
    <w:tbl>
      <w:tblPr>
        <w:tblStyle w:val="TableGrid"/>
        <w:tblW w:w="6835" w:type="dxa"/>
        <w:tblLook w:val="04A0" w:firstRow="1" w:lastRow="0" w:firstColumn="1" w:lastColumn="0" w:noHBand="0" w:noVBand="1"/>
      </w:tblPr>
      <w:tblGrid>
        <w:gridCol w:w="2425"/>
        <w:gridCol w:w="2700"/>
        <w:gridCol w:w="1710"/>
      </w:tblGrid>
      <w:tr w:rsidR="0093606D" w14:paraId="6393BF90" w14:textId="77777777" w:rsidTr="00A5454D">
        <w:tc>
          <w:tcPr>
            <w:tcW w:w="2425" w:type="dxa"/>
          </w:tcPr>
          <w:p w14:paraId="3C980099" w14:textId="77777777" w:rsidR="0093606D" w:rsidRPr="004C0831" w:rsidRDefault="0093606D" w:rsidP="00D60200">
            <w:pPr>
              <w:rPr>
                <w:rFonts w:asciiTheme="majorHAnsi" w:eastAsiaTheme="majorEastAsia" w:hAnsiTheme="majorHAnsi" w:cstheme="majorBidi"/>
                <w:b/>
                <w:iCs/>
                <w:caps/>
                <w:sz w:val="20"/>
                <w:szCs w:val="20"/>
              </w:rPr>
            </w:pPr>
            <w:r w:rsidRPr="004C0831">
              <w:rPr>
                <w:rFonts w:asciiTheme="majorHAnsi" w:eastAsiaTheme="majorEastAsia" w:hAnsiTheme="majorHAnsi" w:cstheme="majorBidi"/>
                <w:b/>
                <w:iCs/>
                <w:caps/>
                <w:sz w:val="20"/>
                <w:szCs w:val="20"/>
              </w:rPr>
              <w:t>Degree</w:t>
            </w:r>
          </w:p>
        </w:tc>
        <w:tc>
          <w:tcPr>
            <w:tcW w:w="2700" w:type="dxa"/>
          </w:tcPr>
          <w:p w14:paraId="2E5BCC4B" w14:textId="2AA3AF92" w:rsidR="0093606D" w:rsidRPr="004C0831" w:rsidRDefault="0093606D" w:rsidP="00D60200">
            <w:pPr>
              <w:rPr>
                <w:rFonts w:asciiTheme="majorHAnsi" w:eastAsiaTheme="majorEastAsia" w:hAnsiTheme="majorHAnsi" w:cstheme="majorBidi"/>
                <w:b/>
                <w:iCs/>
                <w:caps/>
                <w:sz w:val="20"/>
                <w:szCs w:val="20"/>
              </w:rPr>
            </w:pPr>
            <w:r w:rsidRPr="004C0831">
              <w:rPr>
                <w:rFonts w:asciiTheme="majorHAnsi" w:eastAsiaTheme="majorEastAsia" w:hAnsiTheme="majorHAnsi" w:cstheme="majorBidi"/>
                <w:b/>
                <w:iCs/>
                <w:caps/>
                <w:sz w:val="20"/>
                <w:szCs w:val="20"/>
              </w:rPr>
              <w:t>University</w:t>
            </w:r>
          </w:p>
        </w:tc>
        <w:tc>
          <w:tcPr>
            <w:tcW w:w="1710" w:type="dxa"/>
          </w:tcPr>
          <w:p w14:paraId="12B92381" w14:textId="77777777" w:rsidR="0093606D" w:rsidRPr="004C0831" w:rsidRDefault="0093606D" w:rsidP="00D60200">
            <w:pPr>
              <w:rPr>
                <w:rFonts w:asciiTheme="majorHAnsi" w:eastAsiaTheme="majorEastAsia" w:hAnsiTheme="majorHAnsi" w:cstheme="majorBidi"/>
                <w:b/>
                <w:iCs/>
                <w:caps/>
                <w:sz w:val="20"/>
                <w:szCs w:val="20"/>
              </w:rPr>
            </w:pPr>
            <w:r w:rsidRPr="004C0831">
              <w:rPr>
                <w:rFonts w:asciiTheme="majorHAnsi" w:eastAsiaTheme="majorEastAsia" w:hAnsiTheme="majorHAnsi" w:cstheme="majorBidi"/>
                <w:b/>
                <w:iCs/>
                <w:caps/>
                <w:sz w:val="20"/>
                <w:szCs w:val="20"/>
              </w:rPr>
              <w:t>Year of Passing</w:t>
            </w:r>
          </w:p>
        </w:tc>
      </w:tr>
      <w:tr w:rsidR="0093606D" w14:paraId="0B6ECF96" w14:textId="77777777" w:rsidTr="00A5454D">
        <w:tc>
          <w:tcPr>
            <w:tcW w:w="2425" w:type="dxa"/>
          </w:tcPr>
          <w:p w14:paraId="0AFCC545" w14:textId="785B54DF" w:rsidR="0093606D" w:rsidRPr="004C0831" w:rsidRDefault="00971B84" w:rsidP="00CE5086">
            <w:pPr>
              <w:jc w:val="center"/>
              <w:rPr>
                <w:rFonts w:eastAsiaTheme="minorHAnsi"/>
                <w:sz w:val="22"/>
                <w:szCs w:val="22"/>
                <w:lang w:eastAsia="en-US"/>
              </w:rPr>
            </w:pPr>
            <w:r>
              <w:rPr>
                <w:rFonts w:cs="Arial"/>
                <w:b/>
                <w:bCs/>
                <w:iCs/>
              </w:rPr>
              <w:t xml:space="preserve">Bachelor of </w:t>
            </w:r>
            <w:r w:rsidR="00CE5086" w:rsidRPr="00B12D3A">
              <w:rPr>
                <w:rFonts w:cs="Arial"/>
                <w:b/>
                <w:bCs/>
                <w:iCs/>
              </w:rPr>
              <w:t xml:space="preserve">Computer </w:t>
            </w:r>
            <w:r>
              <w:rPr>
                <w:rFonts w:cs="Arial"/>
                <w:b/>
                <w:bCs/>
                <w:iCs/>
              </w:rPr>
              <w:t>Science Engineering</w:t>
            </w:r>
          </w:p>
        </w:tc>
        <w:tc>
          <w:tcPr>
            <w:tcW w:w="2700" w:type="dxa"/>
          </w:tcPr>
          <w:p w14:paraId="18C9BF51" w14:textId="1FB45E8C" w:rsidR="0093606D" w:rsidRPr="004C0831" w:rsidRDefault="00CE5086" w:rsidP="00D60200">
            <w:pPr>
              <w:rPr>
                <w:rFonts w:eastAsiaTheme="minorHAnsi"/>
                <w:sz w:val="22"/>
                <w:szCs w:val="22"/>
                <w:lang w:eastAsia="en-US"/>
              </w:rPr>
            </w:pPr>
            <w:r w:rsidRPr="008B5A82">
              <w:rPr>
                <w:rFonts w:cs="Arial"/>
                <w:iCs/>
              </w:rPr>
              <w:t xml:space="preserve">Anna University, </w:t>
            </w:r>
            <w:r>
              <w:rPr>
                <w:rFonts w:cs="Arial"/>
                <w:iCs/>
              </w:rPr>
              <w:t>India</w:t>
            </w:r>
            <w:r>
              <w:rPr>
                <w:rFonts w:cs="Arial"/>
                <w:iCs/>
              </w:rPr>
              <w:tab/>
            </w:r>
          </w:p>
        </w:tc>
        <w:tc>
          <w:tcPr>
            <w:tcW w:w="1710" w:type="dxa"/>
          </w:tcPr>
          <w:p w14:paraId="0EBD3389" w14:textId="36F06C09" w:rsidR="0093606D" w:rsidRPr="004C0831" w:rsidRDefault="00971B84" w:rsidP="00D60200">
            <w:pPr>
              <w:jc w:val="center"/>
              <w:rPr>
                <w:rFonts w:eastAsiaTheme="minorHAnsi"/>
                <w:sz w:val="22"/>
                <w:szCs w:val="22"/>
                <w:lang w:eastAsia="en-US"/>
              </w:rPr>
            </w:pPr>
            <w:r>
              <w:rPr>
                <w:rFonts w:eastAsiaTheme="minorHAnsi"/>
                <w:sz w:val="22"/>
                <w:szCs w:val="22"/>
                <w:lang w:eastAsia="en-US"/>
              </w:rPr>
              <w:t>2010</w:t>
            </w:r>
          </w:p>
        </w:tc>
      </w:tr>
    </w:tbl>
    <w:p w14:paraId="6728A500" w14:textId="77777777" w:rsidR="00CE5086" w:rsidRDefault="00CE5086" w:rsidP="0093606D"/>
    <w:p w14:paraId="7EA14C5E" w14:textId="0797E5EB" w:rsidR="000700BC" w:rsidRPr="00C3084E" w:rsidRDefault="00000000" w:rsidP="00C3084E">
      <w:pPr>
        <w:pStyle w:val="Heading3"/>
      </w:pPr>
      <w:sdt>
        <w:sdtPr>
          <w:id w:val="-1420087472"/>
          <w:placeholder>
            <w:docPart w:val="5922D227FF074A879F050D8C71DC219F"/>
          </w:placeholder>
          <w:temporary/>
          <w:showingPlcHdr/>
          <w15:appearance w15:val="hidden"/>
        </w:sdtPr>
        <w:sdtContent>
          <w:r w:rsidR="00D70063">
            <w:t>Experience</w:t>
          </w:r>
        </w:sdtContent>
      </w:sdt>
    </w:p>
    <w:p w14:paraId="52FF7399" w14:textId="14067FE1" w:rsidR="00E021A0" w:rsidRDefault="00E021A0" w:rsidP="00E021A0">
      <w:pPr>
        <w:pStyle w:val="Heading4"/>
      </w:pPr>
      <w:r>
        <w:t xml:space="preserve">NORTHERN TRUST CORPORATION, </w:t>
      </w:r>
      <w:r w:rsidR="00C3084E">
        <w:t>GLOBAL ACCOUNT MANAGEMENT</w:t>
      </w:r>
      <w:r>
        <w:t xml:space="preserve">, </w:t>
      </w:r>
      <w:r w:rsidR="00C3084E">
        <w:t>Canada</w:t>
      </w:r>
    </w:p>
    <w:p w14:paraId="13B45C94" w14:textId="25E522A6" w:rsidR="00D705FF" w:rsidRDefault="00C3084E" w:rsidP="00D705FF">
      <w:pPr>
        <w:pStyle w:val="Heading5"/>
        <w:rPr>
          <w:sz w:val="24"/>
        </w:rPr>
      </w:pPr>
      <w:r>
        <w:rPr>
          <w:sz w:val="24"/>
        </w:rPr>
        <w:t>Sep 2010 - PRESENT</w:t>
      </w:r>
    </w:p>
    <w:p w14:paraId="098D68B2" w14:textId="101E531E" w:rsidR="001A12EB" w:rsidRPr="00F73144" w:rsidRDefault="001A12EB" w:rsidP="001A12EB">
      <w:pPr>
        <w:pStyle w:val="Heading5"/>
        <w:rPr>
          <w:sz w:val="24"/>
        </w:rPr>
      </w:pPr>
      <w:r w:rsidRPr="00F73144">
        <w:rPr>
          <w:sz w:val="24"/>
        </w:rPr>
        <w:t xml:space="preserve">Role: </w:t>
      </w:r>
      <w:r w:rsidR="00E87A90">
        <w:rPr>
          <w:sz w:val="24"/>
        </w:rPr>
        <w:t xml:space="preserve">Senior </w:t>
      </w:r>
      <w:r w:rsidR="0094610C">
        <w:rPr>
          <w:sz w:val="24"/>
        </w:rPr>
        <w:t>Technical lead</w:t>
      </w:r>
      <w:r w:rsidRPr="00F73144">
        <w:rPr>
          <w:sz w:val="24"/>
        </w:rPr>
        <w:t xml:space="preserve"> &amp; </w:t>
      </w:r>
      <w:r w:rsidR="00C3084E">
        <w:rPr>
          <w:sz w:val="24"/>
        </w:rPr>
        <w:t>SME</w:t>
      </w:r>
    </w:p>
    <w:p w14:paraId="3BD0F908" w14:textId="77777777" w:rsidR="00C3084E" w:rsidRDefault="00C3084E" w:rsidP="00294385">
      <w:pPr>
        <w:rPr>
          <w:lang w:eastAsia="ja-JP"/>
        </w:rPr>
      </w:pPr>
    </w:p>
    <w:p w14:paraId="076009D8" w14:textId="0046EBCE" w:rsidR="00294385" w:rsidRDefault="00294385" w:rsidP="00294385">
      <w:pPr>
        <w:rPr>
          <w:lang w:eastAsia="ja-JP"/>
        </w:rPr>
      </w:pPr>
      <w:r>
        <w:rPr>
          <w:lang w:eastAsia="ja-JP"/>
        </w:rPr>
        <w:t xml:space="preserve">Northern Trust Corporation (NASDAQ: NTRS) is a leading provider of global investment management, asset and fund administration, fiduciary and banking needs for corporations, institutions, and affluent individuals worldwide. Northern Trust, a multibank holding company based at Chicago, has a growing network of offices in 14 U.S. states and has international offices in six countries. Northern Trust, founded in 1889, has earned distinction as an industry leader in combining high-touch service and expertise with innovative products and technology. </w:t>
      </w:r>
    </w:p>
    <w:p w14:paraId="0A665274" w14:textId="77777777" w:rsidR="00294385" w:rsidRDefault="00294385" w:rsidP="00294385">
      <w:pPr>
        <w:rPr>
          <w:lang w:eastAsia="ja-JP"/>
        </w:rPr>
      </w:pPr>
      <w:r>
        <w:rPr>
          <w:lang w:eastAsia="ja-JP"/>
        </w:rPr>
        <w:lastRenderedPageBreak/>
        <w:t>The online financial services offered by Northern Trust are extensive and offers a variety of flexible and customizable options. Today, Northern Trust works with approximately 20% of the Forbes 400 families and is reckoned to be among the top 20 global investment management firms.</w:t>
      </w:r>
    </w:p>
    <w:p w14:paraId="4D7A7F8D" w14:textId="77777777" w:rsidR="00001EC6" w:rsidRDefault="00001EC6" w:rsidP="00001EC6">
      <w:pPr>
        <w:pStyle w:val="Heading4"/>
        <w:rPr>
          <w:b w:val="0"/>
          <w:iCs w:val="0"/>
          <w:color w:val="864A04" w:themeColor="accent1" w:themeShade="80"/>
          <w:sz w:val="36"/>
        </w:rPr>
      </w:pPr>
      <w:r w:rsidRPr="0093606D">
        <w:rPr>
          <w:b w:val="0"/>
          <w:iCs w:val="0"/>
          <w:color w:val="864A04" w:themeColor="accent1" w:themeShade="80"/>
          <w:sz w:val="36"/>
        </w:rPr>
        <w:t>PROJECT DESCRIPTION</w:t>
      </w:r>
    </w:p>
    <w:p w14:paraId="4C2FB5EE" w14:textId="5943185F" w:rsidR="0062298A" w:rsidRDefault="00C17A3A" w:rsidP="0062298A">
      <w:r w:rsidRPr="00C17A3A">
        <w:t>Northern Trust has reached a point where technological capabilities have converged with the business imperative to take an Enterprise Approach to trust/investment account opening and servicing. The purpose of Global Account Management is to address account origination and maintenance holistically, not just as desktop applications, but inclusive of the related processes, partner training, communication, risk and compliance issues which are foundational and should be addressed similarly across the enterprise.</w:t>
      </w:r>
    </w:p>
    <w:p w14:paraId="7E0AD457" w14:textId="676B28E0" w:rsidR="00C17A3A" w:rsidRPr="00C3084E" w:rsidRDefault="00C17A3A" w:rsidP="0062298A">
      <w:r w:rsidRPr="00C17A3A">
        <w:rPr>
          <w:b/>
          <w:bCs/>
        </w:rPr>
        <w:t>Global Account Management (GAM)</w:t>
      </w:r>
      <w:r w:rsidRPr="00C17A3A">
        <w:t xml:space="preserve"> is an enterprise-wide initiative to open and manage accounts using a single process and interface for all Northern business units.  The GAM Product Team currently </w:t>
      </w:r>
      <w:r w:rsidR="0049581A" w:rsidRPr="00C17A3A">
        <w:t>manages multiple</w:t>
      </w:r>
      <w:r w:rsidRPr="00C17A3A">
        <w:t xml:space="preserve"> account-opening applications </w:t>
      </w:r>
      <w:r>
        <w:t xml:space="preserve">and </w:t>
      </w:r>
      <w:r w:rsidRPr="00C17A3A">
        <w:t>each of which supports a different client servicing constituency.  The team will continue to manage these tools and support their users until they can be blended into a unified solution.</w:t>
      </w:r>
    </w:p>
    <w:p w14:paraId="55F0BF41" w14:textId="339079B3" w:rsidR="00D705FF" w:rsidRPr="0078445D" w:rsidRDefault="00D705FF" w:rsidP="0078445D">
      <w:pPr>
        <w:pStyle w:val="Cog-bullet"/>
        <w:numPr>
          <w:ilvl w:val="0"/>
          <w:numId w:val="0"/>
        </w:numPr>
        <w:tabs>
          <w:tab w:val="left" w:pos="720"/>
        </w:tabs>
        <w:spacing w:before="0" w:after="0"/>
        <w:jc w:val="both"/>
        <w:rPr>
          <w:rFonts w:asciiTheme="majorHAnsi" w:eastAsiaTheme="majorEastAsia" w:hAnsiTheme="majorHAnsi" w:cstheme="majorBidi"/>
          <w:caps/>
          <w:color w:val="864A04" w:themeColor="accent1" w:themeShade="80"/>
          <w:sz w:val="36"/>
          <w:szCs w:val="24"/>
          <w:lang w:eastAsia="ja-JP"/>
        </w:rPr>
      </w:pPr>
      <w:r w:rsidRPr="0078445D">
        <w:rPr>
          <w:rFonts w:asciiTheme="majorHAnsi" w:eastAsiaTheme="majorEastAsia" w:hAnsiTheme="majorHAnsi" w:cstheme="majorBidi"/>
          <w:caps/>
          <w:color w:val="864A04" w:themeColor="accent1" w:themeShade="80"/>
          <w:sz w:val="36"/>
          <w:szCs w:val="24"/>
          <w:lang w:eastAsia="ja-JP"/>
        </w:rPr>
        <w:t>Role and Responsibilities</w:t>
      </w:r>
    </w:p>
    <w:p w14:paraId="32237DB4" w14:textId="33C9A25C" w:rsidR="00A9709E" w:rsidRPr="00DB5980" w:rsidRDefault="00A9709E" w:rsidP="00007ED7">
      <w:pPr>
        <w:pStyle w:val="ListParagraph"/>
        <w:numPr>
          <w:ilvl w:val="0"/>
          <w:numId w:val="8"/>
        </w:numPr>
        <w:spacing w:after="0" w:line="240" w:lineRule="auto"/>
        <w:jc w:val="both"/>
        <w:rPr>
          <w:rFonts w:asciiTheme="minorHAnsi" w:eastAsiaTheme="minorHAnsi" w:hAnsiTheme="minorHAnsi" w:cstheme="minorBidi"/>
          <w:sz w:val="24"/>
          <w:szCs w:val="24"/>
        </w:rPr>
      </w:pPr>
      <w:r w:rsidRPr="00DB5980">
        <w:rPr>
          <w:rFonts w:asciiTheme="minorHAnsi" w:eastAsiaTheme="minorHAnsi" w:hAnsiTheme="minorHAnsi" w:cstheme="minorBidi"/>
          <w:sz w:val="24"/>
          <w:szCs w:val="24"/>
        </w:rPr>
        <w:t>Application SME and the point of contact for interacting with the client to discuss and resolve queries related to requirements, project status etc.</w:t>
      </w:r>
    </w:p>
    <w:p w14:paraId="169A3890" w14:textId="77777777"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 xml:space="preserve">Understands the business requirements for enhancements, bug fixing and translating them into design specifications. </w:t>
      </w:r>
    </w:p>
    <w:p w14:paraId="6EF0218E" w14:textId="6346EB3F" w:rsid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Worked in Data Analysis &amp; Reconciliation, Enhancements</w:t>
      </w:r>
      <w:r w:rsidR="006E5F9D">
        <w:rPr>
          <w:rFonts w:asciiTheme="minorHAnsi" w:eastAsiaTheme="minorHAnsi" w:hAnsiTheme="minorHAnsi" w:cstheme="minorBidi"/>
          <w:sz w:val="24"/>
          <w:szCs w:val="24"/>
        </w:rPr>
        <w:t xml:space="preserve"> and </w:t>
      </w:r>
      <w:r w:rsidRPr="00A9709E">
        <w:rPr>
          <w:rFonts w:asciiTheme="minorHAnsi" w:eastAsiaTheme="minorHAnsi" w:hAnsiTheme="minorHAnsi" w:cstheme="minorBidi"/>
          <w:sz w:val="24"/>
          <w:szCs w:val="24"/>
        </w:rPr>
        <w:t>Maintenance project</w:t>
      </w:r>
      <w:r w:rsidR="006E5F9D">
        <w:rPr>
          <w:rFonts w:asciiTheme="minorHAnsi" w:eastAsiaTheme="minorHAnsi" w:hAnsiTheme="minorHAnsi" w:cstheme="minorBidi"/>
          <w:sz w:val="24"/>
          <w:szCs w:val="24"/>
        </w:rPr>
        <w:t>s</w:t>
      </w:r>
      <w:r w:rsidRPr="00A9709E">
        <w:rPr>
          <w:rFonts w:asciiTheme="minorHAnsi" w:eastAsiaTheme="minorHAnsi" w:hAnsiTheme="minorHAnsi" w:cstheme="minorBidi"/>
          <w:sz w:val="24"/>
          <w:szCs w:val="24"/>
        </w:rPr>
        <w:t>.</w:t>
      </w:r>
    </w:p>
    <w:p w14:paraId="32BBBF02" w14:textId="4B655C97" w:rsidR="00A37A0F" w:rsidRDefault="00A37A0F" w:rsidP="00A9709E">
      <w:pPr>
        <w:pStyle w:val="ListParagraph"/>
        <w:numPr>
          <w:ilvl w:val="0"/>
          <w:numId w:val="8"/>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Worked on gathering the requirement from stakeholders and prepared Details Business Requirement document for team to work on.</w:t>
      </w:r>
    </w:p>
    <w:p w14:paraId="0A9DE9D8" w14:textId="20C90BBA" w:rsidR="00A37A0F" w:rsidRPr="00A9709E" w:rsidRDefault="00A37A0F" w:rsidP="00A9709E">
      <w:pPr>
        <w:pStyle w:val="ListParagraph"/>
        <w:numPr>
          <w:ilvl w:val="0"/>
          <w:numId w:val="8"/>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Worked on different levels of estimating the small/medium/large size projects. </w:t>
      </w:r>
    </w:p>
    <w:p w14:paraId="0D4426D2" w14:textId="4280522C" w:rsid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Responsible for the analysis, coding, testing, debugging, delivery of work and reviewing of the work done by team members.</w:t>
      </w:r>
    </w:p>
    <w:p w14:paraId="4FDD2DBC" w14:textId="2BAED70D" w:rsidR="00DB5980" w:rsidRDefault="00DB5980" w:rsidP="00C844B2">
      <w:pPr>
        <w:pStyle w:val="ListParagraph"/>
        <w:numPr>
          <w:ilvl w:val="0"/>
          <w:numId w:val="8"/>
        </w:numPr>
        <w:spacing w:after="0" w:line="240" w:lineRule="auto"/>
        <w:jc w:val="both"/>
        <w:rPr>
          <w:rFonts w:asciiTheme="minorHAnsi" w:eastAsiaTheme="minorHAnsi" w:hAnsiTheme="minorHAnsi" w:cstheme="minorBidi"/>
          <w:sz w:val="24"/>
          <w:szCs w:val="24"/>
        </w:rPr>
      </w:pPr>
      <w:r w:rsidRPr="00DB5980">
        <w:rPr>
          <w:rFonts w:asciiTheme="minorHAnsi" w:eastAsiaTheme="minorHAnsi" w:hAnsiTheme="minorHAnsi" w:cstheme="minorBidi"/>
          <w:sz w:val="24"/>
          <w:szCs w:val="24"/>
        </w:rPr>
        <w:lastRenderedPageBreak/>
        <w:t>Work closely with team members and Development teams on the successful implementation of a new collateral management system.</w:t>
      </w:r>
    </w:p>
    <w:p w14:paraId="75A6DF01" w14:textId="77777777" w:rsidR="00DD39F7" w:rsidRDefault="00DB5980" w:rsidP="002D4E17">
      <w:pPr>
        <w:pStyle w:val="ListParagraph"/>
        <w:numPr>
          <w:ilvl w:val="0"/>
          <w:numId w:val="8"/>
        </w:numPr>
        <w:spacing w:after="0" w:line="240" w:lineRule="auto"/>
        <w:jc w:val="both"/>
        <w:rPr>
          <w:rFonts w:asciiTheme="minorHAnsi" w:eastAsiaTheme="minorHAnsi" w:hAnsiTheme="minorHAnsi" w:cstheme="minorBidi"/>
          <w:sz w:val="24"/>
          <w:szCs w:val="24"/>
        </w:rPr>
      </w:pPr>
      <w:r w:rsidRPr="00DB5980">
        <w:rPr>
          <w:rFonts w:asciiTheme="minorHAnsi" w:eastAsiaTheme="minorHAnsi" w:hAnsiTheme="minorHAnsi" w:cstheme="minorBidi"/>
          <w:sz w:val="24"/>
          <w:szCs w:val="24"/>
        </w:rPr>
        <w:t>Propose improvements to current processes that will increase the efficiency and effectiveness of the group.</w:t>
      </w:r>
    </w:p>
    <w:p w14:paraId="6D7CDD98" w14:textId="1DC620E0" w:rsidR="00DB5980" w:rsidRDefault="00DB5980" w:rsidP="002D4E17">
      <w:pPr>
        <w:pStyle w:val="ListParagraph"/>
        <w:numPr>
          <w:ilvl w:val="0"/>
          <w:numId w:val="8"/>
        </w:numPr>
        <w:spacing w:after="0" w:line="240" w:lineRule="auto"/>
        <w:jc w:val="both"/>
        <w:rPr>
          <w:rFonts w:asciiTheme="minorHAnsi" w:eastAsiaTheme="minorHAnsi" w:hAnsiTheme="minorHAnsi" w:cstheme="minorBidi"/>
          <w:sz w:val="24"/>
          <w:szCs w:val="24"/>
        </w:rPr>
      </w:pPr>
      <w:r w:rsidRPr="00DB5980">
        <w:rPr>
          <w:rFonts w:asciiTheme="minorHAnsi" w:eastAsiaTheme="minorHAnsi" w:hAnsiTheme="minorHAnsi" w:cstheme="minorBidi"/>
          <w:sz w:val="24"/>
          <w:szCs w:val="24"/>
        </w:rPr>
        <w:t xml:space="preserve">Automated several tasks which saves considerable effort and cost for Clients. </w:t>
      </w:r>
    </w:p>
    <w:p w14:paraId="7E1BEFF8" w14:textId="77777777" w:rsidR="00DB5980" w:rsidRPr="00A9709E" w:rsidRDefault="00DB5980" w:rsidP="00DB5980">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Disaster recovery handling on Application and co-ordinate with DR Events in bank</w:t>
      </w:r>
    </w:p>
    <w:p w14:paraId="10D1E7AF" w14:textId="77777777" w:rsidR="00DB5980" w:rsidRPr="00A9709E" w:rsidRDefault="00DB5980" w:rsidP="00DB5980">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Prepares status report and coordinates with the Client to ensure stable function of the team.</w:t>
      </w:r>
    </w:p>
    <w:p w14:paraId="5FB1D3B4" w14:textId="77777777" w:rsidR="00DB5980" w:rsidRPr="00A9709E" w:rsidRDefault="00DB5980" w:rsidP="00DB5980">
      <w:pPr>
        <w:pStyle w:val="ListParagraph"/>
        <w:numPr>
          <w:ilvl w:val="0"/>
          <w:numId w:val="8"/>
        </w:numPr>
        <w:spacing w:after="0" w:line="240" w:lineRule="auto"/>
        <w:jc w:val="both"/>
        <w:rPr>
          <w:rFonts w:asciiTheme="minorHAnsi" w:eastAsiaTheme="minorHAnsi" w:hAnsiTheme="minorHAnsi" w:cstheme="minorBidi"/>
          <w:sz w:val="24"/>
          <w:szCs w:val="24"/>
        </w:rPr>
      </w:pPr>
      <w:r>
        <w:rPr>
          <w:rFonts w:asciiTheme="minorHAnsi" w:eastAsiaTheme="minorHAnsi" w:hAnsiTheme="minorHAnsi" w:cstheme="minorBidi"/>
          <w:sz w:val="24"/>
          <w:szCs w:val="24"/>
        </w:rPr>
        <w:t>Prepares resource forecasting and allocations</w:t>
      </w:r>
      <w:r w:rsidRPr="00A9709E">
        <w:rPr>
          <w:rFonts w:asciiTheme="minorHAnsi" w:eastAsiaTheme="minorHAnsi" w:hAnsiTheme="minorHAnsi" w:cstheme="minorBidi"/>
          <w:sz w:val="24"/>
          <w:szCs w:val="24"/>
        </w:rPr>
        <w:t>.</w:t>
      </w:r>
    </w:p>
    <w:p w14:paraId="441383E5" w14:textId="77777777" w:rsidR="00DB5980" w:rsidRPr="00A9709E" w:rsidRDefault="00DB5980" w:rsidP="00DB5980">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Assists Clients with exception questions and in resolving outstanding exception items.</w:t>
      </w:r>
    </w:p>
    <w:p w14:paraId="3BB7CA6C" w14:textId="77777777" w:rsidR="00DB5980" w:rsidRDefault="00DB5980" w:rsidP="00DB5980">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Identify any project risks and issues and resolve them in a timely manner.</w:t>
      </w:r>
    </w:p>
    <w:p w14:paraId="0FDF21AF" w14:textId="5B6668CE" w:rsidR="00DB5980" w:rsidRPr="00DB5980" w:rsidRDefault="00DB5980" w:rsidP="00C82F25">
      <w:pPr>
        <w:pStyle w:val="ListParagraph"/>
        <w:numPr>
          <w:ilvl w:val="0"/>
          <w:numId w:val="8"/>
        </w:numPr>
        <w:spacing w:after="0" w:line="240" w:lineRule="auto"/>
        <w:jc w:val="both"/>
        <w:rPr>
          <w:rFonts w:asciiTheme="minorHAnsi" w:eastAsiaTheme="minorHAnsi" w:hAnsiTheme="minorHAnsi" w:cstheme="minorBidi"/>
          <w:sz w:val="24"/>
          <w:szCs w:val="24"/>
        </w:rPr>
      </w:pPr>
      <w:r w:rsidRPr="00DB5980">
        <w:rPr>
          <w:rFonts w:asciiTheme="minorHAnsi" w:eastAsiaTheme="minorHAnsi" w:hAnsiTheme="minorHAnsi" w:cstheme="minorBidi"/>
          <w:sz w:val="24"/>
          <w:szCs w:val="24"/>
        </w:rPr>
        <w:t>Provides application support through researching and answering business partner queries/issues.</w:t>
      </w:r>
    </w:p>
    <w:p w14:paraId="0A91FEDD" w14:textId="6BB8E9FA"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 xml:space="preserve">Worked in Static Data, Report Template and Task setup. Assisted Organization and Agreement setup. Worked on Bulk upload of </w:t>
      </w:r>
      <w:r w:rsidR="00DB5980">
        <w:rPr>
          <w:rFonts w:asciiTheme="minorHAnsi" w:eastAsiaTheme="minorHAnsi" w:hAnsiTheme="minorHAnsi" w:cstheme="minorBidi"/>
          <w:sz w:val="24"/>
          <w:szCs w:val="24"/>
        </w:rPr>
        <w:t xml:space="preserve">Wealth and corporate account </w:t>
      </w:r>
      <w:r w:rsidRPr="00A9709E">
        <w:rPr>
          <w:rFonts w:asciiTheme="minorHAnsi" w:eastAsiaTheme="minorHAnsi" w:hAnsiTheme="minorHAnsi" w:cstheme="minorBidi"/>
          <w:sz w:val="24"/>
          <w:szCs w:val="24"/>
        </w:rPr>
        <w:t xml:space="preserve">and </w:t>
      </w:r>
      <w:r w:rsidR="00DB5980">
        <w:rPr>
          <w:rFonts w:asciiTheme="minorHAnsi" w:eastAsiaTheme="minorHAnsi" w:hAnsiTheme="minorHAnsi" w:cstheme="minorBidi"/>
          <w:sz w:val="24"/>
          <w:szCs w:val="24"/>
        </w:rPr>
        <w:t xml:space="preserve">client </w:t>
      </w:r>
      <w:r w:rsidRPr="00A9709E">
        <w:rPr>
          <w:rFonts w:asciiTheme="minorHAnsi" w:eastAsiaTheme="minorHAnsi" w:hAnsiTheme="minorHAnsi" w:cstheme="minorBidi"/>
          <w:sz w:val="24"/>
          <w:szCs w:val="24"/>
        </w:rPr>
        <w:t>activities.</w:t>
      </w:r>
    </w:p>
    <w:p w14:paraId="1DEB1D15" w14:textId="77777777"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Ensures timely deliveries of change requests and the quality of the work item as per company standards.</w:t>
      </w:r>
    </w:p>
    <w:p w14:paraId="5FC77C54" w14:textId="77777777"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Review and perform User Acceptance Testing as necessary for relevant work requests and projects prior to production implementation.</w:t>
      </w:r>
    </w:p>
    <w:p w14:paraId="02F98A38" w14:textId="77777777"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Serve as an Information Services liaison with external vendors, product owner and development to modify and design procedures and reports.</w:t>
      </w:r>
    </w:p>
    <w:p w14:paraId="735ACDE4" w14:textId="505F744B"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Provided L3 and on-call support for Critical production issues.</w:t>
      </w:r>
    </w:p>
    <w:p w14:paraId="06D83F74" w14:textId="77777777" w:rsidR="00A9709E" w:rsidRPr="00A9709E" w:rsidRDefault="00A9709E" w:rsidP="00A9709E">
      <w:pPr>
        <w:pStyle w:val="ListParagraph"/>
        <w:numPr>
          <w:ilvl w:val="0"/>
          <w:numId w:val="8"/>
        </w:numPr>
        <w:spacing w:after="0" w:line="240" w:lineRule="auto"/>
        <w:jc w:val="both"/>
        <w:rPr>
          <w:rFonts w:asciiTheme="minorHAnsi" w:eastAsiaTheme="minorHAnsi" w:hAnsiTheme="minorHAnsi" w:cstheme="minorBidi"/>
          <w:sz w:val="24"/>
          <w:szCs w:val="24"/>
        </w:rPr>
      </w:pPr>
      <w:r w:rsidRPr="00A9709E">
        <w:rPr>
          <w:rFonts w:asciiTheme="minorHAnsi" w:eastAsiaTheme="minorHAnsi" w:hAnsiTheme="minorHAnsi" w:cstheme="minorBidi"/>
          <w:sz w:val="24"/>
          <w:szCs w:val="24"/>
        </w:rPr>
        <w:t>Update or create new process documents for all tasks relevant to the position and maintain knowledge repository of all process documents.</w:t>
      </w:r>
    </w:p>
    <w:p w14:paraId="73B91146" w14:textId="64DC4271" w:rsidR="00A45052" w:rsidRDefault="006E5F9D" w:rsidP="006E5F9D">
      <w:pPr>
        <w:pStyle w:val="Heading4"/>
        <w:rPr>
          <w:b w:val="0"/>
          <w:iCs w:val="0"/>
          <w:color w:val="864A04" w:themeColor="accent1" w:themeShade="80"/>
          <w:sz w:val="36"/>
        </w:rPr>
      </w:pPr>
      <w:r w:rsidRPr="006E5F9D">
        <w:rPr>
          <w:b w:val="0"/>
          <w:iCs w:val="0"/>
          <w:color w:val="864A04" w:themeColor="accent1" w:themeShade="80"/>
          <w:sz w:val="36"/>
        </w:rPr>
        <w:t>Project and Software Management skills</w:t>
      </w:r>
      <w:r>
        <w:rPr>
          <w:b w:val="0"/>
          <w:iCs w:val="0"/>
          <w:color w:val="864A04" w:themeColor="accent1" w:themeShade="80"/>
          <w:sz w:val="36"/>
        </w:rPr>
        <w:t>:</w:t>
      </w:r>
    </w:p>
    <w:p w14:paraId="70EDCAAE" w14:textId="44F36EBA" w:rsidR="006E5F9D" w:rsidRDefault="006E5F9D" w:rsidP="006E5F9D">
      <w:pPr>
        <w:pStyle w:val="BodyText"/>
        <w:numPr>
          <w:ilvl w:val="0"/>
          <w:numId w:val="6"/>
        </w:numPr>
        <w:ind w:left="720"/>
        <w:jc w:val="both"/>
        <w:rPr>
          <w:rFonts w:asciiTheme="minorHAnsi" w:eastAsiaTheme="minorHAnsi" w:hAnsiTheme="minorHAnsi" w:cstheme="minorBidi"/>
          <w:szCs w:val="24"/>
          <w:lang w:eastAsia="en-US"/>
        </w:rPr>
      </w:pPr>
      <w:r w:rsidRPr="006E5F9D">
        <w:rPr>
          <w:rFonts w:asciiTheme="minorHAnsi" w:eastAsiaTheme="minorHAnsi" w:hAnsiTheme="minorHAnsi" w:cstheme="minorBidi"/>
          <w:szCs w:val="24"/>
          <w:lang w:eastAsia="en-US"/>
        </w:rPr>
        <w:t>Ma</w:t>
      </w:r>
      <w:r>
        <w:rPr>
          <w:rFonts w:asciiTheme="minorHAnsi" w:eastAsiaTheme="minorHAnsi" w:hAnsiTheme="minorHAnsi" w:cstheme="minorBidi"/>
          <w:szCs w:val="24"/>
          <w:lang w:eastAsia="en-US"/>
        </w:rPr>
        <w:t>naging teams across global locations.</w:t>
      </w:r>
    </w:p>
    <w:p w14:paraId="49EBB5C7" w14:textId="3771C6BD" w:rsidR="006E5F9D" w:rsidRDefault="006E5F9D" w:rsidP="006E5F9D">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 xml:space="preserve">Vendor screening, </w:t>
      </w:r>
      <w:r w:rsidR="0049581A">
        <w:rPr>
          <w:rFonts w:asciiTheme="minorHAnsi" w:eastAsiaTheme="minorHAnsi" w:hAnsiTheme="minorHAnsi" w:cstheme="minorBidi"/>
          <w:szCs w:val="24"/>
          <w:lang w:eastAsia="en-US"/>
        </w:rPr>
        <w:t>onboarding,</w:t>
      </w:r>
      <w:r>
        <w:rPr>
          <w:rFonts w:asciiTheme="minorHAnsi" w:eastAsiaTheme="minorHAnsi" w:hAnsiTheme="minorHAnsi" w:cstheme="minorBidi"/>
          <w:szCs w:val="24"/>
          <w:lang w:eastAsia="en-US"/>
        </w:rPr>
        <w:t xml:space="preserve"> and engagement.</w:t>
      </w:r>
    </w:p>
    <w:p w14:paraId="5BD04AA8" w14:textId="47333BAF" w:rsidR="006E5F9D" w:rsidRDefault="006E5F9D" w:rsidP="006E5F9D">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Release planning and stakeholder management.</w:t>
      </w:r>
    </w:p>
    <w:p w14:paraId="2A3FF030" w14:textId="13858F01" w:rsidR="006E5F9D" w:rsidRDefault="006E5F9D" w:rsidP="006E5F9D">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Reviewing and integrating third party solutions.</w:t>
      </w:r>
    </w:p>
    <w:p w14:paraId="05CBD875" w14:textId="589E24C6" w:rsidR="006E5F9D" w:rsidRPr="006E5F9D" w:rsidRDefault="006E5F9D" w:rsidP="006E5F9D">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Resource forecasting and allocation.</w:t>
      </w:r>
    </w:p>
    <w:p w14:paraId="6ADDC675" w14:textId="3E801EC6" w:rsidR="00A45052" w:rsidRPr="00A45052" w:rsidRDefault="00A45052" w:rsidP="00A45052">
      <w:pPr>
        <w:pStyle w:val="Heading4"/>
        <w:rPr>
          <w:b w:val="0"/>
          <w:iCs w:val="0"/>
          <w:color w:val="864A04" w:themeColor="accent1" w:themeShade="80"/>
          <w:sz w:val="36"/>
        </w:rPr>
      </w:pPr>
      <w:r w:rsidRPr="00A45052">
        <w:rPr>
          <w:b w:val="0"/>
          <w:iCs w:val="0"/>
          <w:color w:val="864A04" w:themeColor="accent1" w:themeShade="80"/>
          <w:sz w:val="36"/>
        </w:rPr>
        <w:lastRenderedPageBreak/>
        <w:t>Achievement:</w:t>
      </w:r>
    </w:p>
    <w:p w14:paraId="59137774" w14:textId="77777777"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Contributed to a lot of CSI Initiatives and implementation which result in saving ~150K.</w:t>
      </w:r>
    </w:p>
    <w:p w14:paraId="0D8E64C5" w14:textId="58C82094"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Fine Tuned multiple MF Reports and fixed bugs in programs which results in INC reduction of ~25%. “First Time Right”- Zero defects in post-Production.</w:t>
      </w:r>
    </w:p>
    <w:p w14:paraId="1CAFC55D" w14:textId="77777777"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With my collateral knowledge, Assisted Operations team to provide support and deliverables to NT clients on time. This helped NT to onboard new clients in Collateral business.</w:t>
      </w:r>
    </w:p>
    <w:p w14:paraId="1E333B02" w14:textId="77777777"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Mentored my team to handle all critical situations. I built a strong relationship between onsite and offshore resources. We always backup each other and maintain decorum in the team.</w:t>
      </w:r>
    </w:p>
    <w:p w14:paraId="6B5C46A3" w14:textId="77777777"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Documented and provided KT to offshore on various issues faced daily.</w:t>
      </w:r>
    </w:p>
    <w:p w14:paraId="4E0ECB28" w14:textId="4F72147E" w:rsidR="00A45052" w:rsidRP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Worked closely with Clients</w:t>
      </w:r>
      <w:r w:rsidR="00C1297E">
        <w:rPr>
          <w:rFonts w:asciiTheme="minorHAnsi" w:eastAsiaTheme="minorHAnsi" w:hAnsiTheme="minorHAnsi" w:cstheme="minorBidi"/>
          <w:szCs w:val="24"/>
          <w:lang w:eastAsia="en-US"/>
        </w:rPr>
        <w:t xml:space="preserve">, </w:t>
      </w:r>
      <w:r w:rsidRPr="00A45052">
        <w:rPr>
          <w:rFonts w:asciiTheme="minorHAnsi" w:eastAsiaTheme="minorHAnsi" w:hAnsiTheme="minorHAnsi" w:cstheme="minorBidi"/>
          <w:szCs w:val="24"/>
          <w:lang w:eastAsia="en-US"/>
        </w:rPr>
        <w:t>business and various teams and resolved many issues and requests.</w:t>
      </w:r>
    </w:p>
    <w:p w14:paraId="2894A5C2" w14:textId="5DFBD037" w:rsidR="00A45052" w:rsidRDefault="00A45052" w:rsidP="00A45052">
      <w:pPr>
        <w:pStyle w:val="BodyText"/>
        <w:numPr>
          <w:ilvl w:val="0"/>
          <w:numId w:val="6"/>
        </w:numPr>
        <w:ind w:left="720"/>
        <w:jc w:val="both"/>
        <w:rPr>
          <w:rFonts w:asciiTheme="minorHAnsi" w:eastAsiaTheme="minorHAnsi" w:hAnsiTheme="minorHAnsi" w:cstheme="minorBidi"/>
          <w:szCs w:val="24"/>
          <w:lang w:eastAsia="en-US"/>
        </w:rPr>
      </w:pPr>
      <w:r w:rsidRPr="00A45052">
        <w:rPr>
          <w:rFonts w:asciiTheme="minorHAnsi" w:eastAsiaTheme="minorHAnsi" w:hAnsiTheme="minorHAnsi" w:cstheme="minorBidi"/>
          <w:szCs w:val="24"/>
          <w:lang w:eastAsia="en-US"/>
        </w:rPr>
        <w:t xml:space="preserve">Got a lot of appreciations from </w:t>
      </w:r>
      <w:r w:rsidR="00C1297E">
        <w:rPr>
          <w:rFonts w:asciiTheme="minorHAnsi" w:eastAsiaTheme="minorHAnsi" w:hAnsiTheme="minorHAnsi" w:cstheme="minorBidi"/>
          <w:szCs w:val="24"/>
          <w:lang w:eastAsia="en-US"/>
        </w:rPr>
        <w:t xml:space="preserve">Product manager, </w:t>
      </w:r>
      <w:r w:rsidRPr="00A45052">
        <w:rPr>
          <w:rFonts w:asciiTheme="minorHAnsi" w:eastAsiaTheme="minorHAnsi" w:hAnsiTheme="minorHAnsi" w:cstheme="minorBidi"/>
          <w:szCs w:val="24"/>
          <w:lang w:eastAsia="en-US"/>
        </w:rPr>
        <w:t>Client Managers, Business and Operations.</w:t>
      </w:r>
    </w:p>
    <w:p w14:paraId="1BDE0500" w14:textId="3ECF03D3" w:rsidR="00773F85" w:rsidRDefault="00773F85" w:rsidP="00A45052">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Worked in IMS Sunset project and completed within short span of time.</w:t>
      </w:r>
    </w:p>
    <w:p w14:paraId="78925287" w14:textId="3E66CFF0" w:rsidR="00773F85" w:rsidRPr="00A45052" w:rsidRDefault="00773F85" w:rsidP="00A45052">
      <w:pPr>
        <w:pStyle w:val="BodyText"/>
        <w:numPr>
          <w:ilvl w:val="0"/>
          <w:numId w:val="6"/>
        </w:numPr>
        <w:ind w:left="720"/>
        <w:jc w:val="both"/>
        <w:rPr>
          <w:rFonts w:asciiTheme="minorHAnsi" w:eastAsiaTheme="minorHAnsi" w:hAnsiTheme="minorHAnsi" w:cstheme="minorBidi"/>
          <w:szCs w:val="24"/>
          <w:lang w:eastAsia="en-US"/>
        </w:rPr>
      </w:pPr>
      <w:r>
        <w:rPr>
          <w:rFonts w:asciiTheme="minorHAnsi" w:eastAsiaTheme="minorHAnsi" w:hAnsiTheme="minorHAnsi" w:cstheme="minorBidi"/>
          <w:szCs w:val="24"/>
          <w:lang w:eastAsia="en-US"/>
        </w:rPr>
        <w:t>Learned and Migrated all SCLM Components to GitHub for code migration. Also, Trained team members to use IBM Developer for z/OS and GitHub.</w:t>
      </w:r>
    </w:p>
    <w:p w14:paraId="2E6DCE15" w14:textId="77777777" w:rsidR="0078445D" w:rsidRPr="006543D2" w:rsidRDefault="0078445D" w:rsidP="0078445D">
      <w:pPr>
        <w:pStyle w:val="BodyText"/>
        <w:ind w:left="720"/>
        <w:jc w:val="both"/>
        <w:rPr>
          <w:rFonts w:asciiTheme="minorHAnsi" w:eastAsiaTheme="minorHAnsi" w:hAnsiTheme="minorHAnsi" w:cstheme="minorBidi"/>
          <w:szCs w:val="24"/>
          <w:lang w:eastAsia="en-US"/>
        </w:rPr>
      </w:pPr>
    </w:p>
    <w:p w14:paraId="55822E21" w14:textId="01C69ED6" w:rsidR="00D70063" w:rsidRDefault="006670D6" w:rsidP="00D70063">
      <w:pPr>
        <w:pStyle w:val="Heading3"/>
      </w:pPr>
      <w:r>
        <w:t>AWARDS &amp; RECOGNITION</w:t>
      </w:r>
    </w:p>
    <w:p w14:paraId="61550504" w14:textId="1205EA78" w:rsidR="00E277B6" w:rsidRPr="00E277B6" w:rsidRDefault="00E277B6" w:rsidP="00E277B6">
      <w:pPr>
        <w:numPr>
          <w:ilvl w:val="0"/>
          <w:numId w:val="9"/>
        </w:numPr>
        <w:spacing w:after="0" w:line="240" w:lineRule="auto"/>
        <w:jc w:val="both"/>
      </w:pPr>
      <w:r w:rsidRPr="00E277B6">
        <w:t>Individual Appreciation Award for Outstanding performance in 2014</w:t>
      </w:r>
      <w:r w:rsidR="00773F85">
        <w:t>, 2023, 2024 and 2025.</w:t>
      </w:r>
    </w:p>
    <w:p w14:paraId="6BB4F96D" w14:textId="4676741C" w:rsidR="00192820" w:rsidRPr="00E277B6" w:rsidRDefault="00192820" w:rsidP="00E277B6">
      <w:pPr>
        <w:numPr>
          <w:ilvl w:val="0"/>
          <w:numId w:val="9"/>
        </w:numPr>
        <w:spacing w:after="0" w:line="240" w:lineRule="auto"/>
        <w:jc w:val="both"/>
      </w:pPr>
      <w:r>
        <w:t>Silver award in 2020 and 2021.</w:t>
      </w:r>
    </w:p>
    <w:p w14:paraId="5ED9E53A" w14:textId="77777777" w:rsidR="00E277B6" w:rsidRPr="00E277B6" w:rsidRDefault="00E277B6" w:rsidP="00E277B6">
      <w:pPr>
        <w:numPr>
          <w:ilvl w:val="0"/>
          <w:numId w:val="9"/>
        </w:numPr>
        <w:spacing w:after="0" w:line="240" w:lineRule="auto"/>
        <w:jc w:val="both"/>
      </w:pPr>
      <w:r w:rsidRPr="00E277B6">
        <w:t xml:space="preserve">Star Performer award for outstanding performance in improving the Project process </w:t>
      </w:r>
    </w:p>
    <w:p w14:paraId="683BD89B" w14:textId="25D7EB8E" w:rsidR="00E277B6" w:rsidRPr="00E277B6" w:rsidRDefault="00E277B6" w:rsidP="00E277B6">
      <w:pPr>
        <w:ind w:left="720"/>
        <w:jc w:val="both"/>
      </w:pPr>
      <w:r w:rsidRPr="00E277B6">
        <w:t>&amp; Productivity in 201</w:t>
      </w:r>
      <w:r w:rsidR="00192820">
        <w:t>1 &amp; 2012.</w:t>
      </w:r>
    </w:p>
    <w:tbl>
      <w:tblPr>
        <w:tblStyle w:val="TableGrid"/>
        <w:tblpPr w:leftFromText="180" w:rightFromText="180" w:vertAnchor="text" w:horzAnchor="margin" w:tblpY="5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8"/>
        <w:gridCol w:w="3295"/>
      </w:tblGrid>
      <w:tr w:rsidR="00D70B76" w14:paraId="73D6566F" w14:textId="77777777" w:rsidTr="00D70B76">
        <w:tc>
          <w:tcPr>
            <w:tcW w:w="2998" w:type="dxa"/>
          </w:tcPr>
          <w:p w14:paraId="47E60E27" w14:textId="5157A737" w:rsidR="00D70B76" w:rsidRDefault="00D70B76" w:rsidP="00D70B76">
            <w:pPr>
              <w:jc w:val="both"/>
            </w:pPr>
          </w:p>
        </w:tc>
        <w:tc>
          <w:tcPr>
            <w:tcW w:w="3295" w:type="dxa"/>
          </w:tcPr>
          <w:p w14:paraId="5FB9BEB7" w14:textId="772E96AF" w:rsidR="00D70B76" w:rsidRDefault="00D70B76" w:rsidP="00D70B76"/>
        </w:tc>
      </w:tr>
      <w:tr w:rsidR="00D70B76" w14:paraId="01D3F473" w14:textId="77777777" w:rsidTr="00D70B76">
        <w:tc>
          <w:tcPr>
            <w:tcW w:w="2998" w:type="dxa"/>
          </w:tcPr>
          <w:p w14:paraId="00BEC602" w14:textId="44171906" w:rsidR="00D70B76" w:rsidRDefault="00D70B76" w:rsidP="00D70B76">
            <w:pPr>
              <w:jc w:val="both"/>
            </w:pPr>
          </w:p>
        </w:tc>
        <w:tc>
          <w:tcPr>
            <w:tcW w:w="3295" w:type="dxa"/>
          </w:tcPr>
          <w:p w14:paraId="31BEDA93" w14:textId="2AB6DBB3" w:rsidR="00D70B76" w:rsidRDefault="00D70B76" w:rsidP="00D70B76"/>
        </w:tc>
      </w:tr>
      <w:tr w:rsidR="00D70B76" w14:paraId="2627DDA9" w14:textId="77777777" w:rsidTr="00D70B76">
        <w:tc>
          <w:tcPr>
            <w:tcW w:w="2998" w:type="dxa"/>
          </w:tcPr>
          <w:p w14:paraId="3B55A3DA" w14:textId="26011D06" w:rsidR="00D70B76" w:rsidRDefault="00D70B76" w:rsidP="00D70B76">
            <w:pPr>
              <w:jc w:val="both"/>
            </w:pPr>
          </w:p>
        </w:tc>
        <w:tc>
          <w:tcPr>
            <w:tcW w:w="3295" w:type="dxa"/>
          </w:tcPr>
          <w:p w14:paraId="5F7BA9A4" w14:textId="4527E175" w:rsidR="00D70B76" w:rsidRDefault="00D70B76" w:rsidP="00D70B76"/>
        </w:tc>
      </w:tr>
      <w:tr w:rsidR="00D70B76" w14:paraId="123FEE1C" w14:textId="77777777" w:rsidTr="00D70B76">
        <w:tc>
          <w:tcPr>
            <w:tcW w:w="2998" w:type="dxa"/>
          </w:tcPr>
          <w:p w14:paraId="626F5124" w14:textId="40FB4E5B" w:rsidR="00D70B76" w:rsidRDefault="00D70B76" w:rsidP="00D70B76">
            <w:pPr>
              <w:jc w:val="both"/>
            </w:pPr>
          </w:p>
        </w:tc>
        <w:tc>
          <w:tcPr>
            <w:tcW w:w="3295" w:type="dxa"/>
          </w:tcPr>
          <w:p w14:paraId="6388CD7C" w14:textId="13C328A7" w:rsidR="00D70B76" w:rsidRDefault="00D70B76" w:rsidP="00D70B76"/>
        </w:tc>
      </w:tr>
      <w:tr w:rsidR="00D70B76" w14:paraId="746D1BDC" w14:textId="77777777" w:rsidTr="00D70B76">
        <w:tc>
          <w:tcPr>
            <w:tcW w:w="2998" w:type="dxa"/>
          </w:tcPr>
          <w:p w14:paraId="399E5667" w14:textId="2461391B" w:rsidR="00D70B76" w:rsidRDefault="00D70B76" w:rsidP="00D70B76">
            <w:pPr>
              <w:jc w:val="both"/>
            </w:pPr>
          </w:p>
        </w:tc>
        <w:tc>
          <w:tcPr>
            <w:tcW w:w="3295" w:type="dxa"/>
          </w:tcPr>
          <w:p w14:paraId="0A658A08" w14:textId="03F9E20A" w:rsidR="00D70B76" w:rsidRDefault="00D70B76" w:rsidP="00D70B76"/>
        </w:tc>
      </w:tr>
      <w:tr w:rsidR="00D70B76" w14:paraId="252829FA" w14:textId="77777777" w:rsidTr="00D70B76">
        <w:tc>
          <w:tcPr>
            <w:tcW w:w="2998" w:type="dxa"/>
          </w:tcPr>
          <w:p w14:paraId="18D2C7A7" w14:textId="4C9B530D" w:rsidR="00D70B76" w:rsidRPr="00101223" w:rsidRDefault="00D70B76" w:rsidP="00D70B76">
            <w:pPr>
              <w:jc w:val="both"/>
            </w:pPr>
          </w:p>
        </w:tc>
        <w:tc>
          <w:tcPr>
            <w:tcW w:w="3295" w:type="dxa"/>
          </w:tcPr>
          <w:p w14:paraId="6942078A" w14:textId="40D87F60" w:rsidR="00D70B76" w:rsidRPr="00101223" w:rsidRDefault="00D70B76" w:rsidP="00D70B76"/>
        </w:tc>
      </w:tr>
    </w:tbl>
    <w:p w14:paraId="721A0BCA" w14:textId="3FB0A81F" w:rsidR="00575663" w:rsidRPr="00101223" w:rsidRDefault="00575663" w:rsidP="00C86E40"/>
    <w:sectPr w:rsidR="00575663" w:rsidRPr="00101223" w:rsidSect="00FD7C04">
      <w:headerReference w:type="default" r:id="rId8"/>
      <w:footerReference w:type="default" r:id="rId9"/>
      <w:headerReference w:type="first" r:id="rId10"/>
      <w:footerReference w:type="first" r:id="rId11"/>
      <w:pgSz w:w="12240" w:h="15840"/>
      <w:pgMar w:top="1080" w:right="1080" w:bottom="1080" w:left="4867"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CB2D" w14:textId="77777777" w:rsidR="00BF3024" w:rsidRDefault="00BF3024" w:rsidP="00187B92">
      <w:pPr>
        <w:spacing w:after="0" w:line="240" w:lineRule="auto"/>
      </w:pPr>
      <w:r>
        <w:separator/>
      </w:r>
    </w:p>
  </w:endnote>
  <w:endnote w:type="continuationSeparator" w:id="0">
    <w:p w14:paraId="384D45F1" w14:textId="77777777" w:rsidR="00BF3024" w:rsidRDefault="00BF3024" w:rsidP="0018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57C7" w14:textId="53D0726B" w:rsidR="00B745F9" w:rsidRDefault="00B745F9">
    <w:pPr>
      <w:pStyle w:val="Footer"/>
    </w:pPr>
    <w:r>
      <w:rPr>
        <w:noProof/>
      </w:rPr>
      <mc:AlternateContent>
        <mc:Choice Requires="wps">
          <w:drawing>
            <wp:anchor distT="0" distB="0" distL="114300" distR="114300" simplePos="0" relativeHeight="251660288" behindDoc="0" locked="0" layoutInCell="0" allowOverlap="1" wp14:anchorId="7EC2503A" wp14:editId="429EDFAD">
              <wp:simplePos x="0" y="0"/>
              <wp:positionH relativeFrom="page">
                <wp:posOffset>0</wp:posOffset>
              </wp:positionH>
              <wp:positionV relativeFrom="page">
                <wp:posOffset>9594215</wp:posOffset>
              </wp:positionV>
              <wp:extent cx="7772400" cy="273050"/>
              <wp:effectExtent l="0" t="0" r="0" b="12700"/>
              <wp:wrapNone/>
              <wp:docPr id="2" name="MSIPCMa21644f991081ace3ce5aa23" descr="{&quot;HashCode&quot;:-10548697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EE84A1" w14:textId="0000E824" w:rsidR="00B745F9" w:rsidRPr="00B745F9" w:rsidRDefault="0017746F" w:rsidP="00B745F9">
                          <w:pPr>
                            <w:spacing w:after="0"/>
                            <w:rPr>
                              <w:rFonts w:ascii="Calibri" w:hAnsi="Calibri" w:cs="Calibri"/>
                              <w:color w:val="008000"/>
                              <w:sz w:val="20"/>
                            </w:rPr>
                          </w:pPr>
                          <w:r>
                            <w:rPr>
                              <w:rFonts w:ascii="Calibri" w:hAnsi="Calibri" w:cs="Calibri"/>
                              <w:color w:val="008000"/>
                              <w:sz w:val="20"/>
                            </w:rPr>
                            <w:t>NTAC:3NS-20</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EC2503A" id="_x0000_t202" coordsize="21600,21600" o:spt="202" path="m,l,21600r21600,l21600,xe">
              <v:stroke joinstyle="miter"/>
              <v:path gradientshapeok="t" o:connecttype="rect"/>
            </v:shapetype>
            <v:shape id="MSIPCMa21644f991081ace3ce5aa23" o:spid="_x0000_s1028" type="#_x0000_t202" alt="{&quot;HashCode&quot;:-1054869757,&quot;Height&quot;:792.0,&quot;Width&quot;:612.0,&quot;Placement&quot;:&quot;Footer&quot;,&quot;Index&quot;:&quot;Primary&quot;,&quot;Section&quot;:1,&quot;Top&quot;:0.0,&quot;Left&quot;:0.0}" style="position:absolute;margin-left:0;margin-top:755.45pt;width:612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6aGg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" o:allowincell="f" filled="f" stroked="f" strokeweight=".5pt">
              <v:textbox inset="20pt,0,,0">
                <w:txbxContent>
                  <w:p w14:paraId="78EE84A1" w14:textId="0000E824" w:rsidR="00B745F9" w:rsidRPr="00B745F9" w:rsidRDefault="0017746F" w:rsidP="00B745F9">
                    <w:pPr>
                      <w:spacing w:after="0"/>
                      <w:rPr>
                        <w:rFonts w:ascii="Calibri" w:hAnsi="Calibri" w:cs="Calibri"/>
                        <w:color w:val="008000"/>
                        <w:sz w:val="20"/>
                      </w:rPr>
                    </w:pPr>
                    <w:r>
                      <w:rPr>
                        <w:rFonts w:ascii="Calibri" w:hAnsi="Calibri" w:cs="Calibri"/>
                        <w:color w:val="008000"/>
                        <w:sz w:val="20"/>
                      </w:rPr>
                      <w:t>NTAC:3NS-20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8F03" w14:textId="35CD21EB" w:rsidR="00B745F9" w:rsidRDefault="00B745F9">
    <w:pPr>
      <w:pStyle w:val="Footer"/>
    </w:pPr>
    <w:r>
      <w:rPr>
        <w:noProof/>
      </w:rPr>
      <mc:AlternateContent>
        <mc:Choice Requires="wps">
          <w:drawing>
            <wp:anchor distT="0" distB="0" distL="114300" distR="114300" simplePos="0" relativeHeight="251661312" behindDoc="0" locked="0" layoutInCell="0" allowOverlap="1" wp14:anchorId="199B0692" wp14:editId="25AE6FE4">
              <wp:simplePos x="0" y="0"/>
              <wp:positionH relativeFrom="page">
                <wp:posOffset>0</wp:posOffset>
              </wp:positionH>
              <wp:positionV relativeFrom="page">
                <wp:posOffset>9594215</wp:posOffset>
              </wp:positionV>
              <wp:extent cx="7772400" cy="273050"/>
              <wp:effectExtent l="0" t="0" r="0" b="12700"/>
              <wp:wrapNone/>
              <wp:docPr id="4" name="MSIPCM83b44735a8dcf681350042e5" descr="{&quot;HashCode&quot;:-1054869757,&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68BE0C" w14:textId="4C617D1E" w:rsidR="00B745F9" w:rsidRPr="00B745F9" w:rsidRDefault="0017746F" w:rsidP="00B745F9">
                          <w:pPr>
                            <w:spacing w:after="0"/>
                            <w:rPr>
                              <w:rFonts w:ascii="Calibri" w:hAnsi="Calibri" w:cs="Calibri"/>
                              <w:color w:val="008000"/>
                              <w:sz w:val="20"/>
                            </w:rPr>
                          </w:pPr>
                          <w:r>
                            <w:rPr>
                              <w:rFonts w:ascii="Calibri" w:hAnsi="Calibri" w:cs="Calibri"/>
                              <w:color w:val="008000"/>
                              <w:sz w:val="20"/>
                            </w:rPr>
                            <w:t>NTAC:3NS-20</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99B0692" id="_x0000_t202" coordsize="21600,21600" o:spt="202" path="m,l,21600r21600,l21600,xe">
              <v:stroke joinstyle="miter"/>
              <v:path gradientshapeok="t" o:connecttype="rect"/>
            </v:shapetype>
            <v:shape id="MSIPCM83b44735a8dcf681350042e5" o:spid="_x0000_s1029" type="#_x0000_t202" alt="{&quot;HashCode&quot;:-1054869757,&quot;Height&quot;:792.0,&quot;Width&quot;:612.0,&quot;Placement&quot;:&quot;Footer&quot;,&quot;Index&quot;:&quot;FirstPage&quot;,&quot;Section&quot;:1,&quot;Top&quot;:0.0,&quot;Left&quot;:0.0}" style="position:absolute;margin-left:0;margin-top:755.4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" o:allowincell="f" filled="f" stroked="f" strokeweight=".5pt">
              <v:textbox inset="20pt,0,,0">
                <w:txbxContent>
                  <w:p w14:paraId="6768BE0C" w14:textId="4C617D1E" w:rsidR="00B745F9" w:rsidRPr="00B745F9" w:rsidRDefault="0017746F" w:rsidP="00B745F9">
                    <w:pPr>
                      <w:spacing w:after="0"/>
                      <w:rPr>
                        <w:rFonts w:ascii="Calibri" w:hAnsi="Calibri" w:cs="Calibri"/>
                        <w:color w:val="008000"/>
                        <w:sz w:val="20"/>
                      </w:rPr>
                    </w:pPr>
                    <w:r>
                      <w:rPr>
                        <w:rFonts w:ascii="Calibri" w:hAnsi="Calibri" w:cs="Calibri"/>
                        <w:color w:val="008000"/>
                        <w:sz w:val="20"/>
                      </w:rPr>
                      <w:t>NTAC:3NS-20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93E3" w14:textId="77777777" w:rsidR="00BF3024" w:rsidRDefault="00BF3024" w:rsidP="00187B92">
      <w:pPr>
        <w:spacing w:after="0" w:line="240" w:lineRule="auto"/>
      </w:pPr>
      <w:r>
        <w:separator/>
      </w:r>
    </w:p>
  </w:footnote>
  <w:footnote w:type="continuationSeparator" w:id="0">
    <w:p w14:paraId="048CE2BC" w14:textId="77777777" w:rsidR="00BF3024" w:rsidRDefault="00BF3024" w:rsidP="0018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028465"/>
      <w:docPartObj>
        <w:docPartGallery w:val="Page Numbers (Top of Page)"/>
        <w:docPartUnique/>
      </w:docPartObj>
    </w:sdtPr>
    <w:sdtEndPr>
      <w:rPr>
        <w:noProof/>
      </w:rPr>
    </w:sdtEndPr>
    <w:sdtContent>
      <w:p w14:paraId="791BF851" w14:textId="77777777" w:rsidR="000B4981" w:rsidRDefault="00187B92">
        <w:pPr>
          <w:pStyle w:val="Header"/>
        </w:pPr>
        <w:r>
          <w:fldChar w:fldCharType="begin"/>
        </w:r>
        <w:r>
          <w:instrText xml:space="preserve"> PAGE   \* MERGEFORMAT </w:instrText>
        </w:r>
        <w:r>
          <w:fldChar w:fldCharType="separate"/>
        </w:r>
        <w:r w:rsidR="006B6D95">
          <w:rPr>
            <w:noProof/>
          </w:rPr>
          <w:t>2</w:t>
        </w:r>
        <w:r>
          <w:rPr>
            <w:noProof/>
          </w:rPr>
          <w:fldChar w:fldCharType="end"/>
        </w:r>
        <w:r>
          <w:rPr>
            <w:noProof/>
            <w:lang w:eastAsia="en-US"/>
          </w:rPr>
          <mc:AlternateContent>
            <mc:Choice Requires="wps">
              <w:drawing>
                <wp:anchor distT="45720" distB="45720" distL="114300" distR="114300" simplePos="0" relativeHeight="251659264" behindDoc="0" locked="1" layoutInCell="1" allowOverlap="1" wp14:anchorId="54297B4C" wp14:editId="566BF2BE">
                  <wp:simplePos x="0" y="0"/>
                  <mc:AlternateContent>
                    <mc:Choice Requires="wp14">
                      <wp:positionH relativeFrom="page">
                        <wp14:pctPosHOffset>8800</wp14:pctPosHOffset>
                      </wp:positionH>
                    </mc:Choice>
                    <mc:Fallback>
                      <wp:positionH relativeFrom="page">
                        <wp:posOffset>683895</wp:posOffset>
                      </wp:positionH>
                    </mc:Fallback>
                  </mc:AlternateContent>
                  <wp:positionV relativeFrom="margin">
                    <wp:posOffset>0</wp:posOffset>
                  </wp:positionV>
                  <wp:extent cx="2148840" cy="8458200"/>
                  <wp:effectExtent l="0" t="0" r="3810" b="0"/>
                  <wp:wrapSquare wrapText="bothSides"/>
                  <wp:docPr id="3" name="Text Box 2" descr="Sidebar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8458200"/>
                          </a:xfrm>
                          <a:prstGeom prst="rect">
                            <a:avLst/>
                          </a:prstGeom>
                          <a:noFill/>
                          <a:ln w="9525">
                            <a:noFill/>
                            <a:miter lim="800000"/>
                            <a:headEnd/>
                            <a:tailEnd/>
                          </a:ln>
                        </wps:spPr>
                        <wps:txbx>
                          <w:txbxContent>
                            <w:tbl>
                              <w:tblPr>
                                <w:tblStyle w:val="TableGrid"/>
                                <w:tblW w:w="5000" w:type="pct"/>
                                <w:tblBorders>
                                  <w:top w:val="single" w:sz="18" w:space="0" w:color="864A04" w:themeColor="accent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3385"/>
                              </w:tblGrid>
                              <w:tr w:rsidR="002C0739" w14:paraId="75FFCF3E" w14:textId="77777777" w:rsidTr="002C0739">
                                <w:trPr>
                                  <w:tblHeader/>
                                </w:trPr>
                                <w:tc>
                                  <w:tcPr>
                                    <w:tcW w:w="1959" w:type="dxa"/>
                                  </w:tcPr>
                                  <w:sdt>
                                    <w:sdtPr>
                                      <w:alias w:val="Your Name"/>
                                      <w:tag w:val="Your Name"/>
                                      <w:id w:val="1777370408"/>
                                      <w:placeholder>
                                        <w:docPart w:val="A165F884D06D49229C8E7D257AC8C5C8"/>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p w14:paraId="06C84BDE" w14:textId="2AE6CC16" w:rsidR="002C0739" w:rsidRPr="00187B92" w:rsidRDefault="00AA1D26" w:rsidP="00187B92">
                                        <w:pPr>
                                          <w:pStyle w:val="Title"/>
                                        </w:pPr>
                                        <w:r>
                                          <w:t>KALAIMATHI KAMARAJ</w:t>
                                        </w:r>
                                      </w:p>
                                    </w:sdtContent>
                                  </w:sdt>
                                  <w:p w14:paraId="4D133C5E" w14:textId="2202E6F2" w:rsidR="002C0739" w:rsidRPr="00970D57" w:rsidRDefault="00000000" w:rsidP="00970D57">
                                    <w:pPr>
                                      <w:pStyle w:val="Subtitle"/>
                                    </w:pPr>
                                    <w:sdt>
                                      <w:sdtPr>
                                        <w:alias w:val="Position Title"/>
                                        <w:tag w:val=""/>
                                        <w:id w:val="839120990"/>
                                        <w:placeholder>
                                          <w:docPart w:val="8E5641D9149E42959C8954D4070AC087"/>
                                        </w:placeholder>
                                        <w:dataBinding w:prefixMappings="xmlns:ns0='http://schemas.microsoft.com/office/2006/coverPageProps' " w:xpath="/ns0:CoverPageProperties[1]/ns0:CompanyAddress[1]" w:storeItemID="{55AF091B-3C7A-41E3-B477-F2FDAA23CFDA}"/>
                                        <w15:appearance w15:val="hidden"/>
                                        <w:text w:multiLine="1"/>
                                      </w:sdtPr>
                                      <w:sdtContent>
                                        <w:r w:rsidR="005B2C6E">
                                          <w:t>SENIOR TECHNICAL LEAD/SME @ Cognizant Technology solutions</w:t>
                                        </w:r>
                                      </w:sdtContent>
                                    </w:sdt>
                                  </w:p>
                                </w:tc>
                              </w:tr>
                            </w:tbl>
                            <w:p w14:paraId="71BE6958" w14:textId="77777777" w:rsidR="000B4981" w:rsidRDefault="000B498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297B4C" id="_x0000_t202" coordsize="21600,21600" o:spt="202" path="m,l,21600r21600,l21600,xe">
                  <v:stroke joinstyle="miter"/>
                  <v:path gradientshapeok="t" o:connecttype="rect"/>
                </v:shapetype>
                <v:shape id="_x0000_s1027" type="#_x0000_t202" alt="Sidebar text box" style="position:absolute;left:0;text-align:left;margin-left:0;margin-top:0;width:169.2pt;height:666pt;z-index:251659264;visibility:visible;mso-wrap-style:square;mso-width-percent:0;mso-height-percent:0;mso-left-percent:88;mso-wrap-distance-left:9pt;mso-wrap-distance-top:3.6pt;mso-wrap-distance-right:9pt;mso-wrap-distance-bottom:3.6pt;mso-position-horizontal-relative:page;mso-position-vertical:absolute;mso-position-vertical-relative:margin;mso-width-percent:0;mso-height-percent:0;mso-left-percent:88;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" filled="f" stroked="f">
                  <v:textbox inset="0,0,0,0">
                    <w:txbxContent>
                      <w:tbl>
                        <w:tblPr>
                          <w:tblStyle w:val="TableGrid"/>
                          <w:tblW w:w="5000" w:type="pct"/>
                          <w:tblBorders>
                            <w:top w:val="single" w:sz="18" w:space="0" w:color="864A04" w:themeColor="accent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3385"/>
                        </w:tblGrid>
                        <w:tr w:rsidR="002C0739" w14:paraId="75FFCF3E" w14:textId="77777777" w:rsidTr="002C0739">
                          <w:trPr>
                            <w:tblHeader/>
                          </w:trPr>
                          <w:tc>
                            <w:tcPr>
                              <w:tcW w:w="1959" w:type="dxa"/>
                            </w:tcPr>
                            <w:sdt>
                              <w:sdtPr>
                                <w:alias w:val="Your Name"/>
                                <w:tag w:val="Your Name"/>
                                <w:id w:val="1777370408"/>
                                <w:placeholder>
                                  <w:docPart w:val="A165F884D06D49229C8E7D257AC8C5C8"/>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p w14:paraId="06C84BDE" w14:textId="2AE6CC16" w:rsidR="002C0739" w:rsidRPr="00187B92" w:rsidRDefault="00AA1D26" w:rsidP="00187B92">
                                  <w:pPr>
                                    <w:pStyle w:val="Title"/>
                                  </w:pPr>
                                  <w:r>
                                    <w:t>KALAIMATHI KAMARAJ</w:t>
                                  </w:r>
                                </w:p>
                              </w:sdtContent>
                            </w:sdt>
                            <w:p w14:paraId="4D133C5E" w14:textId="2202E6F2" w:rsidR="002C0739" w:rsidRPr="00970D57" w:rsidRDefault="00000000" w:rsidP="00970D57">
                              <w:pPr>
                                <w:pStyle w:val="Subtitle"/>
                              </w:pPr>
                              <w:sdt>
                                <w:sdtPr>
                                  <w:alias w:val="Position Title"/>
                                  <w:tag w:val=""/>
                                  <w:id w:val="839120990"/>
                                  <w:placeholder>
                                    <w:docPart w:val="8E5641D9149E42959C8954D4070AC087"/>
                                  </w:placeholder>
                                  <w:dataBinding w:prefixMappings="xmlns:ns0='http://schemas.microsoft.com/office/2006/coverPageProps' " w:xpath="/ns0:CoverPageProperties[1]/ns0:CompanyAddress[1]" w:storeItemID="{55AF091B-3C7A-41E3-B477-F2FDAA23CFDA}"/>
                                  <w15:appearance w15:val="hidden"/>
                                  <w:text w:multiLine="1"/>
                                </w:sdtPr>
                                <w:sdtContent>
                                  <w:r w:rsidR="005B2C6E">
                                    <w:t>SENIOR TECHNICAL LEAD/SME @ Cognizant Technology solutions</w:t>
                                  </w:r>
                                </w:sdtContent>
                              </w:sdt>
                            </w:p>
                          </w:tc>
                        </w:tr>
                      </w:tbl>
                      <w:p w14:paraId="71BE6958" w14:textId="77777777" w:rsidR="000B4981" w:rsidRDefault="000B4981"/>
                    </w:txbxContent>
                  </v:textbox>
                  <w10:wrap type="square" anchorx="page" anchory="margin"/>
                  <w10:anchorlock/>
                </v:shape>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4425" w14:textId="51D0FA2D" w:rsidR="00890C1F" w:rsidRPr="0021094A" w:rsidRDefault="0021094A" w:rsidP="0021094A">
    <w:pPr>
      <w:pStyle w:val="Header"/>
      <w:rPr>
        <w:sz w:val="24"/>
        <w:szCs w:val="22"/>
      </w:rPr>
    </w:pPr>
    <w:r>
      <w:t xml:space="preserve">                                                                                                            </w:t>
    </w:r>
    <w:hyperlink r:id="rId1" w:history="1">
      <w:r w:rsidR="005431EF" w:rsidRPr="0021094A">
        <w:rPr>
          <w:rStyle w:val="Hyperlink"/>
          <w:sz w:val="24"/>
          <w:szCs w:val="22"/>
        </w:rPr>
        <w:t>kalaimathi.kamaraj@gmail.com</w:t>
      </w:r>
    </w:hyperlink>
  </w:p>
  <w:p w14:paraId="1AEFBAF5" w14:textId="4C96DCA9" w:rsidR="005431EF" w:rsidRPr="0021094A" w:rsidRDefault="0021094A" w:rsidP="0021094A">
    <w:pPr>
      <w:pStyle w:val="Header"/>
      <w:rPr>
        <w:sz w:val="24"/>
        <w:szCs w:val="22"/>
      </w:rPr>
    </w:pPr>
    <w:r w:rsidRPr="0021094A">
      <w:rPr>
        <w:sz w:val="24"/>
        <w:szCs w:val="22"/>
      </w:rPr>
      <w:t xml:space="preserve">                </w:t>
    </w:r>
    <w:r w:rsidRPr="0021094A">
      <w:rPr>
        <w:sz w:val="24"/>
        <w:szCs w:val="22"/>
      </w:rPr>
      <w:tab/>
    </w:r>
    <w:r w:rsidRPr="0021094A">
      <w:rPr>
        <w:sz w:val="24"/>
        <w:szCs w:val="22"/>
      </w:rPr>
      <w:tab/>
    </w:r>
    <w:r w:rsidRPr="0021094A">
      <w:rPr>
        <w:sz w:val="24"/>
        <w:szCs w:val="22"/>
      </w:rPr>
      <w:tab/>
    </w:r>
    <w:r w:rsidRPr="0021094A">
      <w:rPr>
        <w:sz w:val="24"/>
        <w:szCs w:val="22"/>
      </w:rPr>
      <w:tab/>
    </w:r>
    <w:r w:rsidRPr="0021094A">
      <w:rPr>
        <w:sz w:val="24"/>
        <w:szCs w:val="22"/>
      </w:rPr>
      <w:tab/>
      <w:t xml:space="preserve">                                                             </w:t>
    </w:r>
    <w:r>
      <w:rPr>
        <w:sz w:val="24"/>
        <w:szCs w:val="22"/>
      </w:rPr>
      <w:t xml:space="preserve">                                                </w:t>
    </w:r>
    <w:r w:rsidR="005431EF" w:rsidRPr="0021094A">
      <w:rPr>
        <w:sz w:val="24"/>
        <w:szCs w:val="22"/>
      </w:rPr>
      <w:t>Mobile</w:t>
    </w:r>
    <w:r>
      <w:rPr>
        <w:sz w:val="24"/>
        <w:szCs w:val="22"/>
      </w:rPr>
      <w:t>:</w:t>
    </w:r>
    <w:r w:rsidR="005431EF" w:rsidRPr="0021094A">
      <w:rPr>
        <w:sz w:val="24"/>
        <w:szCs w:val="22"/>
      </w:rPr>
      <w:t xml:space="preserve"> </w:t>
    </w:r>
    <w:r w:rsidR="005431EF" w:rsidRPr="0021094A">
      <w:rPr>
        <w:color w:val="000000" w:themeColor="text1"/>
        <w:sz w:val="24"/>
        <w:szCs w:val="22"/>
      </w:rPr>
      <w:t>+1 437 242 5333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46FE"/>
    <w:multiLevelType w:val="hybridMultilevel"/>
    <w:tmpl w:val="6C4060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5D201C"/>
    <w:multiLevelType w:val="hybridMultilevel"/>
    <w:tmpl w:val="15420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C80FA0"/>
    <w:multiLevelType w:val="hybridMultilevel"/>
    <w:tmpl w:val="4A3E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C7424"/>
    <w:multiLevelType w:val="hybridMultilevel"/>
    <w:tmpl w:val="90B8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E64FD"/>
    <w:multiLevelType w:val="hybridMultilevel"/>
    <w:tmpl w:val="3612B7E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FCC64E9"/>
    <w:multiLevelType w:val="hybridMultilevel"/>
    <w:tmpl w:val="2678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8553C2"/>
    <w:multiLevelType w:val="hybridMultilevel"/>
    <w:tmpl w:val="FBB2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75FDE"/>
    <w:multiLevelType w:val="hybridMultilevel"/>
    <w:tmpl w:val="4A2E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B4834"/>
    <w:multiLevelType w:val="hybridMultilevel"/>
    <w:tmpl w:val="5874E6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131621">
    <w:abstractNumId w:val="0"/>
  </w:num>
  <w:num w:numId="2" w16cid:durableId="457265399">
    <w:abstractNumId w:val="5"/>
  </w:num>
  <w:num w:numId="3" w16cid:durableId="1603681290">
    <w:abstractNumId w:val="9"/>
  </w:num>
  <w:num w:numId="4" w16cid:durableId="1464813336">
    <w:abstractNumId w:val="6"/>
  </w:num>
  <w:num w:numId="5" w16cid:durableId="1293636922">
    <w:abstractNumId w:val="8"/>
  </w:num>
  <w:num w:numId="6" w16cid:durableId="793015151">
    <w:abstractNumId w:val="2"/>
  </w:num>
  <w:num w:numId="7" w16cid:durableId="2009094822">
    <w:abstractNumId w:val="1"/>
  </w:num>
  <w:num w:numId="8" w16cid:durableId="595141781">
    <w:abstractNumId w:val="4"/>
  </w:num>
  <w:num w:numId="9" w16cid:durableId="899173091">
    <w:abstractNumId w:val="3"/>
  </w:num>
  <w:num w:numId="10" w16cid:durableId="1573081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31"/>
    <w:rsid w:val="00001EC6"/>
    <w:rsid w:val="00034B63"/>
    <w:rsid w:val="000700BC"/>
    <w:rsid w:val="000A1662"/>
    <w:rsid w:val="000A7B77"/>
    <w:rsid w:val="000B4981"/>
    <w:rsid w:val="000D5AB3"/>
    <w:rsid w:val="00101223"/>
    <w:rsid w:val="00116A9E"/>
    <w:rsid w:val="00157B6F"/>
    <w:rsid w:val="0017501B"/>
    <w:rsid w:val="0017746F"/>
    <w:rsid w:val="00187B92"/>
    <w:rsid w:val="00192820"/>
    <w:rsid w:val="0019348A"/>
    <w:rsid w:val="001961B9"/>
    <w:rsid w:val="001A12EB"/>
    <w:rsid w:val="001B0CD8"/>
    <w:rsid w:val="001B0FC0"/>
    <w:rsid w:val="001C14FA"/>
    <w:rsid w:val="001E4C2F"/>
    <w:rsid w:val="0021094A"/>
    <w:rsid w:val="0022301A"/>
    <w:rsid w:val="00232911"/>
    <w:rsid w:val="00290408"/>
    <w:rsid w:val="00293B83"/>
    <w:rsid w:val="00294385"/>
    <w:rsid w:val="002C0739"/>
    <w:rsid w:val="002E3D46"/>
    <w:rsid w:val="002F3332"/>
    <w:rsid w:val="00301502"/>
    <w:rsid w:val="00303E14"/>
    <w:rsid w:val="00312FBD"/>
    <w:rsid w:val="003206A7"/>
    <w:rsid w:val="003643B0"/>
    <w:rsid w:val="0039505A"/>
    <w:rsid w:val="00396F09"/>
    <w:rsid w:val="003B430D"/>
    <w:rsid w:val="003B746D"/>
    <w:rsid w:val="003C3F03"/>
    <w:rsid w:val="003E00B6"/>
    <w:rsid w:val="00404C5C"/>
    <w:rsid w:val="00416D71"/>
    <w:rsid w:val="00427B4C"/>
    <w:rsid w:val="004602F9"/>
    <w:rsid w:val="00486E5D"/>
    <w:rsid w:val="00492820"/>
    <w:rsid w:val="0049581A"/>
    <w:rsid w:val="004C0831"/>
    <w:rsid w:val="004C47D4"/>
    <w:rsid w:val="004D0F0D"/>
    <w:rsid w:val="00504D60"/>
    <w:rsid w:val="005431EF"/>
    <w:rsid w:val="00543AF2"/>
    <w:rsid w:val="00552B35"/>
    <w:rsid w:val="005565A2"/>
    <w:rsid w:val="00575663"/>
    <w:rsid w:val="00581FC8"/>
    <w:rsid w:val="005A6D32"/>
    <w:rsid w:val="005A7787"/>
    <w:rsid w:val="005B2C6E"/>
    <w:rsid w:val="005F277E"/>
    <w:rsid w:val="0062298A"/>
    <w:rsid w:val="00634445"/>
    <w:rsid w:val="0064680E"/>
    <w:rsid w:val="006543D2"/>
    <w:rsid w:val="00657A07"/>
    <w:rsid w:val="0066069D"/>
    <w:rsid w:val="006630F3"/>
    <w:rsid w:val="006670D6"/>
    <w:rsid w:val="00680A3E"/>
    <w:rsid w:val="006905A7"/>
    <w:rsid w:val="006A3CE7"/>
    <w:rsid w:val="006B6D95"/>
    <w:rsid w:val="006B77FD"/>
    <w:rsid w:val="006D7CC8"/>
    <w:rsid w:val="006E5F9D"/>
    <w:rsid w:val="006F1756"/>
    <w:rsid w:val="00701A7B"/>
    <w:rsid w:val="00717AD1"/>
    <w:rsid w:val="0072001F"/>
    <w:rsid w:val="00731D2B"/>
    <w:rsid w:val="007337F7"/>
    <w:rsid w:val="007402E9"/>
    <w:rsid w:val="007403A7"/>
    <w:rsid w:val="007516BC"/>
    <w:rsid w:val="00773F85"/>
    <w:rsid w:val="007801C9"/>
    <w:rsid w:val="0078445D"/>
    <w:rsid w:val="007C6C6B"/>
    <w:rsid w:val="008003D1"/>
    <w:rsid w:val="00802556"/>
    <w:rsid w:val="00890C1F"/>
    <w:rsid w:val="008C275B"/>
    <w:rsid w:val="008C33FB"/>
    <w:rsid w:val="0093606D"/>
    <w:rsid w:val="0094610C"/>
    <w:rsid w:val="00971B84"/>
    <w:rsid w:val="00976EA0"/>
    <w:rsid w:val="009F07A7"/>
    <w:rsid w:val="009F6A66"/>
    <w:rsid w:val="00A37A0F"/>
    <w:rsid w:val="00A45052"/>
    <w:rsid w:val="00A534E4"/>
    <w:rsid w:val="00A5454D"/>
    <w:rsid w:val="00A9709E"/>
    <w:rsid w:val="00AA16EE"/>
    <w:rsid w:val="00AA1D26"/>
    <w:rsid w:val="00AB36CB"/>
    <w:rsid w:val="00AC10D3"/>
    <w:rsid w:val="00AC51CC"/>
    <w:rsid w:val="00B20E31"/>
    <w:rsid w:val="00B22952"/>
    <w:rsid w:val="00B316EF"/>
    <w:rsid w:val="00B52990"/>
    <w:rsid w:val="00B745F9"/>
    <w:rsid w:val="00BA6753"/>
    <w:rsid w:val="00BB604B"/>
    <w:rsid w:val="00BD5D73"/>
    <w:rsid w:val="00BE4DDE"/>
    <w:rsid w:val="00BF3024"/>
    <w:rsid w:val="00C1297E"/>
    <w:rsid w:val="00C175B3"/>
    <w:rsid w:val="00C17A3A"/>
    <w:rsid w:val="00C3084E"/>
    <w:rsid w:val="00C31D60"/>
    <w:rsid w:val="00C86E40"/>
    <w:rsid w:val="00CA612E"/>
    <w:rsid w:val="00CB411B"/>
    <w:rsid w:val="00CC356B"/>
    <w:rsid w:val="00CD6898"/>
    <w:rsid w:val="00CD7E8A"/>
    <w:rsid w:val="00CE5086"/>
    <w:rsid w:val="00D17BBB"/>
    <w:rsid w:val="00D3625C"/>
    <w:rsid w:val="00D60C01"/>
    <w:rsid w:val="00D70063"/>
    <w:rsid w:val="00D705FF"/>
    <w:rsid w:val="00D70B76"/>
    <w:rsid w:val="00DB5980"/>
    <w:rsid w:val="00DC1D12"/>
    <w:rsid w:val="00DC2A1C"/>
    <w:rsid w:val="00DD39F7"/>
    <w:rsid w:val="00E021A0"/>
    <w:rsid w:val="00E277B6"/>
    <w:rsid w:val="00E33C31"/>
    <w:rsid w:val="00E70A8C"/>
    <w:rsid w:val="00E8532E"/>
    <w:rsid w:val="00E87A90"/>
    <w:rsid w:val="00E949E2"/>
    <w:rsid w:val="00EB6506"/>
    <w:rsid w:val="00EE5D26"/>
    <w:rsid w:val="00EF5D4A"/>
    <w:rsid w:val="00F13F86"/>
    <w:rsid w:val="00F45E52"/>
    <w:rsid w:val="00F73144"/>
    <w:rsid w:val="00FA1BCC"/>
    <w:rsid w:val="00FB5D7C"/>
    <w:rsid w:val="00FC5644"/>
    <w:rsid w:val="00FD7C04"/>
    <w:rsid w:val="00FE2D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CAF48"/>
  <w15:chartTrackingRefBased/>
  <w15:docId w15:val="{924918E7-679F-44F2-84B0-C41ED0CE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6F"/>
  </w:style>
  <w:style w:type="paragraph" w:styleId="Heading1">
    <w:name w:val="heading 1"/>
    <w:basedOn w:val="Normal"/>
    <w:next w:val="Normal"/>
    <w:link w:val="Heading1Char"/>
    <w:uiPriority w:val="9"/>
    <w:qFormat/>
    <w:rsid w:val="008C33FB"/>
    <w:pPr>
      <w:keepNext/>
      <w:keepLines/>
      <w:pBdr>
        <w:top w:val="single" w:sz="4" w:space="6" w:color="864A04" w:themeColor="accent1" w:themeShade="80"/>
      </w:pBdr>
      <w:spacing w:before="120" w:after="0" w:line="240" w:lineRule="auto"/>
      <w:contextualSpacing/>
      <w:outlineLvl w:val="0"/>
    </w:pPr>
    <w:rPr>
      <w:rFonts w:asciiTheme="majorHAnsi" w:eastAsiaTheme="majorEastAsia" w:hAnsiTheme="majorHAnsi" w:cstheme="majorBidi"/>
      <w:caps/>
      <w:color w:val="864A04" w:themeColor="accent1" w:themeShade="80"/>
      <w:sz w:val="28"/>
      <w:szCs w:val="32"/>
      <w:lang w:eastAsia="ja-JP"/>
    </w:rPr>
  </w:style>
  <w:style w:type="paragraph" w:styleId="Heading2">
    <w:name w:val="heading 2"/>
    <w:basedOn w:val="Normal"/>
    <w:link w:val="Heading2Char"/>
    <w:uiPriority w:val="9"/>
    <w:unhideWhenUsed/>
    <w:qFormat/>
    <w:rsid w:val="008C33FB"/>
    <w:pPr>
      <w:keepNext/>
      <w:keepLines/>
      <w:spacing w:before="480" w:after="0" w:line="240" w:lineRule="auto"/>
      <w:contextualSpacing/>
      <w:outlineLvl w:val="1"/>
    </w:pPr>
    <w:rPr>
      <w:rFonts w:asciiTheme="majorHAnsi" w:eastAsiaTheme="majorEastAsia" w:hAnsiTheme="majorHAnsi" w:cstheme="majorBidi"/>
      <w:caps/>
      <w:color w:val="864A04" w:themeColor="accent1" w:themeShade="80"/>
      <w:sz w:val="28"/>
      <w:szCs w:val="26"/>
      <w:lang w:eastAsia="ja-JP"/>
    </w:rPr>
  </w:style>
  <w:style w:type="paragraph" w:styleId="Heading3">
    <w:name w:val="heading 3"/>
    <w:basedOn w:val="Normal"/>
    <w:next w:val="Heading4"/>
    <w:link w:val="Heading3Char"/>
    <w:uiPriority w:val="9"/>
    <w:unhideWhenUsed/>
    <w:qFormat/>
    <w:rsid w:val="00187B92"/>
    <w:pPr>
      <w:keepNext/>
      <w:keepLines/>
      <w:spacing w:after="0" w:line="240" w:lineRule="auto"/>
      <w:contextualSpacing/>
      <w:outlineLvl w:val="2"/>
    </w:pPr>
    <w:rPr>
      <w:rFonts w:asciiTheme="majorHAnsi" w:eastAsiaTheme="majorEastAsia" w:hAnsiTheme="majorHAnsi" w:cstheme="majorBidi"/>
      <w:caps/>
      <w:color w:val="864A04" w:themeColor="accent1" w:themeShade="80"/>
      <w:sz w:val="36"/>
      <w:lang w:eastAsia="ja-JP"/>
    </w:rPr>
  </w:style>
  <w:style w:type="paragraph" w:styleId="Heading4">
    <w:name w:val="heading 4"/>
    <w:basedOn w:val="Normal"/>
    <w:next w:val="Heading5"/>
    <w:link w:val="Heading4Char"/>
    <w:uiPriority w:val="9"/>
    <w:unhideWhenUsed/>
    <w:qFormat/>
    <w:rsid w:val="008C33FB"/>
    <w:pPr>
      <w:keepNext/>
      <w:keepLines/>
      <w:spacing w:before="120" w:after="0" w:line="240" w:lineRule="auto"/>
      <w:contextualSpacing/>
      <w:outlineLvl w:val="3"/>
    </w:pPr>
    <w:rPr>
      <w:rFonts w:asciiTheme="majorHAnsi" w:eastAsiaTheme="majorEastAsia" w:hAnsiTheme="majorHAnsi" w:cstheme="majorBidi"/>
      <w:b/>
      <w:iCs/>
      <w:caps/>
      <w:sz w:val="28"/>
      <w:lang w:eastAsia="ja-JP"/>
    </w:rPr>
  </w:style>
  <w:style w:type="paragraph" w:styleId="Heading5">
    <w:name w:val="heading 5"/>
    <w:basedOn w:val="Normal"/>
    <w:next w:val="Normal"/>
    <w:link w:val="Heading5Char"/>
    <w:uiPriority w:val="9"/>
    <w:unhideWhenUsed/>
    <w:qFormat/>
    <w:rsid w:val="00187B92"/>
    <w:pPr>
      <w:keepNext/>
      <w:keepLines/>
      <w:spacing w:after="0" w:line="240" w:lineRule="auto"/>
      <w:outlineLvl w:val="4"/>
    </w:pPr>
    <w:rPr>
      <w:rFonts w:eastAsiaTheme="minorEastAsia" w:cstheme="majorBidi"/>
      <w:caps/>
      <w:sz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FB"/>
    <w:rPr>
      <w:rFonts w:asciiTheme="majorHAnsi" w:eastAsiaTheme="majorEastAsia" w:hAnsiTheme="majorHAnsi" w:cstheme="majorBidi"/>
      <w:caps/>
      <w:color w:val="864A04" w:themeColor="accent1" w:themeShade="80"/>
      <w:sz w:val="28"/>
      <w:szCs w:val="32"/>
      <w:lang w:eastAsia="ja-JP"/>
    </w:rPr>
  </w:style>
  <w:style w:type="character" w:customStyle="1" w:styleId="Heading2Char">
    <w:name w:val="Heading 2 Char"/>
    <w:basedOn w:val="DefaultParagraphFont"/>
    <w:link w:val="Heading2"/>
    <w:uiPriority w:val="9"/>
    <w:rsid w:val="008C33FB"/>
    <w:rPr>
      <w:rFonts w:asciiTheme="majorHAnsi" w:eastAsiaTheme="majorEastAsia" w:hAnsiTheme="majorHAnsi" w:cstheme="majorBidi"/>
      <w:caps/>
      <w:color w:val="864A04" w:themeColor="accent1" w:themeShade="80"/>
      <w:sz w:val="28"/>
      <w:szCs w:val="26"/>
      <w:lang w:eastAsia="ja-JP"/>
    </w:rPr>
  </w:style>
  <w:style w:type="character" w:customStyle="1" w:styleId="Heading3Char">
    <w:name w:val="Heading 3 Char"/>
    <w:basedOn w:val="DefaultParagraphFont"/>
    <w:link w:val="Heading3"/>
    <w:uiPriority w:val="9"/>
    <w:rsid w:val="00187B92"/>
    <w:rPr>
      <w:rFonts w:asciiTheme="majorHAnsi" w:eastAsiaTheme="majorEastAsia" w:hAnsiTheme="majorHAnsi" w:cstheme="majorBidi"/>
      <w:caps/>
      <w:color w:val="864A04" w:themeColor="accent1" w:themeShade="80"/>
      <w:sz w:val="36"/>
      <w:lang w:eastAsia="ja-JP"/>
    </w:rPr>
  </w:style>
  <w:style w:type="character" w:customStyle="1" w:styleId="Heading4Char">
    <w:name w:val="Heading 4 Char"/>
    <w:basedOn w:val="DefaultParagraphFont"/>
    <w:link w:val="Heading4"/>
    <w:uiPriority w:val="9"/>
    <w:rsid w:val="008C33FB"/>
    <w:rPr>
      <w:rFonts w:asciiTheme="majorHAnsi" w:eastAsiaTheme="majorEastAsia" w:hAnsiTheme="majorHAnsi" w:cstheme="majorBidi"/>
      <w:b/>
      <w:iCs/>
      <w:caps/>
      <w:sz w:val="28"/>
      <w:lang w:eastAsia="ja-JP"/>
    </w:rPr>
  </w:style>
  <w:style w:type="character" w:customStyle="1" w:styleId="Heading5Char">
    <w:name w:val="Heading 5 Char"/>
    <w:basedOn w:val="DefaultParagraphFont"/>
    <w:link w:val="Heading5"/>
    <w:uiPriority w:val="9"/>
    <w:rsid w:val="00187B92"/>
    <w:rPr>
      <w:rFonts w:eastAsiaTheme="minorEastAsia" w:cstheme="majorBidi"/>
      <w:caps/>
      <w:sz w:val="28"/>
      <w:lang w:eastAsia="ja-JP"/>
    </w:rPr>
  </w:style>
  <w:style w:type="paragraph" w:styleId="Header">
    <w:name w:val="header"/>
    <w:basedOn w:val="Normal"/>
    <w:link w:val="HeaderChar"/>
    <w:uiPriority w:val="99"/>
    <w:unhideWhenUsed/>
    <w:rsid w:val="00187B92"/>
    <w:pPr>
      <w:spacing w:after="0" w:line="240" w:lineRule="auto"/>
      <w:ind w:left="-3787"/>
    </w:pPr>
    <w:rPr>
      <w:rFonts w:asciiTheme="majorHAnsi" w:eastAsiaTheme="minorEastAsia" w:hAnsiTheme="majorHAnsi"/>
      <w:color w:val="864A04" w:themeColor="accent1" w:themeShade="80"/>
      <w:sz w:val="28"/>
      <w:lang w:eastAsia="ja-JP"/>
    </w:rPr>
  </w:style>
  <w:style w:type="character" w:customStyle="1" w:styleId="HeaderChar">
    <w:name w:val="Header Char"/>
    <w:basedOn w:val="DefaultParagraphFont"/>
    <w:link w:val="Header"/>
    <w:uiPriority w:val="99"/>
    <w:rsid w:val="00187B92"/>
    <w:rPr>
      <w:rFonts w:asciiTheme="majorHAnsi" w:eastAsiaTheme="minorEastAsia" w:hAnsiTheme="majorHAnsi"/>
      <w:color w:val="864A04" w:themeColor="accent1" w:themeShade="80"/>
      <w:sz w:val="28"/>
      <w:lang w:eastAsia="ja-JP"/>
    </w:rPr>
  </w:style>
  <w:style w:type="table" w:styleId="TableGrid">
    <w:name w:val="Table Grid"/>
    <w:basedOn w:val="TableNormal"/>
    <w:uiPriority w:val="39"/>
    <w:rsid w:val="00D70063"/>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0"/>
    <w:qFormat/>
    <w:rsid w:val="00187B92"/>
    <w:pPr>
      <w:spacing w:after="120"/>
    </w:pPr>
    <w:rPr>
      <w:rFonts w:eastAsiaTheme="minorEastAsia"/>
      <w:lang w:eastAsia="ja-JP"/>
    </w:rPr>
  </w:style>
  <w:style w:type="character" w:styleId="Strong">
    <w:name w:val="Strong"/>
    <w:basedOn w:val="DefaultParagraphFont"/>
    <w:uiPriority w:val="22"/>
    <w:qFormat/>
    <w:rsid w:val="00D70063"/>
    <w:rPr>
      <w:b/>
      <w:bCs/>
    </w:rPr>
  </w:style>
  <w:style w:type="paragraph" w:styleId="Title">
    <w:name w:val="Title"/>
    <w:basedOn w:val="Normal"/>
    <w:link w:val="TitleChar"/>
    <w:uiPriority w:val="1"/>
    <w:qFormat/>
    <w:rsid w:val="00D70063"/>
    <w:pPr>
      <w:spacing w:before="60" w:after="0" w:line="240" w:lineRule="auto"/>
      <w:contextualSpacing/>
    </w:pPr>
    <w:rPr>
      <w:rFonts w:asciiTheme="majorHAnsi" w:eastAsiaTheme="majorEastAsia" w:hAnsiTheme="majorHAnsi" w:cstheme="majorBidi"/>
      <w:caps/>
      <w:color w:val="864A04" w:themeColor="accent1" w:themeShade="80"/>
      <w:kern w:val="28"/>
      <w:sz w:val="32"/>
      <w:szCs w:val="56"/>
      <w:lang w:eastAsia="ja-JP"/>
    </w:rPr>
  </w:style>
  <w:style w:type="character" w:customStyle="1" w:styleId="TitleChar">
    <w:name w:val="Title Char"/>
    <w:basedOn w:val="DefaultParagraphFont"/>
    <w:link w:val="Title"/>
    <w:uiPriority w:val="1"/>
    <w:rsid w:val="00D70063"/>
    <w:rPr>
      <w:rFonts w:asciiTheme="majorHAnsi" w:eastAsiaTheme="majorEastAsia" w:hAnsiTheme="majorHAnsi" w:cstheme="majorBidi"/>
      <w:caps/>
      <w:color w:val="864A04" w:themeColor="accent1" w:themeShade="80"/>
      <w:kern w:val="28"/>
      <w:sz w:val="32"/>
      <w:szCs w:val="56"/>
      <w:lang w:eastAsia="ja-JP"/>
    </w:rPr>
  </w:style>
  <w:style w:type="paragraph" w:customStyle="1" w:styleId="Photo">
    <w:name w:val="Photo"/>
    <w:basedOn w:val="Normal"/>
    <w:qFormat/>
    <w:rsid w:val="00187B92"/>
    <w:pPr>
      <w:pBdr>
        <w:top w:val="single" w:sz="18" w:space="2" w:color="864A04" w:themeColor="accent1" w:themeShade="80"/>
        <w:bottom w:val="single" w:sz="18" w:space="2" w:color="864A04" w:themeColor="accent1" w:themeShade="80"/>
      </w:pBdr>
      <w:spacing w:after="0" w:line="240" w:lineRule="auto"/>
      <w:jc w:val="center"/>
    </w:pPr>
    <w:rPr>
      <w:rFonts w:eastAsiaTheme="minorEastAsia"/>
      <w:lang w:eastAsia="ja-JP"/>
    </w:rPr>
  </w:style>
  <w:style w:type="paragraph" w:styleId="Subtitle">
    <w:name w:val="Subtitle"/>
    <w:basedOn w:val="Normal"/>
    <w:link w:val="SubtitleChar"/>
    <w:uiPriority w:val="2"/>
    <w:qFormat/>
    <w:rsid w:val="008C33FB"/>
    <w:pPr>
      <w:numPr>
        <w:ilvl w:val="1"/>
      </w:numPr>
      <w:spacing w:after="640" w:line="240" w:lineRule="auto"/>
      <w:contextualSpacing/>
    </w:pPr>
    <w:rPr>
      <w:rFonts w:asciiTheme="majorHAnsi" w:eastAsiaTheme="minorEastAsia" w:hAnsiTheme="majorHAnsi"/>
      <w:caps/>
      <w:color w:val="5A5A5A" w:themeColor="text1" w:themeTint="A5"/>
      <w:lang w:eastAsia="ja-JP"/>
    </w:rPr>
  </w:style>
  <w:style w:type="character" w:customStyle="1" w:styleId="SubtitleChar">
    <w:name w:val="Subtitle Char"/>
    <w:basedOn w:val="DefaultParagraphFont"/>
    <w:link w:val="Subtitle"/>
    <w:uiPriority w:val="2"/>
    <w:rsid w:val="008C33FB"/>
    <w:rPr>
      <w:rFonts w:asciiTheme="majorHAnsi" w:eastAsiaTheme="minorEastAsia" w:hAnsiTheme="majorHAnsi"/>
      <w:caps/>
      <w:color w:val="5A5A5A" w:themeColor="text1" w:themeTint="A5"/>
      <w:lang w:eastAsia="ja-JP"/>
    </w:rPr>
  </w:style>
  <w:style w:type="paragraph" w:styleId="Footer">
    <w:name w:val="footer"/>
    <w:basedOn w:val="Normal"/>
    <w:link w:val="FooterChar"/>
    <w:uiPriority w:val="99"/>
    <w:unhideWhenUsed/>
    <w:rsid w:val="00187B92"/>
    <w:pPr>
      <w:spacing w:after="0" w:line="240" w:lineRule="auto"/>
    </w:pPr>
    <w:rPr>
      <w:rFonts w:eastAsiaTheme="minorEastAsia"/>
      <w:lang w:eastAsia="ja-JP"/>
    </w:rPr>
  </w:style>
  <w:style w:type="character" w:customStyle="1" w:styleId="FooterChar">
    <w:name w:val="Footer Char"/>
    <w:basedOn w:val="DefaultParagraphFont"/>
    <w:link w:val="Footer"/>
    <w:uiPriority w:val="99"/>
    <w:rsid w:val="00187B92"/>
    <w:rPr>
      <w:rFonts w:eastAsiaTheme="minorEastAsia"/>
      <w:lang w:eastAsia="ja-JP"/>
    </w:rPr>
  </w:style>
  <w:style w:type="character" w:styleId="PlaceholderText">
    <w:name w:val="Placeholder Text"/>
    <w:basedOn w:val="DefaultParagraphFont"/>
    <w:uiPriority w:val="99"/>
    <w:semiHidden/>
    <w:rsid w:val="00187B92"/>
    <w:rPr>
      <w:color w:val="808080"/>
    </w:rPr>
  </w:style>
  <w:style w:type="paragraph" w:styleId="ListParagraph">
    <w:name w:val="List Paragraph"/>
    <w:basedOn w:val="Normal"/>
    <w:link w:val="ListParagraphChar"/>
    <w:uiPriority w:val="34"/>
    <w:qFormat/>
    <w:rsid w:val="006670D6"/>
    <w:pPr>
      <w:spacing w:after="200" w:line="276" w:lineRule="auto"/>
      <w:ind w:left="720"/>
      <w:contextualSpacing/>
    </w:pPr>
    <w:rPr>
      <w:rFonts w:ascii="Calibri" w:eastAsia="Calibri" w:hAnsi="Calibri" w:cs="Times New Roman"/>
      <w:sz w:val="22"/>
      <w:szCs w:val="22"/>
    </w:rPr>
  </w:style>
  <w:style w:type="paragraph" w:styleId="BodyText">
    <w:name w:val="Body Text"/>
    <w:basedOn w:val="Normal"/>
    <w:link w:val="BodyTextChar"/>
    <w:rsid w:val="006543D2"/>
    <w:pPr>
      <w:suppressAutoHyphens/>
      <w:spacing w:after="0" w:line="240" w:lineRule="auto"/>
    </w:pPr>
    <w:rPr>
      <w:rFonts w:ascii="Arial" w:eastAsia="Times New Roman" w:hAnsi="Arial" w:cs="Times New Roman"/>
      <w:szCs w:val="20"/>
      <w:lang w:eastAsia="ar-SA"/>
    </w:rPr>
  </w:style>
  <w:style w:type="character" w:customStyle="1" w:styleId="BodyTextChar">
    <w:name w:val="Body Text Char"/>
    <w:basedOn w:val="DefaultParagraphFont"/>
    <w:link w:val="BodyText"/>
    <w:rsid w:val="006543D2"/>
    <w:rPr>
      <w:rFonts w:ascii="Arial" w:eastAsia="Times New Roman" w:hAnsi="Arial" w:cs="Times New Roman"/>
      <w:szCs w:val="20"/>
      <w:lang w:eastAsia="ar-SA"/>
    </w:rPr>
  </w:style>
  <w:style w:type="paragraph" w:customStyle="1" w:styleId="Cog-bullet">
    <w:name w:val="Cog-bullet"/>
    <w:basedOn w:val="Normal"/>
    <w:rsid w:val="006543D2"/>
    <w:pPr>
      <w:keepNext/>
      <w:numPr>
        <w:numId w:val="7"/>
      </w:numPr>
      <w:spacing w:before="60" w:after="60" w:line="260" w:lineRule="atLeast"/>
    </w:pPr>
    <w:rPr>
      <w:rFonts w:ascii="Arial" w:eastAsia="Times New Roman" w:hAnsi="Arial" w:cs="Times New Roman"/>
      <w:color w:val="000000"/>
      <w:sz w:val="18"/>
      <w:szCs w:val="20"/>
    </w:rPr>
  </w:style>
  <w:style w:type="character" w:styleId="PageNumber">
    <w:name w:val="page number"/>
    <w:basedOn w:val="DefaultParagraphFont"/>
    <w:rsid w:val="00A9709E"/>
  </w:style>
  <w:style w:type="character" w:customStyle="1" w:styleId="ListParagraphChar">
    <w:name w:val="List Paragraph Char"/>
    <w:link w:val="ListParagraph"/>
    <w:uiPriority w:val="34"/>
    <w:locked/>
    <w:rsid w:val="00A9709E"/>
    <w:rPr>
      <w:rFonts w:ascii="Calibri" w:eastAsia="Calibri" w:hAnsi="Calibri" w:cs="Times New Roman"/>
      <w:sz w:val="22"/>
      <w:szCs w:val="22"/>
    </w:rPr>
  </w:style>
  <w:style w:type="character" w:styleId="Hyperlink">
    <w:name w:val="Hyperlink"/>
    <w:basedOn w:val="DefaultParagraphFont"/>
    <w:uiPriority w:val="99"/>
    <w:unhideWhenUsed/>
    <w:rsid w:val="005431EF"/>
    <w:rPr>
      <w:color w:val="0563C1" w:themeColor="hyperlink"/>
      <w:u w:val="single"/>
    </w:rPr>
  </w:style>
  <w:style w:type="character" w:styleId="UnresolvedMention">
    <w:name w:val="Unresolved Mention"/>
    <w:basedOn w:val="DefaultParagraphFont"/>
    <w:uiPriority w:val="99"/>
    <w:semiHidden/>
    <w:unhideWhenUsed/>
    <w:rsid w:val="00543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172296">
      <w:bodyDiv w:val="1"/>
      <w:marLeft w:val="0"/>
      <w:marRight w:val="0"/>
      <w:marTop w:val="0"/>
      <w:marBottom w:val="0"/>
      <w:divBdr>
        <w:top w:val="none" w:sz="0" w:space="0" w:color="auto"/>
        <w:left w:val="none" w:sz="0" w:space="0" w:color="auto"/>
        <w:bottom w:val="none" w:sz="0" w:space="0" w:color="auto"/>
        <w:right w:val="none" w:sz="0" w:space="0" w:color="auto"/>
      </w:divBdr>
      <w:divsChild>
        <w:div w:id="1886679246">
          <w:marLeft w:val="547"/>
          <w:marRight w:val="0"/>
          <w:marTop w:val="240"/>
          <w:marBottom w:val="0"/>
          <w:divBdr>
            <w:top w:val="none" w:sz="0" w:space="0" w:color="auto"/>
            <w:left w:val="none" w:sz="0" w:space="0" w:color="auto"/>
            <w:bottom w:val="none" w:sz="0" w:space="0" w:color="auto"/>
            <w:right w:val="none" w:sz="0" w:space="0" w:color="auto"/>
          </w:divBdr>
        </w:div>
      </w:divsChild>
    </w:div>
    <w:div w:id="144804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kalaimathi.kamaraj@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u\AppData\Roaming\Microsoft\Templates\Resume%20(Professio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22D227FF074A879F050D8C71DC219F"/>
        <w:category>
          <w:name w:val="General"/>
          <w:gallery w:val="placeholder"/>
        </w:category>
        <w:types>
          <w:type w:val="bbPlcHdr"/>
        </w:types>
        <w:behaviors>
          <w:behavior w:val="content"/>
        </w:behaviors>
        <w:guid w:val="{0C7AF234-87C0-490A-9601-E0B22B6C9EEC}"/>
      </w:docPartPr>
      <w:docPartBody>
        <w:p w:rsidR="00AA2500" w:rsidRDefault="00E22E34">
          <w:pPr>
            <w:pStyle w:val="5922D227FF074A879F050D8C71DC219F"/>
          </w:pPr>
          <w:r>
            <w:t>Experience</w:t>
          </w:r>
        </w:p>
      </w:docPartBody>
    </w:docPart>
    <w:docPart>
      <w:docPartPr>
        <w:name w:val="7A056B4F3DEF4B42AD2F28199DA8CA04"/>
        <w:category>
          <w:name w:val="General"/>
          <w:gallery w:val="placeholder"/>
        </w:category>
        <w:types>
          <w:type w:val="bbPlcHdr"/>
        </w:types>
        <w:behaviors>
          <w:behavior w:val="content"/>
        </w:behaviors>
        <w:guid w:val="{60DB5286-13BB-4491-9898-A5A20187E159}"/>
      </w:docPartPr>
      <w:docPartBody>
        <w:p w:rsidR="00AA2500" w:rsidRDefault="00E22E34">
          <w:pPr>
            <w:pStyle w:val="7A056B4F3DEF4B42AD2F28199DA8CA04"/>
          </w:pPr>
          <w:r>
            <w:rPr>
              <w:rStyle w:val="PlaceholderText"/>
            </w:rPr>
            <w:t>Your Name</w:t>
          </w:r>
        </w:p>
      </w:docPartBody>
    </w:docPart>
    <w:docPart>
      <w:docPartPr>
        <w:name w:val="1EE30F579D6B4482B1E13A1203E465D8"/>
        <w:category>
          <w:name w:val="General"/>
          <w:gallery w:val="placeholder"/>
        </w:category>
        <w:types>
          <w:type w:val="bbPlcHdr"/>
        </w:types>
        <w:behaviors>
          <w:behavior w:val="content"/>
        </w:behaviors>
        <w:guid w:val="{54BDFF9B-28DB-4AA6-BCB4-D5CB49B3CEC6}"/>
      </w:docPartPr>
      <w:docPartBody>
        <w:p w:rsidR="00AA2500" w:rsidRDefault="00E22E34">
          <w:pPr>
            <w:pStyle w:val="1EE30F579D6B4482B1E13A1203E465D8"/>
          </w:pPr>
          <w:r>
            <w:t>Position Title</w:t>
          </w:r>
        </w:p>
      </w:docPartBody>
    </w:docPart>
    <w:docPart>
      <w:docPartPr>
        <w:name w:val="E687133B9B20469EB78B34C3BF69A559"/>
        <w:category>
          <w:name w:val="General"/>
          <w:gallery w:val="placeholder"/>
        </w:category>
        <w:types>
          <w:type w:val="bbPlcHdr"/>
        </w:types>
        <w:behaviors>
          <w:behavior w:val="content"/>
        </w:behaviors>
        <w:guid w:val="{2514370B-1089-40B0-83DD-633BAC56662F}"/>
      </w:docPartPr>
      <w:docPartBody>
        <w:p w:rsidR="00AA2500" w:rsidRDefault="00E22E34">
          <w:pPr>
            <w:pStyle w:val="E687133B9B20469EB78B34C3BF69A559"/>
          </w:pPr>
          <w:r>
            <w:t>Skills &amp; Abilities</w:t>
          </w:r>
        </w:p>
      </w:docPartBody>
    </w:docPart>
    <w:docPart>
      <w:docPartPr>
        <w:name w:val="A165F884D06D49229C8E7D257AC8C5C8"/>
        <w:category>
          <w:name w:val="General"/>
          <w:gallery w:val="placeholder"/>
        </w:category>
        <w:types>
          <w:type w:val="bbPlcHdr"/>
        </w:types>
        <w:behaviors>
          <w:behavior w:val="content"/>
        </w:behaviors>
        <w:guid w:val="{77A74CF2-AD5A-4991-B40C-5D8328150A29}"/>
      </w:docPartPr>
      <w:docPartBody>
        <w:p w:rsidR="00AA2500" w:rsidRDefault="00E22E34">
          <w:pPr>
            <w:pStyle w:val="A165F884D06D49229C8E7D257AC8C5C8"/>
          </w:pPr>
          <w:r>
            <w:t>Your Name</w:t>
          </w:r>
        </w:p>
      </w:docPartBody>
    </w:docPart>
    <w:docPart>
      <w:docPartPr>
        <w:name w:val="8E5641D9149E42959C8954D4070AC087"/>
        <w:category>
          <w:name w:val="General"/>
          <w:gallery w:val="placeholder"/>
        </w:category>
        <w:types>
          <w:type w:val="bbPlcHdr"/>
        </w:types>
        <w:behaviors>
          <w:behavior w:val="content"/>
        </w:behaviors>
        <w:guid w:val="{80638ABD-36AC-42E4-B84F-7FF300284958}"/>
      </w:docPartPr>
      <w:docPartBody>
        <w:p w:rsidR="00AA2500" w:rsidRDefault="00E22E34">
          <w:pPr>
            <w:pStyle w:val="8E5641D9149E42959C8954D4070AC087"/>
          </w:pPr>
          <w:r>
            <w:t>Position Title</w:t>
          </w:r>
        </w:p>
      </w:docPartBody>
    </w:docPart>
    <w:docPart>
      <w:docPartPr>
        <w:name w:val="2A98C66C8EE5483885D5062C5B1B8724"/>
        <w:category>
          <w:name w:val="General"/>
          <w:gallery w:val="placeholder"/>
        </w:category>
        <w:types>
          <w:type w:val="bbPlcHdr"/>
        </w:types>
        <w:behaviors>
          <w:behavior w:val="content"/>
        </w:behaviors>
        <w:guid w:val="{33038585-7A30-4D2C-B18C-6DA0D6893156}"/>
      </w:docPartPr>
      <w:docPartBody>
        <w:p w:rsidR="009A4F5E" w:rsidRDefault="00EA2ED4" w:rsidP="00EA2ED4">
          <w:pPr>
            <w:pStyle w:val="2A98C66C8EE5483885D5062C5B1B8724"/>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E34"/>
    <w:rsid w:val="00010956"/>
    <w:rsid w:val="00062C38"/>
    <w:rsid w:val="00215D06"/>
    <w:rsid w:val="003E2709"/>
    <w:rsid w:val="006A522B"/>
    <w:rsid w:val="006C1A3D"/>
    <w:rsid w:val="006D532B"/>
    <w:rsid w:val="008D59F5"/>
    <w:rsid w:val="008F6E81"/>
    <w:rsid w:val="009A4F5E"/>
    <w:rsid w:val="00AA2500"/>
    <w:rsid w:val="00AB6D95"/>
    <w:rsid w:val="00BD1CF4"/>
    <w:rsid w:val="00BD3039"/>
    <w:rsid w:val="00C66C03"/>
    <w:rsid w:val="00CB411B"/>
    <w:rsid w:val="00D40D4E"/>
    <w:rsid w:val="00DA3080"/>
    <w:rsid w:val="00E14CC2"/>
    <w:rsid w:val="00E22E34"/>
    <w:rsid w:val="00E33628"/>
    <w:rsid w:val="00E61000"/>
    <w:rsid w:val="00EA2ED4"/>
    <w:rsid w:val="00FF45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22D227FF074A879F050D8C71DC219F">
    <w:name w:val="5922D227FF074A879F050D8C71DC219F"/>
  </w:style>
  <w:style w:type="character" w:styleId="PlaceholderText">
    <w:name w:val="Placeholder Text"/>
    <w:basedOn w:val="DefaultParagraphFont"/>
    <w:uiPriority w:val="99"/>
    <w:semiHidden/>
    <w:rsid w:val="00BD1CF4"/>
    <w:rPr>
      <w:color w:val="808080"/>
    </w:rPr>
  </w:style>
  <w:style w:type="paragraph" w:customStyle="1" w:styleId="7A056B4F3DEF4B42AD2F28199DA8CA04">
    <w:name w:val="7A056B4F3DEF4B42AD2F28199DA8CA04"/>
  </w:style>
  <w:style w:type="paragraph" w:customStyle="1" w:styleId="1EE30F579D6B4482B1E13A1203E465D8">
    <w:name w:val="1EE30F579D6B4482B1E13A1203E465D8"/>
  </w:style>
  <w:style w:type="paragraph" w:customStyle="1" w:styleId="E687133B9B20469EB78B34C3BF69A559">
    <w:name w:val="E687133B9B20469EB78B34C3BF69A559"/>
  </w:style>
  <w:style w:type="paragraph" w:customStyle="1" w:styleId="A165F884D06D49229C8E7D257AC8C5C8">
    <w:name w:val="A165F884D06D49229C8E7D257AC8C5C8"/>
  </w:style>
  <w:style w:type="paragraph" w:customStyle="1" w:styleId="8E5641D9149E42959C8954D4070AC087">
    <w:name w:val="8E5641D9149E42959C8954D4070AC087"/>
  </w:style>
  <w:style w:type="paragraph" w:customStyle="1" w:styleId="2A98C66C8EE5483885D5062C5B1B8724">
    <w:name w:val="2A98C66C8EE5483885D5062C5B1B8724"/>
    <w:rsid w:val="00EA2E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Custom 82">
      <a:dk1>
        <a:sysClr val="windowText" lastClr="000000"/>
      </a:dk1>
      <a:lt1>
        <a:sysClr val="window" lastClr="FFFFFF"/>
      </a:lt1>
      <a:dk2>
        <a:srgbClr val="333333"/>
      </a:dk2>
      <a:lt2>
        <a:srgbClr val="CCCCCC"/>
      </a:lt2>
      <a:accent1>
        <a:srgbClr val="F7931E"/>
      </a:accent1>
      <a:accent2>
        <a:srgbClr val="F06648"/>
      </a:accent2>
      <a:accent3>
        <a:srgbClr val="B27DC9"/>
      </a:accent3>
      <a:accent4>
        <a:srgbClr val="81A0E6"/>
      </a:accent4>
      <a:accent5>
        <a:srgbClr val="60C7C3"/>
      </a:accent5>
      <a:accent6>
        <a:srgbClr val="7ACC7B"/>
      </a:accent6>
      <a:hlink>
        <a:srgbClr val="0563C1"/>
      </a:hlink>
      <a:folHlink>
        <a:srgbClr val="954F72"/>
      </a:folHlink>
    </a:clrScheme>
    <a:fontScheme name="Custom 97">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SENIOR TECHNICAL LEAD/SME @ Cognizant Technology solutions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Resume (Professional)</Template>
  <TotalTime>5</TotalTime>
  <Pages>4</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KALAIMATHI KAMARAJ</dc:creator>
  <cp:keywords/>
  <dc:description/>
  <cp:lastModifiedBy>Kamaraj, Kalaimathi (Cognizant)</cp:lastModifiedBy>
  <cp:revision>27</cp:revision>
  <cp:lastPrinted>2021-10-19T04:42:00Z</cp:lastPrinted>
  <dcterms:created xsi:type="dcterms:W3CDTF">2021-12-15T06:38:00Z</dcterms:created>
  <dcterms:modified xsi:type="dcterms:W3CDTF">2025-04-16T02:59:00Z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3ca9ef-1496-417f-9285-25b5037985b9_Enabled">
    <vt:lpwstr>true</vt:lpwstr>
  </property>
  <property fmtid="{D5CDD505-2E9C-101B-9397-08002B2CF9AE}" pid="3" name="MSIP_Label_da3ca9ef-1496-417f-9285-25b5037985b9_SetDate">
    <vt:lpwstr>2023-06-27T19:02:57Z</vt:lpwstr>
  </property>
  <property fmtid="{D5CDD505-2E9C-101B-9397-08002B2CF9AE}" pid="4" name="MSIP_Label_da3ca9ef-1496-417f-9285-25b5037985b9_Method">
    <vt:lpwstr>Standard</vt:lpwstr>
  </property>
  <property fmtid="{D5CDD505-2E9C-101B-9397-08002B2CF9AE}" pid="5" name="MSIP_Label_da3ca9ef-1496-417f-9285-25b5037985b9_Name">
    <vt:lpwstr>Non-Sensitive Business Use - Footer</vt:lpwstr>
  </property>
  <property fmtid="{D5CDD505-2E9C-101B-9397-08002B2CF9AE}" pid="6" name="MSIP_Label_da3ca9ef-1496-417f-9285-25b5037985b9_SiteId">
    <vt:lpwstr>2434528d-4270-4977-81dd-a6308c1761a3</vt:lpwstr>
  </property>
  <property fmtid="{D5CDD505-2E9C-101B-9397-08002B2CF9AE}" pid="7" name="MSIP_Label_da3ca9ef-1496-417f-9285-25b5037985b9_ActionId">
    <vt:lpwstr>c6bf5523-6a88-4716-b86f-e37fbc7fb0cf</vt:lpwstr>
  </property>
  <property fmtid="{D5CDD505-2E9C-101B-9397-08002B2CF9AE}" pid="8" name="MSIP_Label_da3ca9ef-1496-417f-9285-25b5037985b9_ContentBits">
    <vt:lpwstr>2</vt:lpwstr>
  </property>
</Properties>
</file>