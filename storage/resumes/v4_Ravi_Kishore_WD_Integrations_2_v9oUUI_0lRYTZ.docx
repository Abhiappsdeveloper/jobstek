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056" w:type="dxa"/>
        <w:tblLayout w:type="fixed"/>
        <w:tblCellMar>
          <w:left w:w="115" w:type="dxa"/>
          <w:right w:w="115" w:type="dxa"/>
        </w:tblCellMar>
        <w:tblLook w:val="04A0" w:firstRow="1" w:lastRow="0" w:firstColumn="1" w:lastColumn="0" w:noHBand="0" w:noVBand="1"/>
      </w:tblPr>
      <w:tblGrid>
        <w:gridCol w:w="3689"/>
        <w:gridCol w:w="737"/>
        <w:gridCol w:w="6630"/>
      </w:tblGrid>
      <w:tr w:rsidR="001B2ABD" w14:paraId="6C51CB13" w14:textId="77777777" w:rsidTr="00B55B6F">
        <w:trPr>
          <w:trHeight w:val="4940"/>
        </w:trPr>
        <w:tc>
          <w:tcPr>
            <w:tcW w:w="3689" w:type="dxa"/>
            <w:vAlign w:val="bottom"/>
          </w:tcPr>
          <w:p w14:paraId="3B054E3F" w14:textId="0CFB8F1B" w:rsidR="00B12D24" w:rsidRDefault="00B12D24" w:rsidP="00B12D24">
            <w:pPr>
              <w:tabs>
                <w:tab w:val="left" w:pos="990"/>
              </w:tabs>
            </w:pPr>
          </w:p>
        </w:tc>
        <w:tc>
          <w:tcPr>
            <w:tcW w:w="737" w:type="dxa"/>
          </w:tcPr>
          <w:p w14:paraId="5597A8D1" w14:textId="0AC265F2" w:rsidR="001B2ABD" w:rsidRDefault="001B2ABD" w:rsidP="000C45FF">
            <w:pPr>
              <w:tabs>
                <w:tab w:val="left" w:pos="990"/>
              </w:tabs>
            </w:pPr>
          </w:p>
        </w:tc>
        <w:tc>
          <w:tcPr>
            <w:tcW w:w="6630" w:type="dxa"/>
            <w:vAlign w:val="bottom"/>
          </w:tcPr>
          <w:p w14:paraId="21C790C0" w14:textId="77777777" w:rsidR="00004DAB" w:rsidRDefault="00004DAB" w:rsidP="00B12D24">
            <w:pPr>
              <w:pStyle w:val="Heading2"/>
            </w:pPr>
          </w:p>
          <w:p w14:paraId="6DFC9224" w14:textId="77777777" w:rsidR="00004DAB" w:rsidRDefault="00004DAB" w:rsidP="00B12D24">
            <w:pPr>
              <w:pStyle w:val="Heading2"/>
            </w:pPr>
          </w:p>
          <w:p w14:paraId="36344347" w14:textId="0008D5BE" w:rsidR="00B12D24" w:rsidRDefault="00000000" w:rsidP="00B12D24">
            <w:pPr>
              <w:pStyle w:val="Heading2"/>
            </w:pPr>
            <w:sdt>
              <w:sdtPr>
                <w:id w:val="1001553383"/>
                <w:placeholder>
                  <w:docPart w:val="7118B10307FD4349A7E7117A9F0A30B7"/>
                </w:placeholder>
                <w:temporary/>
                <w:showingPlcHdr/>
                <w15:appearance w15:val="hidden"/>
              </w:sdtPr>
              <w:sdtContent>
                <w:r w:rsidR="00B12D24" w:rsidRPr="00036450">
                  <w:t>WORK EXPERIENCE</w:t>
                </w:r>
              </w:sdtContent>
            </w:sdt>
            <w:r w:rsidR="00402A39">
              <w:t xml:space="preserve"> – 1</w:t>
            </w:r>
            <w:r w:rsidR="008A760F">
              <w:t xml:space="preserve">3 </w:t>
            </w:r>
            <w:r w:rsidR="00402A39">
              <w:t>Years</w:t>
            </w:r>
            <w:r w:rsidR="00B86DBC">
              <w:t xml:space="preserve"> </w:t>
            </w:r>
          </w:p>
          <w:p w14:paraId="5A95999D" w14:textId="367CEF75" w:rsidR="00B86DBC" w:rsidRPr="005F5D04" w:rsidRDefault="008121A7" w:rsidP="007F6586">
            <w:pPr>
              <w:pStyle w:val="NormalWeb"/>
              <w:rPr>
                <w:rFonts w:asciiTheme="minorHAnsi" w:eastAsiaTheme="minorEastAsia" w:hAnsiTheme="minorHAnsi" w:cstheme="minorBidi"/>
                <w:sz w:val="18"/>
                <w:szCs w:val="22"/>
                <w:lang w:val="en-US" w:eastAsia="ja-JP"/>
              </w:rPr>
            </w:pPr>
            <w:r w:rsidRPr="00735B7B">
              <w:rPr>
                <w:rFonts w:asciiTheme="minorHAnsi" w:eastAsiaTheme="minorEastAsia" w:hAnsiTheme="minorHAnsi" w:cstheme="minorBidi"/>
                <w:b/>
                <w:bCs/>
                <w:sz w:val="18"/>
                <w:szCs w:val="22"/>
                <w:lang w:val="en-US" w:eastAsia="ja-JP"/>
              </w:rPr>
              <w:t>AKINFOSYSTEM, Texas</w:t>
            </w:r>
            <w:r w:rsidR="00735B7B" w:rsidRPr="00735B7B">
              <w:rPr>
                <w:rFonts w:asciiTheme="minorHAnsi" w:eastAsiaTheme="minorEastAsia" w:hAnsiTheme="minorHAnsi" w:cstheme="minorBidi"/>
                <w:b/>
                <w:bCs/>
                <w:sz w:val="18"/>
                <w:szCs w:val="22"/>
                <w:lang w:val="en-US" w:eastAsia="ja-JP"/>
              </w:rPr>
              <w:t xml:space="preserve"> - </w:t>
            </w:r>
            <w:r w:rsidR="008649FC" w:rsidRPr="00735B7B">
              <w:rPr>
                <w:rFonts w:asciiTheme="minorHAnsi" w:eastAsiaTheme="minorEastAsia" w:hAnsiTheme="minorHAnsi" w:cstheme="minorBidi"/>
                <w:b/>
                <w:bCs/>
                <w:sz w:val="18"/>
                <w:szCs w:val="22"/>
                <w:lang w:val="en-US" w:eastAsia="ja-JP"/>
              </w:rPr>
              <w:t>Workday Functional Consultant</w:t>
            </w:r>
            <w:r w:rsidR="00B86DBC" w:rsidRPr="00C52C8D">
              <w:rPr>
                <w:rFonts w:asciiTheme="minorHAnsi" w:eastAsiaTheme="minorEastAsia" w:hAnsiTheme="minorHAnsi" w:cstheme="minorBidi"/>
                <w:sz w:val="18"/>
                <w:szCs w:val="22"/>
                <w:lang w:val="en-US" w:eastAsia="ja-JP"/>
              </w:rPr>
              <w:br/>
            </w:r>
            <w:r w:rsidRPr="00660CE7">
              <w:rPr>
                <w:rFonts w:asciiTheme="minorHAnsi" w:eastAsiaTheme="minorEastAsia" w:hAnsiTheme="minorHAnsi" w:cstheme="minorBidi"/>
                <w:b/>
                <w:bCs/>
                <w:sz w:val="18"/>
                <w:szCs w:val="22"/>
                <w:lang w:val="en-US" w:eastAsia="ja-JP"/>
              </w:rPr>
              <w:t>July</w:t>
            </w:r>
            <w:r w:rsidR="00B86DBC" w:rsidRPr="00660CE7">
              <w:rPr>
                <w:rFonts w:asciiTheme="minorHAnsi" w:eastAsiaTheme="minorEastAsia" w:hAnsiTheme="minorHAnsi" w:cstheme="minorBidi"/>
                <w:b/>
                <w:bCs/>
                <w:sz w:val="18"/>
                <w:szCs w:val="22"/>
                <w:lang w:val="en-US" w:eastAsia="ja-JP"/>
              </w:rPr>
              <w:t xml:space="preserve"> 202</w:t>
            </w:r>
            <w:r w:rsidRPr="00660CE7">
              <w:rPr>
                <w:rFonts w:asciiTheme="minorHAnsi" w:eastAsiaTheme="minorEastAsia" w:hAnsiTheme="minorHAnsi" w:cstheme="minorBidi"/>
                <w:b/>
                <w:bCs/>
                <w:sz w:val="18"/>
                <w:szCs w:val="22"/>
                <w:lang w:val="en-US" w:eastAsia="ja-JP"/>
              </w:rPr>
              <w:t>4</w:t>
            </w:r>
            <w:r w:rsidR="00B86DBC" w:rsidRPr="00660CE7">
              <w:rPr>
                <w:rFonts w:asciiTheme="minorHAnsi" w:eastAsiaTheme="minorEastAsia" w:hAnsiTheme="minorHAnsi" w:cstheme="minorBidi"/>
                <w:b/>
                <w:bCs/>
                <w:sz w:val="18"/>
                <w:szCs w:val="22"/>
                <w:lang w:val="en-US" w:eastAsia="ja-JP"/>
              </w:rPr>
              <w:t xml:space="preserve"> – </w:t>
            </w:r>
            <w:r w:rsidR="00302000" w:rsidRPr="00660CE7">
              <w:rPr>
                <w:rFonts w:asciiTheme="minorHAnsi" w:eastAsiaTheme="minorEastAsia" w:hAnsiTheme="minorHAnsi" w:cstheme="minorBidi"/>
                <w:b/>
                <w:bCs/>
                <w:sz w:val="18"/>
                <w:szCs w:val="22"/>
                <w:lang w:val="en-US" w:eastAsia="ja-JP"/>
              </w:rPr>
              <w:t>Till date</w:t>
            </w:r>
            <w:r w:rsidR="005F5D04">
              <w:rPr>
                <w:rFonts w:asciiTheme="minorHAnsi" w:eastAsiaTheme="minorEastAsia" w:hAnsiTheme="minorHAnsi" w:cstheme="minorBidi"/>
                <w:sz w:val="18"/>
                <w:szCs w:val="22"/>
                <w:lang w:val="en-US" w:eastAsia="ja-JP"/>
              </w:rPr>
              <w:br/>
            </w:r>
            <w:r w:rsidR="00F658DC">
              <w:rPr>
                <w:rFonts w:asciiTheme="minorHAnsi" w:eastAsiaTheme="minorEastAsia" w:hAnsiTheme="minorHAnsi" w:cstheme="minorBidi"/>
                <w:sz w:val="18"/>
                <w:szCs w:val="22"/>
                <w:lang w:val="en-US" w:eastAsia="ja-JP"/>
              </w:rPr>
              <w:t>Currently on full</w:t>
            </w:r>
            <w:r w:rsidR="00A703FF">
              <w:rPr>
                <w:rFonts w:asciiTheme="minorHAnsi" w:eastAsiaTheme="minorEastAsia" w:hAnsiTheme="minorHAnsi" w:cstheme="minorBidi"/>
                <w:sz w:val="18"/>
                <w:szCs w:val="22"/>
                <w:lang w:val="en-US" w:eastAsia="ja-JP"/>
              </w:rPr>
              <w:t>-</w:t>
            </w:r>
            <w:r w:rsidR="00F658DC">
              <w:rPr>
                <w:rFonts w:asciiTheme="minorHAnsi" w:eastAsiaTheme="minorEastAsia" w:hAnsiTheme="minorHAnsi" w:cstheme="minorBidi"/>
                <w:sz w:val="18"/>
                <w:szCs w:val="22"/>
                <w:lang w:val="en-US" w:eastAsia="ja-JP"/>
              </w:rPr>
              <w:t>time contract</w:t>
            </w:r>
            <w:r w:rsidR="008649FC">
              <w:rPr>
                <w:rFonts w:asciiTheme="minorHAnsi" w:eastAsiaTheme="minorEastAsia" w:hAnsiTheme="minorHAnsi" w:cstheme="minorBidi"/>
                <w:sz w:val="18"/>
                <w:szCs w:val="22"/>
                <w:lang w:val="en-US" w:eastAsia="ja-JP"/>
              </w:rPr>
              <w:t xml:space="preserve"> with </w:t>
            </w:r>
            <w:r w:rsidR="007F6586">
              <w:rPr>
                <w:rFonts w:asciiTheme="minorHAnsi" w:eastAsiaTheme="minorEastAsia" w:hAnsiTheme="minorHAnsi" w:cstheme="minorBidi"/>
                <w:sz w:val="18"/>
                <w:szCs w:val="22"/>
                <w:lang w:val="en-US" w:eastAsia="ja-JP"/>
              </w:rPr>
              <w:t xml:space="preserve">Charles Schwab. </w:t>
            </w:r>
            <w:r w:rsidR="007F6586" w:rsidRPr="007F6586">
              <w:rPr>
                <w:rFonts w:asciiTheme="minorHAnsi" w:eastAsiaTheme="minorEastAsia" w:hAnsiTheme="minorHAnsi" w:cstheme="minorBidi"/>
                <w:sz w:val="18"/>
                <w:szCs w:val="22"/>
                <w:lang w:val="en-US" w:eastAsia="ja-JP"/>
              </w:rPr>
              <w:t>Develop and manage integrations, including custom integrations with third-party applications, Cloud Connect, and EIB</w:t>
            </w:r>
            <w:r w:rsidR="007F6586">
              <w:rPr>
                <w:rFonts w:asciiTheme="minorHAnsi" w:eastAsiaTheme="minorEastAsia" w:hAnsiTheme="minorHAnsi" w:cstheme="minorBidi"/>
                <w:sz w:val="18"/>
                <w:szCs w:val="22"/>
                <w:lang w:val="en-US" w:eastAsia="ja-JP"/>
              </w:rPr>
              <w:t xml:space="preserve">; </w:t>
            </w:r>
            <w:r w:rsidR="007F6586" w:rsidRPr="007F6586">
              <w:rPr>
                <w:rFonts w:asciiTheme="minorHAnsi" w:eastAsiaTheme="minorEastAsia" w:hAnsiTheme="minorHAnsi" w:cstheme="minorBidi"/>
                <w:sz w:val="18"/>
                <w:szCs w:val="22"/>
                <w:lang w:val="en-US" w:eastAsia="ja-JP"/>
              </w:rPr>
              <w:t>Report Writer, BIRT, with hands-on experience in requirement gathering, testing, and post-production support.</w:t>
            </w:r>
            <w:r w:rsidR="007F6586">
              <w:rPr>
                <w:rFonts w:asciiTheme="minorHAnsi" w:eastAsiaTheme="minorEastAsia" w:hAnsiTheme="minorHAnsi" w:cstheme="minorBidi"/>
                <w:sz w:val="18"/>
                <w:szCs w:val="22"/>
                <w:lang w:val="en-US" w:eastAsia="ja-JP"/>
              </w:rPr>
              <w:t xml:space="preserve"> Lead </w:t>
            </w:r>
            <w:r w:rsidR="007F6586" w:rsidRPr="007F6586">
              <w:rPr>
                <w:rFonts w:asciiTheme="minorHAnsi" w:eastAsiaTheme="minorEastAsia" w:hAnsiTheme="minorHAnsi" w:cstheme="minorBidi"/>
                <w:sz w:val="18"/>
                <w:szCs w:val="22"/>
                <w:lang w:val="en-US" w:eastAsia="ja-JP"/>
              </w:rPr>
              <w:t>design, configuration, deployment, and maintenance of XML, XSLT, SOAP, and REST, with experience in working with stakeholders, Release Management to enhance and secure Workday functionality.</w:t>
            </w:r>
          </w:p>
          <w:p w14:paraId="0E05BD1C" w14:textId="19F1CF03" w:rsidR="00B12D24" w:rsidRPr="00B12D24" w:rsidRDefault="008121A7" w:rsidP="00B12D24">
            <w:pPr>
              <w:pStyle w:val="Heading4"/>
            </w:pPr>
            <w:proofErr w:type="spellStart"/>
            <w:r>
              <w:t>Valuelabs</w:t>
            </w:r>
            <w:proofErr w:type="spellEnd"/>
            <w:r>
              <w:t>, India</w:t>
            </w:r>
            <w:r w:rsidR="00B12D24">
              <w:t xml:space="preserve"> – </w:t>
            </w:r>
            <w:r w:rsidR="008649FC">
              <w:t xml:space="preserve">Workday </w:t>
            </w:r>
            <w:r w:rsidR="00BB24BE">
              <w:t xml:space="preserve">HCM </w:t>
            </w:r>
            <w:r w:rsidR="008649FC">
              <w:t xml:space="preserve">Functional </w:t>
            </w:r>
            <w:r w:rsidR="00B12D24">
              <w:t>Consultant</w:t>
            </w:r>
            <w:r w:rsidR="000351F6">
              <w:t xml:space="preserve"> </w:t>
            </w:r>
          </w:p>
          <w:p w14:paraId="0D348523" w14:textId="7631C70F" w:rsidR="00B12D24" w:rsidRPr="00660CE7" w:rsidRDefault="00B12D24" w:rsidP="00B12D24">
            <w:pPr>
              <w:pStyle w:val="Date"/>
              <w:rPr>
                <w:b/>
                <w:bCs/>
              </w:rPr>
            </w:pPr>
            <w:r w:rsidRPr="00660CE7">
              <w:rPr>
                <w:b/>
                <w:bCs/>
              </w:rPr>
              <w:t xml:space="preserve">From </w:t>
            </w:r>
            <w:r w:rsidR="00BB24BE" w:rsidRPr="00660CE7">
              <w:rPr>
                <w:b/>
                <w:bCs/>
              </w:rPr>
              <w:t>April 20</w:t>
            </w:r>
            <w:r w:rsidR="008D2E43" w:rsidRPr="00660CE7">
              <w:rPr>
                <w:b/>
                <w:bCs/>
              </w:rPr>
              <w:t>16</w:t>
            </w:r>
            <w:r w:rsidR="00BB24BE" w:rsidRPr="00660CE7">
              <w:rPr>
                <w:b/>
                <w:bCs/>
              </w:rPr>
              <w:t xml:space="preserve"> </w:t>
            </w:r>
            <w:r w:rsidRPr="00660CE7">
              <w:rPr>
                <w:b/>
                <w:bCs/>
              </w:rPr>
              <w:t>– T</w:t>
            </w:r>
            <w:r w:rsidR="000129D4" w:rsidRPr="00660CE7">
              <w:rPr>
                <w:b/>
                <w:bCs/>
              </w:rPr>
              <w:t xml:space="preserve">o </w:t>
            </w:r>
            <w:r w:rsidR="008D2E43" w:rsidRPr="00660CE7">
              <w:rPr>
                <w:b/>
                <w:bCs/>
              </w:rPr>
              <w:t>July</w:t>
            </w:r>
            <w:r w:rsidR="00BB24BE" w:rsidRPr="00660CE7">
              <w:rPr>
                <w:b/>
                <w:bCs/>
              </w:rPr>
              <w:t xml:space="preserve"> </w:t>
            </w:r>
            <w:r w:rsidR="000129D4" w:rsidRPr="00660CE7">
              <w:rPr>
                <w:b/>
                <w:bCs/>
              </w:rPr>
              <w:t>202</w:t>
            </w:r>
            <w:r w:rsidR="008D2E43" w:rsidRPr="00660CE7">
              <w:rPr>
                <w:b/>
                <w:bCs/>
              </w:rPr>
              <w:t>4</w:t>
            </w:r>
          </w:p>
          <w:p w14:paraId="78549318" w14:textId="343D1A33" w:rsidR="00B12D24" w:rsidRDefault="00660CE7" w:rsidP="00660CE7">
            <w:r>
              <w:t>Worked in XMLs/XSLTs and Document Transformations, Standard and Custom Reports(Advance Report),</w:t>
            </w:r>
            <w:r>
              <w:t xml:space="preserve"> </w:t>
            </w:r>
            <w:r>
              <w:t>PICOF(Payroll Interface) based integrations, Creating calculated field used in custom reports, Usage of Web</w:t>
            </w:r>
            <w:r>
              <w:t xml:space="preserve"> </w:t>
            </w:r>
            <w:r>
              <w:t xml:space="preserve">services in STUDIO/EIB integrations, Solution and Object Transporters for migrations, Usage of </w:t>
            </w:r>
            <w:proofErr w:type="spellStart"/>
            <w:r>
              <w:t>iloads</w:t>
            </w:r>
            <w:proofErr w:type="spellEnd"/>
          </w:p>
          <w:p w14:paraId="7FC5B656" w14:textId="77777777" w:rsidR="00660CE7" w:rsidRDefault="00660CE7" w:rsidP="00B12D24">
            <w:pPr>
              <w:pStyle w:val="Date"/>
              <w:rPr>
                <w:b/>
              </w:rPr>
            </w:pPr>
          </w:p>
          <w:p w14:paraId="0ED6BE86" w14:textId="2722DEAF" w:rsidR="002B60C4" w:rsidRDefault="008121A7" w:rsidP="00B12D24">
            <w:pPr>
              <w:pStyle w:val="Date"/>
              <w:rPr>
                <w:b/>
              </w:rPr>
            </w:pPr>
            <w:r>
              <w:rPr>
                <w:b/>
              </w:rPr>
              <w:t>ADP, India</w:t>
            </w:r>
            <w:r w:rsidR="002B60C4">
              <w:rPr>
                <w:b/>
              </w:rPr>
              <w:t xml:space="preserve"> – </w:t>
            </w:r>
            <w:r>
              <w:rPr>
                <w:b/>
              </w:rPr>
              <w:t>Functional Consultant - Benefits</w:t>
            </w:r>
          </w:p>
          <w:p w14:paraId="7B96B66E" w14:textId="7F05ABB4" w:rsidR="00B12D24" w:rsidRPr="00660CE7" w:rsidRDefault="00B12D24" w:rsidP="00B12D24">
            <w:pPr>
              <w:pStyle w:val="Date"/>
              <w:rPr>
                <w:b/>
                <w:bCs/>
              </w:rPr>
            </w:pPr>
            <w:r w:rsidRPr="00660CE7">
              <w:rPr>
                <w:b/>
                <w:bCs/>
              </w:rPr>
              <w:t xml:space="preserve">From </w:t>
            </w:r>
            <w:r w:rsidR="00250435" w:rsidRPr="00660CE7">
              <w:rPr>
                <w:b/>
                <w:bCs/>
              </w:rPr>
              <w:t>June</w:t>
            </w:r>
            <w:r w:rsidRPr="00660CE7">
              <w:rPr>
                <w:b/>
                <w:bCs/>
              </w:rPr>
              <w:t xml:space="preserve"> 201</w:t>
            </w:r>
            <w:r w:rsidR="00250435" w:rsidRPr="00660CE7">
              <w:rPr>
                <w:b/>
                <w:bCs/>
              </w:rPr>
              <w:t>1</w:t>
            </w:r>
            <w:r w:rsidRPr="00660CE7">
              <w:rPr>
                <w:b/>
                <w:bCs/>
              </w:rPr>
              <w:t xml:space="preserve"> – </w:t>
            </w:r>
            <w:r w:rsidR="00250435" w:rsidRPr="00660CE7">
              <w:rPr>
                <w:b/>
                <w:bCs/>
              </w:rPr>
              <w:t xml:space="preserve">January </w:t>
            </w:r>
            <w:r w:rsidRPr="00660CE7">
              <w:rPr>
                <w:b/>
                <w:bCs/>
              </w:rPr>
              <w:t>20</w:t>
            </w:r>
            <w:r w:rsidR="00250435" w:rsidRPr="00660CE7">
              <w:rPr>
                <w:b/>
                <w:bCs/>
              </w:rPr>
              <w:t>16</w:t>
            </w:r>
          </w:p>
          <w:p w14:paraId="49CD40D4" w14:textId="2DDA6980" w:rsidR="002B60C4" w:rsidRPr="002B60C4" w:rsidRDefault="002B60C4" w:rsidP="002B60C4">
            <w:r>
              <w:t xml:space="preserve">Supported Workday HCM Implementation for client in setting up </w:t>
            </w:r>
            <w:r w:rsidR="00A72BF7">
              <w:t xml:space="preserve">Org. structures, Staffing models, Business Processes </w:t>
            </w:r>
            <w:proofErr w:type="spellStart"/>
            <w:r w:rsidR="00A72BF7">
              <w:t>etc</w:t>
            </w:r>
            <w:proofErr w:type="spellEnd"/>
            <w:r w:rsidR="00A72BF7">
              <w:t xml:space="preserve"> as per the client requirements. Involved in extensive Testing, documentation and data conversions for data loads; involved in testing other Workday modules</w:t>
            </w:r>
            <w:r w:rsidR="005A083A">
              <w:t>.</w:t>
            </w:r>
          </w:p>
          <w:p w14:paraId="5212EF1D" w14:textId="39E14C6B" w:rsidR="001B2ABD" w:rsidRDefault="001B2ABD" w:rsidP="008649FC">
            <w:pPr>
              <w:pStyle w:val="Heading4"/>
            </w:pPr>
          </w:p>
          <w:p w14:paraId="3B6C02D4" w14:textId="345423E1" w:rsidR="00B86DBC" w:rsidRDefault="00660CE7" w:rsidP="00B86DBC">
            <w:pPr>
              <w:pStyle w:val="Heading2"/>
            </w:pPr>
            <w:r>
              <w:t xml:space="preserve">Additional </w:t>
            </w:r>
            <w:r w:rsidR="00B86DBC" w:rsidRPr="00ED7725">
              <w:t xml:space="preserve">Specialization </w:t>
            </w:r>
          </w:p>
          <w:p w14:paraId="39B549F2" w14:textId="4E05E7B0" w:rsidR="00B86DBC" w:rsidRDefault="00B86DBC" w:rsidP="00B86DBC">
            <w:r>
              <w:t xml:space="preserve"> 1. </w:t>
            </w:r>
            <w:r w:rsidR="00A72BF7">
              <w:t>Workday Core HCM</w:t>
            </w:r>
            <w:r w:rsidR="000E3E9B">
              <w:t xml:space="preserve"> Expert</w:t>
            </w:r>
            <w:r>
              <w:t xml:space="preserve"> </w:t>
            </w:r>
            <w:r w:rsidR="00A72BF7">
              <w:t xml:space="preserve"> </w:t>
            </w:r>
            <w:r>
              <w:t xml:space="preserve">2. </w:t>
            </w:r>
            <w:r w:rsidR="00A72BF7">
              <w:t>Recruiting and On-boarding</w:t>
            </w:r>
          </w:p>
          <w:p w14:paraId="7AE294F7" w14:textId="7FAA7BC5" w:rsidR="00B86DBC" w:rsidRPr="00ED7725" w:rsidRDefault="00B86DBC" w:rsidP="00B86DBC">
            <w:r>
              <w:t xml:space="preserve"> 3. </w:t>
            </w:r>
            <w:r w:rsidR="00A72BF7">
              <w:t>Payroll</w:t>
            </w:r>
            <w:r w:rsidR="00A703FF">
              <w:t>, Time</w:t>
            </w:r>
            <w:r w:rsidR="00A72BF7">
              <w:t xml:space="preserve"> and Benefits</w:t>
            </w:r>
            <w:r>
              <w:t xml:space="preserve">  </w:t>
            </w:r>
            <w:r w:rsidR="00FF1C79">
              <w:t xml:space="preserve">  </w:t>
            </w:r>
            <w:r w:rsidR="00424937">
              <w:t xml:space="preserve"> </w:t>
            </w:r>
            <w:r>
              <w:t xml:space="preserve">4. </w:t>
            </w:r>
            <w:r w:rsidR="00424937">
              <w:t>Regression/</w:t>
            </w:r>
            <w:r w:rsidR="00A72BF7">
              <w:t>Unit/SIT/E2E T</w:t>
            </w:r>
            <w:r w:rsidR="00AB67AE">
              <w:t xml:space="preserve">esting </w:t>
            </w:r>
          </w:p>
          <w:p w14:paraId="6179AF94" w14:textId="75B27E84" w:rsidR="00B86DBC" w:rsidRDefault="00B86DBC" w:rsidP="00B86DBC">
            <w:r>
              <w:t xml:space="preserve"> 5. </w:t>
            </w:r>
            <w:r w:rsidR="00677A32">
              <w:t>Data Migration/Conversion</w:t>
            </w:r>
            <w:r>
              <w:t xml:space="preserve"> </w:t>
            </w:r>
            <w:r w:rsidR="00424937">
              <w:t xml:space="preserve"> </w:t>
            </w:r>
            <w:r>
              <w:t xml:space="preserve">6. </w:t>
            </w:r>
            <w:r w:rsidR="000E3E9B">
              <w:t>Advanced and Analytical</w:t>
            </w:r>
            <w:r>
              <w:t xml:space="preserve"> </w:t>
            </w:r>
            <w:r w:rsidR="000E3E9B">
              <w:t>Reporting</w:t>
            </w:r>
          </w:p>
          <w:p w14:paraId="1451B7AE" w14:textId="423E95C4" w:rsidR="00B86DBC" w:rsidRDefault="00B86DBC" w:rsidP="00B86DBC">
            <w:r>
              <w:t xml:space="preserve"> 7.</w:t>
            </w:r>
            <w:r w:rsidR="00FF1C79">
              <w:t xml:space="preserve"> </w:t>
            </w:r>
            <w:r w:rsidR="00424937">
              <w:t>HR Shared Services Setup</w:t>
            </w:r>
            <w:r>
              <w:t xml:space="preserve">     8. </w:t>
            </w:r>
            <w:r w:rsidR="00424937">
              <w:t>HR/BEN/</w:t>
            </w:r>
            <w:r>
              <w:t>P</w:t>
            </w:r>
            <w:r w:rsidR="00424937">
              <w:t>Y</w:t>
            </w:r>
            <w:r>
              <w:t xml:space="preserve"> Documentation (SOP, DTP)</w:t>
            </w:r>
          </w:p>
          <w:p w14:paraId="1E004BCE" w14:textId="40454512" w:rsidR="00B86DBC" w:rsidRDefault="00B86DBC" w:rsidP="00B86DBC">
            <w:r>
              <w:t xml:space="preserve"> 9. </w:t>
            </w:r>
            <w:r w:rsidR="00424937">
              <w:t>Client Design Workshops</w:t>
            </w:r>
            <w:r w:rsidR="009221A5">
              <w:t xml:space="preserve">      </w:t>
            </w:r>
            <w:r>
              <w:t>10.</w:t>
            </w:r>
            <w:r w:rsidR="009221A5">
              <w:t xml:space="preserve"> </w:t>
            </w:r>
            <w:r w:rsidR="00424937">
              <w:t>Project Management Methodology</w:t>
            </w:r>
          </w:p>
          <w:p w14:paraId="032F6D13" w14:textId="71DCD557" w:rsidR="00B86DBC" w:rsidRPr="00172452" w:rsidRDefault="00B86DBC" w:rsidP="00B86DBC">
            <w:pPr>
              <w:pBdr>
                <w:bottom w:val="single" w:sz="8" w:space="1" w:color="94B6D2" w:themeColor="accent1"/>
              </w:pBdr>
            </w:pPr>
            <w:r w:rsidRPr="00B86DBC">
              <w:t xml:space="preserve">11. </w:t>
            </w:r>
            <w:r w:rsidR="008121A7">
              <w:t xml:space="preserve">Integrations – </w:t>
            </w:r>
            <w:r w:rsidR="00691E82">
              <w:t>EIB, CCW</w:t>
            </w:r>
            <w:r w:rsidR="005A0011">
              <w:t xml:space="preserve">   </w:t>
            </w:r>
            <w:r w:rsidR="000E3E9B">
              <w:t xml:space="preserve"> </w:t>
            </w:r>
            <w:r w:rsidRPr="00B86DBC">
              <w:t xml:space="preserve">     12. </w:t>
            </w:r>
            <w:r w:rsidR="005A0011">
              <w:t xml:space="preserve">HR Operational </w:t>
            </w:r>
            <w:r w:rsidR="00A703FF">
              <w:t xml:space="preserve">Support </w:t>
            </w:r>
            <w:r w:rsidR="005A0011">
              <w:t>Experience</w:t>
            </w:r>
            <w:r>
              <w:br/>
            </w:r>
            <w:r>
              <w:rPr>
                <w:rFonts w:asciiTheme="majorHAnsi" w:eastAsiaTheme="majorEastAsia" w:hAnsiTheme="majorHAnsi" w:cstheme="majorBidi"/>
                <w:b/>
                <w:bCs/>
                <w:caps/>
                <w:sz w:val="22"/>
                <w:szCs w:val="26"/>
              </w:rPr>
              <w:br/>
            </w:r>
            <w:sdt>
              <w:sdtPr>
                <w:rPr>
                  <w:rFonts w:asciiTheme="majorHAnsi" w:eastAsiaTheme="majorEastAsia" w:hAnsiTheme="majorHAnsi" w:cstheme="majorBidi"/>
                  <w:b/>
                  <w:bCs/>
                  <w:caps/>
                  <w:sz w:val="22"/>
                  <w:szCs w:val="26"/>
                </w:rPr>
                <w:id w:val="1049110328"/>
                <w:placeholder>
                  <w:docPart w:val="6A137F00693ADC4088803D6654FC51B0"/>
                </w:placeholder>
                <w:temporary/>
                <w:showingPlcHdr/>
                <w15:appearance w15:val="hidden"/>
              </w:sdtPr>
              <w:sdtContent>
                <w:r w:rsidRPr="00B86DBC">
                  <w:rPr>
                    <w:rFonts w:asciiTheme="majorHAnsi" w:eastAsiaTheme="majorEastAsia" w:hAnsiTheme="majorHAnsi" w:cstheme="majorBidi"/>
                    <w:b/>
                    <w:bCs/>
                    <w:caps/>
                    <w:sz w:val="22"/>
                    <w:szCs w:val="26"/>
                  </w:rPr>
                  <w:t>EDUCATION</w:t>
                </w:r>
              </w:sdtContent>
            </w:sdt>
            <w:r w:rsidRPr="00B86DBC">
              <w:rPr>
                <w:rFonts w:asciiTheme="majorHAnsi" w:eastAsiaTheme="majorEastAsia" w:hAnsiTheme="majorHAnsi" w:cstheme="majorBidi"/>
                <w:b/>
                <w:bCs/>
                <w:caps/>
                <w:sz w:val="22"/>
                <w:szCs w:val="26"/>
              </w:rPr>
              <w:t xml:space="preserve"> </w:t>
            </w:r>
          </w:p>
          <w:p w14:paraId="4D782394" w14:textId="77777777" w:rsidR="00B86DBC" w:rsidRPr="00507687" w:rsidRDefault="00B86DBC" w:rsidP="00B86DBC"/>
          <w:p w14:paraId="6E72C520" w14:textId="77777777" w:rsidR="00146BB4" w:rsidRDefault="00146BB4" w:rsidP="00146BB4">
            <w:pPr>
              <w:pStyle w:val="Heading4"/>
            </w:pPr>
            <w:r w:rsidRPr="00424937">
              <w:t xml:space="preserve">Master of </w:t>
            </w:r>
            <w:r>
              <w:t>Computer Applications</w:t>
            </w:r>
          </w:p>
          <w:p w14:paraId="44014E37" w14:textId="1E733704" w:rsidR="00146BB4" w:rsidRPr="00162659" w:rsidRDefault="00146BB4" w:rsidP="00146BB4">
            <w:r>
              <w:t>JNT</w:t>
            </w:r>
            <w:r w:rsidR="004E6C0F">
              <w:t xml:space="preserve"> </w:t>
            </w:r>
            <w:r>
              <w:t>U</w:t>
            </w:r>
            <w:r w:rsidR="004E6C0F">
              <w:t>niversity</w:t>
            </w:r>
            <w:r>
              <w:t xml:space="preserve"> Hyderabad, India </w:t>
            </w:r>
            <w:r w:rsidR="004E6C0F">
              <w:t xml:space="preserve">- </w:t>
            </w:r>
            <w:r>
              <w:t>2016</w:t>
            </w:r>
          </w:p>
          <w:p w14:paraId="01227BE9" w14:textId="77777777" w:rsidR="00146BB4" w:rsidRDefault="00146BB4" w:rsidP="00146BB4">
            <w:pPr>
              <w:pStyle w:val="Heading4"/>
            </w:pPr>
          </w:p>
          <w:p w14:paraId="22F84AA6" w14:textId="0930E56F" w:rsidR="00146BB4" w:rsidRDefault="00E67888" w:rsidP="00146BB4">
            <w:pPr>
              <w:pStyle w:val="Heading4"/>
            </w:pPr>
            <w:proofErr w:type="gramStart"/>
            <w:r>
              <w:t>Bachelor’s</w:t>
            </w:r>
            <w:proofErr w:type="gramEnd"/>
            <w:r>
              <w:t xml:space="preserve"> in science</w:t>
            </w:r>
            <w:r w:rsidR="00691E82">
              <w:t xml:space="preserve"> –</w:t>
            </w:r>
            <w:r w:rsidR="00146BB4">
              <w:t xml:space="preserve"> </w:t>
            </w:r>
            <w:r w:rsidR="00691E82">
              <w:t xml:space="preserve">Computer Science, </w:t>
            </w:r>
            <w:r w:rsidR="00146BB4">
              <w:t>M</w:t>
            </w:r>
            <w:r w:rsidR="00691E82">
              <w:t xml:space="preserve">athematics, </w:t>
            </w:r>
            <w:r w:rsidR="00146BB4">
              <w:t>E</w:t>
            </w:r>
            <w:r w:rsidR="00691E82">
              <w:t>lectronics</w:t>
            </w:r>
          </w:p>
          <w:p w14:paraId="2A549434" w14:textId="1407A30B" w:rsidR="00146BB4" w:rsidRPr="007560AE" w:rsidRDefault="00691E82" w:rsidP="00146BB4">
            <w:r>
              <w:t>Osmania University Hyderabad</w:t>
            </w:r>
            <w:r w:rsidR="00146BB4">
              <w:t xml:space="preserve">, India </w:t>
            </w:r>
            <w:r w:rsidR="004E6C0F">
              <w:t xml:space="preserve">- </w:t>
            </w:r>
            <w:r w:rsidR="00146BB4">
              <w:t>2011</w:t>
            </w:r>
          </w:p>
          <w:p w14:paraId="35D0F99A" w14:textId="2C89A2E4" w:rsidR="00B86DBC" w:rsidRPr="00660CE7" w:rsidRDefault="00146BB4" w:rsidP="00146BB4">
            <w:pPr>
              <w:pStyle w:val="Heading4"/>
              <w:rPr>
                <w:rFonts w:asciiTheme="majorHAnsi" w:eastAsiaTheme="majorEastAsia" w:hAnsiTheme="majorHAnsi" w:cstheme="majorBidi"/>
                <w:bCs/>
                <w:caps/>
                <w:sz w:val="22"/>
                <w:szCs w:val="26"/>
              </w:rPr>
            </w:pPr>
            <w:r w:rsidRPr="00424937">
              <w:rPr>
                <w:b w:val="0"/>
                <w:bCs/>
              </w:rPr>
              <w:t xml:space="preserve"> </w:t>
            </w:r>
            <w:r w:rsidR="00B86DBC">
              <w:br/>
            </w:r>
            <w:sdt>
              <w:sdtPr>
                <w:rPr>
                  <w:rFonts w:asciiTheme="majorHAnsi" w:eastAsiaTheme="majorEastAsia" w:hAnsiTheme="majorHAnsi" w:cstheme="majorBidi"/>
                  <w:bCs/>
                  <w:caps/>
                  <w:sz w:val="22"/>
                  <w:szCs w:val="26"/>
                </w:rPr>
                <w:id w:val="1669594239"/>
                <w:placeholder>
                  <w:docPart w:val="C6D8AABAE307F6409F2EB424C51237BF"/>
                </w:placeholder>
                <w:temporary/>
                <w:showingPlcHdr/>
                <w15:appearance w15:val="hidden"/>
              </w:sdtPr>
              <w:sdtContent>
                <w:r w:rsidR="00B86DBC" w:rsidRPr="00660CE7">
                  <w:rPr>
                    <w:bCs/>
                  </w:rPr>
                  <w:t>SKILLS</w:t>
                </w:r>
              </w:sdtContent>
            </w:sdt>
          </w:p>
          <w:p w14:paraId="08A101FB" w14:textId="3AD3E342" w:rsidR="000F430D" w:rsidRDefault="000F430D" w:rsidP="000F430D">
            <w:pPr>
              <w:pStyle w:val="ListParagraph"/>
              <w:numPr>
                <w:ilvl w:val="0"/>
                <w:numId w:val="7"/>
              </w:numPr>
              <w:rPr>
                <w:color w:val="000000" w:themeColor="text1"/>
                <w:lang w:val="en-GB"/>
              </w:rPr>
            </w:pPr>
            <w:r>
              <w:rPr>
                <w:color w:val="000000" w:themeColor="text1"/>
                <w:lang w:val="en-GB"/>
              </w:rPr>
              <w:t xml:space="preserve">Run client workshops, requirements gathering over conference calls and in-person with </w:t>
            </w:r>
            <w:r w:rsidR="006307F2">
              <w:rPr>
                <w:color w:val="000000" w:themeColor="text1"/>
                <w:lang w:val="en-GB"/>
              </w:rPr>
              <w:t>HR/</w:t>
            </w:r>
            <w:r>
              <w:rPr>
                <w:color w:val="000000" w:themeColor="text1"/>
                <w:lang w:val="en-GB"/>
              </w:rPr>
              <w:t xml:space="preserve">Payroll SMEs &amp; Leadership (Global) </w:t>
            </w:r>
          </w:p>
          <w:p w14:paraId="677E1E00" w14:textId="67301649" w:rsidR="00B86DBC" w:rsidRPr="008B683F" w:rsidRDefault="00424937" w:rsidP="00B86DBC">
            <w:pPr>
              <w:pStyle w:val="ListParagraph"/>
              <w:numPr>
                <w:ilvl w:val="0"/>
                <w:numId w:val="7"/>
              </w:numPr>
              <w:rPr>
                <w:color w:val="000000" w:themeColor="text1"/>
                <w:lang w:val="en-GB"/>
              </w:rPr>
            </w:pPr>
            <w:r>
              <w:rPr>
                <w:color w:val="000000" w:themeColor="text1"/>
                <w:lang w:val="en-GB"/>
              </w:rPr>
              <w:t>Ticketing &amp; CRM Tools: ServiceNow, Confluence, Jira, HP-ALM</w:t>
            </w:r>
          </w:p>
        </w:tc>
      </w:tr>
      <w:tr w:rsidR="001B2ABD" w14:paraId="4D98F053" w14:textId="77777777" w:rsidTr="00B55B6F">
        <w:trPr>
          <w:trHeight w:val="745"/>
        </w:trPr>
        <w:tc>
          <w:tcPr>
            <w:tcW w:w="3689" w:type="dxa"/>
          </w:tcPr>
          <w:p w14:paraId="5F35F6FC" w14:textId="1AE3710E" w:rsidR="00901EB2" w:rsidRPr="004D3011" w:rsidRDefault="00901EB2" w:rsidP="0087350D"/>
        </w:tc>
        <w:tc>
          <w:tcPr>
            <w:tcW w:w="737" w:type="dxa"/>
          </w:tcPr>
          <w:p w14:paraId="34510E6B" w14:textId="6EFB3702" w:rsidR="001B2ABD" w:rsidRDefault="001B2ABD" w:rsidP="000C45FF">
            <w:pPr>
              <w:tabs>
                <w:tab w:val="left" w:pos="990"/>
              </w:tabs>
            </w:pPr>
          </w:p>
        </w:tc>
        <w:tc>
          <w:tcPr>
            <w:tcW w:w="6630" w:type="dxa"/>
          </w:tcPr>
          <w:p w14:paraId="03E7BF78" w14:textId="792B94E1" w:rsidR="00AB67AE" w:rsidRDefault="00424937" w:rsidP="0085597B">
            <w:pPr>
              <w:pStyle w:val="ListParagraph"/>
              <w:numPr>
                <w:ilvl w:val="0"/>
                <w:numId w:val="7"/>
              </w:numPr>
              <w:rPr>
                <w:color w:val="000000" w:themeColor="text1"/>
                <w:lang w:val="en-GB"/>
              </w:rPr>
            </w:pPr>
            <w:r>
              <w:rPr>
                <w:color w:val="000000" w:themeColor="text1"/>
                <w:lang w:val="en-GB"/>
              </w:rPr>
              <w:t xml:space="preserve">HR, Payroll, Benefits </w:t>
            </w:r>
            <w:r w:rsidR="00AB67AE">
              <w:rPr>
                <w:color w:val="000000" w:themeColor="text1"/>
                <w:lang w:val="en-GB"/>
              </w:rPr>
              <w:t>Testing; end</w:t>
            </w:r>
            <w:r>
              <w:rPr>
                <w:color w:val="000000" w:themeColor="text1"/>
                <w:lang w:val="en-GB"/>
              </w:rPr>
              <w:t>2</w:t>
            </w:r>
            <w:r w:rsidR="00AB67AE">
              <w:rPr>
                <w:color w:val="000000" w:themeColor="text1"/>
                <w:lang w:val="en-GB"/>
              </w:rPr>
              <w:t xml:space="preserve">end overview of SDLC </w:t>
            </w:r>
            <w:r>
              <w:rPr>
                <w:color w:val="000000" w:themeColor="text1"/>
                <w:lang w:val="en-GB"/>
              </w:rPr>
              <w:t xml:space="preserve">&amp; </w:t>
            </w:r>
            <w:r w:rsidR="00AB67AE">
              <w:rPr>
                <w:color w:val="000000" w:themeColor="text1"/>
                <w:lang w:val="en-GB"/>
              </w:rPr>
              <w:t>STLC</w:t>
            </w:r>
          </w:p>
          <w:p w14:paraId="15634704" w14:textId="27C5B7FC" w:rsidR="00646243" w:rsidRDefault="00176675" w:rsidP="005F5D04">
            <w:pPr>
              <w:pStyle w:val="ListParagraph"/>
              <w:numPr>
                <w:ilvl w:val="0"/>
                <w:numId w:val="7"/>
              </w:numPr>
              <w:rPr>
                <w:color w:val="000000" w:themeColor="text1"/>
                <w:lang w:val="en-GB"/>
              </w:rPr>
            </w:pPr>
            <w:r>
              <w:rPr>
                <w:color w:val="000000" w:themeColor="text1"/>
                <w:lang w:val="en-GB"/>
              </w:rPr>
              <w:t>Advance</w:t>
            </w:r>
            <w:r w:rsidR="00E07560">
              <w:rPr>
                <w:color w:val="000000" w:themeColor="text1"/>
                <w:lang w:val="en-GB"/>
              </w:rPr>
              <w:t>d</w:t>
            </w:r>
            <w:r>
              <w:rPr>
                <w:color w:val="000000" w:themeColor="text1"/>
                <w:lang w:val="en-GB"/>
              </w:rPr>
              <w:t xml:space="preserve"> </w:t>
            </w:r>
            <w:r w:rsidR="00B53BF6">
              <w:rPr>
                <w:color w:val="000000" w:themeColor="text1"/>
                <w:lang w:val="en-GB"/>
              </w:rPr>
              <w:t>E</w:t>
            </w:r>
            <w:r>
              <w:rPr>
                <w:color w:val="000000" w:themeColor="text1"/>
                <w:lang w:val="en-GB"/>
              </w:rPr>
              <w:t>xcel</w:t>
            </w:r>
            <w:r w:rsidR="00E07560">
              <w:rPr>
                <w:color w:val="000000" w:themeColor="text1"/>
                <w:lang w:val="en-GB"/>
              </w:rPr>
              <w:t xml:space="preserve"> concatenations for Data conversions/Loads</w:t>
            </w:r>
          </w:p>
          <w:p w14:paraId="4B6BF78A" w14:textId="754FDC3A" w:rsidR="00983491" w:rsidRDefault="00983491" w:rsidP="00983491">
            <w:pPr>
              <w:pStyle w:val="ListParagraph"/>
              <w:numPr>
                <w:ilvl w:val="0"/>
                <w:numId w:val="7"/>
              </w:numPr>
              <w:rPr>
                <w:color w:val="000000" w:themeColor="text1"/>
                <w:lang w:val="en-GB"/>
              </w:rPr>
            </w:pPr>
            <w:r>
              <w:t xml:space="preserve">Advanced MS Office </w:t>
            </w:r>
            <w:r>
              <w:rPr>
                <w:color w:val="000000" w:themeColor="text1"/>
                <w:lang w:val="en-GB"/>
              </w:rPr>
              <w:t>to create Decks, Process Flows, Documents</w:t>
            </w:r>
          </w:p>
          <w:p w14:paraId="790F4718" w14:textId="10790215" w:rsidR="00983491" w:rsidRDefault="00983491" w:rsidP="00983491">
            <w:pPr>
              <w:pStyle w:val="ListParagraph"/>
              <w:numPr>
                <w:ilvl w:val="0"/>
                <w:numId w:val="7"/>
              </w:numPr>
              <w:rPr>
                <w:color w:val="000000" w:themeColor="text1"/>
                <w:lang w:val="en-GB"/>
              </w:rPr>
            </w:pPr>
            <w:r>
              <w:rPr>
                <w:color w:val="000000" w:themeColor="text1"/>
                <w:lang w:val="en-GB"/>
              </w:rPr>
              <w:t xml:space="preserve">Project Management expertise in publishing project timelines </w:t>
            </w:r>
          </w:p>
          <w:p w14:paraId="21DBCBA1" w14:textId="6DC234AA" w:rsidR="00983491" w:rsidRDefault="00983491" w:rsidP="00983491">
            <w:pPr>
              <w:pStyle w:val="ListParagraph"/>
              <w:numPr>
                <w:ilvl w:val="0"/>
                <w:numId w:val="7"/>
              </w:numPr>
              <w:rPr>
                <w:color w:val="000000" w:themeColor="text1"/>
                <w:lang w:val="en-GB"/>
              </w:rPr>
            </w:pPr>
            <w:r>
              <w:rPr>
                <w:color w:val="000000" w:themeColor="text1"/>
                <w:lang w:val="en-GB"/>
              </w:rPr>
              <w:t>Excellent inter-personal skills, written/oral language proficiency</w:t>
            </w:r>
          </w:p>
          <w:p w14:paraId="081FB6A2" w14:textId="3E0BDB97" w:rsidR="00983491" w:rsidRDefault="00983491" w:rsidP="00983491">
            <w:pPr>
              <w:pStyle w:val="ListParagraph"/>
              <w:numPr>
                <w:ilvl w:val="0"/>
                <w:numId w:val="7"/>
              </w:numPr>
              <w:rPr>
                <w:color w:val="000000" w:themeColor="text1"/>
                <w:lang w:val="en-GB"/>
              </w:rPr>
            </w:pPr>
            <w:r>
              <w:rPr>
                <w:color w:val="000000" w:themeColor="text1"/>
                <w:lang w:val="en-GB"/>
              </w:rPr>
              <w:t>Thoroughly organized, coordinated; ability to meet deadlines</w:t>
            </w:r>
          </w:p>
          <w:p w14:paraId="695A7074" w14:textId="2E0D0985" w:rsidR="00983491" w:rsidRPr="005F5D04" w:rsidRDefault="00983491" w:rsidP="00983491">
            <w:pPr>
              <w:pStyle w:val="ListParagraph"/>
              <w:numPr>
                <w:ilvl w:val="0"/>
                <w:numId w:val="7"/>
              </w:numPr>
              <w:rPr>
                <w:color w:val="000000" w:themeColor="text1"/>
                <w:lang w:val="en-GB"/>
              </w:rPr>
            </w:pPr>
            <w:r>
              <w:rPr>
                <w:color w:val="000000" w:themeColor="text1"/>
                <w:lang w:val="en-GB"/>
              </w:rPr>
              <w:t xml:space="preserve">Lead and organized Team events, New Hire Orientations, </w:t>
            </w:r>
            <w:proofErr w:type="spellStart"/>
            <w:r>
              <w:rPr>
                <w:color w:val="000000" w:themeColor="text1"/>
                <w:lang w:val="en-GB"/>
              </w:rPr>
              <w:t>RnR</w:t>
            </w:r>
            <w:proofErr w:type="spellEnd"/>
            <w:r>
              <w:rPr>
                <w:color w:val="000000" w:themeColor="text1"/>
                <w:lang w:val="en-GB"/>
              </w:rPr>
              <w:t>.</w:t>
            </w:r>
          </w:p>
        </w:tc>
      </w:tr>
    </w:tbl>
    <w:p w14:paraId="7976850A" w14:textId="348965DE" w:rsidR="00B74605" w:rsidRPr="00E06C1D" w:rsidRDefault="00004DAB" w:rsidP="00E06C1D">
      <w:pPr>
        <w:tabs>
          <w:tab w:val="left" w:pos="990"/>
        </w:tabs>
        <w:rPr>
          <w:b/>
          <w:bCs/>
        </w:rPr>
      </w:pPr>
      <w:r>
        <w:rPr>
          <w:noProof/>
        </w:rPr>
        <mc:AlternateContent>
          <mc:Choice Requires="wps">
            <w:drawing>
              <wp:anchor distT="0" distB="0" distL="114300" distR="114300" simplePos="0" relativeHeight="251667456" behindDoc="0" locked="0" layoutInCell="1" allowOverlap="1" wp14:anchorId="0211B3F4" wp14:editId="324CA202">
                <wp:simplePos x="0" y="0"/>
                <wp:positionH relativeFrom="column">
                  <wp:posOffset>-67310</wp:posOffset>
                </wp:positionH>
                <wp:positionV relativeFrom="paragraph">
                  <wp:posOffset>-8715375</wp:posOffset>
                </wp:positionV>
                <wp:extent cx="2807335" cy="8681720"/>
                <wp:effectExtent l="0" t="0" r="0" b="0"/>
                <wp:wrapNone/>
                <wp:docPr id="4" name="Text Box 4"/>
                <wp:cNvGraphicFramePr/>
                <a:graphic xmlns:a="http://schemas.openxmlformats.org/drawingml/2006/main">
                  <a:graphicData uri="http://schemas.microsoft.com/office/word/2010/wordprocessingShape">
                    <wps:wsp>
                      <wps:cNvSpPr txBox="1"/>
                      <wps:spPr>
                        <a:xfrm>
                          <a:off x="0" y="0"/>
                          <a:ext cx="2807335" cy="8681720"/>
                        </a:xfrm>
                        <a:prstGeom prst="rect">
                          <a:avLst/>
                        </a:prstGeom>
                        <a:noFill/>
                        <a:ln w="6350">
                          <a:noFill/>
                        </a:ln>
                      </wps:spPr>
                      <wps:txbx>
                        <w:txbxContent>
                          <w:p w14:paraId="4A3AB369" w14:textId="641E3C58" w:rsidR="0030757D" w:rsidRDefault="00AF347A" w:rsidP="0030757D">
                            <w:pPr>
                              <w:pStyle w:val="Title"/>
                              <w:rPr>
                                <w:b/>
                                <w:bCs/>
                                <w:color w:val="548AB7" w:themeColor="accent1" w:themeShade="BF"/>
                                <w:sz w:val="72"/>
                                <w:szCs w:val="56"/>
                              </w:rPr>
                            </w:pPr>
                            <w:r>
                              <w:rPr>
                                <w:b/>
                                <w:bCs/>
                                <w:color w:val="548AB7" w:themeColor="accent1" w:themeShade="BF"/>
                                <w:sz w:val="72"/>
                                <w:szCs w:val="56"/>
                              </w:rPr>
                              <w:t>Ravi</w:t>
                            </w:r>
                            <w:r w:rsidR="0030757D">
                              <w:rPr>
                                <w:b/>
                                <w:bCs/>
                                <w:color w:val="548AB7" w:themeColor="accent1" w:themeShade="BF"/>
                                <w:sz w:val="72"/>
                                <w:szCs w:val="56"/>
                              </w:rPr>
                              <w:t xml:space="preserve"> </w:t>
                            </w:r>
                          </w:p>
                          <w:p w14:paraId="1AACE11F" w14:textId="22A9F5EE" w:rsidR="008E2503" w:rsidRDefault="0030757D" w:rsidP="0030757D">
                            <w:pPr>
                              <w:pStyle w:val="Title"/>
                            </w:pPr>
                            <w:r>
                              <w:rPr>
                                <w:rFonts w:asciiTheme="majorHAnsi" w:eastAsiaTheme="majorEastAsia" w:hAnsiTheme="majorHAnsi" w:cstheme="majorBidi"/>
                                <w:b/>
                                <w:sz w:val="22"/>
                                <w:szCs w:val="24"/>
                              </w:rPr>
                              <w:t xml:space="preserve">Workday </w:t>
                            </w:r>
                            <w:r w:rsidR="00E06C1D">
                              <w:rPr>
                                <w:rFonts w:asciiTheme="majorHAnsi" w:eastAsiaTheme="majorEastAsia" w:hAnsiTheme="majorHAnsi" w:cstheme="majorBidi"/>
                                <w:b/>
                                <w:sz w:val="22"/>
                                <w:szCs w:val="24"/>
                              </w:rPr>
                              <w:t>Techno-</w:t>
                            </w:r>
                            <w:r w:rsidR="00790282">
                              <w:rPr>
                                <w:rFonts w:asciiTheme="majorHAnsi" w:eastAsiaTheme="majorEastAsia" w:hAnsiTheme="majorHAnsi" w:cstheme="majorBidi"/>
                                <w:b/>
                                <w:sz w:val="22"/>
                                <w:szCs w:val="24"/>
                              </w:rPr>
                              <w:t>FUNCTIONAL</w:t>
                            </w:r>
                            <w:r w:rsidR="008E2503" w:rsidRPr="00172452">
                              <w:rPr>
                                <w:rFonts w:asciiTheme="majorHAnsi" w:eastAsiaTheme="majorEastAsia" w:hAnsiTheme="majorHAnsi" w:cstheme="majorBidi"/>
                                <w:b/>
                                <w:sz w:val="22"/>
                                <w:szCs w:val="24"/>
                              </w:rPr>
                              <w:t xml:space="preserve"> Consultant</w:t>
                            </w:r>
                            <w:r w:rsidR="008E2503">
                              <w:t xml:space="preserve"> </w:t>
                            </w:r>
                          </w:p>
                          <w:p w14:paraId="61802C74" w14:textId="0D36488B" w:rsidR="008E2503" w:rsidRDefault="008E2503" w:rsidP="008E2503"/>
                          <w:p w14:paraId="08EEBD21" w14:textId="1BC127A9" w:rsidR="008E2503" w:rsidRDefault="008649FC" w:rsidP="008E2503">
                            <w:pPr>
                              <w:pStyle w:val="Heading3"/>
                            </w:pPr>
                            <w:r>
                              <w:t>SUMMARY</w:t>
                            </w:r>
                          </w:p>
                          <w:p w14:paraId="21A42DE7" w14:textId="1028F2EC" w:rsidR="00B526DF" w:rsidRDefault="00B526DF" w:rsidP="00B526DF">
                            <w:r>
                              <w:t xml:space="preserve">Ravi is a seasoned Workday Integrations Consultant helping clients on end-to-end implementations, enhancements and various support projects; </w:t>
                            </w:r>
                            <w:r w:rsidRPr="0030757D">
                              <w:rPr>
                                <w:rFonts w:hint="eastAsia"/>
                              </w:rPr>
                              <w:t xml:space="preserve">manage ongoing configuration, design, </w:t>
                            </w:r>
                            <w:r>
                              <w:t xml:space="preserve">testing, &amp; </w:t>
                            </w:r>
                            <w:r w:rsidRPr="0030757D">
                              <w:rPr>
                                <w:rFonts w:hint="eastAsia"/>
                              </w:rPr>
                              <w:t>maintenance</w:t>
                            </w:r>
                            <w:r>
                              <w:t xml:space="preserve">; </w:t>
                            </w:r>
                            <w:r w:rsidRPr="00072E54">
                              <w:rPr>
                                <w:lang w:val="en-IN"/>
                              </w:rPr>
                              <w:t xml:space="preserve">with expertise in Workday </w:t>
                            </w:r>
                            <w:r>
                              <w:rPr>
                                <w:lang w:val="en-IN"/>
                              </w:rPr>
                              <w:t>EIB</w:t>
                            </w:r>
                            <w:r w:rsidRPr="00072E54">
                              <w:rPr>
                                <w:lang w:val="en-IN"/>
                              </w:rPr>
                              <w:t xml:space="preserve"> Integrations, Core Connectors, </w:t>
                            </w:r>
                            <w:r>
                              <w:rPr>
                                <w:lang w:val="en-IN"/>
                              </w:rPr>
                              <w:t>Studio</w:t>
                            </w:r>
                            <w:r w:rsidRPr="00072E54">
                              <w:rPr>
                                <w:lang w:val="en-IN"/>
                              </w:rPr>
                              <w:t>, and various data transformation methods</w:t>
                            </w:r>
                            <w:r>
                              <w:rPr>
                                <w:lang w:val="en-IN"/>
                              </w:rPr>
                              <w:t>.</w:t>
                            </w:r>
                            <w:r>
                              <w:rPr>
                                <w:lang w:val="en-IN"/>
                              </w:rPr>
                              <w:t xml:space="preserve"> Proficient in C</w:t>
                            </w:r>
                            <w:proofErr w:type="spellStart"/>
                            <w:r>
                              <w:t>alculated</w:t>
                            </w:r>
                            <w:proofErr w:type="spellEnd"/>
                            <w:r>
                              <w:t xml:space="preserve"> </w:t>
                            </w:r>
                            <w:r>
                              <w:t>field</w:t>
                            </w:r>
                            <w:r>
                              <w:t>s</w:t>
                            </w:r>
                            <w:r>
                              <w:t xml:space="preserve">, </w:t>
                            </w:r>
                            <w:proofErr w:type="spellStart"/>
                            <w:r>
                              <w:t>iLoads</w:t>
                            </w:r>
                            <w:proofErr w:type="spellEnd"/>
                            <w:r>
                              <w:t>, XML, XPATH, XSLT, Integration Services, XML Exchanger, Workday Studio, EIB, Core Connector, Security for</w:t>
                            </w:r>
                            <w:r>
                              <w:t xml:space="preserve"> </w:t>
                            </w:r>
                            <w:r>
                              <w:t>Integrations, Cloud connector, Workday REST API</w:t>
                            </w:r>
                            <w:r w:rsidR="00004DAB">
                              <w:t xml:space="preserve">, </w:t>
                            </w:r>
                            <w:r w:rsidR="00004DAB">
                              <w:t>XSLT</w:t>
                            </w:r>
                            <w:r w:rsidR="00004DAB">
                              <w:t xml:space="preserve">, </w:t>
                            </w:r>
                            <w:r w:rsidR="00004DAB">
                              <w:t>PICOFs, Web</w:t>
                            </w:r>
                            <w:r w:rsidR="00004DAB">
                              <w:t xml:space="preserve"> </w:t>
                            </w:r>
                            <w:r w:rsidR="00004DAB">
                              <w:t>Services, Document Transformation</w:t>
                            </w:r>
                            <w:r w:rsidR="00004DAB">
                              <w:t xml:space="preserve">, </w:t>
                            </w:r>
                            <w:r w:rsidR="00004DAB" w:rsidRPr="00004DAB">
                              <w:t>Report Writer</w:t>
                            </w:r>
                            <w:r w:rsidR="00004DAB">
                              <w:t xml:space="preserve">. </w:t>
                            </w:r>
                            <w:r w:rsidR="00004DAB">
                              <w:t>Developed Complex CCB Integrations with different Client vendors and Supported on Production Deployment</w:t>
                            </w:r>
                          </w:p>
                          <w:p w14:paraId="356E874D" w14:textId="77777777" w:rsidR="00004DAB" w:rsidRDefault="00004DAB" w:rsidP="00B526DF"/>
                          <w:p w14:paraId="335037EB" w14:textId="300A2660" w:rsidR="00B526DF" w:rsidRDefault="00B526DF" w:rsidP="00B526DF">
                            <w:r>
                              <w:t>Ravi is an expert on Core HCM Module with over 10 years of experience</w:t>
                            </w:r>
                            <w:r w:rsidR="00004DAB">
                              <w:t xml:space="preserve">. </w:t>
                            </w:r>
                            <w:r>
                              <w:t xml:space="preserve">Advanced knowledge of Business process configuration, BP security grouping, setup BP Notifications, BP Framework, and eligibility rules. </w:t>
                            </w:r>
                            <w:r w:rsidRPr="00072E54">
                              <w:rPr>
                                <w:lang w:val="en-IN"/>
                              </w:rPr>
                              <w:t>Skilled in the full project life cycle, including implementation, planning, design, documentation, development, testing, and support, with a strong focus on Workday HCM Integrations and reporting.</w:t>
                            </w:r>
                            <w:r>
                              <w:t xml:space="preserve"> With advanced knowledge in Implementation methodology, SDLC, STLC, Agile &amp; Waterfall methodologies, Ravi has proven track record of hosting client workshops for design, requirements gathering, discovery sessions, creating configuration workbooks, BRDs, implementation checklists, data conversions, data and process mapping</w:t>
                            </w:r>
                            <w:r w:rsidR="00E06C1D">
                              <w:t>.</w:t>
                            </w:r>
                          </w:p>
                          <w:p w14:paraId="0EAA63C7" w14:textId="77777777" w:rsidR="00E06C1D" w:rsidRDefault="00E06C1D" w:rsidP="00B526DF"/>
                          <w:p w14:paraId="277DF07D" w14:textId="77BCB095" w:rsidR="00B526DF" w:rsidRDefault="00B526DF" w:rsidP="00B526DF">
                            <w:r>
                              <w:t>Apart from being an expert in Integrations and HCM Implementations, Ravi has also supported various other Workday modules like Recruitment, Onboarding, Payroll, Benefits, Finance, Time Tracking, Absence, Talent and Performance.</w:t>
                            </w:r>
                          </w:p>
                          <w:p w14:paraId="572EFAD5" w14:textId="77777777" w:rsidR="008E2503" w:rsidRDefault="008E2503" w:rsidP="008E2503"/>
                          <w:p w14:paraId="0F25BDFB" w14:textId="77777777" w:rsidR="000F430D" w:rsidRPr="00CB0055" w:rsidRDefault="000F430D" w:rsidP="000F430D">
                            <w:pPr>
                              <w:pStyle w:val="Heading3"/>
                            </w:pPr>
                            <w:r>
                              <w:t>Contact</w:t>
                            </w:r>
                          </w:p>
                          <w:p w14:paraId="35F5F132" w14:textId="3B545152" w:rsidR="000F430D" w:rsidRDefault="000F430D" w:rsidP="000F430D">
                            <w:r>
                              <w:t xml:space="preserve">LINKEDIN: </w:t>
                            </w:r>
                            <w:hyperlink r:id="rId11" w:history="1">
                              <w:r w:rsidR="00E96AEB" w:rsidRPr="00E96AEB">
                                <w:rPr>
                                  <w:rStyle w:val="Hyperlink"/>
                                  <w:b/>
                                  <w:bCs/>
                                </w:rPr>
                                <w:t>PROFILE LINK</w:t>
                              </w:r>
                            </w:hyperlink>
                          </w:p>
                          <w:p w14:paraId="3732C8AE" w14:textId="01DFFC54" w:rsidR="000F430D" w:rsidRPr="000B1D59" w:rsidRDefault="000F430D" w:rsidP="000F430D">
                            <w:r>
                              <w:t xml:space="preserve">PHONE: </w:t>
                            </w:r>
                            <w:r w:rsidR="0042219D">
                              <w:rPr>
                                <w:rFonts w:ascii="Calibri" w:hAnsi="Calibri" w:cs="Calibri"/>
                                <w:sz w:val="21"/>
                                <w:szCs w:val="28"/>
                              </w:rPr>
                              <w:t>346-409-0703</w:t>
                            </w:r>
                          </w:p>
                          <w:p w14:paraId="67DFC8C3" w14:textId="0B738443" w:rsidR="000F430D" w:rsidRDefault="000F430D" w:rsidP="000F430D">
                            <w:r>
                              <w:t xml:space="preserve">EMAIL: </w:t>
                            </w:r>
                            <w:hyperlink r:id="rId12" w:history="1">
                              <w:r w:rsidR="00C14EDD" w:rsidRPr="00C5510E">
                                <w:rPr>
                                  <w:rStyle w:val="Hyperlink"/>
                                </w:rPr>
                                <w:t>ravikishore2468</w:t>
                              </w:r>
                              <w:r w:rsidR="00C14EDD" w:rsidRPr="00C5510E">
                                <w:rPr>
                                  <w:rStyle w:val="Hyperlink"/>
                                  <w:sz w:val="21"/>
                                  <w:szCs w:val="28"/>
                                </w:rPr>
                                <w:t>@</w:t>
                              </w:r>
                              <w:r w:rsidR="00C14EDD" w:rsidRPr="00C5510E">
                                <w:rPr>
                                  <w:rStyle w:val="Hyperlink"/>
                                </w:rPr>
                                <w:t>gmail.com</w:t>
                              </w:r>
                            </w:hyperlink>
                          </w:p>
                          <w:p w14:paraId="093DDB46" w14:textId="77777777" w:rsidR="000F430D" w:rsidRDefault="000F430D" w:rsidP="000F430D"/>
                          <w:p w14:paraId="4811426B" w14:textId="77777777" w:rsidR="000F430D" w:rsidRDefault="000F430D" w:rsidP="000F43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11B3F4" id="_x0000_t202" coordsize="21600,21600" o:spt="202" path="m,l,21600r21600,l21600,xe">
                <v:stroke joinstyle="miter"/>
                <v:path gradientshapeok="t" o:connecttype="rect"/>
              </v:shapetype>
              <v:shape id="Text Box 4" o:spid="_x0000_s1026" type="#_x0000_t202" style="position:absolute;margin-left:-5.3pt;margin-top:-686.25pt;width:221.05pt;height:68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" filled="f" stroked="f" strokeweight=".5pt">
                <v:textbox>
                  <w:txbxContent>
                    <w:p w14:paraId="4A3AB369" w14:textId="641E3C58" w:rsidR="0030757D" w:rsidRDefault="00AF347A" w:rsidP="0030757D">
                      <w:pPr>
                        <w:pStyle w:val="Title"/>
                        <w:rPr>
                          <w:b/>
                          <w:bCs/>
                          <w:color w:val="548AB7" w:themeColor="accent1" w:themeShade="BF"/>
                          <w:sz w:val="72"/>
                          <w:szCs w:val="56"/>
                        </w:rPr>
                      </w:pPr>
                      <w:r>
                        <w:rPr>
                          <w:b/>
                          <w:bCs/>
                          <w:color w:val="548AB7" w:themeColor="accent1" w:themeShade="BF"/>
                          <w:sz w:val="72"/>
                          <w:szCs w:val="56"/>
                        </w:rPr>
                        <w:t>Ravi</w:t>
                      </w:r>
                      <w:r w:rsidR="0030757D">
                        <w:rPr>
                          <w:b/>
                          <w:bCs/>
                          <w:color w:val="548AB7" w:themeColor="accent1" w:themeShade="BF"/>
                          <w:sz w:val="72"/>
                          <w:szCs w:val="56"/>
                        </w:rPr>
                        <w:t xml:space="preserve"> </w:t>
                      </w:r>
                    </w:p>
                    <w:p w14:paraId="1AACE11F" w14:textId="22A9F5EE" w:rsidR="008E2503" w:rsidRDefault="0030757D" w:rsidP="0030757D">
                      <w:pPr>
                        <w:pStyle w:val="Title"/>
                      </w:pPr>
                      <w:r>
                        <w:rPr>
                          <w:rFonts w:asciiTheme="majorHAnsi" w:eastAsiaTheme="majorEastAsia" w:hAnsiTheme="majorHAnsi" w:cstheme="majorBidi"/>
                          <w:b/>
                          <w:sz w:val="22"/>
                          <w:szCs w:val="24"/>
                        </w:rPr>
                        <w:t xml:space="preserve">Workday </w:t>
                      </w:r>
                      <w:r w:rsidR="00E06C1D">
                        <w:rPr>
                          <w:rFonts w:asciiTheme="majorHAnsi" w:eastAsiaTheme="majorEastAsia" w:hAnsiTheme="majorHAnsi" w:cstheme="majorBidi"/>
                          <w:b/>
                          <w:sz w:val="22"/>
                          <w:szCs w:val="24"/>
                        </w:rPr>
                        <w:t>Techno-</w:t>
                      </w:r>
                      <w:r w:rsidR="00790282">
                        <w:rPr>
                          <w:rFonts w:asciiTheme="majorHAnsi" w:eastAsiaTheme="majorEastAsia" w:hAnsiTheme="majorHAnsi" w:cstheme="majorBidi"/>
                          <w:b/>
                          <w:sz w:val="22"/>
                          <w:szCs w:val="24"/>
                        </w:rPr>
                        <w:t>FUNCTIONAL</w:t>
                      </w:r>
                      <w:r w:rsidR="008E2503" w:rsidRPr="00172452">
                        <w:rPr>
                          <w:rFonts w:asciiTheme="majorHAnsi" w:eastAsiaTheme="majorEastAsia" w:hAnsiTheme="majorHAnsi" w:cstheme="majorBidi"/>
                          <w:b/>
                          <w:sz w:val="22"/>
                          <w:szCs w:val="24"/>
                        </w:rPr>
                        <w:t xml:space="preserve"> Consultant</w:t>
                      </w:r>
                      <w:r w:rsidR="008E2503">
                        <w:t xml:space="preserve"> </w:t>
                      </w:r>
                    </w:p>
                    <w:p w14:paraId="61802C74" w14:textId="0D36488B" w:rsidR="008E2503" w:rsidRDefault="008E2503" w:rsidP="008E2503"/>
                    <w:p w14:paraId="08EEBD21" w14:textId="1BC127A9" w:rsidR="008E2503" w:rsidRDefault="008649FC" w:rsidP="008E2503">
                      <w:pPr>
                        <w:pStyle w:val="Heading3"/>
                      </w:pPr>
                      <w:r>
                        <w:t>SUMMARY</w:t>
                      </w:r>
                    </w:p>
                    <w:p w14:paraId="21A42DE7" w14:textId="1028F2EC" w:rsidR="00B526DF" w:rsidRDefault="00B526DF" w:rsidP="00B526DF">
                      <w:r>
                        <w:t xml:space="preserve">Ravi is a seasoned Workday Integrations Consultant helping clients on end-to-end implementations, enhancements and various support projects; </w:t>
                      </w:r>
                      <w:r w:rsidRPr="0030757D">
                        <w:rPr>
                          <w:rFonts w:hint="eastAsia"/>
                        </w:rPr>
                        <w:t xml:space="preserve">manage ongoing configuration, design, </w:t>
                      </w:r>
                      <w:r>
                        <w:t xml:space="preserve">testing, &amp; </w:t>
                      </w:r>
                      <w:r w:rsidRPr="0030757D">
                        <w:rPr>
                          <w:rFonts w:hint="eastAsia"/>
                        </w:rPr>
                        <w:t>maintenance</w:t>
                      </w:r>
                      <w:r>
                        <w:t xml:space="preserve">; </w:t>
                      </w:r>
                      <w:r w:rsidRPr="00072E54">
                        <w:rPr>
                          <w:lang w:val="en-IN"/>
                        </w:rPr>
                        <w:t xml:space="preserve">with expertise in Workday </w:t>
                      </w:r>
                      <w:r>
                        <w:rPr>
                          <w:lang w:val="en-IN"/>
                        </w:rPr>
                        <w:t>EIB</w:t>
                      </w:r>
                      <w:r w:rsidRPr="00072E54">
                        <w:rPr>
                          <w:lang w:val="en-IN"/>
                        </w:rPr>
                        <w:t xml:space="preserve"> Integrations, Core Connectors, </w:t>
                      </w:r>
                      <w:r>
                        <w:rPr>
                          <w:lang w:val="en-IN"/>
                        </w:rPr>
                        <w:t>Studio</w:t>
                      </w:r>
                      <w:r w:rsidRPr="00072E54">
                        <w:rPr>
                          <w:lang w:val="en-IN"/>
                        </w:rPr>
                        <w:t>, and various data transformation methods</w:t>
                      </w:r>
                      <w:r>
                        <w:rPr>
                          <w:lang w:val="en-IN"/>
                        </w:rPr>
                        <w:t>.</w:t>
                      </w:r>
                      <w:r>
                        <w:rPr>
                          <w:lang w:val="en-IN"/>
                        </w:rPr>
                        <w:t xml:space="preserve"> Proficient in C</w:t>
                      </w:r>
                      <w:proofErr w:type="spellStart"/>
                      <w:r>
                        <w:t>alculated</w:t>
                      </w:r>
                      <w:proofErr w:type="spellEnd"/>
                      <w:r>
                        <w:t xml:space="preserve"> </w:t>
                      </w:r>
                      <w:r>
                        <w:t>field</w:t>
                      </w:r>
                      <w:r>
                        <w:t>s</w:t>
                      </w:r>
                      <w:r>
                        <w:t xml:space="preserve">, </w:t>
                      </w:r>
                      <w:proofErr w:type="spellStart"/>
                      <w:r>
                        <w:t>iLoads</w:t>
                      </w:r>
                      <w:proofErr w:type="spellEnd"/>
                      <w:r>
                        <w:t>, XML, XPATH, XSLT, Integration Services, XML Exchanger, Workday Studio, EIB, Core Connector, Security for</w:t>
                      </w:r>
                      <w:r>
                        <w:t xml:space="preserve"> </w:t>
                      </w:r>
                      <w:r>
                        <w:t>Integrations, Cloud connector, Workday REST API</w:t>
                      </w:r>
                      <w:r w:rsidR="00004DAB">
                        <w:t xml:space="preserve">, </w:t>
                      </w:r>
                      <w:r w:rsidR="00004DAB">
                        <w:t>XSLT</w:t>
                      </w:r>
                      <w:r w:rsidR="00004DAB">
                        <w:t xml:space="preserve">, </w:t>
                      </w:r>
                      <w:r w:rsidR="00004DAB">
                        <w:t>PICOFs, Web</w:t>
                      </w:r>
                      <w:r w:rsidR="00004DAB">
                        <w:t xml:space="preserve"> </w:t>
                      </w:r>
                      <w:r w:rsidR="00004DAB">
                        <w:t>Services, Document Transformation</w:t>
                      </w:r>
                      <w:r w:rsidR="00004DAB">
                        <w:t xml:space="preserve">, </w:t>
                      </w:r>
                      <w:r w:rsidR="00004DAB" w:rsidRPr="00004DAB">
                        <w:t>Report Writer</w:t>
                      </w:r>
                      <w:r w:rsidR="00004DAB">
                        <w:t xml:space="preserve">. </w:t>
                      </w:r>
                      <w:r w:rsidR="00004DAB">
                        <w:t>Developed Complex CCB Integrations with different Client vendors and Supported on Production Deployment</w:t>
                      </w:r>
                    </w:p>
                    <w:p w14:paraId="356E874D" w14:textId="77777777" w:rsidR="00004DAB" w:rsidRDefault="00004DAB" w:rsidP="00B526DF"/>
                    <w:p w14:paraId="335037EB" w14:textId="300A2660" w:rsidR="00B526DF" w:rsidRDefault="00B526DF" w:rsidP="00B526DF">
                      <w:r>
                        <w:t>Ravi is an expert on Core HCM Module with over 10 years of experience</w:t>
                      </w:r>
                      <w:r w:rsidR="00004DAB">
                        <w:t xml:space="preserve">. </w:t>
                      </w:r>
                      <w:r>
                        <w:t xml:space="preserve">Advanced knowledge of Business process configuration, BP security grouping, setup BP Notifications, BP Framework, and eligibility rules. </w:t>
                      </w:r>
                      <w:r w:rsidRPr="00072E54">
                        <w:rPr>
                          <w:lang w:val="en-IN"/>
                        </w:rPr>
                        <w:t>Skilled in the full project life cycle, including implementation, planning, design, documentation, development, testing, and support, with a strong focus on Workday HCM Integrations and reporting.</w:t>
                      </w:r>
                      <w:r>
                        <w:t xml:space="preserve"> With advanced knowledge in Implementation methodology, SDLC, STLC, Agile &amp; Waterfall methodologies, Ravi has proven track record of hosting client workshops for design, requirements gathering, discovery sessions, creating configuration workbooks, BRDs, implementation checklists, data conversions, data and process mapping</w:t>
                      </w:r>
                      <w:r w:rsidR="00E06C1D">
                        <w:t>.</w:t>
                      </w:r>
                    </w:p>
                    <w:p w14:paraId="0EAA63C7" w14:textId="77777777" w:rsidR="00E06C1D" w:rsidRDefault="00E06C1D" w:rsidP="00B526DF"/>
                    <w:p w14:paraId="277DF07D" w14:textId="77BCB095" w:rsidR="00B526DF" w:rsidRDefault="00B526DF" w:rsidP="00B526DF">
                      <w:r>
                        <w:t>Apart from being an expert in Integrations and HCM Implementations, Ravi has also supported various other Workday modules like Recruitment, Onboarding, Payroll, Benefits, Finance, Time Tracking, Absence, Talent and Performance.</w:t>
                      </w:r>
                    </w:p>
                    <w:p w14:paraId="572EFAD5" w14:textId="77777777" w:rsidR="008E2503" w:rsidRDefault="008E2503" w:rsidP="008E2503"/>
                    <w:p w14:paraId="0F25BDFB" w14:textId="77777777" w:rsidR="000F430D" w:rsidRPr="00CB0055" w:rsidRDefault="000F430D" w:rsidP="000F430D">
                      <w:pPr>
                        <w:pStyle w:val="Heading3"/>
                      </w:pPr>
                      <w:r>
                        <w:t>Contact</w:t>
                      </w:r>
                    </w:p>
                    <w:p w14:paraId="35F5F132" w14:textId="3B545152" w:rsidR="000F430D" w:rsidRDefault="000F430D" w:rsidP="000F430D">
                      <w:r>
                        <w:t xml:space="preserve">LINKEDIN: </w:t>
                      </w:r>
                      <w:hyperlink r:id="rId13" w:history="1">
                        <w:r w:rsidR="00E96AEB" w:rsidRPr="00E96AEB">
                          <w:rPr>
                            <w:rStyle w:val="Hyperlink"/>
                            <w:b/>
                            <w:bCs/>
                          </w:rPr>
                          <w:t>PROFILE LINK</w:t>
                        </w:r>
                      </w:hyperlink>
                    </w:p>
                    <w:p w14:paraId="3732C8AE" w14:textId="01DFFC54" w:rsidR="000F430D" w:rsidRPr="000B1D59" w:rsidRDefault="000F430D" w:rsidP="000F430D">
                      <w:r>
                        <w:t xml:space="preserve">PHONE: </w:t>
                      </w:r>
                      <w:r w:rsidR="0042219D">
                        <w:rPr>
                          <w:rFonts w:ascii="Calibri" w:hAnsi="Calibri" w:cs="Calibri"/>
                          <w:sz w:val="21"/>
                          <w:szCs w:val="28"/>
                        </w:rPr>
                        <w:t>346-409-0703</w:t>
                      </w:r>
                    </w:p>
                    <w:p w14:paraId="67DFC8C3" w14:textId="0B738443" w:rsidR="000F430D" w:rsidRDefault="000F430D" w:rsidP="000F430D">
                      <w:r>
                        <w:t xml:space="preserve">EMAIL: </w:t>
                      </w:r>
                      <w:hyperlink r:id="rId14" w:history="1">
                        <w:r w:rsidR="00C14EDD" w:rsidRPr="00C5510E">
                          <w:rPr>
                            <w:rStyle w:val="Hyperlink"/>
                          </w:rPr>
                          <w:t>ravikishore2468</w:t>
                        </w:r>
                        <w:r w:rsidR="00C14EDD" w:rsidRPr="00C5510E">
                          <w:rPr>
                            <w:rStyle w:val="Hyperlink"/>
                            <w:sz w:val="21"/>
                            <w:szCs w:val="28"/>
                          </w:rPr>
                          <w:t>@</w:t>
                        </w:r>
                        <w:r w:rsidR="00C14EDD" w:rsidRPr="00C5510E">
                          <w:rPr>
                            <w:rStyle w:val="Hyperlink"/>
                          </w:rPr>
                          <w:t>gmail.com</w:t>
                        </w:r>
                      </w:hyperlink>
                    </w:p>
                    <w:p w14:paraId="093DDB46" w14:textId="77777777" w:rsidR="000F430D" w:rsidRDefault="000F430D" w:rsidP="000F430D"/>
                    <w:p w14:paraId="4811426B" w14:textId="77777777" w:rsidR="000F430D" w:rsidRDefault="000F430D" w:rsidP="000F430D"/>
                  </w:txbxContent>
                </v:textbox>
              </v:shape>
            </w:pict>
          </mc:Fallback>
        </mc:AlternateContent>
      </w:r>
      <w:r w:rsidR="00A972D2">
        <w:br w:type="page"/>
      </w:r>
    </w:p>
    <w:p w14:paraId="6E71DB3D" w14:textId="77777777" w:rsidR="00B74605" w:rsidRDefault="00B74605" w:rsidP="00B74605">
      <w:pPr>
        <w:autoSpaceDE w:val="0"/>
        <w:autoSpaceDN w:val="0"/>
        <w:adjustRightInd w:val="0"/>
        <w:spacing w:after="100"/>
        <w:rPr>
          <w:rFonts w:asciiTheme="majorHAnsi" w:eastAsiaTheme="majorEastAsia" w:hAnsiTheme="majorHAnsi" w:cstheme="majorBidi"/>
          <w:b/>
          <w:bCs/>
          <w:caps/>
          <w:sz w:val="22"/>
          <w:szCs w:val="26"/>
        </w:rPr>
      </w:pPr>
      <w:r w:rsidRPr="00B74605">
        <w:rPr>
          <w:rFonts w:asciiTheme="majorHAnsi" w:eastAsiaTheme="majorEastAsia" w:hAnsiTheme="majorHAnsi" w:cstheme="majorBidi"/>
          <w:b/>
          <w:bCs/>
          <w:caps/>
          <w:sz w:val="22"/>
          <w:szCs w:val="26"/>
        </w:rPr>
        <w:lastRenderedPageBreak/>
        <w:t>Professional Experience</w:t>
      </w:r>
    </w:p>
    <w:p w14:paraId="782F93CE" w14:textId="77777777" w:rsidR="00660CE7" w:rsidRPr="00B74605" w:rsidRDefault="00660CE7" w:rsidP="00B74605">
      <w:pPr>
        <w:autoSpaceDE w:val="0"/>
        <w:autoSpaceDN w:val="0"/>
        <w:adjustRightInd w:val="0"/>
        <w:spacing w:after="100"/>
        <w:rPr>
          <w:rFonts w:asciiTheme="majorHAnsi" w:eastAsiaTheme="majorEastAsia" w:hAnsiTheme="majorHAnsi" w:cstheme="majorBidi"/>
          <w:b/>
          <w:bCs/>
          <w:caps/>
          <w:sz w:val="22"/>
          <w:szCs w:val="26"/>
        </w:rPr>
      </w:pPr>
    </w:p>
    <w:p w14:paraId="62BF65CA" w14:textId="19D641FC" w:rsidR="007F6586" w:rsidRDefault="007F6586" w:rsidP="00B74605">
      <w:pPr>
        <w:autoSpaceDE w:val="0"/>
        <w:autoSpaceDN w:val="0"/>
        <w:adjustRightInd w:val="0"/>
        <w:spacing w:after="100"/>
        <w:rPr>
          <w:rFonts w:asciiTheme="majorHAnsi" w:eastAsiaTheme="majorEastAsia" w:hAnsiTheme="majorHAnsi" w:cstheme="majorBidi"/>
          <w:b/>
          <w:bCs/>
          <w:caps/>
          <w:sz w:val="22"/>
          <w:szCs w:val="26"/>
        </w:rPr>
      </w:pPr>
      <w:r>
        <w:rPr>
          <w:rFonts w:asciiTheme="majorHAnsi" w:eastAsiaTheme="majorEastAsia" w:hAnsiTheme="majorHAnsi" w:cstheme="majorBidi"/>
          <w:b/>
          <w:bCs/>
          <w:caps/>
          <w:sz w:val="22"/>
          <w:szCs w:val="26"/>
        </w:rPr>
        <w:t>Integrations Specialist – Charles Schwab, West Lake, Dallas, Texas – AK INFOsystem</w:t>
      </w:r>
    </w:p>
    <w:p w14:paraId="1FFBEEE2" w14:textId="56B88EB0" w:rsidR="00E06C1D" w:rsidRDefault="00E06C1D" w:rsidP="00B74605">
      <w:pPr>
        <w:autoSpaceDE w:val="0"/>
        <w:autoSpaceDN w:val="0"/>
        <w:adjustRightInd w:val="0"/>
        <w:spacing w:after="100"/>
        <w:rPr>
          <w:rFonts w:asciiTheme="majorHAnsi" w:eastAsiaTheme="majorEastAsia" w:hAnsiTheme="majorHAnsi" w:cstheme="majorBidi"/>
          <w:b/>
          <w:bCs/>
          <w:caps/>
          <w:sz w:val="22"/>
          <w:szCs w:val="26"/>
        </w:rPr>
      </w:pPr>
      <w:r w:rsidRPr="00E06C1D">
        <w:rPr>
          <w:rFonts w:asciiTheme="majorHAnsi" w:eastAsiaTheme="majorEastAsia" w:hAnsiTheme="majorHAnsi" w:cstheme="majorBidi"/>
          <w:b/>
          <w:bCs/>
          <w:caps/>
          <w:sz w:val="22"/>
          <w:szCs w:val="26"/>
        </w:rPr>
        <w:t>July 2024 – Till dat</w:t>
      </w:r>
      <w:r w:rsidRPr="00E06C1D">
        <w:rPr>
          <w:rFonts w:asciiTheme="majorHAnsi" w:eastAsiaTheme="majorEastAsia" w:hAnsiTheme="majorHAnsi" w:cstheme="majorBidi"/>
          <w:b/>
          <w:bCs/>
          <w:caps/>
          <w:sz w:val="22"/>
          <w:szCs w:val="26"/>
        </w:rPr>
        <w:t>e</w:t>
      </w:r>
    </w:p>
    <w:p w14:paraId="73E7792D" w14:textId="382E4950" w:rsidR="000D3B76" w:rsidRDefault="00B74605" w:rsidP="00B74605">
      <w:pPr>
        <w:autoSpaceDE w:val="0"/>
        <w:autoSpaceDN w:val="0"/>
        <w:adjustRightInd w:val="0"/>
        <w:spacing w:after="100"/>
        <w:rPr>
          <w:rFonts w:cs="Helvetica"/>
          <w:i/>
          <w:iCs/>
          <w:color w:val="000000"/>
          <w:szCs w:val="18"/>
          <w:lang w:val="en-GB"/>
        </w:rPr>
      </w:pPr>
      <w:r w:rsidRPr="00B74605">
        <w:rPr>
          <w:rFonts w:asciiTheme="majorHAnsi" w:eastAsiaTheme="majorEastAsia" w:hAnsiTheme="majorHAnsi" w:cstheme="majorBidi"/>
          <w:b/>
          <w:bCs/>
          <w:caps/>
          <w:sz w:val="22"/>
          <w:szCs w:val="26"/>
        </w:rPr>
        <w:t>Responsibilities:</w:t>
      </w:r>
    </w:p>
    <w:p w14:paraId="0A61D6D8" w14:textId="77777777" w:rsidR="00DB2FEE" w:rsidRDefault="00DB2FEE" w:rsidP="00DB2FEE">
      <w:pPr>
        <w:rPr>
          <w:rFonts w:cs="Helvetica"/>
          <w:b/>
          <w:bCs/>
          <w:color w:val="000000"/>
          <w:szCs w:val="18"/>
          <w:lang w:val="en-GB"/>
        </w:rPr>
      </w:pPr>
    </w:p>
    <w:p w14:paraId="72FC4F21" w14:textId="77777777" w:rsidR="003312B2" w:rsidRDefault="003312B2" w:rsidP="00DB2FEE">
      <w:pPr>
        <w:rPr>
          <w:rFonts w:cs="Helvetica"/>
          <w:b/>
          <w:bCs/>
          <w:color w:val="000000"/>
          <w:szCs w:val="18"/>
          <w:lang w:val="en-GB"/>
        </w:rPr>
      </w:pPr>
    </w:p>
    <w:p w14:paraId="63A90BF0" w14:textId="535A6AA7" w:rsidR="003312B2" w:rsidRPr="005D5762" w:rsidRDefault="003312B2" w:rsidP="005D5762">
      <w:pPr>
        <w:pStyle w:val="ListParagraph"/>
        <w:numPr>
          <w:ilvl w:val="0"/>
          <w:numId w:val="51"/>
        </w:numPr>
        <w:rPr>
          <w:rFonts w:cs="Helvetica"/>
          <w:color w:val="000000"/>
          <w:szCs w:val="18"/>
          <w:lang w:val="en-GB"/>
        </w:rPr>
      </w:pPr>
      <w:r w:rsidRPr="003312B2">
        <w:rPr>
          <w:rFonts w:cs="Helvetica"/>
          <w:color w:val="000000"/>
          <w:szCs w:val="18"/>
          <w:lang w:val="en-GB"/>
        </w:rPr>
        <w:t>Expert in Workday Core Connectors, and EIBs</w:t>
      </w:r>
      <w:r>
        <w:rPr>
          <w:rFonts w:cs="Helvetica"/>
          <w:color w:val="000000"/>
          <w:szCs w:val="18"/>
          <w:lang w:val="en-GB"/>
        </w:rPr>
        <w:t xml:space="preserve"> </w:t>
      </w:r>
      <w:r w:rsidRPr="003312B2">
        <w:rPr>
          <w:rFonts w:cs="Helvetica"/>
          <w:color w:val="000000"/>
          <w:szCs w:val="18"/>
          <w:lang w:val="en-GB"/>
        </w:rPr>
        <w:t>Integrations, with advanced skills in Document Transformation, XSLT/PICOFs, Web Services, and REST APIs</w:t>
      </w:r>
      <w:r w:rsidR="005D5762">
        <w:rPr>
          <w:rFonts w:cs="Helvetica"/>
          <w:color w:val="000000"/>
          <w:szCs w:val="18"/>
          <w:lang w:val="en-GB"/>
        </w:rPr>
        <w:t xml:space="preserve"> packaged integrations</w:t>
      </w:r>
      <w:r w:rsidRPr="003312B2">
        <w:rPr>
          <w:rFonts w:cs="Helvetica"/>
          <w:color w:val="000000"/>
          <w:szCs w:val="18"/>
          <w:lang w:val="en-GB"/>
        </w:rPr>
        <w:t>.</w:t>
      </w:r>
      <w:r w:rsidR="005D5762">
        <w:rPr>
          <w:rFonts w:cs="Helvetica"/>
          <w:color w:val="000000"/>
          <w:szCs w:val="18"/>
          <w:lang w:val="en-GB"/>
        </w:rPr>
        <w:t xml:space="preserve"> </w:t>
      </w:r>
      <w:r w:rsidRPr="005D5762">
        <w:rPr>
          <w:rFonts w:cs="Helvetica"/>
          <w:color w:val="000000"/>
          <w:szCs w:val="18"/>
          <w:lang w:val="en-GB"/>
        </w:rPr>
        <w:t>Proficient in both inbound and outbound API integrations, excluding Finance, LMS, and Recruiting, with a focus on Workday HCM.</w:t>
      </w:r>
    </w:p>
    <w:p w14:paraId="673BEE72" w14:textId="77777777"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Comprehensive understanding of the full project lifecycle, including implementation, planning, design, documentation, development, production support, testing, and delivery.</w:t>
      </w:r>
    </w:p>
    <w:p w14:paraId="013779B6" w14:textId="77777777"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Strong experience in Custom Reports, Calculated Fields, and Workday Studio, including Core Connectors, Report Writer/Designer, and advanced reporting tools like BIRT.</w:t>
      </w:r>
    </w:p>
    <w:p w14:paraId="4844FCFB" w14:textId="47433808"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 xml:space="preserve">Hands-on configuration of Workday modules, such as </w:t>
      </w:r>
      <w:r w:rsidR="005D5762">
        <w:rPr>
          <w:rFonts w:cs="Helvetica"/>
          <w:color w:val="000000"/>
          <w:szCs w:val="18"/>
          <w:lang w:val="en-GB"/>
        </w:rPr>
        <w:t>Core HCM, Recruiting</w:t>
      </w:r>
      <w:r w:rsidRPr="003312B2">
        <w:rPr>
          <w:rFonts w:cs="Helvetica"/>
          <w:color w:val="000000"/>
          <w:szCs w:val="18"/>
          <w:lang w:val="en-GB"/>
        </w:rPr>
        <w:t xml:space="preserve">, </w:t>
      </w:r>
      <w:r w:rsidR="005D5762">
        <w:rPr>
          <w:rFonts w:cs="Helvetica"/>
          <w:color w:val="000000"/>
          <w:szCs w:val="18"/>
          <w:lang w:val="en-GB"/>
        </w:rPr>
        <w:t xml:space="preserve">Payroll, </w:t>
      </w:r>
      <w:r w:rsidRPr="003312B2">
        <w:rPr>
          <w:rFonts w:cs="Helvetica"/>
          <w:color w:val="000000"/>
          <w:szCs w:val="18"/>
          <w:lang w:val="en-GB"/>
        </w:rPr>
        <w:t xml:space="preserve">Benefits, </w:t>
      </w:r>
      <w:r w:rsidR="005D5762">
        <w:rPr>
          <w:rFonts w:cs="Helvetica"/>
          <w:color w:val="000000"/>
          <w:szCs w:val="18"/>
          <w:lang w:val="en-GB"/>
        </w:rPr>
        <w:t xml:space="preserve">Time Tracking, </w:t>
      </w:r>
      <w:r w:rsidRPr="003312B2">
        <w:rPr>
          <w:rFonts w:cs="Helvetica"/>
          <w:color w:val="000000"/>
          <w:szCs w:val="18"/>
          <w:lang w:val="en-GB"/>
        </w:rPr>
        <w:t xml:space="preserve">Absence Management, </w:t>
      </w:r>
      <w:r w:rsidR="005D5762">
        <w:rPr>
          <w:rFonts w:cs="Helvetica"/>
          <w:color w:val="000000"/>
          <w:szCs w:val="18"/>
          <w:lang w:val="en-GB"/>
        </w:rPr>
        <w:t xml:space="preserve">Talent and </w:t>
      </w:r>
      <w:r w:rsidRPr="003312B2">
        <w:rPr>
          <w:rFonts w:cs="Helvetica"/>
          <w:color w:val="000000"/>
          <w:szCs w:val="18"/>
          <w:lang w:val="en-GB"/>
        </w:rPr>
        <w:t>Performance Management, and Compensation, including Simple, Advanced, and Matrix Reports.</w:t>
      </w:r>
    </w:p>
    <w:p w14:paraId="19A9F610" w14:textId="60446B88"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Skilled in conducting discovery sessions for Workday Integration, HRIS process flows, procedures, and user acceptance testing</w:t>
      </w:r>
      <w:r w:rsidR="005D5762">
        <w:rPr>
          <w:rFonts w:cs="Helvetica"/>
          <w:color w:val="000000"/>
          <w:szCs w:val="18"/>
          <w:lang w:val="en-GB"/>
        </w:rPr>
        <w:t xml:space="preserve"> and release testing</w:t>
      </w:r>
      <w:r w:rsidRPr="003312B2">
        <w:rPr>
          <w:rFonts w:cs="Helvetica"/>
          <w:color w:val="000000"/>
          <w:szCs w:val="18"/>
          <w:lang w:val="en-GB"/>
        </w:rPr>
        <w:t>.</w:t>
      </w:r>
    </w:p>
    <w:p w14:paraId="285190B1" w14:textId="77777777"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Knowledgeable in SDLC phases and methodologies, including Rational Unified Process (RUP), Agile, and Waterfall.</w:t>
      </w:r>
    </w:p>
    <w:p w14:paraId="1712AA34" w14:textId="77777777"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Developed and supported Complex CCB Integrations with various client vendors, managing production deployment and client needs.</w:t>
      </w:r>
    </w:p>
    <w:p w14:paraId="421855F2" w14:textId="1EBDBC3A"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Analytical skills in assessing HR/Payroll business needs through client working sessions and day-to-day support</w:t>
      </w:r>
      <w:r w:rsidR="005D5762">
        <w:rPr>
          <w:rFonts w:cs="Helvetica"/>
          <w:color w:val="000000"/>
          <w:szCs w:val="18"/>
          <w:lang w:val="en-GB"/>
        </w:rPr>
        <w:t>.</w:t>
      </w:r>
    </w:p>
    <w:p w14:paraId="0DBD9D31" w14:textId="77777777"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Design, build, test, and deploy integration and reporting solutions within Workday, with expertise in Object Management Systems and security configurations.</w:t>
      </w:r>
    </w:p>
    <w:p w14:paraId="3E4427D5" w14:textId="77777777"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Proficient in Document Transformation Connector, including arithmetic attributes, CSV attributes, date/time attributes, fixed-length formatting, and grouped attributes.</w:t>
      </w:r>
    </w:p>
    <w:p w14:paraId="57B8F7B6" w14:textId="77777777"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Experienced with Workday Report Writer, including selecting data sources, creating custom reports, sorting and filtering fields, and advanced reporting features.</w:t>
      </w:r>
    </w:p>
    <w:p w14:paraId="6E03D915" w14:textId="77777777"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Hands-on experience with EIB, including working with inbound and outbound EIBs, developing custom reports, and utilizing EIB features like spreadsheet templates and XSLT.</w:t>
      </w:r>
    </w:p>
    <w:p w14:paraId="24ABDDE9" w14:textId="77777777"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Proficient in Core Connectors, including creating and launching inbound and outbound integrations, managing integration system security, and utilizing reports-as-a-service (RaaS).</w:t>
      </w:r>
    </w:p>
    <w:p w14:paraId="706D010B" w14:textId="77777777" w:rsidR="003312B2" w:rsidRPr="003312B2" w:rsidRDefault="003312B2" w:rsidP="003312B2">
      <w:pPr>
        <w:pStyle w:val="ListParagraph"/>
        <w:numPr>
          <w:ilvl w:val="0"/>
          <w:numId w:val="51"/>
        </w:numPr>
        <w:rPr>
          <w:rFonts w:cs="Helvetica"/>
          <w:color w:val="000000"/>
          <w:szCs w:val="18"/>
          <w:lang w:val="en-GB"/>
        </w:rPr>
      </w:pPr>
      <w:r w:rsidRPr="003312B2">
        <w:rPr>
          <w:rFonts w:cs="Helvetica"/>
          <w:color w:val="000000"/>
          <w:szCs w:val="18"/>
          <w:lang w:val="en-GB"/>
        </w:rPr>
        <w:t>Strong background in XML and XSLT, with experience in creating EIBs and custom XSLT transformations, and understanding XML for simple types and related business objects.</w:t>
      </w:r>
    </w:p>
    <w:p w14:paraId="441A65D3" w14:textId="749F8EE0" w:rsidR="003312B2" w:rsidRDefault="003312B2" w:rsidP="00DB2FEE">
      <w:pPr>
        <w:pStyle w:val="ListParagraph"/>
        <w:numPr>
          <w:ilvl w:val="0"/>
          <w:numId w:val="51"/>
        </w:numPr>
        <w:rPr>
          <w:rFonts w:cs="Helvetica"/>
          <w:color w:val="000000"/>
          <w:szCs w:val="18"/>
          <w:lang w:val="en-GB"/>
        </w:rPr>
      </w:pPr>
      <w:r w:rsidRPr="003312B2">
        <w:rPr>
          <w:rFonts w:cs="Helvetica"/>
          <w:color w:val="000000"/>
          <w:szCs w:val="18"/>
          <w:lang w:val="en-GB"/>
        </w:rPr>
        <w:t>Skilled in mentoring and training HR IT architects, improving their understanding of the Workday ecosystem and integration capabilities.</w:t>
      </w:r>
    </w:p>
    <w:p w14:paraId="2F51FCE5" w14:textId="205C2348" w:rsidR="005D5762" w:rsidRPr="00E06C1D" w:rsidRDefault="005D5762" w:rsidP="00DB2FEE">
      <w:pPr>
        <w:pStyle w:val="ListParagraph"/>
        <w:numPr>
          <w:ilvl w:val="0"/>
          <w:numId w:val="51"/>
        </w:numPr>
        <w:rPr>
          <w:rFonts w:cs="Helvetica"/>
          <w:color w:val="000000"/>
          <w:szCs w:val="18"/>
          <w:lang w:val="en-GB"/>
        </w:rPr>
      </w:pPr>
      <w:r w:rsidRPr="005D5762">
        <w:rPr>
          <w:rFonts w:cs="Helvetica"/>
          <w:color w:val="000000"/>
          <w:szCs w:val="18"/>
        </w:rPr>
        <w:t>Mentored others to enhance their breadth and depth of Workday knowledge; Troubleshoot integrations, delivering mission critical infrastructure and ensuring the highest levels of performance and security.</w:t>
      </w:r>
    </w:p>
    <w:p w14:paraId="1E6DEADD" w14:textId="77777777" w:rsidR="00E06C1D" w:rsidRDefault="00E06C1D" w:rsidP="00E06C1D">
      <w:pPr>
        <w:pStyle w:val="ListParagraph"/>
        <w:numPr>
          <w:ilvl w:val="0"/>
          <w:numId w:val="51"/>
        </w:numPr>
      </w:pPr>
      <w:r>
        <w:t>Worked on software development life cycles, technology tools, testing methodologies and requirements gathering.</w:t>
      </w:r>
    </w:p>
    <w:p w14:paraId="79D7D6D4" w14:textId="77777777" w:rsidR="00E06C1D" w:rsidRDefault="00E06C1D" w:rsidP="00E06C1D">
      <w:pPr>
        <w:pStyle w:val="ListParagraph"/>
        <w:numPr>
          <w:ilvl w:val="0"/>
          <w:numId w:val="51"/>
        </w:numPr>
      </w:pPr>
      <w:r>
        <w:t>Worked with legacy systems setup data and converting to Workday (custom objects, custom organizations).</w:t>
      </w:r>
    </w:p>
    <w:p w14:paraId="68598C35" w14:textId="77777777" w:rsidR="00E06C1D" w:rsidRDefault="00E06C1D" w:rsidP="00E06C1D">
      <w:pPr>
        <w:pStyle w:val="ListParagraph"/>
        <w:numPr>
          <w:ilvl w:val="0"/>
          <w:numId w:val="51"/>
        </w:numPr>
      </w:pPr>
      <w:r>
        <w:t>Responsible for researching type Workday HCM transaction questions received from end users. Partner with HRIT team members to work through system issues. Test Transport Configuration for an Integrations like Security for Integrations, Integration Security in Workday, Security Domains for User Access to EIBs and Integrations.</w:t>
      </w:r>
    </w:p>
    <w:p w14:paraId="4E64BD92" w14:textId="77777777" w:rsidR="00E06C1D" w:rsidRDefault="00E06C1D" w:rsidP="00E06C1D">
      <w:pPr>
        <w:pStyle w:val="ListParagraph"/>
        <w:numPr>
          <w:ilvl w:val="0"/>
          <w:numId w:val="51"/>
        </w:numPr>
      </w:pPr>
      <w:r>
        <w:t>Set Up Outbound EIB Integration: Integration Business Processes, Create Integration Process Event, Set Up Integration Delivery, Monitor the Progress of Business Processes, Custom Objects in Workday Web Services, Custom Objects in Workday Web Services.</w:t>
      </w:r>
    </w:p>
    <w:p w14:paraId="09C96E99" w14:textId="77777777" w:rsidR="00E06C1D" w:rsidRDefault="00E06C1D" w:rsidP="00E06C1D">
      <w:pPr>
        <w:pStyle w:val="ListParagraph"/>
        <w:numPr>
          <w:ilvl w:val="0"/>
          <w:numId w:val="51"/>
        </w:numPr>
      </w:pPr>
      <w:r>
        <w:t>Assist end users with processing hires, job changes, terminations, organizational structure changes</w:t>
      </w:r>
    </w:p>
    <w:p w14:paraId="5D66AE27" w14:textId="77777777" w:rsidR="00E06C1D" w:rsidRDefault="00E06C1D" w:rsidP="00E06C1D">
      <w:pPr>
        <w:pStyle w:val="ListParagraph"/>
        <w:numPr>
          <w:ilvl w:val="0"/>
          <w:numId w:val="51"/>
        </w:numPr>
      </w:pPr>
      <w:r>
        <w:t>Managed and own end-to-end testing with various vendors, Workday-partner, internal system owners Developed integrations focused on data quality and integrity, which can scale based on the growing needs of organization.</w:t>
      </w:r>
    </w:p>
    <w:p w14:paraId="473407ED" w14:textId="77777777" w:rsidR="00E06C1D" w:rsidRDefault="00E06C1D" w:rsidP="00E06C1D">
      <w:pPr>
        <w:pStyle w:val="ListParagraph"/>
        <w:numPr>
          <w:ilvl w:val="0"/>
          <w:numId w:val="51"/>
        </w:numPr>
      </w:pPr>
      <w:r>
        <w:t>Extract data using Workday using custom reports, employing calculated fields and transformations</w:t>
      </w:r>
    </w:p>
    <w:p w14:paraId="5B901040" w14:textId="7533A37E" w:rsidR="00E06C1D" w:rsidRDefault="00E06C1D" w:rsidP="00E06C1D">
      <w:pPr>
        <w:pStyle w:val="ListParagraph"/>
        <w:numPr>
          <w:ilvl w:val="0"/>
          <w:numId w:val="52"/>
        </w:numPr>
      </w:pPr>
      <w:r>
        <w:t>Assisted with Workday configuration and Business Process Framework</w:t>
      </w:r>
      <w:r>
        <w:t xml:space="preserve">. </w:t>
      </w:r>
      <w:r>
        <w:t>Supported multiple Workday integrations including custom integrations with Active Directory, Data Warehouse, and Workday packaged integrations like Fidelity.</w:t>
      </w:r>
      <w:r>
        <w:t xml:space="preserve"> </w:t>
      </w:r>
      <w:r>
        <w:t xml:space="preserve">Managed Workday major releases, identifying impact and enhancement opportunities associated with new release. Assisted with all aspects of data integrations/interfaces with various vendors </w:t>
      </w:r>
      <w:r>
        <w:t>&amp;</w:t>
      </w:r>
      <w:r>
        <w:t xml:space="preserve"> other internal systems</w:t>
      </w:r>
      <w:r>
        <w:t>.</w:t>
      </w:r>
    </w:p>
    <w:p w14:paraId="3220EF4F" w14:textId="40CC5638" w:rsidR="00E06C1D" w:rsidRDefault="00E06C1D" w:rsidP="00E06C1D">
      <w:pPr>
        <w:pStyle w:val="ListParagraph"/>
      </w:pPr>
    </w:p>
    <w:p w14:paraId="368EC6D0" w14:textId="77777777" w:rsidR="00E06C1D" w:rsidRPr="005D5762" w:rsidRDefault="00E06C1D" w:rsidP="00E06C1D">
      <w:pPr>
        <w:pStyle w:val="ListParagraph"/>
        <w:rPr>
          <w:rFonts w:cs="Helvetica"/>
          <w:color w:val="000000"/>
          <w:szCs w:val="18"/>
          <w:lang w:val="en-GB"/>
        </w:rPr>
      </w:pPr>
    </w:p>
    <w:p w14:paraId="6292CD44" w14:textId="77777777" w:rsidR="003312B2" w:rsidRDefault="003312B2" w:rsidP="00DB2FEE">
      <w:pPr>
        <w:rPr>
          <w:rFonts w:cs="Helvetica"/>
          <w:b/>
          <w:bCs/>
          <w:color w:val="000000"/>
          <w:szCs w:val="18"/>
          <w:lang w:val="en-GB"/>
        </w:rPr>
      </w:pPr>
    </w:p>
    <w:p w14:paraId="19390A6B" w14:textId="77777777" w:rsidR="003312B2" w:rsidRDefault="003312B2" w:rsidP="00DB2FEE">
      <w:pPr>
        <w:rPr>
          <w:rFonts w:cs="Helvetica"/>
          <w:b/>
          <w:bCs/>
          <w:color w:val="000000"/>
          <w:szCs w:val="18"/>
          <w:lang w:val="en-GB"/>
        </w:rPr>
      </w:pPr>
    </w:p>
    <w:p w14:paraId="1AFBD2B8" w14:textId="77777777" w:rsidR="003312B2" w:rsidRDefault="003312B2" w:rsidP="00DB2FEE">
      <w:pPr>
        <w:rPr>
          <w:rFonts w:cs="Helvetica"/>
          <w:b/>
          <w:bCs/>
          <w:color w:val="000000"/>
          <w:szCs w:val="18"/>
          <w:lang w:val="en-GB"/>
        </w:rPr>
      </w:pPr>
    </w:p>
    <w:p w14:paraId="3CBAB61F" w14:textId="77777777" w:rsidR="003312B2" w:rsidRDefault="003312B2" w:rsidP="00DB2FEE">
      <w:pPr>
        <w:rPr>
          <w:rFonts w:cs="Helvetica"/>
          <w:b/>
          <w:bCs/>
          <w:color w:val="000000"/>
          <w:szCs w:val="18"/>
          <w:lang w:val="en-GB"/>
        </w:rPr>
      </w:pPr>
    </w:p>
    <w:p w14:paraId="0923B373" w14:textId="77777777" w:rsidR="00660CE7" w:rsidRDefault="00660CE7" w:rsidP="00660CE7">
      <w:pPr>
        <w:rPr>
          <w:rFonts w:asciiTheme="majorHAnsi" w:eastAsiaTheme="majorEastAsia" w:hAnsiTheme="majorHAnsi" w:cstheme="majorBidi"/>
          <w:b/>
          <w:bCs/>
          <w:caps/>
          <w:sz w:val="22"/>
          <w:szCs w:val="26"/>
        </w:rPr>
      </w:pPr>
    </w:p>
    <w:p w14:paraId="07ECE144" w14:textId="029E2CA7" w:rsidR="003312B2" w:rsidRDefault="007F6586" w:rsidP="00660CE7">
      <w:pPr>
        <w:rPr>
          <w:rFonts w:asciiTheme="majorHAnsi" w:eastAsiaTheme="majorEastAsia" w:hAnsiTheme="majorHAnsi" w:cstheme="majorBidi"/>
          <w:b/>
          <w:bCs/>
          <w:caps/>
          <w:sz w:val="22"/>
          <w:szCs w:val="26"/>
        </w:rPr>
      </w:pPr>
      <w:r>
        <w:rPr>
          <w:rFonts w:asciiTheme="majorHAnsi" w:eastAsiaTheme="majorEastAsia" w:hAnsiTheme="majorHAnsi" w:cstheme="majorBidi"/>
          <w:b/>
          <w:bCs/>
          <w:caps/>
          <w:sz w:val="22"/>
          <w:szCs w:val="26"/>
        </w:rPr>
        <w:t xml:space="preserve">Workday </w:t>
      </w:r>
      <w:r>
        <w:rPr>
          <w:rFonts w:asciiTheme="majorHAnsi" w:eastAsiaTheme="majorEastAsia" w:hAnsiTheme="majorHAnsi" w:cstheme="majorBidi"/>
          <w:b/>
          <w:bCs/>
          <w:caps/>
          <w:sz w:val="22"/>
          <w:szCs w:val="26"/>
        </w:rPr>
        <w:t xml:space="preserve">Integrations </w:t>
      </w:r>
      <w:r>
        <w:rPr>
          <w:rFonts w:asciiTheme="majorHAnsi" w:eastAsiaTheme="majorEastAsia" w:hAnsiTheme="majorHAnsi" w:cstheme="majorBidi"/>
          <w:b/>
          <w:bCs/>
          <w:caps/>
          <w:sz w:val="22"/>
          <w:szCs w:val="26"/>
        </w:rPr>
        <w:t xml:space="preserve">Consultant </w:t>
      </w:r>
      <w:r>
        <w:rPr>
          <w:rFonts w:asciiTheme="majorHAnsi" w:eastAsiaTheme="majorEastAsia" w:hAnsiTheme="majorHAnsi" w:cstheme="majorBidi"/>
          <w:b/>
          <w:bCs/>
          <w:caps/>
          <w:sz w:val="22"/>
          <w:szCs w:val="26"/>
        </w:rPr>
        <w:t xml:space="preserve">– </w:t>
      </w:r>
      <w:r w:rsidR="003312B2">
        <w:rPr>
          <w:rFonts w:asciiTheme="majorHAnsi" w:eastAsiaTheme="majorEastAsia" w:hAnsiTheme="majorHAnsi" w:cstheme="majorBidi"/>
          <w:b/>
          <w:bCs/>
          <w:caps/>
          <w:sz w:val="22"/>
          <w:szCs w:val="26"/>
        </w:rPr>
        <w:t xml:space="preserve">value labs </w:t>
      </w:r>
      <w:r>
        <w:rPr>
          <w:rFonts w:asciiTheme="majorHAnsi" w:eastAsiaTheme="majorEastAsia" w:hAnsiTheme="majorHAnsi" w:cstheme="majorBidi"/>
          <w:b/>
          <w:bCs/>
          <w:caps/>
          <w:sz w:val="22"/>
          <w:szCs w:val="26"/>
        </w:rPr>
        <w:t xml:space="preserve">– </w:t>
      </w:r>
      <w:r w:rsidR="003312B2">
        <w:rPr>
          <w:rFonts w:asciiTheme="majorHAnsi" w:eastAsiaTheme="majorEastAsia" w:hAnsiTheme="majorHAnsi" w:cstheme="majorBidi"/>
          <w:b/>
          <w:bCs/>
          <w:caps/>
          <w:sz w:val="22"/>
          <w:szCs w:val="26"/>
        </w:rPr>
        <w:t>hyderabad, india</w:t>
      </w:r>
    </w:p>
    <w:p w14:paraId="150C3A75" w14:textId="77777777" w:rsidR="00E06C1D" w:rsidRPr="00E06C1D" w:rsidRDefault="00E06C1D" w:rsidP="00E06C1D">
      <w:pPr>
        <w:pStyle w:val="Date"/>
        <w:rPr>
          <w:rFonts w:asciiTheme="majorHAnsi" w:eastAsiaTheme="majorEastAsia" w:hAnsiTheme="majorHAnsi" w:cstheme="majorBidi"/>
          <w:b/>
          <w:bCs/>
          <w:caps/>
          <w:sz w:val="22"/>
          <w:szCs w:val="26"/>
        </w:rPr>
      </w:pPr>
      <w:r w:rsidRPr="00E06C1D">
        <w:rPr>
          <w:rFonts w:asciiTheme="majorHAnsi" w:eastAsiaTheme="majorEastAsia" w:hAnsiTheme="majorHAnsi" w:cstheme="majorBidi"/>
          <w:b/>
          <w:bCs/>
          <w:caps/>
          <w:sz w:val="22"/>
          <w:szCs w:val="26"/>
        </w:rPr>
        <w:t>From April 2016 – To July 2024</w:t>
      </w:r>
    </w:p>
    <w:p w14:paraId="0FAA585A" w14:textId="77777777" w:rsidR="00E06C1D" w:rsidRDefault="00E06C1D" w:rsidP="00660CE7">
      <w:pPr>
        <w:rPr>
          <w:rFonts w:asciiTheme="majorHAnsi" w:eastAsiaTheme="majorEastAsia" w:hAnsiTheme="majorHAnsi" w:cstheme="majorBidi"/>
          <w:b/>
          <w:bCs/>
          <w:caps/>
          <w:sz w:val="22"/>
          <w:szCs w:val="26"/>
        </w:rPr>
      </w:pPr>
    </w:p>
    <w:p w14:paraId="23C3C4D8" w14:textId="11BC82A6" w:rsidR="007F6586" w:rsidRDefault="007F6586" w:rsidP="007F6586">
      <w:pPr>
        <w:autoSpaceDE w:val="0"/>
        <w:autoSpaceDN w:val="0"/>
        <w:adjustRightInd w:val="0"/>
        <w:spacing w:after="100"/>
        <w:rPr>
          <w:rFonts w:cs="Helvetica"/>
          <w:i/>
          <w:iCs/>
          <w:color w:val="000000"/>
          <w:szCs w:val="18"/>
          <w:lang w:val="en-GB"/>
        </w:rPr>
      </w:pPr>
      <w:r w:rsidRPr="00B74605">
        <w:rPr>
          <w:rFonts w:asciiTheme="majorHAnsi" w:eastAsiaTheme="majorEastAsia" w:hAnsiTheme="majorHAnsi" w:cstheme="majorBidi"/>
          <w:b/>
          <w:bCs/>
          <w:caps/>
          <w:sz w:val="22"/>
          <w:szCs w:val="26"/>
        </w:rPr>
        <w:t>Responsibilities:</w:t>
      </w:r>
    </w:p>
    <w:p w14:paraId="3FCA4FEC" w14:textId="77777777" w:rsidR="00343C02" w:rsidRDefault="00343C02" w:rsidP="00343C02">
      <w:pPr>
        <w:rPr>
          <w:rFonts w:cs="Helvetica"/>
          <w:b/>
          <w:bCs/>
          <w:color w:val="000000"/>
          <w:szCs w:val="18"/>
          <w:lang w:val="en-GB"/>
        </w:rPr>
      </w:pPr>
    </w:p>
    <w:p w14:paraId="5D5F0D82" w14:textId="67D5C20F" w:rsidR="000D3B76" w:rsidRDefault="000D3B76" w:rsidP="005D5762">
      <w:pPr>
        <w:pStyle w:val="ListParagraph"/>
        <w:numPr>
          <w:ilvl w:val="0"/>
          <w:numId w:val="52"/>
        </w:numPr>
      </w:pPr>
      <w:r>
        <w:t>Worked in XMLs/XSLTs and Document Transformations, Standard and Custom Reports(Advance Report),</w:t>
      </w:r>
    </w:p>
    <w:p w14:paraId="2296291E" w14:textId="77777777" w:rsidR="000D3B76" w:rsidRDefault="000D3B76" w:rsidP="005D5762">
      <w:pPr>
        <w:pStyle w:val="ListParagraph"/>
      </w:pPr>
      <w:r>
        <w:t>PICOF(Payroll Interface) based integrations, Creating calculated field used in custom reports, Usage of Web</w:t>
      </w:r>
    </w:p>
    <w:p w14:paraId="1B0277C1" w14:textId="73493F67" w:rsidR="000D3B76" w:rsidRDefault="000D3B76" w:rsidP="005D5762">
      <w:pPr>
        <w:pStyle w:val="ListParagraph"/>
      </w:pPr>
      <w:r>
        <w:t xml:space="preserve">services in STUDIO/EIB integrations, Solution and Object Transporters for migrations, Usage of </w:t>
      </w:r>
      <w:proofErr w:type="spellStart"/>
      <w:r>
        <w:t>iloads</w:t>
      </w:r>
      <w:proofErr w:type="spellEnd"/>
    </w:p>
    <w:p w14:paraId="48B8E321" w14:textId="575D79F3" w:rsidR="000D3B76" w:rsidRDefault="005D5762" w:rsidP="005D5762">
      <w:pPr>
        <w:pStyle w:val="ListParagraph"/>
        <w:numPr>
          <w:ilvl w:val="0"/>
          <w:numId w:val="52"/>
        </w:numPr>
      </w:pPr>
      <w:r>
        <w:t xml:space="preserve">Proficient </w:t>
      </w:r>
      <w:r w:rsidR="000D3B76">
        <w:t xml:space="preserve">in web service integrations (SOAP, WSDL, XML, XSLT), Worked on data loading using </w:t>
      </w:r>
      <w:proofErr w:type="spellStart"/>
      <w:r w:rsidR="000D3B76">
        <w:t>iLoads</w:t>
      </w:r>
      <w:proofErr w:type="spellEnd"/>
      <w:r w:rsidR="000D3B76">
        <w:t>.</w:t>
      </w:r>
    </w:p>
    <w:p w14:paraId="77EE55C8" w14:textId="42AA2E97" w:rsidR="000D3B76" w:rsidRDefault="000D3B76" w:rsidP="005D5762">
      <w:pPr>
        <w:pStyle w:val="ListParagraph"/>
      </w:pPr>
      <w:r>
        <w:t>Worked on data Validation of both pre and post loaded data using inbuilt validation tools like ADR.</w:t>
      </w:r>
    </w:p>
    <w:p w14:paraId="0D5DCFF9" w14:textId="08D7AD0C" w:rsidR="000D3B76" w:rsidRDefault="000D3B76" w:rsidP="005D5762">
      <w:pPr>
        <w:pStyle w:val="ListParagraph"/>
      </w:pPr>
      <w:r>
        <w:t>Worked in Agile Applications Development, Support and Deployment.</w:t>
      </w:r>
    </w:p>
    <w:p w14:paraId="63002FBD" w14:textId="54DC611A" w:rsidR="000D3B76" w:rsidRDefault="000D3B76" w:rsidP="005D5762">
      <w:pPr>
        <w:pStyle w:val="ListParagraph"/>
        <w:numPr>
          <w:ilvl w:val="0"/>
          <w:numId w:val="52"/>
        </w:numPr>
      </w:pPr>
      <w:r>
        <w:t>Designed and implemented various integrations using Calculated Fields, EIB (Enterprise Integration Builder),</w:t>
      </w:r>
    </w:p>
    <w:p w14:paraId="19344CEA" w14:textId="77777777" w:rsidR="000D3B76" w:rsidRDefault="000D3B76" w:rsidP="005D5762">
      <w:pPr>
        <w:pStyle w:val="ListParagraph"/>
      </w:pPr>
      <w:r>
        <w:t>Document Transformation, Workday Connector, XML, XSLT and Web Services technologies.</w:t>
      </w:r>
    </w:p>
    <w:p w14:paraId="2E77F2CE" w14:textId="78C9867A" w:rsidR="000D3B76" w:rsidRDefault="005D5762" w:rsidP="005D5762">
      <w:pPr>
        <w:pStyle w:val="ListParagraph"/>
        <w:numPr>
          <w:ilvl w:val="0"/>
          <w:numId w:val="52"/>
        </w:numPr>
      </w:pPr>
      <w:r>
        <w:t>W</w:t>
      </w:r>
      <w:r w:rsidR="000D3B76">
        <w:t>orked with Workday Report Writer and creating custom integrations with third party applications using</w:t>
      </w:r>
      <w:r>
        <w:t xml:space="preserve"> </w:t>
      </w:r>
      <w:r w:rsidR="000D3B76">
        <w:t>Workday Cloud Connect and Enterprise Interface Builder (EIB)</w:t>
      </w:r>
    </w:p>
    <w:p w14:paraId="0BFF3D40" w14:textId="1EFA1062" w:rsidR="000D3B76" w:rsidRDefault="000D3B76" w:rsidP="005D5762">
      <w:pPr>
        <w:pStyle w:val="ListParagraph"/>
        <w:numPr>
          <w:ilvl w:val="0"/>
          <w:numId w:val="52"/>
        </w:numPr>
      </w:pPr>
      <w:r>
        <w:t>Security Configuration and Business Process setup in the tenant, Understand the requirement end to end; both</w:t>
      </w:r>
      <w:r w:rsidR="005D5762">
        <w:t xml:space="preserve"> </w:t>
      </w:r>
      <w:r>
        <w:t>Technical and Functional and to work the clients independently</w:t>
      </w:r>
    </w:p>
    <w:p w14:paraId="46C7CC24" w14:textId="4BFC38F5" w:rsidR="000D3B76" w:rsidRDefault="000D3B76" w:rsidP="005D5762">
      <w:pPr>
        <w:pStyle w:val="ListParagraph"/>
        <w:numPr>
          <w:ilvl w:val="0"/>
          <w:numId w:val="52"/>
        </w:numPr>
      </w:pPr>
      <w:r>
        <w:t>Effectively communicate the details to the clients, Integration development, architecture designing with hands</w:t>
      </w:r>
      <w:r w:rsidR="005D5762">
        <w:t xml:space="preserve"> </w:t>
      </w:r>
      <w:r>
        <w:t>on experience in building Workday integrations, Workday security related to creating and assigning</w:t>
      </w:r>
      <w:r w:rsidR="005D5762">
        <w:t xml:space="preserve"> </w:t>
      </w:r>
      <w:r>
        <w:t>Permission Lists / Users / Roles, Requirement gathering, Analysis, Design, Development and Testing</w:t>
      </w:r>
    </w:p>
    <w:p w14:paraId="6F854F46" w14:textId="3728B196" w:rsidR="000D3B76" w:rsidRDefault="000D3B76" w:rsidP="005D5762">
      <w:pPr>
        <w:pStyle w:val="ListParagraph"/>
        <w:numPr>
          <w:ilvl w:val="0"/>
          <w:numId w:val="52"/>
        </w:numPr>
      </w:pPr>
      <w:r>
        <w:t>Architected solutions and successfully lead business or technical initiatives, which include Implementation and</w:t>
      </w:r>
      <w:r w:rsidR="005D5762">
        <w:t xml:space="preserve"> </w:t>
      </w:r>
      <w:r>
        <w:t>Production support done in Workday</w:t>
      </w:r>
    </w:p>
    <w:p w14:paraId="4DBAB9F6" w14:textId="5FBB6A55" w:rsidR="000D3B76" w:rsidRDefault="000D3B76" w:rsidP="005D5762">
      <w:pPr>
        <w:pStyle w:val="ListParagraph"/>
        <w:numPr>
          <w:ilvl w:val="0"/>
          <w:numId w:val="52"/>
        </w:numPr>
      </w:pPr>
      <w:r>
        <w:t>Configured Integration System Security Group and Integration System User and solve any issue regarding da</w:t>
      </w:r>
      <w:r w:rsidR="005D5762">
        <w:t xml:space="preserve">ta </w:t>
      </w:r>
      <w:r>
        <w:t>access, Proficient in XSLT, built integrations using workday delivered tools like EIB, Core Connectors and</w:t>
      </w:r>
      <w:r w:rsidR="005D5762">
        <w:t xml:space="preserve"> </w:t>
      </w:r>
      <w:r>
        <w:t>workday studio, proficient documentation skills</w:t>
      </w:r>
      <w:r w:rsidR="005D5762">
        <w:t xml:space="preserve"> </w:t>
      </w:r>
      <w:r>
        <w:t>Solve bugs, engage in trouble shooting, and interact with the internal developer community.</w:t>
      </w:r>
      <w:r w:rsidR="005D5762">
        <w:t xml:space="preserve"> </w:t>
      </w:r>
      <w:r>
        <w:t>Assist in analysis &amp; evaluation of new technologies to meet demand for product roadmap and technology</w:t>
      </w:r>
      <w:r w:rsidR="005D5762">
        <w:t xml:space="preserve"> </w:t>
      </w:r>
      <w:r>
        <w:t>platform goals.</w:t>
      </w:r>
    </w:p>
    <w:p w14:paraId="7E17E83A" w14:textId="57892939" w:rsidR="000D3B76" w:rsidRDefault="000D3B76" w:rsidP="00E06C1D">
      <w:pPr>
        <w:pStyle w:val="ListParagraph"/>
        <w:numPr>
          <w:ilvl w:val="0"/>
          <w:numId w:val="52"/>
        </w:numPr>
      </w:pPr>
      <w:r>
        <w:t>Workday integration technologies such as Workday Studio, EIB, Core Connector, DT, XSLT, CFs, Workday</w:t>
      </w:r>
      <w:r w:rsidR="005D5762">
        <w:t xml:space="preserve"> </w:t>
      </w:r>
      <w:r>
        <w:t>Web Services API, Cloud Connect, RaaS, BIRT.</w:t>
      </w:r>
      <w:r w:rsidR="00E06C1D">
        <w:t xml:space="preserve"> </w:t>
      </w:r>
      <w:r>
        <w:t>Workday HCM integration SDLC including design, development and testing based on a solid understanding of</w:t>
      </w:r>
      <w:r w:rsidR="00660CE7">
        <w:t xml:space="preserve"> </w:t>
      </w:r>
      <w:r>
        <w:t>the Workday Business Object Model</w:t>
      </w:r>
      <w:r w:rsidR="00660CE7">
        <w:t xml:space="preserve">. </w:t>
      </w:r>
      <w:r>
        <w:t>Built and maintained integrations employing web services, XML, XSLT, JSON, etc.</w:t>
      </w:r>
    </w:p>
    <w:p w14:paraId="0909F6E6" w14:textId="77777777" w:rsidR="00660CE7" w:rsidRDefault="000D3B76" w:rsidP="00660CE7">
      <w:pPr>
        <w:pStyle w:val="ListParagraph"/>
        <w:numPr>
          <w:ilvl w:val="0"/>
          <w:numId w:val="52"/>
        </w:numPr>
      </w:pPr>
      <w:r>
        <w:t>Evaluation and recommendation of appropriate technologies for product features and platform</w:t>
      </w:r>
      <w:r w:rsidR="00660CE7">
        <w:t xml:space="preserve">. </w:t>
      </w:r>
      <w:r>
        <w:t>Worked in a Globally Distributed Development team environment with minimal supervision.</w:t>
      </w:r>
      <w:r w:rsidR="00660CE7">
        <w:t xml:space="preserve"> </w:t>
      </w:r>
      <w:r>
        <w:t>Demonstrated strengths in Workday HCM Security, Reporting and Integrations.</w:t>
      </w:r>
    </w:p>
    <w:p w14:paraId="3CA30685" w14:textId="707D1134" w:rsidR="000D3B76" w:rsidRDefault="000D3B76" w:rsidP="00660CE7">
      <w:pPr>
        <w:pStyle w:val="ListParagraph"/>
        <w:numPr>
          <w:ilvl w:val="0"/>
          <w:numId w:val="52"/>
        </w:numPr>
      </w:pPr>
      <w:r>
        <w:t>Design, Build, Test, and Deploy Integration and Reporting solutions associated with Workday system.</w:t>
      </w:r>
    </w:p>
    <w:p w14:paraId="38101A9F" w14:textId="1BD44ED6" w:rsidR="000D3B76" w:rsidRDefault="000D3B76" w:rsidP="00660CE7">
      <w:pPr>
        <w:pStyle w:val="ListParagraph"/>
        <w:numPr>
          <w:ilvl w:val="0"/>
          <w:numId w:val="52"/>
        </w:numPr>
      </w:pPr>
      <w:r>
        <w:t>Integration Business Processes, Create Integration Process Event, Integration Delivery, Monitor the Progress</w:t>
      </w:r>
      <w:r w:rsidR="00660CE7">
        <w:t xml:space="preserve"> </w:t>
      </w:r>
      <w:r>
        <w:t>of Business Processes, Custom Objects in Workday Web Services,</w:t>
      </w:r>
      <w:r w:rsidR="00660CE7">
        <w:t xml:space="preserve"> </w:t>
      </w:r>
      <w:r>
        <w:t>Custom Objects in Workday Web Services, Custom Lists, Operations that Support Custom Objects, Effective-</w:t>
      </w:r>
      <w:r w:rsidR="00660CE7">
        <w:t xml:space="preserve"> </w:t>
      </w:r>
      <w:r>
        <w:t>Dated Custom Objects, Retrieve Custom Object WSDL,</w:t>
      </w:r>
    </w:p>
    <w:p w14:paraId="3734A608" w14:textId="795313C3" w:rsidR="000D3B76" w:rsidRDefault="000D3B76" w:rsidP="00660CE7">
      <w:pPr>
        <w:pStyle w:val="ListParagraph"/>
        <w:numPr>
          <w:ilvl w:val="0"/>
          <w:numId w:val="52"/>
        </w:numPr>
      </w:pPr>
      <w:r>
        <w:t>Retrieve Custom Object WSDL Remotely, Reference ID Types A-D, Workday Web Service API Date, Time,</w:t>
      </w:r>
      <w:r w:rsidR="00660CE7">
        <w:t xml:space="preserve"> </w:t>
      </w:r>
      <w:r>
        <w:t>and Time Zone Handling, Validate Only Mode, Validate Only Mode for Import Web Services</w:t>
      </w:r>
      <w:r w:rsidR="00660CE7">
        <w:t>.</w:t>
      </w:r>
    </w:p>
    <w:p w14:paraId="79D25499" w14:textId="563A9169" w:rsidR="000D3B76" w:rsidRDefault="000D3B76" w:rsidP="005D5762">
      <w:pPr>
        <w:pStyle w:val="ListParagraph"/>
        <w:numPr>
          <w:ilvl w:val="0"/>
          <w:numId w:val="52"/>
        </w:numPr>
      </w:pPr>
      <w:r>
        <w:t>Created complex reports for the clients to test and compare the source data with that of tenant.</w:t>
      </w:r>
    </w:p>
    <w:p w14:paraId="184635EE" w14:textId="7EB7B0B0" w:rsidR="003312B2" w:rsidRDefault="000D3B76" w:rsidP="00660CE7">
      <w:pPr>
        <w:pStyle w:val="ListParagraph"/>
        <w:numPr>
          <w:ilvl w:val="0"/>
          <w:numId w:val="52"/>
        </w:numPr>
      </w:pPr>
      <w:r>
        <w:t>Created calculated fields in the custom reports to get the required field for data validation.</w:t>
      </w:r>
      <w:r w:rsidR="00660CE7">
        <w:t xml:space="preserve"> </w:t>
      </w:r>
      <w:r w:rsidR="003312B2">
        <w:t>Worked with development teams to design, build and test applications, Provided direction for system</w:t>
      </w:r>
      <w:r w:rsidR="00660CE7">
        <w:t xml:space="preserve"> </w:t>
      </w:r>
      <w:r w:rsidR="003312B2">
        <w:t>enhancements and defect fixes closure with stakeholders</w:t>
      </w:r>
    </w:p>
    <w:p w14:paraId="588FA18F" w14:textId="77777777" w:rsidR="003312B2" w:rsidRDefault="003312B2" w:rsidP="005D5762">
      <w:pPr>
        <w:pStyle w:val="ListParagraph"/>
        <w:numPr>
          <w:ilvl w:val="0"/>
          <w:numId w:val="52"/>
        </w:numPr>
      </w:pPr>
      <w:r>
        <w:t>Worked with Workday Developers to communicate requirements, Devised or modifies procedures, including</w:t>
      </w:r>
    </w:p>
    <w:p w14:paraId="30257F12" w14:textId="4A1F50EA" w:rsidR="003312B2" w:rsidRDefault="003312B2" w:rsidP="00660CE7">
      <w:pPr>
        <w:pStyle w:val="ListParagraph"/>
        <w:numPr>
          <w:ilvl w:val="0"/>
          <w:numId w:val="52"/>
        </w:numPr>
      </w:pPr>
      <w:r>
        <w:t>documentation, to solve complex.</w:t>
      </w:r>
      <w:r w:rsidR="00660CE7">
        <w:t xml:space="preserve"> </w:t>
      </w:r>
      <w:r>
        <w:t>Worked as Advanced in Workday report development, including development using the Workday Enterprise</w:t>
      </w:r>
      <w:r w:rsidR="00660CE7">
        <w:t xml:space="preserve"> </w:t>
      </w:r>
      <w:r>
        <w:t>Interface Builder (EIB) and Workday Studio</w:t>
      </w:r>
      <w:r w:rsidR="00660CE7">
        <w:t xml:space="preserve"> </w:t>
      </w:r>
      <w:r>
        <w:t>worked independently and be a team player, Responsible for developing and deploying reports within</w:t>
      </w:r>
      <w:r w:rsidR="00660CE7">
        <w:t xml:space="preserve"> </w:t>
      </w:r>
      <w:r>
        <w:t>Workday environment</w:t>
      </w:r>
    </w:p>
    <w:p w14:paraId="697AAE94" w14:textId="23620390" w:rsidR="003312B2" w:rsidRDefault="003312B2" w:rsidP="00660CE7">
      <w:pPr>
        <w:pStyle w:val="ListParagraph"/>
        <w:numPr>
          <w:ilvl w:val="0"/>
          <w:numId w:val="52"/>
        </w:numPr>
      </w:pPr>
      <w:r>
        <w:t>Experienced with Agile development principle and methods, specifically with scrum and sprint</w:t>
      </w:r>
      <w:r w:rsidR="00660CE7">
        <w:t xml:space="preserve"> </w:t>
      </w:r>
      <w:r>
        <w:t>built and maintained integration in accordance with the business requirement, determined appropriate metrics</w:t>
      </w:r>
      <w:r w:rsidR="00660CE7">
        <w:t xml:space="preserve"> </w:t>
      </w:r>
      <w:r>
        <w:t>and utilize data to further enhance the delivery of services</w:t>
      </w:r>
    </w:p>
    <w:p w14:paraId="028F0E3B" w14:textId="0B0B1F4F" w:rsidR="003312B2" w:rsidRDefault="003312B2" w:rsidP="00660CE7">
      <w:pPr>
        <w:pStyle w:val="ListParagraph"/>
        <w:numPr>
          <w:ilvl w:val="0"/>
          <w:numId w:val="52"/>
        </w:numPr>
      </w:pPr>
      <w:r>
        <w:t>Workday Integrations, both inbound and outbound</w:t>
      </w:r>
      <w:r w:rsidR="00660CE7">
        <w:t xml:space="preserve"> </w:t>
      </w:r>
      <w:r>
        <w:t>EIB</w:t>
      </w:r>
      <w:r w:rsidR="00660CE7">
        <w:t xml:space="preserve"> </w:t>
      </w:r>
      <w:r>
        <w:t>across Workday subscriptions</w:t>
      </w:r>
      <w:r w:rsidR="00660CE7">
        <w:t xml:space="preserve">. </w:t>
      </w:r>
      <w:r>
        <w:t>Created advanced custom reports, Maintain requirement/configuration documentation, system training</w:t>
      </w:r>
      <w:r w:rsidR="00660CE7">
        <w:t xml:space="preserve"> </w:t>
      </w:r>
      <w:r>
        <w:t>materials and test scripts</w:t>
      </w:r>
    </w:p>
    <w:p w14:paraId="04BC09DB" w14:textId="77777777" w:rsidR="00660CE7" w:rsidRDefault="003312B2" w:rsidP="00660CE7">
      <w:pPr>
        <w:pStyle w:val="ListParagraph"/>
        <w:numPr>
          <w:ilvl w:val="0"/>
          <w:numId w:val="52"/>
        </w:numPr>
      </w:pPr>
      <w:r>
        <w:t>Participated in system testing, supported Workday Payroll, gathered requirements and created use cases</w:t>
      </w:r>
      <w:r w:rsidR="00660CE7">
        <w:t xml:space="preserve">. </w:t>
      </w:r>
    </w:p>
    <w:p w14:paraId="1E90641D" w14:textId="7D3A1580" w:rsidR="003312B2" w:rsidRDefault="003312B2" w:rsidP="00E06C1D">
      <w:pPr>
        <w:pStyle w:val="ListParagraph"/>
        <w:numPr>
          <w:ilvl w:val="0"/>
          <w:numId w:val="52"/>
        </w:numPr>
      </w:pPr>
      <w:r>
        <w:t>Provided guidance, planning, and other support for the Workday upgrade planned post cut-over</w:t>
      </w:r>
      <w:r w:rsidR="00660CE7">
        <w:t xml:space="preserve">. </w:t>
      </w:r>
      <w:r>
        <w:t>Served as a liaison between technical and business teams</w:t>
      </w:r>
      <w:r w:rsidR="00E06C1D">
        <w:t xml:space="preserve">. </w:t>
      </w:r>
      <w:r>
        <w:t>Supported and partner with HR/Finance, Security, and Release Management to implement new functionality</w:t>
      </w:r>
      <w:r w:rsidR="00E06C1D">
        <w:t xml:space="preserve"> &amp; </w:t>
      </w:r>
      <w:r>
        <w:t>enhancements while maintaining workflow and security standards.</w:t>
      </w:r>
    </w:p>
    <w:p w14:paraId="59AFE5D9" w14:textId="77777777" w:rsidR="003312B2" w:rsidRDefault="003312B2" w:rsidP="003312B2">
      <w:pPr>
        <w:rPr>
          <w:rFonts w:cs="Helvetica"/>
          <w:b/>
          <w:bCs/>
          <w:color w:val="000000"/>
          <w:szCs w:val="18"/>
          <w:lang w:val="en-GB"/>
        </w:rPr>
      </w:pPr>
    </w:p>
    <w:p w14:paraId="0FC5E0E7" w14:textId="77777777" w:rsidR="003312B2" w:rsidRDefault="003312B2" w:rsidP="000D3B76"/>
    <w:p w14:paraId="543F49D5" w14:textId="77777777" w:rsidR="008A6693" w:rsidRDefault="008A6693" w:rsidP="000D3B76"/>
    <w:p w14:paraId="48814AD6" w14:textId="77777777" w:rsidR="003312B2" w:rsidRDefault="003312B2" w:rsidP="000D3B76">
      <w:pPr>
        <w:rPr>
          <w:b/>
          <w:bCs/>
        </w:rPr>
      </w:pPr>
    </w:p>
    <w:p w14:paraId="3381D268" w14:textId="77777777" w:rsidR="003312B2" w:rsidRDefault="003312B2" w:rsidP="003312B2">
      <w:pPr>
        <w:autoSpaceDE w:val="0"/>
        <w:autoSpaceDN w:val="0"/>
        <w:adjustRightInd w:val="0"/>
        <w:spacing w:after="100"/>
        <w:rPr>
          <w:b/>
        </w:rPr>
      </w:pPr>
    </w:p>
    <w:p w14:paraId="58F548D4" w14:textId="54463B8C" w:rsidR="003312B2" w:rsidRPr="00660CE7" w:rsidRDefault="003312B2" w:rsidP="00660CE7">
      <w:pPr>
        <w:autoSpaceDE w:val="0"/>
        <w:autoSpaceDN w:val="0"/>
        <w:adjustRightInd w:val="0"/>
        <w:rPr>
          <w:rFonts w:ascii="MS Gothic" w:eastAsia="MS Gothic" w:hAnsi="MS Gothic" w:cs="MS Gothic"/>
          <w:color w:val="000000"/>
          <w:szCs w:val="18"/>
          <w:lang w:val="en-GB"/>
        </w:rPr>
      </w:pPr>
      <w:r>
        <w:rPr>
          <w:rFonts w:asciiTheme="majorHAnsi" w:eastAsiaTheme="majorEastAsia" w:hAnsiTheme="majorHAnsi" w:cstheme="majorBidi"/>
          <w:b/>
          <w:bCs/>
          <w:caps/>
          <w:sz w:val="22"/>
          <w:szCs w:val="26"/>
        </w:rPr>
        <w:t xml:space="preserve">functional </w:t>
      </w:r>
      <w:r>
        <w:rPr>
          <w:rFonts w:asciiTheme="majorHAnsi" w:eastAsiaTheme="majorEastAsia" w:hAnsiTheme="majorHAnsi" w:cstheme="majorBidi"/>
          <w:b/>
          <w:bCs/>
          <w:caps/>
          <w:sz w:val="22"/>
          <w:szCs w:val="26"/>
        </w:rPr>
        <w:t>Consultant –</w:t>
      </w:r>
      <w:r>
        <w:rPr>
          <w:rFonts w:asciiTheme="majorHAnsi" w:eastAsiaTheme="majorEastAsia" w:hAnsiTheme="majorHAnsi" w:cstheme="majorBidi"/>
          <w:b/>
          <w:bCs/>
          <w:caps/>
          <w:sz w:val="22"/>
          <w:szCs w:val="26"/>
        </w:rPr>
        <w:t xml:space="preserve"> Benefits – ADP Inc.</w:t>
      </w:r>
      <w:r>
        <w:rPr>
          <w:rFonts w:asciiTheme="majorHAnsi" w:eastAsiaTheme="majorEastAsia" w:hAnsiTheme="majorHAnsi" w:cstheme="majorBidi"/>
          <w:b/>
          <w:bCs/>
          <w:caps/>
          <w:sz w:val="22"/>
          <w:szCs w:val="26"/>
        </w:rPr>
        <w:t xml:space="preserve"> – hyderabad, india</w:t>
      </w:r>
      <w:r>
        <w:rPr>
          <w:rFonts w:asciiTheme="majorHAnsi" w:eastAsiaTheme="majorEastAsia" w:hAnsiTheme="majorHAnsi" w:cstheme="majorBidi"/>
          <w:b/>
          <w:bCs/>
          <w:caps/>
          <w:sz w:val="22"/>
          <w:szCs w:val="26"/>
        </w:rPr>
        <w:t xml:space="preserve"> – </w:t>
      </w:r>
      <w:r>
        <w:rPr>
          <w:rFonts w:ascii="MS Gothic" w:eastAsia="MS Gothic" w:hAnsi="MS Gothic" w:cs="MS Gothic"/>
          <w:color w:val="000000"/>
          <w:szCs w:val="18"/>
          <w:lang w:val="en-GB"/>
        </w:rPr>
        <w:t>(</w:t>
      </w:r>
      <w:r>
        <w:t xml:space="preserve">From June 2011 </w:t>
      </w:r>
      <w:r w:rsidRPr="00036450">
        <w:t>–</w:t>
      </w:r>
      <w:r>
        <w:t xml:space="preserve"> January 2016)</w:t>
      </w:r>
    </w:p>
    <w:p w14:paraId="68409E33" w14:textId="4C119105" w:rsidR="003312B2" w:rsidRDefault="003312B2" w:rsidP="003312B2">
      <w:pPr>
        <w:autoSpaceDE w:val="0"/>
        <w:autoSpaceDN w:val="0"/>
        <w:adjustRightInd w:val="0"/>
        <w:spacing w:after="100"/>
        <w:rPr>
          <w:rFonts w:cs="Helvetica"/>
          <w:i/>
          <w:iCs/>
          <w:color w:val="000000"/>
          <w:szCs w:val="18"/>
          <w:lang w:val="en-GB"/>
        </w:rPr>
      </w:pPr>
      <w:r w:rsidRPr="00B74605">
        <w:rPr>
          <w:rFonts w:asciiTheme="majorHAnsi" w:eastAsiaTheme="majorEastAsia" w:hAnsiTheme="majorHAnsi" w:cstheme="majorBidi"/>
          <w:b/>
          <w:bCs/>
          <w:caps/>
          <w:sz w:val="22"/>
          <w:szCs w:val="26"/>
        </w:rPr>
        <w:t>Responsibilities:</w:t>
      </w:r>
    </w:p>
    <w:p w14:paraId="075AAA18" w14:textId="77777777" w:rsidR="00BF7AFD" w:rsidRPr="004D1089" w:rsidRDefault="00BF7AFD" w:rsidP="007C351F">
      <w:pPr>
        <w:autoSpaceDE w:val="0"/>
        <w:autoSpaceDN w:val="0"/>
        <w:adjustRightInd w:val="0"/>
        <w:rPr>
          <w:rFonts w:cs="Helvetica"/>
          <w:i/>
          <w:iCs/>
          <w:color w:val="000000"/>
          <w:szCs w:val="18"/>
          <w:lang w:val="en-GB"/>
        </w:rPr>
      </w:pPr>
    </w:p>
    <w:p w14:paraId="12B2D54E" w14:textId="6D47ADB4" w:rsidR="00BF7AFD" w:rsidRPr="00CA7EB3" w:rsidRDefault="00BF7AFD" w:rsidP="003312B2">
      <w:pPr>
        <w:pStyle w:val="ListParagraph"/>
        <w:numPr>
          <w:ilvl w:val="0"/>
          <w:numId w:val="50"/>
        </w:numPr>
      </w:pPr>
      <w:r w:rsidRPr="00CA7EB3">
        <w:t>Worked in ETL (Extract Transform Load) Process for three Different Platforms.</w:t>
      </w:r>
      <w:r w:rsidR="003312B2">
        <w:t xml:space="preserve"> </w:t>
      </w:r>
      <w:r w:rsidRPr="00CA7EB3">
        <w:t>Worked on various real-time client interfaces and successfully Developed interface maps for</w:t>
      </w:r>
      <w:r w:rsidR="003312B2">
        <w:t xml:space="preserve"> </w:t>
      </w:r>
      <w:r w:rsidRPr="00CA7EB3">
        <w:t xml:space="preserve">HWSE, Vantage &amp; </w:t>
      </w:r>
      <w:proofErr w:type="spellStart"/>
      <w:r w:rsidRPr="00CA7EB3">
        <w:t>Workscape</w:t>
      </w:r>
      <w:proofErr w:type="spellEnd"/>
      <w:r w:rsidRPr="00CA7EB3">
        <w:t xml:space="preserve"> client systems during Annual Enrollment and normal period.</w:t>
      </w:r>
      <w:r w:rsidR="003312B2">
        <w:t xml:space="preserve"> </w:t>
      </w:r>
      <w:r w:rsidRPr="00CA7EB3">
        <w:t>Developed interface maps using Pervasive.</w:t>
      </w:r>
    </w:p>
    <w:p w14:paraId="71ADDBBD" w14:textId="77777777" w:rsidR="00BF7AFD" w:rsidRPr="00CA7EB3" w:rsidRDefault="00BF7AFD" w:rsidP="003312B2">
      <w:pPr>
        <w:pStyle w:val="ListParagraph"/>
        <w:numPr>
          <w:ilvl w:val="0"/>
          <w:numId w:val="50"/>
        </w:numPr>
      </w:pPr>
      <w:r w:rsidRPr="00CA7EB3">
        <w:t>Promoting and Publishing changes to the CONFIG, TEST, CTEST and Production environments.</w:t>
      </w:r>
    </w:p>
    <w:p w14:paraId="35D3C9A9" w14:textId="77777777" w:rsidR="00BF7AFD" w:rsidRPr="00CA7EB3" w:rsidRDefault="00BF7AFD" w:rsidP="003312B2">
      <w:pPr>
        <w:pStyle w:val="ListParagraph"/>
        <w:numPr>
          <w:ilvl w:val="0"/>
          <w:numId w:val="50"/>
        </w:numPr>
      </w:pPr>
      <w:r w:rsidRPr="00CA7EB3">
        <w:t>Identifying root cause of issues and correct defects identified by internal/external team.</w:t>
      </w:r>
    </w:p>
    <w:p w14:paraId="18EC36BB" w14:textId="77777777" w:rsidR="00BF7AFD" w:rsidRPr="00CA7EB3" w:rsidRDefault="00BF7AFD" w:rsidP="003312B2">
      <w:pPr>
        <w:pStyle w:val="ListParagraph"/>
        <w:numPr>
          <w:ilvl w:val="0"/>
          <w:numId w:val="50"/>
        </w:numPr>
      </w:pPr>
      <w:r w:rsidRPr="00CA7EB3">
        <w:t>Effectively translating data mapping requirements from Discovery Notebook to create accurate maps.</w:t>
      </w:r>
    </w:p>
    <w:p w14:paraId="575FE2F0" w14:textId="2057DBC8" w:rsidR="00BF7AFD" w:rsidRPr="00CA7EB3" w:rsidRDefault="00BF7AFD" w:rsidP="003312B2">
      <w:pPr>
        <w:pStyle w:val="ListParagraph"/>
        <w:numPr>
          <w:ilvl w:val="0"/>
          <w:numId w:val="50"/>
        </w:numPr>
      </w:pPr>
      <w:r w:rsidRPr="00CA7EB3">
        <w:t>Possess cross-functional knowledge.</w:t>
      </w:r>
      <w:r w:rsidR="003312B2">
        <w:t xml:space="preserve"> </w:t>
      </w:r>
      <w:r w:rsidRPr="00CA7EB3">
        <w:t>Accurate information and volunteered additional information for completion of tasks.</w:t>
      </w:r>
      <w:r w:rsidR="003312B2">
        <w:t xml:space="preserve"> </w:t>
      </w:r>
      <w:r w:rsidRPr="00CA7EB3">
        <w:t>Understanding of issues relevant to the broad organization and business willingness and aptitude to grasp new concepts or</w:t>
      </w:r>
      <w:r w:rsidR="00CA7EB3" w:rsidRPr="00CA7EB3">
        <w:t xml:space="preserve"> </w:t>
      </w:r>
      <w:r w:rsidRPr="00CA7EB3">
        <w:t>tools.</w:t>
      </w:r>
      <w:r w:rsidR="003312B2">
        <w:t xml:space="preserve"> </w:t>
      </w:r>
      <w:r w:rsidR="003312B2" w:rsidRPr="00CA7EB3">
        <w:t xml:space="preserve">Use Pervasive </w:t>
      </w:r>
      <w:r w:rsidR="003312B2">
        <w:t xml:space="preserve">application </w:t>
      </w:r>
      <w:r w:rsidR="003312B2" w:rsidRPr="00CA7EB3">
        <w:t>to transform import and export data.</w:t>
      </w:r>
    </w:p>
    <w:p w14:paraId="3DAA34F0" w14:textId="1594D9D1" w:rsidR="00BF7AFD" w:rsidRPr="00CA7EB3" w:rsidRDefault="00BF7AFD" w:rsidP="003312B2">
      <w:pPr>
        <w:pStyle w:val="ListParagraph"/>
        <w:numPr>
          <w:ilvl w:val="0"/>
          <w:numId w:val="50"/>
        </w:numPr>
      </w:pPr>
      <w:r w:rsidRPr="00CA7EB3">
        <w:t>Troubleshoots with in prescribed productivity time frame.</w:t>
      </w:r>
      <w:r w:rsidR="007F6586">
        <w:t xml:space="preserve"> </w:t>
      </w:r>
      <w:r w:rsidRPr="00CA7EB3">
        <w:t>Industry knowledge in planning and decision making.</w:t>
      </w:r>
    </w:p>
    <w:p w14:paraId="1A7D57B7" w14:textId="77777777" w:rsidR="00BF7AFD" w:rsidRPr="00CA7EB3" w:rsidRDefault="00BF7AFD" w:rsidP="003312B2">
      <w:pPr>
        <w:pStyle w:val="ListParagraph"/>
        <w:numPr>
          <w:ilvl w:val="0"/>
          <w:numId w:val="50"/>
        </w:numPr>
      </w:pPr>
      <w:r w:rsidRPr="00CA7EB3">
        <w:t>Translate indicative import data specifications from the Discovery Notebook into the standard XML.</w:t>
      </w:r>
    </w:p>
    <w:p w14:paraId="559AD807" w14:textId="77777777" w:rsidR="00BF7AFD" w:rsidRPr="00CA7EB3" w:rsidRDefault="00BF7AFD" w:rsidP="003312B2">
      <w:pPr>
        <w:pStyle w:val="ListParagraph"/>
        <w:numPr>
          <w:ilvl w:val="0"/>
          <w:numId w:val="50"/>
        </w:numPr>
      </w:pPr>
      <w:r w:rsidRPr="00CA7EB3">
        <w:t>Review change control requirements and provide time and feasibility estimates to the Project Manager.</w:t>
      </w:r>
    </w:p>
    <w:p w14:paraId="305E6880" w14:textId="77777777" w:rsidR="00BF7AFD" w:rsidRPr="00CA7EB3" w:rsidRDefault="00BF7AFD" w:rsidP="003312B2">
      <w:pPr>
        <w:pStyle w:val="ListParagraph"/>
        <w:numPr>
          <w:ilvl w:val="0"/>
          <w:numId w:val="50"/>
        </w:numPr>
      </w:pPr>
      <w:r w:rsidRPr="00CA7EB3">
        <w:t>Develop the Custom Interfaces using JavaScript and VBScript in XML.</w:t>
      </w:r>
    </w:p>
    <w:p w14:paraId="77DAD90E" w14:textId="1EA60FAF" w:rsidR="00BF7AFD" w:rsidRPr="00CA7EB3" w:rsidRDefault="00BF7AFD" w:rsidP="003312B2">
      <w:pPr>
        <w:pStyle w:val="ListParagraph"/>
        <w:numPr>
          <w:ilvl w:val="0"/>
          <w:numId w:val="50"/>
        </w:numPr>
      </w:pPr>
      <w:r w:rsidRPr="00CA7EB3">
        <w:t>Testing the data with client.</w:t>
      </w:r>
      <w:r w:rsidR="003312B2">
        <w:t xml:space="preserve"> </w:t>
      </w:r>
      <w:r w:rsidRPr="00CA7EB3">
        <w:t>Moving Interface to Production.</w:t>
      </w:r>
    </w:p>
    <w:p w14:paraId="21C5EEE4" w14:textId="77777777" w:rsidR="00BF7AFD" w:rsidRPr="00CA7EB3" w:rsidRDefault="00BF7AFD" w:rsidP="003312B2">
      <w:pPr>
        <w:pStyle w:val="ListParagraph"/>
        <w:numPr>
          <w:ilvl w:val="0"/>
          <w:numId w:val="50"/>
        </w:numPr>
      </w:pPr>
      <w:r w:rsidRPr="00CA7EB3">
        <w:t>Applications used Pervasive EDI, Star Team, Repository Explorer, Plan view and Clarify.</w:t>
      </w:r>
    </w:p>
    <w:p w14:paraId="416A5D98" w14:textId="77777777" w:rsidR="00BF7AFD" w:rsidRPr="00CA7EB3" w:rsidRDefault="00BF7AFD" w:rsidP="003312B2">
      <w:pPr>
        <w:pStyle w:val="ListParagraph"/>
        <w:numPr>
          <w:ilvl w:val="0"/>
          <w:numId w:val="50"/>
        </w:numPr>
      </w:pPr>
      <w:r w:rsidRPr="00CA7EB3">
        <w:t>Building new Multi-Client Interfaces and Single Client Interfaces with employee size of 1000 – 75000.</w:t>
      </w:r>
    </w:p>
    <w:p w14:paraId="289575F9" w14:textId="77777777" w:rsidR="00BF7AFD" w:rsidRPr="00CA7EB3" w:rsidRDefault="00BF7AFD" w:rsidP="003312B2">
      <w:pPr>
        <w:pStyle w:val="ListParagraph"/>
        <w:numPr>
          <w:ilvl w:val="0"/>
          <w:numId w:val="50"/>
        </w:numPr>
      </w:pPr>
      <w:r w:rsidRPr="00CA7EB3">
        <w:t>Estimating the Hours of Development for Billing.</w:t>
      </w:r>
    </w:p>
    <w:p w14:paraId="5F9A9B2B" w14:textId="77777777" w:rsidR="007F6586" w:rsidRPr="007F6586" w:rsidRDefault="007F6586" w:rsidP="007F6586">
      <w:pPr>
        <w:autoSpaceDE w:val="0"/>
        <w:autoSpaceDN w:val="0"/>
        <w:adjustRightInd w:val="0"/>
        <w:ind w:left="360"/>
        <w:rPr>
          <w:rFonts w:cs="Helvetica"/>
          <w:color w:val="000000"/>
          <w:szCs w:val="18"/>
          <w:lang w:val="en-GB"/>
        </w:rPr>
      </w:pPr>
    </w:p>
    <w:p w14:paraId="493FB31C" w14:textId="77777777" w:rsidR="007F6586" w:rsidRPr="007F6586" w:rsidRDefault="007F6586" w:rsidP="007F6586">
      <w:pPr>
        <w:autoSpaceDE w:val="0"/>
        <w:autoSpaceDN w:val="0"/>
        <w:adjustRightInd w:val="0"/>
        <w:ind w:left="360"/>
        <w:rPr>
          <w:rFonts w:cs="Helvetica"/>
          <w:color w:val="000000"/>
          <w:szCs w:val="18"/>
          <w:lang w:val="en-GB"/>
        </w:rPr>
      </w:pPr>
    </w:p>
    <w:p w14:paraId="2BC727FE" w14:textId="77777777" w:rsidR="007F6586" w:rsidRPr="007F6586" w:rsidRDefault="007F6586" w:rsidP="007F6586">
      <w:pPr>
        <w:autoSpaceDE w:val="0"/>
        <w:autoSpaceDN w:val="0"/>
        <w:adjustRightInd w:val="0"/>
        <w:ind w:left="360"/>
        <w:rPr>
          <w:rFonts w:cs="Helvetica"/>
          <w:color w:val="000000"/>
          <w:szCs w:val="18"/>
          <w:lang w:val="en-GB"/>
        </w:rPr>
      </w:pPr>
    </w:p>
    <w:p w14:paraId="66AB5336" w14:textId="2A86894C" w:rsidR="008A68D0" w:rsidRPr="00BF7AFD" w:rsidRDefault="008A68D0" w:rsidP="00BF7AFD">
      <w:pPr>
        <w:autoSpaceDE w:val="0"/>
        <w:autoSpaceDN w:val="0"/>
        <w:adjustRightInd w:val="0"/>
        <w:ind w:left="360"/>
        <w:rPr>
          <w:rFonts w:cs="Helvetica"/>
          <w:color w:val="000000"/>
          <w:szCs w:val="18"/>
          <w:lang w:val="en-GB"/>
        </w:rPr>
      </w:pPr>
    </w:p>
    <w:p w14:paraId="56691CB0" w14:textId="77777777" w:rsidR="008A68D0" w:rsidRPr="00374DAC" w:rsidRDefault="008A68D0" w:rsidP="0042219D">
      <w:pPr>
        <w:autoSpaceDE w:val="0"/>
        <w:autoSpaceDN w:val="0"/>
        <w:adjustRightInd w:val="0"/>
        <w:rPr>
          <w:rFonts w:cs="Helvetica"/>
          <w:color w:val="000000"/>
          <w:szCs w:val="18"/>
          <w:lang w:val="en-GB"/>
        </w:rPr>
      </w:pPr>
    </w:p>
    <w:p w14:paraId="17A21437" w14:textId="77777777" w:rsidR="00E951B5" w:rsidRDefault="00E951B5" w:rsidP="00E951B5"/>
    <w:p w14:paraId="09485E80" w14:textId="586DBD08" w:rsidR="00587D24" w:rsidRDefault="00587D24" w:rsidP="00E951B5"/>
    <w:sectPr w:rsidR="00587D24" w:rsidSect="004C712B">
      <w:headerReference w:type="default" r:id="rId15"/>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2E217" w14:textId="77777777" w:rsidR="00A95B74" w:rsidRDefault="00A95B74" w:rsidP="000C45FF">
      <w:r>
        <w:separator/>
      </w:r>
    </w:p>
  </w:endnote>
  <w:endnote w:type="continuationSeparator" w:id="0">
    <w:p w14:paraId="127ECAB3" w14:textId="77777777" w:rsidR="00A95B74" w:rsidRDefault="00A95B74"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518272" w14:textId="77777777" w:rsidR="00A95B74" w:rsidRDefault="00A95B74" w:rsidP="000C45FF">
      <w:r>
        <w:separator/>
      </w:r>
    </w:p>
  </w:footnote>
  <w:footnote w:type="continuationSeparator" w:id="0">
    <w:p w14:paraId="264F69F1" w14:textId="77777777" w:rsidR="00A95B74" w:rsidRDefault="00A95B74"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8AD7B1" w14:textId="0CB4E52C" w:rsidR="004C712B" w:rsidRPr="00302000" w:rsidRDefault="00AF347A" w:rsidP="004C712B">
    <w:pPr>
      <w:pStyle w:val="Header"/>
      <w:jc w:val="right"/>
      <w:rPr>
        <w:sz w:val="13"/>
        <w:szCs w:val="18"/>
        <w:lang w:val="en-GB"/>
      </w:rPr>
    </w:pPr>
    <w:r>
      <w:rPr>
        <w:b/>
        <w:bCs/>
        <w:color w:val="548AB7" w:themeColor="accent1" w:themeShade="BF"/>
        <w:sz w:val="48"/>
        <w:szCs w:val="44"/>
        <w:lang w:val="en-GB"/>
      </w:rPr>
      <w:t>RAVI</w:t>
    </w:r>
    <w:r w:rsidR="00302000">
      <w:rPr>
        <w:b/>
        <w:bCs/>
        <w:color w:val="548AB7" w:themeColor="accent1" w:themeShade="BF"/>
        <w:sz w:val="48"/>
        <w:szCs w:val="44"/>
        <w:lang w:val="en-GB"/>
      </w:rPr>
      <w:t xml:space="preserve"> </w:t>
    </w:r>
    <w:r>
      <w:rPr>
        <w:b/>
        <w:bCs/>
        <w:color w:val="548AB7" w:themeColor="accent1" w:themeShade="BF"/>
        <w:sz w:val="48"/>
        <w:szCs w:val="44"/>
        <w:lang w:val="en-GB"/>
      </w:rPr>
      <w:t>KISHORE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D45018"/>
    <w:multiLevelType w:val="multilevel"/>
    <w:tmpl w:val="BFEE88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97342"/>
    <w:multiLevelType w:val="multilevel"/>
    <w:tmpl w:val="08D08DC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74A28"/>
    <w:multiLevelType w:val="multilevel"/>
    <w:tmpl w:val="27B0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9D4191"/>
    <w:multiLevelType w:val="hybridMultilevel"/>
    <w:tmpl w:val="115AFE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C4322C6"/>
    <w:multiLevelType w:val="hybridMultilevel"/>
    <w:tmpl w:val="FD58C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7506D3"/>
    <w:multiLevelType w:val="hybridMultilevel"/>
    <w:tmpl w:val="03448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E44664"/>
    <w:multiLevelType w:val="hybridMultilevel"/>
    <w:tmpl w:val="5DC00BA4"/>
    <w:lvl w:ilvl="0" w:tplc="7AD60150">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8163F0"/>
    <w:multiLevelType w:val="hybridMultilevel"/>
    <w:tmpl w:val="DD2A3262"/>
    <w:lvl w:ilvl="0" w:tplc="08090001">
      <w:start w:val="1"/>
      <w:numFmt w:val="bullet"/>
      <w:lvlText w:val=""/>
      <w:lvlJc w:val="left"/>
      <w:pPr>
        <w:ind w:left="720" w:hanging="360"/>
      </w:pPr>
      <w:rPr>
        <w:rFonts w:ascii="Symbol" w:hAnsi="Symbol" w:hint="default"/>
      </w:rPr>
    </w:lvl>
    <w:lvl w:ilvl="1" w:tplc="5C9C6314">
      <w:numFmt w:val="bullet"/>
      <w:lvlText w:val="–"/>
      <w:lvlJc w:val="left"/>
      <w:pPr>
        <w:ind w:left="1440" w:hanging="360"/>
      </w:pPr>
      <w:rPr>
        <w:rFonts w:ascii="Century Gothic" w:eastAsiaTheme="minorEastAsia" w:hAnsi="Century Gothic"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C67E84"/>
    <w:multiLevelType w:val="hybridMultilevel"/>
    <w:tmpl w:val="59DE0072"/>
    <w:lvl w:ilvl="0" w:tplc="1A6C1B18">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A57EAE"/>
    <w:multiLevelType w:val="hybridMultilevel"/>
    <w:tmpl w:val="B0FC5F7E"/>
    <w:lvl w:ilvl="0" w:tplc="08090001">
      <w:start w:val="1"/>
      <w:numFmt w:val="bullet"/>
      <w:lvlText w:val=""/>
      <w:lvlJc w:val="left"/>
      <w:pPr>
        <w:ind w:left="720" w:hanging="360"/>
      </w:pPr>
      <w:rPr>
        <w:rFonts w:ascii="Symbol" w:hAnsi="Symbol" w:hint="default"/>
      </w:rPr>
    </w:lvl>
    <w:lvl w:ilvl="1" w:tplc="C04EE836">
      <w:numFmt w:val="bullet"/>
      <w:lvlText w:val="·"/>
      <w:lvlJc w:val="left"/>
      <w:pPr>
        <w:ind w:left="1440" w:hanging="360"/>
      </w:pPr>
      <w:rPr>
        <w:rFonts w:ascii="Century Gothic" w:eastAsiaTheme="minorEastAsia" w:hAnsi="Century Gothic"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00400F"/>
    <w:multiLevelType w:val="hybridMultilevel"/>
    <w:tmpl w:val="6DB09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3F2F7E"/>
    <w:multiLevelType w:val="hybridMultilevel"/>
    <w:tmpl w:val="D0561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AA5AE4"/>
    <w:multiLevelType w:val="hybridMultilevel"/>
    <w:tmpl w:val="3AB22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5F7AAE"/>
    <w:multiLevelType w:val="multilevel"/>
    <w:tmpl w:val="50C630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025CD"/>
    <w:multiLevelType w:val="hybridMultilevel"/>
    <w:tmpl w:val="CE66A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893C72"/>
    <w:multiLevelType w:val="hybridMultilevel"/>
    <w:tmpl w:val="54FEE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CAA40E9"/>
    <w:multiLevelType w:val="hybridMultilevel"/>
    <w:tmpl w:val="DBA83482"/>
    <w:lvl w:ilvl="0" w:tplc="ABB4A790">
      <w:numFmt w:val="bullet"/>
      <w:lvlText w:val="•"/>
      <w:lvlJc w:val="left"/>
      <w:pPr>
        <w:ind w:left="1080" w:hanging="72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3493CF4"/>
    <w:multiLevelType w:val="hybridMultilevel"/>
    <w:tmpl w:val="DC6A82FC"/>
    <w:lvl w:ilvl="0" w:tplc="1A6C1B18">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A230C7"/>
    <w:multiLevelType w:val="hybridMultilevel"/>
    <w:tmpl w:val="EAD45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7305932"/>
    <w:multiLevelType w:val="hybridMultilevel"/>
    <w:tmpl w:val="ACE8B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B4D2DF3"/>
    <w:multiLevelType w:val="hybridMultilevel"/>
    <w:tmpl w:val="FD80E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C6B0EAA"/>
    <w:multiLevelType w:val="hybridMultilevel"/>
    <w:tmpl w:val="8C842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6E64B4"/>
    <w:multiLevelType w:val="hybridMultilevel"/>
    <w:tmpl w:val="40F428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FA6CF6"/>
    <w:multiLevelType w:val="hybridMultilevel"/>
    <w:tmpl w:val="C1D6A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FD61C4"/>
    <w:multiLevelType w:val="hybridMultilevel"/>
    <w:tmpl w:val="266C5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E52176D"/>
    <w:multiLevelType w:val="hybridMultilevel"/>
    <w:tmpl w:val="EDDEE2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7958B6"/>
    <w:multiLevelType w:val="hybridMultilevel"/>
    <w:tmpl w:val="F7006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D70888"/>
    <w:multiLevelType w:val="hybridMultilevel"/>
    <w:tmpl w:val="177AF6EE"/>
    <w:lvl w:ilvl="0" w:tplc="1A6C1B18">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45E1130"/>
    <w:multiLevelType w:val="hybridMultilevel"/>
    <w:tmpl w:val="FC8C0C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27203A9A">
      <w:numFmt w:val="bullet"/>
      <w:lvlText w:val="•"/>
      <w:lvlJc w:val="left"/>
      <w:pPr>
        <w:ind w:left="2520" w:hanging="720"/>
      </w:pPr>
      <w:rPr>
        <w:rFonts w:ascii="Century Gothic" w:eastAsiaTheme="minorEastAsia" w:hAnsi="Century Gothic"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1625B4"/>
    <w:multiLevelType w:val="hybridMultilevel"/>
    <w:tmpl w:val="61627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EFD149A"/>
    <w:multiLevelType w:val="hybridMultilevel"/>
    <w:tmpl w:val="BCEAEE74"/>
    <w:lvl w:ilvl="0" w:tplc="ABB4A790">
      <w:numFmt w:val="bullet"/>
      <w:lvlText w:val="•"/>
      <w:lvlJc w:val="left"/>
      <w:pPr>
        <w:ind w:left="720" w:hanging="360"/>
      </w:pPr>
      <w:rPr>
        <w:rFonts w:ascii="Century Gothic" w:eastAsiaTheme="minorEastAsia" w:hAnsi="Century Gothic"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2990C64"/>
    <w:multiLevelType w:val="hybridMultilevel"/>
    <w:tmpl w:val="31CEFD62"/>
    <w:lvl w:ilvl="0" w:tplc="1A6C1B18">
      <w:numFmt w:val="bullet"/>
      <w:lvlText w:val="•"/>
      <w:lvlJc w:val="left"/>
      <w:pPr>
        <w:ind w:left="1080" w:hanging="360"/>
      </w:pPr>
      <w:rPr>
        <w:rFonts w:ascii="Century Gothic" w:eastAsiaTheme="minorEastAsia" w:hAnsi="Century Gothic"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52F13F37"/>
    <w:multiLevelType w:val="hybridMultilevel"/>
    <w:tmpl w:val="73922000"/>
    <w:lvl w:ilvl="0" w:tplc="5DAC051C">
      <w:start w:val="8"/>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50B5EE6"/>
    <w:multiLevelType w:val="hybridMultilevel"/>
    <w:tmpl w:val="F0DAA5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5D04705"/>
    <w:multiLevelType w:val="hybridMultilevel"/>
    <w:tmpl w:val="A112B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4547BA"/>
    <w:multiLevelType w:val="hybridMultilevel"/>
    <w:tmpl w:val="180CE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8A56C09"/>
    <w:multiLevelType w:val="hybridMultilevel"/>
    <w:tmpl w:val="D3C26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2DF4281"/>
    <w:multiLevelType w:val="hybridMultilevel"/>
    <w:tmpl w:val="FEBE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3D11F7"/>
    <w:multiLevelType w:val="hybridMultilevel"/>
    <w:tmpl w:val="CEB0BC60"/>
    <w:lvl w:ilvl="0" w:tplc="1A6C1B18">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94B2A9A"/>
    <w:multiLevelType w:val="hybridMultilevel"/>
    <w:tmpl w:val="0E229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C3706C"/>
    <w:multiLevelType w:val="hybridMultilevel"/>
    <w:tmpl w:val="E578C23C"/>
    <w:lvl w:ilvl="0" w:tplc="ABB4A790">
      <w:numFmt w:val="bullet"/>
      <w:lvlText w:val="•"/>
      <w:lvlJc w:val="left"/>
      <w:pPr>
        <w:ind w:left="1080" w:hanging="720"/>
      </w:pPr>
      <w:rPr>
        <w:rFonts w:ascii="Century Gothic" w:eastAsiaTheme="minorEastAsia" w:hAnsi="Century Gothic"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F683963"/>
    <w:multiLevelType w:val="hybridMultilevel"/>
    <w:tmpl w:val="A1500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F944943"/>
    <w:multiLevelType w:val="hybridMultilevel"/>
    <w:tmpl w:val="908A6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A14756"/>
    <w:multiLevelType w:val="hybridMultilevel"/>
    <w:tmpl w:val="D0086332"/>
    <w:lvl w:ilvl="0" w:tplc="ABB4A790">
      <w:numFmt w:val="bullet"/>
      <w:lvlText w:val="•"/>
      <w:lvlJc w:val="left"/>
      <w:pPr>
        <w:ind w:left="1080" w:hanging="72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2033074"/>
    <w:multiLevelType w:val="hybridMultilevel"/>
    <w:tmpl w:val="3D02F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A45098F"/>
    <w:multiLevelType w:val="hybridMultilevel"/>
    <w:tmpl w:val="D3C82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C0055C3"/>
    <w:multiLevelType w:val="hybridMultilevel"/>
    <w:tmpl w:val="E27A0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6476425">
    <w:abstractNumId w:val="42"/>
  </w:num>
  <w:num w:numId="2" w16cid:durableId="977999926">
    <w:abstractNumId w:val="47"/>
  </w:num>
  <w:num w:numId="3" w16cid:durableId="961183275">
    <w:abstractNumId w:val="39"/>
  </w:num>
  <w:num w:numId="4" w16cid:durableId="1399595005">
    <w:abstractNumId w:val="29"/>
  </w:num>
  <w:num w:numId="5" w16cid:durableId="816150980">
    <w:abstractNumId w:val="37"/>
  </w:num>
  <w:num w:numId="6" w16cid:durableId="1729185173">
    <w:abstractNumId w:val="24"/>
  </w:num>
  <w:num w:numId="7" w16cid:durableId="1514563362">
    <w:abstractNumId w:val="14"/>
  </w:num>
  <w:num w:numId="8" w16cid:durableId="1029600133">
    <w:abstractNumId w:val="20"/>
  </w:num>
  <w:num w:numId="9" w16cid:durableId="312759265">
    <w:abstractNumId w:val="16"/>
  </w:num>
  <w:num w:numId="10" w16cid:durableId="232274700">
    <w:abstractNumId w:val="5"/>
  </w:num>
  <w:num w:numId="11" w16cid:durableId="1428891063">
    <w:abstractNumId w:val="9"/>
  </w:num>
  <w:num w:numId="12" w16cid:durableId="5864360">
    <w:abstractNumId w:val="25"/>
  </w:num>
  <w:num w:numId="13" w16cid:durableId="1391460430">
    <w:abstractNumId w:val="6"/>
  </w:num>
  <w:num w:numId="14" w16cid:durableId="711882552">
    <w:abstractNumId w:val="18"/>
  </w:num>
  <w:num w:numId="15" w16cid:durableId="931667252">
    <w:abstractNumId w:val="50"/>
  </w:num>
  <w:num w:numId="16" w16cid:durableId="530806887">
    <w:abstractNumId w:val="38"/>
  </w:num>
  <w:num w:numId="17" w16cid:durableId="869806171">
    <w:abstractNumId w:val="21"/>
  </w:num>
  <w:num w:numId="18" w16cid:durableId="542643981">
    <w:abstractNumId w:val="45"/>
  </w:num>
  <w:num w:numId="19" w16cid:durableId="403530270">
    <w:abstractNumId w:val="48"/>
  </w:num>
  <w:num w:numId="20" w16cid:durableId="560481854">
    <w:abstractNumId w:val="8"/>
  </w:num>
  <w:num w:numId="21" w16cid:durableId="1340156358">
    <w:abstractNumId w:val="33"/>
  </w:num>
  <w:num w:numId="22" w16cid:durableId="1900436383">
    <w:abstractNumId w:val="28"/>
  </w:num>
  <w:num w:numId="23" w16cid:durableId="1047922202">
    <w:abstractNumId w:val="34"/>
  </w:num>
  <w:num w:numId="24" w16cid:durableId="220141327">
    <w:abstractNumId w:val="35"/>
  </w:num>
  <w:num w:numId="25" w16cid:durableId="742601543">
    <w:abstractNumId w:val="41"/>
  </w:num>
  <w:num w:numId="26" w16cid:durableId="715660736">
    <w:abstractNumId w:val="22"/>
  </w:num>
  <w:num w:numId="27" w16cid:durableId="659191577">
    <w:abstractNumId w:val="36"/>
  </w:num>
  <w:num w:numId="28" w16cid:durableId="976226872">
    <w:abstractNumId w:val="32"/>
  </w:num>
  <w:num w:numId="29" w16cid:durableId="519320103">
    <w:abstractNumId w:val="13"/>
  </w:num>
  <w:num w:numId="30" w16cid:durableId="606083305">
    <w:abstractNumId w:val="43"/>
  </w:num>
  <w:num w:numId="31" w16cid:durableId="1861893090">
    <w:abstractNumId w:val="51"/>
  </w:num>
  <w:num w:numId="32" w16cid:durableId="1474103418">
    <w:abstractNumId w:val="44"/>
  </w:num>
  <w:num w:numId="33" w16cid:durableId="1612741941">
    <w:abstractNumId w:val="11"/>
  </w:num>
  <w:num w:numId="34" w16cid:durableId="342047662">
    <w:abstractNumId w:val="49"/>
  </w:num>
  <w:num w:numId="35" w16cid:durableId="300229794">
    <w:abstractNumId w:val="0"/>
  </w:num>
  <w:num w:numId="36" w16cid:durableId="132338391">
    <w:abstractNumId w:val="1"/>
  </w:num>
  <w:num w:numId="37" w16cid:durableId="1255671298">
    <w:abstractNumId w:val="2"/>
  </w:num>
  <w:num w:numId="38" w16cid:durableId="420103515">
    <w:abstractNumId w:val="3"/>
  </w:num>
  <w:num w:numId="39" w16cid:durableId="1846355519">
    <w:abstractNumId w:val="4"/>
  </w:num>
  <w:num w:numId="40" w16cid:durableId="385182976">
    <w:abstractNumId w:val="40"/>
  </w:num>
  <w:num w:numId="41" w16cid:durableId="2130974664">
    <w:abstractNumId w:val="10"/>
  </w:num>
  <w:num w:numId="42" w16cid:durableId="1875121344">
    <w:abstractNumId w:val="31"/>
  </w:num>
  <w:num w:numId="43" w16cid:durableId="756947309">
    <w:abstractNumId w:val="15"/>
  </w:num>
  <w:num w:numId="44" w16cid:durableId="604920960">
    <w:abstractNumId w:val="46"/>
  </w:num>
  <w:num w:numId="45" w16cid:durableId="266935939">
    <w:abstractNumId w:val="7"/>
  </w:num>
  <w:num w:numId="46" w16cid:durableId="1598636921">
    <w:abstractNumId w:val="17"/>
  </w:num>
  <w:num w:numId="47" w16cid:durableId="763383714">
    <w:abstractNumId w:val="30"/>
  </w:num>
  <w:num w:numId="48" w16cid:durableId="427847077">
    <w:abstractNumId w:val="12"/>
  </w:num>
  <w:num w:numId="49" w16cid:durableId="2062750108">
    <w:abstractNumId w:val="27"/>
  </w:num>
  <w:num w:numId="50" w16cid:durableId="783496686">
    <w:abstractNumId w:val="23"/>
  </w:num>
  <w:num w:numId="51" w16cid:durableId="1003050193">
    <w:abstractNumId w:val="19"/>
  </w:num>
  <w:num w:numId="52" w16cid:durableId="21058789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DC"/>
    <w:rsid w:val="00004DAB"/>
    <w:rsid w:val="00004F19"/>
    <w:rsid w:val="00005AC4"/>
    <w:rsid w:val="000129D4"/>
    <w:rsid w:val="00014D66"/>
    <w:rsid w:val="000351F6"/>
    <w:rsid w:val="00036450"/>
    <w:rsid w:val="00045332"/>
    <w:rsid w:val="00054CB9"/>
    <w:rsid w:val="00072E54"/>
    <w:rsid w:val="000753D8"/>
    <w:rsid w:val="00080B83"/>
    <w:rsid w:val="000819CC"/>
    <w:rsid w:val="00087B49"/>
    <w:rsid w:val="00092436"/>
    <w:rsid w:val="00094499"/>
    <w:rsid w:val="000A3912"/>
    <w:rsid w:val="000B1D59"/>
    <w:rsid w:val="000B29FB"/>
    <w:rsid w:val="000B3797"/>
    <w:rsid w:val="000B65FE"/>
    <w:rsid w:val="000B7637"/>
    <w:rsid w:val="000B7951"/>
    <w:rsid w:val="000C45FF"/>
    <w:rsid w:val="000D2D11"/>
    <w:rsid w:val="000D3B76"/>
    <w:rsid w:val="000D412E"/>
    <w:rsid w:val="000D46E6"/>
    <w:rsid w:val="000E35B2"/>
    <w:rsid w:val="000E3E9B"/>
    <w:rsid w:val="000E3FD1"/>
    <w:rsid w:val="000F1F08"/>
    <w:rsid w:val="000F40C5"/>
    <w:rsid w:val="000F430D"/>
    <w:rsid w:val="00102D87"/>
    <w:rsid w:val="00107E96"/>
    <w:rsid w:val="00112054"/>
    <w:rsid w:val="00115A63"/>
    <w:rsid w:val="001206F6"/>
    <w:rsid w:val="00124BF2"/>
    <w:rsid w:val="00126D4D"/>
    <w:rsid w:val="001271A5"/>
    <w:rsid w:val="0013218F"/>
    <w:rsid w:val="0013781D"/>
    <w:rsid w:val="00146BB4"/>
    <w:rsid w:val="001474E1"/>
    <w:rsid w:val="001525E1"/>
    <w:rsid w:val="00165901"/>
    <w:rsid w:val="00165F7E"/>
    <w:rsid w:val="00167591"/>
    <w:rsid w:val="00167989"/>
    <w:rsid w:val="00172151"/>
    <w:rsid w:val="00172452"/>
    <w:rsid w:val="00176675"/>
    <w:rsid w:val="00180329"/>
    <w:rsid w:val="0019001F"/>
    <w:rsid w:val="00195E1C"/>
    <w:rsid w:val="001A74A5"/>
    <w:rsid w:val="001B2ABD"/>
    <w:rsid w:val="001C74E0"/>
    <w:rsid w:val="001E0391"/>
    <w:rsid w:val="001E1759"/>
    <w:rsid w:val="001E3E6F"/>
    <w:rsid w:val="001E709F"/>
    <w:rsid w:val="001F099F"/>
    <w:rsid w:val="001F1ECC"/>
    <w:rsid w:val="00200D86"/>
    <w:rsid w:val="00216A01"/>
    <w:rsid w:val="00227768"/>
    <w:rsid w:val="002400EB"/>
    <w:rsid w:val="00250435"/>
    <w:rsid w:val="002523BA"/>
    <w:rsid w:val="00256CF7"/>
    <w:rsid w:val="00262572"/>
    <w:rsid w:val="00263C19"/>
    <w:rsid w:val="00266E83"/>
    <w:rsid w:val="0027413A"/>
    <w:rsid w:val="00275433"/>
    <w:rsid w:val="00281FD5"/>
    <w:rsid w:val="002861FE"/>
    <w:rsid w:val="002B1847"/>
    <w:rsid w:val="002B60C4"/>
    <w:rsid w:val="002C52F7"/>
    <w:rsid w:val="002D26DC"/>
    <w:rsid w:val="00302000"/>
    <w:rsid w:val="00303EE2"/>
    <w:rsid w:val="0030481B"/>
    <w:rsid w:val="0030757D"/>
    <w:rsid w:val="003156FC"/>
    <w:rsid w:val="00315931"/>
    <w:rsid w:val="003160F4"/>
    <w:rsid w:val="00321791"/>
    <w:rsid w:val="003254B5"/>
    <w:rsid w:val="003312B2"/>
    <w:rsid w:val="00333BC9"/>
    <w:rsid w:val="00343C02"/>
    <w:rsid w:val="00344441"/>
    <w:rsid w:val="00345CF0"/>
    <w:rsid w:val="00351455"/>
    <w:rsid w:val="00354ADC"/>
    <w:rsid w:val="00355ED0"/>
    <w:rsid w:val="003608A4"/>
    <w:rsid w:val="00362626"/>
    <w:rsid w:val="003650E6"/>
    <w:rsid w:val="00370449"/>
    <w:rsid w:val="0037121F"/>
    <w:rsid w:val="00374DAC"/>
    <w:rsid w:val="0038371E"/>
    <w:rsid w:val="00386F67"/>
    <w:rsid w:val="003A10B7"/>
    <w:rsid w:val="003A6B7D"/>
    <w:rsid w:val="003A7781"/>
    <w:rsid w:val="003A7DBE"/>
    <w:rsid w:val="003B06CA"/>
    <w:rsid w:val="003C7136"/>
    <w:rsid w:val="003D292F"/>
    <w:rsid w:val="003D5464"/>
    <w:rsid w:val="003D7832"/>
    <w:rsid w:val="003E4453"/>
    <w:rsid w:val="003F3EE3"/>
    <w:rsid w:val="003F6BD8"/>
    <w:rsid w:val="00402A39"/>
    <w:rsid w:val="00402C76"/>
    <w:rsid w:val="004071FC"/>
    <w:rsid w:val="00412B77"/>
    <w:rsid w:val="00421D28"/>
    <w:rsid w:val="0042219D"/>
    <w:rsid w:val="00424937"/>
    <w:rsid w:val="00427224"/>
    <w:rsid w:val="00431218"/>
    <w:rsid w:val="004312CE"/>
    <w:rsid w:val="00445947"/>
    <w:rsid w:val="00456F84"/>
    <w:rsid w:val="00470607"/>
    <w:rsid w:val="00472253"/>
    <w:rsid w:val="0047254D"/>
    <w:rsid w:val="00473E2A"/>
    <w:rsid w:val="00475CB0"/>
    <w:rsid w:val="004813B3"/>
    <w:rsid w:val="00487556"/>
    <w:rsid w:val="00496591"/>
    <w:rsid w:val="004A1B0F"/>
    <w:rsid w:val="004A3656"/>
    <w:rsid w:val="004C183D"/>
    <w:rsid w:val="004C63E4"/>
    <w:rsid w:val="004C712B"/>
    <w:rsid w:val="004D1089"/>
    <w:rsid w:val="004D3011"/>
    <w:rsid w:val="004E6C0F"/>
    <w:rsid w:val="004F2632"/>
    <w:rsid w:val="004F42AF"/>
    <w:rsid w:val="0050187C"/>
    <w:rsid w:val="00507687"/>
    <w:rsid w:val="005113F0"/>
    <w:rsid w:val="005152C9"/>
    <w:rsid w:val="00524E00"/>
    <w:rsid w:val="005262AC"/>
    <w:rsid w:val="00535BA7"/>
    <w:rsid w:val="00537360"/>
    <w:rsid w:val="005424EA"/>
    <w:rsid w:val="00547C9C"/>
    <w:rsid w:val="00547E4E"/>
    <w:rsid w:val="00550894"/>
    <w:rsid w:val="00560100"/>
    <w:rsid w:val="005779C0"/>
    <w:rsid w:val="00583DF2"/>
    <w:rsid w:val="00587D24"/>
    <w:rsid w:val="005A0011"/>
    <w:rsid w:val="005A083A"/>
    <w:rsid w:val="005C37FD"/>
    <w:rsid w:val="005C3817"/>
    <w:rsid w:val="005D419E"/>
    <w:rsid w:val="005D5762"/>
    <w:rsid w:val="005E39D5"/>
    <w:rsid w:val="005E64C8"/>
    <w:rsid w:val="005F5D04"/>
    <w:rsid w:val="005F7F34"/>
    <w:rsid w:val="00600670"/>
    <w:rsid w:val="0060202A"/>
    <w:rsid w:val="00605433"/>
    <w:rsid w:val="00607599"/>
    <w:rsid w:val="006101C4"/>
    <w:rsid w:val="00611876"/>
    <w:rsid w:val="0062123A"/>
    <w:rsid w:val="006307F2"/>
    <w:rsid w:val="00645164"/>
    <w:rsid w:val="00646243"/>
    <w:rsid w:val="006467A4"/>
    <w:rsid w:val="00646E75"/>
    <w:rsid w:val="00650319"/>
    <w:rsid w:val="00652014"/>
    <w:rsid w:val="0065205C"/>
    <w:rsid w:val="00660ACF"/>
    <w:rsid w:val="00660CE7"/>
    <w:rsid w:val="0066411E"/>
    <w:rsid w:val="006771D0"/>
    <w:rsid w:val="00677A32"/>
    <w:rsid w:val="006873EB"/>
    <w:rsid w:val="00691E82"/>
    <w:rsid w:val="00692B04"/>
    <w:rsid w:val="00695F6B"/>
    <w:rsid w:val="006A7825"/>
    <w:rsid w:val="006B2808"/>
    <w:rsid w:val="006C5EC9"/>
    <w:rsid w:val="006D4AF9"/>
    <w:rsid w:val="006E1C67"/>
    <w:rsid w:val="00702540"/>
    <w:rsid w:val="00704535"/>
    <w:rsid w:val="00715FCB"/>
    <w:rsid w:val="007305F4"/>
    <w:rsid w:val="00730B8F"/>
    <w:rsid w:val="00735B7B"/>
    <w:rsid w:val="00743101"/>
    <w:rsid w:val="007571D4"/>
    <w:rsid w:val="00762735"/>
    <w:rsid w:val="00767C80"/>
    <w:rsid w:val="0077097E"/>
    <w:rsid w:val="007775E1"/>
    <w:rsid w:val="007867A0"/>
    <w:rsid w:val="00790282"/>
    <w:rsid w:val="00790CA5"/>
    <w:rsid w:val="007927F5"/>
    <w:rsid w:val="00792A24"/>
    <w:rsid w:val="00793474"/>
    <w:rsid w:val="007A1774"/>
    <w:rsid w:val="007C351F"/>
    <w:rsid w:val="007E6488"/>
    <w:rsid w:val="007F6586"/>
    <w:rsid w:val="0080145C"/>
    <w:rsid w:val="00802CA0"/>
    <w:rsid w:val="008121A7"/>
    <w:rsid w:val="008125A7"/>
    <w:rsid w:val="00813C7F"/>
    <w:rsid w:val="0082416C"/>
    <w:rsid w:val="00831677"/>
    <w:rsid w:val="0083281A"/>
    <w:rsid w:val="00834D12"/>
    <w:rsid w:val="008356AA"/>
    <w:rsid w:val="008510FA"/>
    <w:rsid w:val="0085597B"/>
    <w:rsid w:val="00862196"/>
    <w:rsid w:val="008649FC"/>
    <w:rsid w:val="00866E0B"/>
    <w:rsid w:val="0087350D"/>
    <w:rsid w:val="008911BB"/>
    <w:rsid w:val="00896AD7"/>
    <w:rsid w:val="008A6693"/>
    <w:rsid w:val="008A68D0"/>
    <w:rsid w:val="008A760F"/>
    <w:rsid w:val="008B683F"/>
    <w:rsid w:val="008C5C5C"/>
    <w:rsid w:val="008D0785"/>
    <w:rsid w:val="008D2E43"/>
    <w:rsid w:val="008E2503"/>
    <w:rsid w:val="008E3BE8"/>
    <w:rsid w:val="008F7E71"/>
    <w:rsid w:val="009017FE"/>
    <w:rsid w:val="00901EB2"/>
    <w:rsid w:val="00912CC7"/>
    <w:rsid w:val="009221A5"/>
    <w:rsid w:val="009260CD"/>
    <w:rsid w:val="0093084B"/>
    <w:rsid w:val="009324F3"/>
    <w:rsid w:val="00941CBE"/>
    <w:rsid w:val="00951120"/>
    <w:rsid w:val="00952C25"/>
    <w:rsid w:val="00960AA3"/>
    <w:rsid w:val="00965130"/>
    <w:rsid w:val="00971534"/>
    <w:rsid w:val="0097369C"/>
    <w:rsid w:val="00981BEC"/>
    <w:rsid w:val="00983491"/>
    <w:rsid w:val="009A3310"/>
    <w:rsid w:val="009B2038"/>
    <w:rsid w:val="009E3ABF"/>
    <w:rsid w:val="00A16878"/>
    <w:rsid w:val="00A2118D"/>
    <w:rsid w:val="00A27981"/>
    <w:rsid w:val="00A51952"/>
    <w:rsid w:val="00A703FF"/>
    <w:rsid w:val="00A71B1A"/>
    <w:rsid w:val="00A72BF7"/>
    <w:rsid w:val="00A74B36"/>
    <w:rsid w:val="00A77A35"/>
    <w:rsid w:val="00A9346C"/>
    <w:rsid w:val="00A94EFF"/>
    <w:rsid w:val="00A95B74"/>
    <w:rsid w:val="00A972D2"/>
    <w:rsid w:val="00A97E09"/>
    <w:rsid w:val="00AA02C7"/>
    <w:rsid w:val="00AB67AE"/>
    <w:rsid w:val="00AD393A"/>
    <w:rsid w:val="00AD76E2"/>
    <w:rsid w:val="00AE0ACF"/>
    <w:rsid w:val="00AF347A"/>
    <w:rsid w:val="00B02F2F"/>
    <w:rsid w:val="00B05A94"/>
    <w:rsid w:val="00B12D24"/>
    <w:rsid w:val="00B12F7E"/>
    <w:rsid w:val="00B155D4"/>
    <w:rsid w:val="00B17C95"/>
    <w:rsid w:val="00B20152"/>
    <w:rsid w:val="00B3095A"/>
    <w:rsid w:val="00B359E4"/>
    <w:rsid w:val="00B526DF"/>
    <w:rsid w:val="00B53BF6"/>
    <w:rsid w:val="00B55B6F"/>
    <w:rsid w:val="00B57D98"/>
    <w:rsid w:val="00B65BBD"/>
    <w:rsid w:val="00B67F46"/>
    <w:rsid w:val="00B70850"/>
    <w:rsid w:val="00B74605"/>
    <w:rsid w:val="00B867A5"/>
    <w:rsid w:val="00B86DBC"/>
    <w:rsid w:val="00BA6371"/>
    <w:rsid w:val="00BB24BE"/>
    <w:rsid w:val="00BB3351"/>
    <w:rsid w:val="00BB7492"/>
    <w:rsid w:val="00BC7231"/>
    <w:rsid w:val="00BD144F"/>
    <w:rsid w:val="00BE529B"/>
    <w:rsid w:val="00BE79AB"/>
    <w:rsid w:val="00BF7AFD"/>
    <w:rsid w:val="00C02345"/>
    <w:rsid w:val="00C03085"/>
    <w:rsid w:val="00C066B6"/>
    <w:rsid w:val="00C07DD1"/>
    <w:rsid w:val="00C133FC"/>
    <w:rsid w:val="00C13CC2"/>
    <w:rsid w:val="00C14EDD"/>
    <w:rsid w:val="00C30354"/>
    <w:rsid w:val="00C37BA1"/>
    <w:rsid w:val="00C4674C"/>
    <w:rsid w:val="00C506CF"/>
    <w:rsid w:val="00C52C8D"/>
    <w:rsid w:val="00C72BED"/>
    <w:rsid w:val="00C806C5"/>
    <w:rsid w:val="00C83EAC"/>
    <w:rsid w:val="00C8701B"/>
    <w:rsid w:val="00C95424"/>
    <w:rsid w:val="00C9578B"/>
    <w:rsid w:val="00CA6776"/>
    <w:rsid w:val="00CA7EB3"/>
    <w:rsid w:val="00CB0055"/>
    <w:rsid w:val="00CD26C0"/>
    <w:rsid w:val="00CD4776"/>
    <w:rsid w:val="00CD5898"/>
    <w:rsid w:val="00CD708C"/>
    <w:rsid w:val="00CE3833"/>
    <w:rsid w:val="00CF0004"/>
    <w:rsid w:val="00CF117F"/>
    <w:rsid w:val="00CF1CA1"/>
    <w:rsid w:val="00CF6984"/>
    <w:rsid w:val="00D058EE"/>
    <w:rsid w:val="00D2522B"/>
    <w:rsid w:val="00D422DE"/>
    <w:rsid w:val="00D5459D"/>
    <w:rsid w:val="00D94DA4"/>
    <w:rsid w:val="00DA1F4D"/>
    <w:rsid w:val="00DA2C8D"/>
    <w:rsid w:val="00DA2DA2"/>
    <w:rsid w:val="00DB1C9C"/>
    <w:rsid w:val="00DB2739"/>
    <w:rsid w:val="00DB2FEE"/>
    <w:rsid w:val="00DD143E"/>
    <w:rsid w:val="00DD172A"/>
    <w:rsid w:val="00DD334F"/>
    <w:rsid w:val="00E06C1D"/>
    <w:rsid w:val="00E07560"/>
    <w:rsid w:val="00E25A26"/>
    <w:rsid w:val="00E30253"/>
    <w:rsid w:val="00E33FC5"/>
    <w:rsid w:val="00E3523E"/>
    <w:rsid w:val="00E40657"/>
    <w:rsid w:val="00E4381A"/>
    <w:rsid w:val="00E4656A"/>
    <w:rsid w:val="00E54C13"/>
    <w:rsid w:val="00E55D74"/>
    <w:rsid w:val="00E55FB2"/>
    <w:rsid w:val="00E63D3F"/>
    <w:rsid w:val="00E67888"/>
    <w:rsid w:val="00E724D2"/>
    <w:rsid w:val="00E8240D"/>
    <w:rsid w:val="00E951B5"/>
    <w:rsid w:val="00E952F6"/>
    <w:rsid w:val="00E96AEB"/>
    <w:rsid w:val="00EA6C90"/>
    <w:rsid w:val="00EA7193"/>
    <w:rsid w:val="00EB2EDD"/>
    <w:rsid w:val="00ED558C"/>
    <w:rsid w:val="00ED7725"/>
    <w:rsid w:val="00EE6E2A"/>
    <w:rsid w:val="00EF1ED5"/>
    <w:rsid w:val="00F02B3B"/>
    <w:rsid w:val="00F06604"/>
    <w:rsid w:val="00F16907"/>
    <w:rsid w:val="00F20E58"/>
    <w:rsid w:val="00F2438A"/>
    <w:rsid w:val="00F276A3"/>
    <w:rsid w:val="00F3315E"/>
    <w:rsid w:val="00F365B7"/>
    <w:rsid w:val="00F40003"/>
    <w:rsid w:val="00F4225C"/>
    <w:rsid w:val="00F52239"/>
    <w:rsid w:val="00F60274"/>
    <w:rsid w:val="00F658DC"/>
    <w:rsid w:val="00F77FB9"/>
    <w:rsid w:val="00F84E78"/>
    <w:rsid w:val="00F87A1C"/>
    <w:rsid w:val="00F87AA4"/>
    <w:rsid w:val="00F91943"/>
    <w:rsid w:val="00F97950"/>
    <w:rsid w:val="00FA4714"/>
    <w:rsid w:val="00FB068F"/>
    <w:rsid w:val="00FB398D"/>
    <w:rsid w:val="00FB3B47"/>
    <w:rsid w:val="00FB3EB3"/>
    <w:rsid w:val="00FB44F2"/>
    <w:rsid w:val="00FB4FFF"/>
    <w:rsid w:val="00FC502E"/>
    <w:rsid w:val="00FD4AC4"/>
    <w:rsid w:val="00FF1C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DD4DC"/>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072E5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D5459D"/>
    <w:pPr>
      <w:keepNext/>
      <w:keepLines/>
      <w:spacing w:before="240" w:after="120"/>
      <w:outlineLvl w:val="2"/>
    </w:pPr>
    <w:rPr>
      <w:rFonts w:asciiTheme="majorHAnsi" w:eastAsiaTheme="majorEastAsia" w:hAnsiTheme="majorHAnsi" w:cstheme="majorBidi"/>
      <w:b/>
      <w:caps/>
      <w:color w:val="548AB7" w:themeColor="accent1" w:themeShade="BF"/>
      <w:sz w:val="22"/>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D5459D"/>
    <w:rPr>
      <w:rFonts w:asciiTheme="majorHAnsi" w:eastAsiaTheme="majorEastAsia" w:hAnsiTheme="majorHAnsi" w:cstheme="majorBidi"/>
      <w:b/>
      <w:caps/>
      <w:color w:val="548AB7" w:themeColor="accent1" w:themeShade="BF"/>
      <w:sz w:val="22"/>
    </w:rPr>
  </w:style>
  <w:style w:type="character" w:customStyle="1" w:styleId="Heading4Char">
    <w:name w:val="Heading 4 Char"/>
    <w:basedOn w:val="DefaultParagraphFont"/>
    <w:link w:val="Heading4"/>
    <w:uiPriority w:val="9"/>
    <w:rsid w:val="00B359E4"/>
    <w:rPr>
      <w:b/>
      <w:sz w:val="18"/>
      <w:szCs w:val="22"/>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87350D"/>
    <w:pPr>
      <w:ind w:left="720"/>
      <w:contextualSpacing/>
    </w:pPr>
  </w:style>
  <w:style w:type="paragraph" w:styleId="NoSpacing">
    <w:name w:val="No Spacing"/>
    <w:uiPriority w:val="1"/>
    <w:qFormat/>
    <w:rsid w:val="0087350D"/>
    <w:rPr>
      <w:sz w:val="18"/>
      <w:szCs w:val="22"/>
    </w:rPr>
  </w:style>
  <w:style w:type="character" w:styleId="FollowedHyperlink">
    <w:name w:val="FollowedHyperlink"/>
    <w:basedOn w:val="DefaultParagraphFont"/>
    <w:uiPriority w:val="99"/>
    <w:semiHidden/>
    <w:unhideWhenUsed/>
    <w:rsid w:val="002C52F7"/>
    <w:rPr>
      <w:color w:val="704404" w:themeColor="followedHyperlink"/>
      <w:u w:val="single"/>
    </w:rPr>
  </w:style>
  <w:style w:type="paragraph" w:styleId="Revision">
    <w:name w:val="Revision"/>
    <w:hidden/>
    <w:uiPriority w:val="99"/>
    <w:semiHidden/>
    <w:rsid w:val="003D292F"/>
    <w:rPr>
      <w:sz w:val="18"/>
      <w:szCs w:val="22"/>
    </w:rPr>
  </w:style>
  <w:style w:type="paragraph" w:styleId="NormalWeb">
    <w:name w:val="Normal (Web)"/>
    <w:basedOn w:val="Normal"/>
    <w:uiPriority w:val="99"/>
    <w:semiHidden/>
    <w:unhideWhenUsed/>
    <w:rsid w:val="00BB3351"/>
    <w:pPr>
      <w:spacing w:before="100" w:beforeAutospacing="1" w:after="100" w:afterAutospacing="1"/>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60202A"/>
  </w:style>
  <w:style w:type="character" w:styleId="Strong">
    <w:name w:val="Strong"/>
    <w:basedOn w:val="DefaultParagraphFont"/>
    <w:uiPriority w:val="22"/>
    <w:qFormat/>
    <w:rsid w:val="0038371E"/>
    <w:rPr>
      <w:b/>
      <w:bCs/>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E951B5"/>
    <w:rPr>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704756">
      <w:bodyDiv w:val="1"/>
      <w:marLeft w:val="0"/>
      <w:marRight w:val="0"/>
      <w:marTop w:val="0"/>
      <w:marBottom w:val="0"/>
      <w:divBdr>
        <w:top w:val="none" w:sz="0" w:space="0" w:color="auto"/>
        <w:left w:val="none" w:sz="0" w:space="0" w:color="auto"/>
        <w:bottom w:val="none" w:sz="0" w:space="0" w:color="auto"/>
        <w:right w:val="none" w:sz="0" w:space="0" w:color="auto"/>
      </w:divBdr>
    </w:div>
    <w:div w:id="221410399">
      <w:bodyDiv w:val="1"/>
      <w:marLeft w:val="0"/>
      <w:marRight w:val="0"/>
      <w:marTop w:val="0"/>
      <w:marBottom w:val="0"/>
      <w:divBdr>
        <w:top w:val="none" w:sz="0" w:space="0" w:color="auto"/>
        <w:left w:val="none" w:sz="0" w:space="0" w:color="auto"/>
        <w:bottom w:val="none" w:sz="0" w:space="0" w:color="auto"/>
        <w:right w:val="none" w:sz="0" w:space="0" w:color="auto"/>
      </w:divBdr>
    </w:div>
    <w:div w:id="257174036">
      <w:bodyDiv w:val="1"/>
      <w:marLeft w:val="0"/>
      <w:marRight w:val="0"/>
      <w:marTop w:val="0"/>
      <w:marBottom w:val="0"/>
      <w:divBdr>
        <w:top w:val="none" w:sz="0" w:space="0" w:color="auto"/>
        <w:left w:val="none" w:sz="0" w:space="0" w:color="auto"/>
        <w:bottom w:val="none" w:sz="0" w:space="0" w:color="auto"/>
        <w:right w:val="none" w:sz="0" w:space="0" w:color="auto"/>
      </w:divBdr>
      <w:divsChild>
        <w:div w:id="526018674">
          <w:marLeft w:val="0"/>
          <w:marRight w:val="0"/>
          <w:marTop w:val="0"/>
          <w:marBottom w:val="0"/>
          <w:divBdr>
            <w:top w:val="none" w:sz="0" w:space="0" w:color="auto"/>
            <w:left w:val="none" w:sz="0" w:space="0" w:color="auto"/>
            <w:bottom w:val="none" w:sz="0" w:space="0" w:color="auto"/>
            <w:right w:val="none" w:sz="0" w:space="0" w:color="auto"/>
          </w:divBdr>
          <w:divsChild>
            <w:div w:id="269632724">
              <w:marLeft w:val="0"/>
              <w:marRight w:val="0"/>
              <w:marTop w:val="0"/>
              <w:marBottom w:val="0"/>
              <w:divBdr>
                <w:top w:val="none" w:sz="0" w:space="0" w:color="auto"/>
                <w:left w:val="none" w:sz="0" w:space="0" w:color="auto"/>
                <w:bottom w:val="none" w:sz="0" w:space="0" w:color="auto"/>
                <w:right w:val="none" w:sz="0" w:space="0" w:color="auto"/>
              </w:divBdr>
              <w:divsChild>
                <w:div w:id="166273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24943">
      <w:bodyDiv w:val="1"/>
      <w:marLeft w:val="0"/>
      <w:marRight w:val="0"/>
      <w:marTop w:val="0"/>
      <w:marBottom w:val="0"/>
      <w:divBdr>
        <w:top w:val="none" w:sz="0" w:space="0" w:color="auto"/>
        <w:left w:val="none" w:sz="0" w:space="0" w:color="auto"/>
        <w:bottom w:val="none" w:sz="0" w:space="0" w:color="auto"/>
        <w:right w:val="none" w:sz="0" w:space="0" w:color="auto"/>
      </w:divBdr>
      <w:divsChild>
        <w:div w:id="94786636">
          <w:marLeft w:val="0"/>
          <w:marRight w:val="0"/>
          <w:marTop w:val="0"/>
          <w:marBottom w:val="0"/>
          <w:divBdr>
            <w:top w:val="none" w:sz="0" w:space="0" w:color="auto"/>
            <w:left w:val="none" w:sz="0" w:space="0" w:color="auto"/>
            <w:bottom w:val="none" w:sz="0" w:space="0" w:color="auto"/>
            <w:right w:val="none" w:sz="0" w:space="0" w:color="auto"/>
          </w:divBdr>
          <w:divsChild>
            <w:div w:id="532960332">
              <w:marLeft w:val="0"/>
              <w:marRight w:val="0"/>
              <w:marTop w:val="0"/>
              <w:marBottom w:val="0"/>
              <w:divBdr>
                <w:top w:val="none" w:sz="0" w:space="0" w:color="auto"/>
                <w:left w:val="none" w:sz="0" w:space="0" w:color="auto"/>
                <w:bottom w:val="none" w:sz="0" w:space="0" w:color="auto"/>
                <w:right w:val="none" w:sz="0" w:space="0" w:color="auto"/>
              </w:divBdr>
              <w:divsChild>
                <w:div w:id="1162693518">
                  <w:marLeft w:val="0"/>
                  <w:marRight w:val="0"/>
                  <w:marTop w:val="0"/>
                  <w:marBottom w:val="0"/>
                  <w:divBdr>
                    <w:top w:val="none" w:sz="0" w:space="0" w:color="auto"/>
                    <w:left w:val="none" w:sz="0" w:space="0" w:color="auto"/>
                    <w:bottom w:val="none" w:sz="0" w:space="0" w:color="auto"/>
                    <w:right w:val="none" w:sz="0" w:space="0" w:color="auto"/>
                  </w:divBdr>
                  <w:divsChild>
                    <w:div w:id="8570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214510">
      <w:bodyDiv w:val="1"/>
      <w:marLeft w:val="0"/>
      <w:marRight w:val="0"/>
      <w:marTop w:val="0"/>
      <w:marBottom w:val="0"/>
      <w:divBdr>
        <w:top w:val="none" w:sz="0" w:space="0" w:color="auto"/>
        <w:left w:val="none" w:sz="0" w:space="0" w:color="auto"/>
        <w:bottom w:val="none" w:sz="0" w:space="0" w:color="auto"/>
        <w:right w:val="none" w:sz="0" w:space="0" w:color="auto"/>
      </w:divBdr>
    </w:div>
    <w:div w:id="346104731">
      <w:bodyDiv w:val="1"/>
      <w:marLeft w:val="0"/>
      <w:marRight w:val="0"/>
      <w:marTop w:val="0"/>
      <w:marBottom w:val="0"/>
      <w:divBdr>
        <w:top w:val="none" w:sz="0" w:space="0" w:color="auto"/>
        <w:left w:val="none" w:sz="0" w:space="0" w:color="auto"/>
        <w:bottom w:val="none" w:sz="0" w:space="0" w:color="auto"/>
        <w:right w:val="none" w:sz="0" w:space="0" w:color="auto"/>
      </w:divBdr>
    </w:div>
    <w:div w:id="359667600">
      <w:bodyDiv w:val="1"/>
      <w:marLeft w:val="0"/>
      <w:marRight w:val="0"/>
      <w:marTop w:val="0"/>
      <w:marBottom w:val="0"/>
      <w:divBdr>
        <w:top w:val="none" w:sz="0" w:space="0" w:color="auto"/>
        <w:left w:val="none" w:sz="0" w:space="0" w:color="auto"/>
        <w:bottom w:val="none" w:sz="0" w:space="0" w:color="auto"/>
        <w:right w:val="none" w:sz="0" w:space="0" w:color="auto"/>
      </w:divBdr>
    </w:div>
    <w:div w:id="399835262">
      <w:bodyDiv w:val="1"/>
      <w:marLeft w:val="0"/>
      <w:marRight w:val="0"/>
      <w:marTop w:val="0"/>
      <w:marBottom w:val="0"/>
      <w:divBdr>
        <w:top w:val="none" w:sz="0" w:space="0" w:color="auto"/>
        <w:left w:val="none" w:sz="0" w:space="0" w:color="auto"/>
        <w:bottom w:val="none" w:sz="0" w:space="0" w:color="auto"/>
        <w:right w:val="none" w:sz="0" w:space="0" w:color="auto"/>
      </w:divBdr>
    </w:div>
    <w:div w:id="411658038">
      <w:bodyDiv w:val="1"/>
      <w:marLeft w:val="0"/>
      <w:marRight w:val="0"/>
      <w:marTop w:val="0"/>
      <w:marBottom w:val="0"/>
      <w:divBdr>
        <w:top w:val="none" w:sz="0" w:space="0" w:color="auto"/>
        <w:left w:val="none" w:sz="0" w:space="0" w:color="auto"/>
        <w:bottom w:val="none" w:sz="0" w:space="0" w:color="auto"/>
        <w:right w:val="none" w:sz="0" w:space="0" w:color="auto"/>
      </w:divBdr>
    </w:div>
    <w:div w:id="425883496">
      <w:bodyDiv w:val="1"/>
      <w:marLeft w:val="0"/>
      <w:marRight w:val="0"/>
      <w:marTop w:val="0"/>
      <w:marBottom w:val="0"/>
      <w:divBdr>
        <w:top w:val="none" w:sz="0" w:space="0" w:color="auto"/>
        <w:left w:val="none" w:sz="0" w:space="0" w:color="auto"/>
        <w:bottom w:val="none" w:sz="0" w:space="0" w:color="auto"/>
        <w:right w:val="none" w:sz="0" w:space="0" w:color="auto"/>
      </w:divBdr>
    </w:div>
    <w:div w:id="433016924">
      <w:bodyDiv w:val="1"/>
      <w:marLeft w:val="0"/>
      <w:marRight w:val="0"/>
      <w:marTop w:val="0"/>
      <w:marBottom w:val="0"/>
      <w:divBdr>
        <w:top w:val="none" w:sz="0" w:space="0" w:color="auto"/>
        <w:left w:val="none" w:sz="0" w:space="0" w:color="auto"/>
        <w:bottom w:val="none" w:sz="0" w:space="0" w:color="auto"/>
        <w:right w:val="none" w:sz="0" w:space="0" w:color="auto"/>
      </w:divBdr>
    </w:div>
    <w:div w:id="541286021">
      <w:bodyDiv w:val="1"/>
      <w:marLeft w:val="0"/>
      <w:marRight w:val="0"/>
      <w:marTop w:val="0"/>
      <w:marBottom w:val="0"/>
      <w:divBdr>
        <w:top w:val="none" w:sz="0" w:space="0" w:color="auto"/>
        <w:left w:val="none" w:sz="0" w:space="0" w:color="auto"/>
        <w:bottom w:val="none" w:sz="0" w:space="0" w:color="auto"/>
        <w:right w:val="none" w:sz="0" w:space="0" w:color="auto"/>
      </w:divBdr>
    </w:div>
    <w:div w:id="542257302">
      <w:bodyDiv w:val="1"/>
      <w:marLeft w:val="0"/>
      <w:marRight w:val="0"/>
      <w:marTop w:val="0"/>
      <w:marBottom w:val="0"/>
      <w:divBdr>
        <w:top w:val="none" w:sz="0" w:space="0" w:color="auto"/>
        <w:left w:val="none" w:sz="0" w:space="0" w:color="auto"/>
        <w:bottom w:val="none" w:sz="0" w:space="0" w:color="auto"/>
        <w:right w:val="none" w:sz="0" w:space="0" w:color="auto"/>
      </w:divBdr>
    </w:div>
    <w:div w:id="565071530">
      <w:bodyDiv w:val="1"/>
      <w:marLeft w:val="0"/>
      <w:marRight w:val="0"/>
      <w:marTop w:val="0"/>
      <w:marBottom w:val="0"/>
      <w:divBdr>
        <w:top w:val="none" w:sz="0" w:space="0" w:color="auto"/>
        <w:left w:val="none" w:sz="0" w:space="0" w:color="auto"/>
        <w:bottom w:val="none" w:sz="0" w:space="0" w:color="auto"/>
        <w:right w:val="none" w:sz="0" w:space="0" w:color="auto"/>
      </w:divBdr>
    </w:div>
    <w:div w:id="594828956">
      <w:bodyDiv w:val="1"/>
      <w:marLeft w:val="0"/>
      <w:marRight w:val="0"/>
      <w:marTop w:val="0"/>
      <w:marBottom w:val="0"/>
      <w:divBdr>
        <w:top w:val="none" w:sz="0" w:space="0" w:color="auto"/>
        <w:left w:val="none" w:sz="0" w:space="0" w:color="auto"/>
        <w:bottom w:val="none" w:sz="0" w:space="0" w:color="auto"/>
        <w:right w:val="none" w:sz="0" w:space="0" w:color="auto"/>
      </w:divBdr>
    </w:div>
    <w:div w:id="669993233">
      <w:bodyDiv w:val="1"/>
      <w:marLeft w:val="0"/>
      <w:marRight w:val="0"/>
      <w:marTop w:val="0"/>
      <w:marBottom w:val="0"/>
      <w:divBdr>
        <w:top w:val="none" w:sz="0" w:space="0" w:color="auto"/>
        <w:left w:val="none" w:sz="0" w:space="0" w:color="auto"/>
        <w:bottom w:val="none" w:sz="0" w:space="0" w:color="auto"/>
        <w:right w:val="none" w:sz="0" w:space="0" w:color="auto"/>
      </w:divBdr>
    </w:div>
    <w:div w:id="799227772">
      <w:bodyDiv w:val="1"/>
      <w:marLeft w:val="0"/>
      <w:marRight w:val="0"/>
      <w:marTop w:val="0"/>
      <w:marBottom w:val="0"/>
      <w:divBdr>
        <w:top w:val="none" w:sz="0" w:space="0" w:color="auto"/>
        <w:left w:val="none" w:sz="0" w:space="0" w:color="auto"/>
        <w:bottom w:val="none" w:sz="0" w:space="0" w:color="auto"/>
        <w:right w:val="none" w:sz="0" w:space="0" w:color="auto"/>
      </w:divBdr>
    </w:div>
    <w:div w:id="805007604">
      <w:bodyDiv w:val="1"/>
      <w:marLeft w:val="0"/>
      <w:marRight w:val="0"/>
      <w:marTop w:val="0"/>
      <w:marBottom w:val="0"/>
      <w:divBdr>
        <w:top w:val="none" w:sz="0" w:space="0" w:color="auto"/>
        <w:left w:val="none" w:sz="0" w:space="0" w:color="auto"/>
        <w:bottom w:val="none" w:sz="0" w:space="0" w:color="auto"/>
        <w:right w:val="none" w:sz="0" w:space="0" w:color="auto"/>
      </w:divBdr>
    </w:div>
    <w:div w:id="917860493">
      <w:bodyDiv w:val="1"/>
      <w:marLeft w:val="0"/>
      <w:marRight w:val="0"/>
      <w:marTop w:val="0"/>
      <w:marBottom w:val="0"/>
      <w:divBdr>
        <w:top w:val="none" w:sz="0" w:space="0" w:color="auto"/>
        <w:left w:val="none" w:sz="0" w:space="0" w:color="auto"/>
        <w:bottom w:val="none" w:sz="0" w:space="0" w:color="auto"/>
        <w:right w:val="none" w:sz="0" w:space="0" w:color="auto"/>
      </w:divBdr>
    </w:div>
    <w:div w:id="1002701097">
      <w:bodyDiv w:val="1"/>
      <w:marLeft w:val="0"/>
      <w:marRight w:val="0"/>
      <w:marTop w:val="0"/>
      <w:marBottom w:val="0"/>
      <w:divBdr>
        <w:top w:val="none" w:sz="0" w:space="0" w:color="auto"/>
        <w:left w:val="none" w:sz="0" w:space="0" w:color="auto"/>
        <w:bottom w:val="none" w:sz="0" w:space="0" w:color="auto"/>
        <w:right w:val="none" w:sz="0" w:space="0" w:color="auto"/>
      </w:divBdr>
    </w:div>
    <w:div w:id="1045909720">
      <w:bodyDiv w:val="1"/>
      <w:marLeft w:val="0"/>
      <w:marRight w:val="0"/>
      <w:marTop w:val="0"/>
      <w:marBottom w:val="0"/>
      <w:divBdr>
        <w:top w:val="none" w:sz="0" w:space="0" w:color="auto"/>
        <w:left w:val="none" w:sz="0" w:space="0" w:color="auto"/>
        <w:bottom w:val="none" w:sz="0" w:space="0" w:color="auto"/>
        <w:right w:val="none" w:sz="0" w:space="0" w:color="auto"/>
      </w:divBdr>
    </w:div>
    <w:div w:id="1143740401">
      <w:bodyDiv w:val="1"/>
      <w:marLeft w:val="0"/>
      <w:marRight w:val="0"/>
      <w:marTop w:val="0"/>
      <w:marBottom w:val="0"/>
      <w:divBdr>
        <w:top w:val="none" w:sz="0" w:space="0" w:color="auto"/>
        <w:left w:val="none" w:sz="0" w:space="0" w:color="auto"/>
        <w:bottom w:val="none" w:sz="0" w:space="0" w:color="auto"/>
        <w:right w:val="none" w:sz="0" w:space="0" w:color="auto"/>
      </w:divBdr>
    </w:div>
    <w:div w:id="1200364022">
      <w:bodyDiv w:val="1"/>
      <w:marLeft w:val="0"/>
      <w:marRight w:val="0"/>
      <w:marTop w:val="0"/>
      <w:marBottom w:val="0"/>
      <w:divBdr>
        <w:top w:val="none" w:sz="0" w:space="0" w:color="auto"/>
        <w:left w:val="none" w:sz="0" w:space="0" w:color="auto"/>
        <w:bottom w:val="none" w:sz="0" w:space="0" w:color="auto"/>
        <w:right w:val="none" w:sz="0" w:space="0" w:color="auto"/>
      </w:divBdr>
      <w:divsChild>
        <w:div w:id="1036349587">
          <w:marLeft w:val="0"/>
          <w:marRight w:val="0"/>
          <w:marTop w:val="0"/>
          <w:marBottom w:val="0"/>
          <w:divBdr>
            <w:top w:val="none" w:sz="0" w:space="0" w:color="auto"/>
            <w:left w:val="none" w:sz="0" w:space="0" w:color="auto"/>
            <w:bottom w:val="none" w:sz="0" w:space="0" w:color="auto"/>
            <w:right w:val="none" w:sz="0" w:space="0" w:color="auto"/>
          </w:divBdr>
          <w:divsChild>
            <w:div w:id="747729503">
              <w:marLeft w:val="0"/>
              <w:marRight w:val="0"/>
              <w:marTop w:val="0"/>
              <w:marBottom w:val="0"/>
              <w:divBdr>
                <w:top w:val="none" w:sz="0" w:space="0" w:color="auto"/>
                <w:left w:val="none" w:sz="0" w:space="0" w:color="auto"/>
                <w:bottom w:val="none" w:sz="0" w:space="0" w:color="auto"/>
                <w:right w:val="none" w:sz="0" w:space="0" w:color="auto"/>
              </w:divBdr>
              <w:divsChild>
                <w:div w:id="1335764135">
                  <w:marLeft w:val="0"/>
                  <w:marRight w:val="0"/>
                  <w:marTop w:val="0"/>
                  <w:marBottom w:val="0"/>
                  <w:divBdr>
                    <w:top w:val="none" w:sz="0" w:space="0" w:color="auto"/>
                    <w:left w:val="none" w:sz="0" w:space="0" w:color="auto"/>
                    <w:bottom w:val="none" w:sz="0" w:space="0" w:color="auto"/>
                    <w:right w:val="none" w:sz="0" w:space="0" w:color="auto"/>
                  </w:divBdr>
                  <w:divsChild>
                    <w:div w:id="966087244">
                      <w:marLeft w:val="0"/>
                      <w:marRight w:val="0"/>
                      <w:marTop w:val="0"/>
                      <w:marBottom w:val="0"/>
                      <w:divBdr>
                        <w:top w:val="none" w:sz="0" w:space="0" w:color="auto"/>
                        <w:left w:val="none" w:sz="0" w:space="0" w:color="auto"/>
                        <w:bottom w:val="none" w:sz="0" w:space="0" w:color="auto"/>
                        <w:right w:val="none" w:sz="0" w:space="0" w:color="auto"/>
                      </w:divBdr>
                      <w:divsChild>
                        <w:div w:id="70926826">
                          <w:marLeft w:val="0"/>
                          <w:marRight w:val="0"/>
                          <w:marTop w:val="0"/>
                          <w:marBottom w:val="0"/>
                          <w:divBdr>
                            <w:top w:val="none" w:sz="0" w:space="0" w:color="auto"/>
                            <w:left w:val="none" w:sz="0" w:space="0" w:color="auto"/>
                            <w:bottom w:val="none" w:sz="0" w:space="0" w:color="auto"/>
                            <w:right w:val="none" w:sz="0" w:space="0" w:color="auto"/>
                          </w:divBdr>
                          <w:divsChild>
                            <w:div w:id="1422869565">
                              <w:marLeft w:val="0"/>
                              <w:marRight w:val="0"/>
                              <w:marTop w:val="0"/>
                              <w:marBottom w:val="0"/>
                              <w:divBdr>
                                <w:top w:val="none" w:sz="0" w:space="0" w:color="auto"/>
                                <w:left w:val="none" w:sz="0" w:space="0" w:color="auto"/>
                                <w:bottom w:val="none" w:sz="0" w:space="0" w:color="auto"/>
                                <w:right w:val="none" w:sz="0" w:space="0" w:color="auto"/>
                              </w:divBdr>
                              <w:divsChild>
                                <w:div w:id="2131775349">
                                  <w:marLeft w:val="0"/>
                                  <w:marRight w:val="0"/>
                                  <w:marTop w:val="0"/>
                                  <w:marBottom w:val="0"/>
                                  <w:divBdr>
                                    <w:top w:val="none" w:sz="0" w:space="0" w:color="auto"/>
                                    <w:left w:val="none" w:sz="0" w:space="0" w:color="auto"/>
                                    <w:bottom w:val="none" w:sz="0" w:space="0" w:color="auto"/>
                                    <w:right w:val="none" w:sz="0" w:space="0" w:color="auto"/>
                                  </w:divBdr>
                                  <w:divsChild>
                                    <w:div w:id="1301692617">
                                      <w:marLeft w:val="0"/>
                                      <w:marRight w:val="0"/>
                                      <w:marTop w:val="0"/>
                                      <w:marBottom w:val="0"/>
                                      <w:divBdr>
                                        <w:top w:val="none" w:sz="0" w:space="0" w:color="auto"/>
                                        <w:left w:val="none" w:sz="0" w:space="0" w:color="auto"/>
                                        <w:bottom w:val="none" w:sz="0" w:space="0" w:color="auto"/>
                                        <w:right w:val="none" w:sz="0" w:space="0" w:color="auto"/>
                                      </w:divBdr>
                                      <w:divsChild>
                                        <w:div w:id="1252810947">
                                          <w:marLeft w:val="0"/>
                                          <w:marRight w:val="0"/>
                                          <w:marTop w:val="0"/>
                                          <w:marBottom w:val="0"/>
                                          <w:divBdr>
                                            <w:top w:val="none" w:sz="0" w:space="0" w:color="auto"/>
                                            <w:left w:val="none" w:sz="0" w:space="0" w:color="auto"/>
                                            <w:bottom w:val="none" w:sz="0" w:space="0" w:color="auto"/>
                                            <w:right w:val="none" w:sz="0" w:space="0" w:color="auto"/>
                                          </w:divBdr>
                                          <w:divsChild>
                                            <w:div w:id="1697850125">
                                              <w:marLeft w:val="0"/>
                                              <w:marRight w:val="0"/>
                                              <w:marTop w:val="0"/>
                                              <w:marBottom w:val="0"/>
                                              <w:divBdr>
                                                <w:top w:val="none" w:sz="0" w:space="0" w:color="auto"/>
                                                <w:left w:val="none" w:sz="0" w:space="0" w:color="auto"/>
                                                <w:bottom w:val="none" w:sz="0" w:space="0" w:color="auto"/>
                                                <w:right w:val="none" w:sz="0" w:space="0" w:color="auto"/>
                                              </w:divBdr>
                                              <w:divsChild>
                                                <w:div w:id="618612096">
                                                  <w:marLeft w:val="0"/>
                                                  <w:marRight w:val="0"/>
                                                  <w:marTop w:val="0"/>
                                                  <w:marBottom w:val="0"/>
                                                  <w:divBdr>
                                                    <w:top w:val="none" w:sz="0" w:space="0" w:color="auto"/>
                                                    <w:left w:val="none" w:sz="0" w:space="0" w:color="auto"/>
                                                    <w:bottom w:val="none" w:sz="0" w:space="0" w:color="auto"/>
                                                    <w:right w:val="none" w:sz="0" w:space="0" w:color="auto"/>
                                                  </w:divBdr>
                                                  <w:divsChild>
                                                    <w:div w:id="1413040574">
                                                      <w:marLeft w:val="0"/>
                                                      <w:marRight w:val="0"/>
                                                      <w:marTop w:val="0"/>
                                                      <w:marBottom w:val="0"/>
                                                      <w:divBdr>
                                                        <w:top w:val="none" w:sz="0" w:space="0" w:color="auto"/>
                                                        <w:left w:val="none" w:sz="0" w:space="0" w:color="auto"/>
                                                        <w:bottom w:val="none" w:sz="0" w:space="0" w:color="auto"/>
                                                        <w:right w:val="none" w:sz="0" w:space="0" w:color="auto"/>
                                                      </w:divBdr>
                                                      <w:divsChild>
                                                        <w:div w:id="144442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227364">
          <w:marLeft w:val="0"/>
          <w:marRight w:val="0"/>
          <w:marTop w:val="0"/>
          <w:marBottom w:val="0"/>
          <w:divBdr>
            <w:top w:val="none" w:sz="0" w:space="0" w:color="auto"/>
            <w:left w:val="none" w:sz="0" w:space="0" w:color="auto"/>
            <w:bottom w:val="none" w:sz="0" w:space="0" w:color="auto"/>
            <w:right w:val="none" w:sz="0" w:space="0" w:color="auto"/>
          </w:divBdr>
          <w:divsChild>
            <w:div w:id="768427512">
              <w:marLeft w:val="0"/>
              <w:marRight w:val="0"/>
              <w:marTop w:val="0"/>
              <w:marBottom w:val="0"/>
              <w:divBdr>
                <w:top w:val="none" w:sz="0" w:space="0" w:color="auto"/>
                <w:left w:val="none" w:sz="0" w:space="0" w:color="auto"/>
                <w:bottom w:val="none" w:sz="0" w:space="0" w:color="auto"/>
                <w:right w:val="none" w:sz="0" w:space="0" w:color="auto"/>
              </w:divBdr>
              <w:divsChild>
                <w:div w:id="90978406">
                  <w:marLeft w:val="0"/>
                  <w:marRight w:val="0"/>
                  <w:marTop w:val="0"/>
                  <w:marBottom w:val="0"/>
                  <w:divBdr>
                    <w:top w:val="none" w:sz="0" w:space="0" w:color="auto"/>
                    <w:left w:val="none" w:sz="0" w:space="0" w:color="auto"/>
                    <w:bottom w:val="none" w:sz="0" w:space="0" w:color="auto"/>
                    <w:right w:val="none" w:sz="0" w:space="0" w:color="auto"/>
                  </w:divBdr>
                  <w:divsChild>
                    <w:div w:id="15775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820118">
      <w:bodyDiv w:val="1"/>
      <w:marLeft w:val="0"/>
      <w:marRight w:val="0"/>
      <w:marTop w:val="0"/>
      <w:marBottom w:val="0"/>
      <w:divBdr>
        <w:top w:val="none" w:sz="0" w:space="0" w:color="auto"/>
        <w:left w:val="none" w:sz="0" w:space="0" w:color="auto"/>
        <w:bottom w:val="none" w:sz="0" w:space="0" w:color="auto"/>
        <w:right w:val="none" w:sz="0" w:space="0" w:color="auto"/>
      </w:divBdr>
      <w:divsChild>
        <w:div w:id="1020468194">
          <w:marLeft w:val="0"/>
          <w:marRight w:val="0"/>
          <w:marTop w:val="0"/>
          <w:marBottom w:val="0"/>
          <w:divBdr>
            <w:top w:val="none" w:sz="0" w:space="0" w:color="auto"/>
            <w:left w:val="none" w:sz="0" w:space="0" w:color="auto"/>
            <w:bottom w:val="none" w:sz="0" w:space="0" w:color="auto"/>
            <w:right w:val="none" w:sz="0" w:space="0" w:color="auto"/>
          </w:divBdr>
          <w:divsChild>
            <w:div w:id="826826747">
              <w:marLeft w:val="0"/>
              <w:marRight w:val="0"/>
              <w:marTop w:val="0"/>
              <w:marBottom w:val="0"/>
              <w:divBdr>
                <w:top w:val="none" w:sz="0" w:space="0" w:color="auto"/>
                <w:left w:val="none" w:sz="0" w:space="0" w:color="auto"/>
                <w:bottom w:val="none" w:sz="0" w:space="0" w:color="auto"/>
                <w:right w:val="none" w:sz="0" w:space="0" w:color="auto"/>
              </w:divBdr>
              <w:divsChild>
                <w:div w:id="163933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26559">
      <w:bodyDiv w:val="1"/>
      <w:marLeft w:val="0"/>
      <w:marRight w:val="0"/>
      <w:marTop w:val="0"/>
      <w:marBottom w:val="0"/>
      <w:divBdr>
        <w:top w:val="none" w:sz="0" w:space="0" w:color="auto"/>
        <w:left w:val="none" w:sz="0" w:space="0" w:color="auto"/>
        <w:bottom w:val="none" w:sz="0" w:space="0" w:color="auto"/>
        <w:right w:val="none" w:sz="0" w:space="0" w:color="auto"/>
      </w:divBdr>
    </w:div>
    <w:div w:id="1271428557">
      <w:bodyDiv w:val="1"/>
      <w:marLeft w:val="0"/>
      <w:marRight w:val="0"/>
      <w:marTop w:val="0"/>
      <w:marBottom w:val="0"/>
      <w:divBdr>
        <w:top w:val="none" w:sz="0" w:space="0" w:color="auto"/>
        <w:left w:val="none" w:sz="0" w:space="0" w:color="auto"/>
        <w:bottom w:val="none" w:sz="0" w:space="0" w:color="auto"/>
        <w:right w:val="none" w:sz="0" w:space="0" w:color="auto"/>
      </w:divBdr>
    </w:div>
    <w:div w:id="1286422792">
      <w:bodyDiv w:val="1"/>
      <w:marLeft w:val="0"/>
      <w:marRight w:val="0"/>
      <w:marTop w:val="0"/>
      <w:marBottom w:val="0"/>
      <w:divBdr>
        <w:top w:val="none" w:sz="0" w:space="0" w:color="auto"/>
        <w:left w:val="none" w:sz="0" w:space="0" w:color="auto"/>
        <w:bottom w:val="none" w:sz="0" w:space="0" w:color="auto"/>
        <w:right w:val="none" w:sz="0" w:space="0" w:color="auto"/>
      </w:divBdr>
    </w:div>
    <w:div w:id="1352142233">
      <w:bodyDiv w:val="1"/>
      <w:marLeft w:val="0"/>
      <w:marRight w:val="0"/>
      <w:marTop w:val="0"/>
      <w:marBottom w:val="0"/>
      <w:divBdr>
        <w:top w:val="none" w:sz="0" w:space="0" w:color="auto"/>
        <w:left w:val="none" w:sz="0" w:space="0" w:color="auto"/>
        <w:bottom w:val="none" w:sz="0" w:space="0" w:color="auto"/>
        <w:right w:val="none" w:sz="0" w:space="0" w:color="auto"/>
      </w:divBdr>
    </w:div>
    <w:div w:id="1421949804">
      <w:bodyDiv w:val="1"/>
      <w:marLeft w:val="0"/>
      <w:marRight w:val="0"/>
      <w:marTop w:val="0"/>
      <w:marBottom w:val="0"/>
      <w:divBdr>
        <w:top w:val="none" w:sz="0" w:space="0" w:color="auto"/>
        <w:left w:val="none" w:sz="0" w:space="0" w:color="auto"/>
        <w:bottom w:val="none" w:sz="0" w:space="0" w:color="auto"/>
        <w:right w:val="none" w:sz="0" w:space="0" w:color="auto"/>
      </w:divBdr>
      <w:divsChild>
        <w:div w:id="622275901">
          <w:marLeft w:val="45"/>
          <w:marRight w:val="0"/>
          <w:marTop w:val="0"/>
          <w:marBottom w:val="0"/>
          <w:divBdr>
            <w:top w:val="none" w:sz="0" w:space="0" w:color="auto"/>
            <w:left w:val="none" w:sz="0" w:space="0" w:color="auto"/>
            <w:bottom w:val="none" w:sz="0" w:space="0" w:color="auto"/>
            <w:right w:val="none" w:sz="0" w:space="0" w:color="auto"/>
          </w:divBdr>
        </w:div>
        <w:div w:id="150371299">
          <w:marLeft w:val="0"/>
          <w:marRight w:val="0"/>
          <w:marTop w:val="0"/>
          <w:marBottom w:val="0"/>
          <w:divBdr>
            <w:top w:val="none" w:sz="0" w:space="0" w:color="auto"/>
            <w:left w:val="none" w:sz="0" w:space="0" w:color="auto"/>
            <w:bottom w:val="none" w:sz="0" w:space="0" w:color="auto"/>
            <w:right w:val="none" w:sz="0" w:space="0" w:color="auto"/>
          </w:divBdr>
        </w:div>
      </w:divsChild>
    </w:div>
    <w:div w:id="1423450426">
      <w:bodyDiv w:val="1"/>
      <w:marLeft w:val="0"/>
      <w:marRight w:val="0"/>
      <w:marTop w:val="0"/>
      <w:marBottom w:val="0"/>
      <w:divBdr>
        <w:top w:val="none" w:sz="0" w:space="0" w:color="auto"/>
        <w:left w:val="none" w:sz="0" w:space="0" w:color="auto"/>
        <w:bottom w:val="none" w:sz="0" w:space="0" w:color="auto"/>
        <w:right w:val="none" w:sz="0" w:space="0" w:color="auto"/>
      </w:divBdr>
    </w:div>
    <w:div w:id="1469323280">
      <w:bodyDiv w:val="1"/>
      <w:marLeft w:val="0"/>
      <w:marRight w:val="0"/>
      <w:marTop w:val="0"/>
      <w:marBottom w:val="0"/>
      <w:divBdr>
        <w:top w:val="none" w:sz="0" w:space="0" w:color="auto"/>
        <w:left w:val="none" w:sz="0" w:space="0" w:color="auto"/>
        <w:bottom w:val="none" w:sz="0" w:space="0" w:color="auto"/>
        <w:right w:val="none" w:sz="0" w:space="0" w:color="auto"/>
      </w:divBdr>
    </w:div>
    <w:div w:id="1476490801">
      <w:bodyDiv w:val="1"/>
      <w:marLeft w:val="0"/>
      <w:marRight w:val="0"/>
      <w:marTop w:val="0"/>
      <w:marBottom w:val="0"/>
      <w:divBdr>
        <w:top w:val="none" w:sz="0" w:space="0" w:color="auto"/>
        <w:left w:val="none" w:sz="0" w:space="0" w:color="auto"/>
        <w:bottom w:val="none" w:sz="0" w:space="0" w:color="auto"/>
        <w:right w:val="none" w:sz="0" w:space="0" w:color="auto"/>
      </w:divBdr>
    </w:div>
    <w:div w:id="1535075730">
      <w:bodyDiv w:val="1"/>
      <w:marLeft w:val="0"/>
      <w:marRight w:val="0"/>
      <w:marTop w:val="0"/>
      <w:marBottom w:val="0"/>
      <w:divBdr>
        <w:top w:val="none" w:sz="0" w:space="0" w:color="auto"/>
        <w:left w:val="none" w:sz="0" w:space="0" w:color="auto"/>
        <w:bottom w:val="none" w:sz="0" w:space="0" w:color="auto"/>
        <w:right w:val="none" w:sz="0" w:space="0" w:color="auto"/>
      </w:divBdr>
    </w:div>
    <w:div w:id="1560630548">
      <w:bodyDiv w:val="1"/>
      <w:marLeft w:val="0"/>
      <w:marRight w:val="0"/>
      <w:marTop w:val="0"/>
      <w:marBottom w:val="0"/>
      <w:divBdr>
        <w:top w:val="none" w:sz="0" w:space="0" w:color="auto"/>
        <w:left w:val="none" w:sz="0" w:space="0" w:color="auto"/>
        <w:bottom w:val="none" w:sz="0" w:space="0" w:color="auto"/>
        <w:right w:val="none" w:sz="0" w:space="0" w:color="auto"/>
      </w:divBdr>
    </w:div>
    <w:div w:id="1588225471">
      <w:bodyDiv w:val="1"/>
      <w:marLeft w:val="0"/>
      <w:marRight w:val="0"/>
      <w:marTop w:val="0"/>
      <w:marBottom w:val="0"/>
      <w:divBdr>
        <w:top w:val="none" w:sz="0" w:space="0" w:color="auto"/>
        <w:left w:val="none" w:sz="0" w:space="0" w:color="auto"/>
        <w:bottom w:val="none" w:sz="0" w:space="0" w:color="auto"/>
        <w:right w:val="none" w:sz="0" w:space="0" w:color="auto"/>
      </w:divBdr>
    </w:div>
    <w:div w:id="1673802391">
      <w:bodyDiv w:val="1"/>
      <w:marLeft w:val="0"/>
      <w:marRight w:val="0"/>
      <w:marTop w:val="0"/>
      <w:marBottom w:val="0"/>
      <w:divBdr>
        <w:top w:val="none" w:sz="0" w:space="0" w:color="auto"/>
        <w:left w:val="none" w:sz="0" w:space="0" w:color="auto"/>
        <w:bottom w:val="none" w:sz="0" w:space="0" w:color="auto"/>
        <w:right w:val="none" w:sz="0" w:space="0" w:color="auto"/>
      </w:divBdr>
    </w:div>
    <w:div w:id="1691637029">
      <w:bodyDiv w:val="1"/>
      <w:marLeft w:val="0"/>
      <w:marRight w:val="0"/>
      <w:marTop w:val="0"/>
      <w:marBottom w:val="0"/>
      <w:divBdr>
        <w:top w:val="none" w:sz="0" w:space="0" w:color="auto"/>
        <w:left w:val="none" w:sz="0" w:space="0" w:color="auto"/>
        <w:bottom w:val="none" w:sz="0" w:space="0" w:color="auto"/>
        <w:right w:val="none" w:sz="0" w:space="0" w:color="auto"/>
      </w:divBdr>
      <w:divsChild>
        <w:div w:id="286013476">
          <w:marLeft w:val="0"/>
          <w:marRight w:val="0"/>
          <w:marTop w:val="0"/>
          <w:marBottom w:val="0"/>
          <w:divBdr>
            <w:top w:val="none" w:sz="0" w:space="0" w:color="auto"/>
            <w:left w:val="none" w:sz="0" w:space="0" w:color="auto"/>
            <w:bottom w:val="none" w:sz="0" w:space="0" w:color="auto"/>
            <w:right w:val="none" w:sz="0" w:space="0" w:color="auto"/>
          </w:divBdr>
          <w:divsChild>
            <w:div w:id="1905752767">
              <w:marLeft w:val="0"/>
              <w:marRight w:val="0"/>
              <w:marTop w:val="0"/>
              <w:marBottom w:val="0"/>
              <w:divBdr>
                <w:top w:val="none" w:sz="0" w:space="0" w:color="auto"/>
                <w:left w:val="none" w:sz="0" w:space="0" w:color="auto"/>
                <w:bottom w:val="none" w:sz="0" w:space="0" w:color="auto"/>
                <w:right w:val="none" w:sz="0" w:space="0" w:color="auto"/>
              </w:divBdr>
              <w:divsChild>
                <w:div w:id="21038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84214">
      <w:bodyDiv w:val="1"/>
      <w:marLeft w:val="0"/>
      <w:marRight w:val="0"/>
      <w:marTop w:val="0"/>
      <w:marBottom w:val="0"/>
      <w:divBdr>
        <w:top w:val="none" w:sz="0" w:space="0" w:color="auto"/>
        <w:left w:val="none" w:sz="0" w:space="0" w:color="auto"/>
        <w:bottom w:val="none" w:sz="0" w:space="0" w:color="auto"/>
        <w:right w:val="none" w:sz="0" w:space="0" w:color="auto"/>
      </w:divBdr>
    </w:div>
    <w:div w:id="1788313557">
      <w:bodyDiv w:val="1"/>
      <w:marLeft w:val="0"/>
      <w:marRight w:val="0"/>
      <w:marTop w:val="0"/>
      <w:marBottom w:val="0"/>
      <w:divBdr>
        <w:top w:val="none" w:sz="0" w:space="0" w:color="auto"/>
        <w:left w:val="none" w:sz="0" w:space="0" w:color="auto"/>
        <w:bottom w:val="none" w:sz="0" w:space="0" w:color="auto"/>
        <w:right w:val="none" w:sz="0" w:space="0" w:color="auto"/>
      </w:divBdr>
    </w:div>
    <w:div w:id="1886454226">
      <w:bodyDiv w:val="1"/>
      <w:marLeft w:val="0"/>
      <w:marRight w:val="0"/>
      <w:marTop w:val="0"/>
      <w:marBottom w:val="0"/>
      <w:divBdr>
        <w:top w:val="none" w:sz="0" w:space="0" w:color="auto"/>
        <w:left w:val="none" w:sz="0" w:space="0" w:color="auto"/>
        <w:bottom w:val="none" w:sz="0" w:space="0" w:color="auto"/>
        <w:right w:val="none" w:sz="0" w:space="0" w:color="auto"/>
      </w:divBdr>
    </w:div>
    <w:div w:id="1968274611">
      <w:bodyDiv w:val="1"/>
      <w:marLeft w:val="0"/>
      <w:marRight w:val="0"/>
      <w:marTop w:val="0"/>
      <w:marBottom w:val="0"/>
      <w:divBdr>
        <w:top w:val="none" w:sz="0" w:space="0" w:color="auto"/>
        <w:left w:val="none" w:sz="0" w:space="0" w:color="auto"/>
        <w:bottom w:val="none" w:sz="0" w:space="0" w:color="auto"/>
        <w:right w:val="none" w:sz="0" w:space="0" w:color="auto"/>
      </w:divBdr>
    </w:div>
    <w:div w:id="1976058761">
      <w:bodyDiv w:val="1"/>
      <w:marLeft w:val="0"/>
      <w:marRight w:val="0"/>
      <w:marTop w:val="0"/>
      <w:marBottom w:val="0"/>
      <w:divBdr>
        <w:top w:val="none" w:sz="0" w:space="0" w:color="auto"/>
        <w:left w:val="none" w:sz="0" w:space="0" w:color="auto"/>
        <w:bottom w:val="none" w:sz="0" w:space="0" w:color="auto"/>
        <w:right w:val="none" w:sz="0" w:space="0" w:color="auto"/>
      </w:divBdr>
      <w:divsChild>
        <w:div w:id="1983346143">
          <w:marLeft w:val="0"/>
          <w:marRight w:val="0"/>
          <w:marTop w:val="0"/>
          <w:marBottom w:val="0"/>
          <w:divBdr>
            <w:top w:val="none" w:sz="0" w:space="0" w:color="auto"/>
            <w:left w:val="none" w:sz="0" w:space="0" w:color="auto"/>
            <w:bottom w:val="none" w:sz="0" w:space="0" w:color="auto"/>
            <w:right w:val="none" w:sz="0" w:space="0" w:color="auto"/>
          </w:divBdr>
          <w:divsChild>
            <w:div w:id="634259913">
              <w:marLeft w:val="0"/>
              <w:marRight w:val="0"/>
              <w:marTop w:val="0"/>
              <w:marBottom w:val="0"/>
              <w:divBdr>
                <w:top w:val="none" w:sz="0" w:space="0" w:color="auto"/>
                <w:left w:val="none" w:sz="0" w:space="0" w:color="auto"/>
                <w:bottom w:val="none" w:sz="0" w:space="0" w:color="auto"/>
                <w:right w:val="none" w:sz="0" w:space="0" w:color="auto"/>
              </w:divBdr>
              <w:divsChild>
                <w:div w:id="23486885">
                  <w:marLeft w:val="0"/>
                  <w:marRight w:val="0"/>
                  <w:marTop w:val="0"/>
                  <w:marBottom w:val="0"/>
                  <w:divBdr>
                    <w:top w:val="none" w:sz="0" w:space="0" w:color="auto"/>
                    <w:left w:val="none" w:sz="0" w:space="0" w:color="auto"/>
                    <w:bottom w:val="none" w:sz="0" w:space="0" w:color="auto"/>
                    <w:right w:val="none" w:sz="0" w:space="0" w:color="auto"/>
                  </w:divBdr>
                  <w:divsChild>
                    <w:div w:id="613441189">
                      <w:marLeft w:val="0"/>
                      <w:marRight w:val="0"/>
                      <w:marTop w:val="0"/>
                      <w:marBottom w:val="0"/>
                      <w:divBdr>
                        <w:top w:val="none" w:sz="0" w:space="0" w:color="auto"/>
                        <w:left w:val="none" w:sz="0" w:space="0" w:color="auto"/>
                        <w:bottom w:val="none" w:sz="0" w:space="0" w:color="auto"/>
                        <w:right w:val="none" w:sz="0" w:space="0" w:color="auto"/>
                      </w:divBdr>
                      <w:divsChild>
                        <w:div w:id="1073819142">
                          <w:marLeft w:val="0"/>
                          <w:marRight w:val="0"/>
                          <w:marTop w:val="0"/>
                          <w:marBottom w:val="0"/>
                          <w:divBdr>
                            <w:top w:val="none" w:sz="0" w:space="0" w:color="auto"/>
                            <w:left w:val="none" w:sz="0" w:space="0" w:color="auto"/>
                            <w:bottom w:val="none" w:sz="0" w:space="0" w:color="auto"/>
                            <w:right w:val="none" w:sz="0" w:space="0" w:color="auto"/>
                          </w:divBdr>
                          <w:divsChild>
                            <w:div w:id="526411688">
                              <w:marLeft w:val="0"/>
                              <w:marRight w:val="0"/>
                              <w:marTop w:val="0"/>
                              <w:marBottom w:val="0"/>
                              <w:divBdr>
                                <w:top w:val="none" w:sz="0" w:space="0" w:color="auto"/>
                                <w:left w:val="none" w:sz="0" w:space="0" w:color="auto"/>
                                <w:bottom w:val="none" w:sz="0" w:space="0" w:color="auto"/>
                                <w:right w:val="none" w:sz="0" w:space="0" w:color="auto"/>
                              </w:divBdr>
                              <w:divsChild>
                                <w:div w:id="546917732">
                                  <w:marLeft w:val="0"/>
                                  <w:marRight w:val="0"/>
                                  <w:marTop w:val="0"/>
                                  <w:marBottom w:val="0"/>
                                  <w:divBdr>
                                    <w:top w:val="none" w:sz="0" w:space="0" w:color="auto"/>
                                    <w:left w:val="none" w:sz="0" w:space="0" w:color="auto"/>
                                    <w:bottom w:val="none" w:sz="0" w:space="0" w:color="auto"/>
                                    <w:right w:val="none" w:sz="0" w:space="0" w:color="auto"/>
                                  </w:divBdr>
                                  <w:divsChild>
                                    <w:div w:id="814952515">
                                      <w:marLeft w:val="0"/>
                                      <w:marRight w:val="0"/>
                                      <w:marTop w:val="0"/>
                                      <w:marBottom w:val="0"/>
                                      <w:divBdr>
                                        <w:top w:val="none" w:sz="0" w:space="0" w:color="auto"/>
                                        <w:left w:val="none" w:sz="0" w:space="0" w:color="auto"/>
                                        <w:bottom w:val="none" w:sz="0" w:space="0" w:color="auto"/>
                                        <w:right w:val="none" w:sz="0" w:space="0" w:color="auto"/>
                                      </w:divBdr>
                                      <w:divsChild>
                                        <w:div w:id="78184586">
                                          <w:marLeft w:val="0"/>
                                          <w:marRight w:val="0"/>
                                          <w:marTop w:val="0"/>
                                          <w:marBottom w:val="0"/>
                                          <w:divBdr>
                                            <w:top w:val="none" w:sz="0" w:space="0" w:color="auto"/>
                                            <w:left w:val="none" w:sz="0" w:space="0" w:color="auto"/>
                                            <w:bottom w:val="none" w:sz="0" w:space="0" w:color="auto"/>
                                            <w:right w:val="none" w:sz="0" w:space="0" w:color="auto"/>
                                          </w:divBdr>
                                          <w:divsChild>
                                            <w:div w:id="1630745800">
                                              <w:marLeft w:val="0"/>
                                              <w:marRight w:val="0"/>
                                              <w:marTop w:val="0"/>
                                              <w:marBottom w:val="0"/>
                                              <w:divBdr>
                                                <w:top w:val="none" w:sz="0" w:space="0" w:color="auto"/>
                                                <w:left w:val="none" w:sz="0" w:space="0" w:color="auto"/>
                                                <w:bottom w:val="none" w:sz="0" w:space="0" w:color="auto"/>
                                                <w:right w:val="none" w:sz="0" w:space="0" w:color="auto"/>
                                              </w:divBdr>
                                              <w:divsChild>
                                                <w:div w:id="2050957687">
                                                  <w:marLeft w:val="0"/>
                                                  <w:marRight w:val="0"/>
                                                  <w:marTop w:val="0"/>
                                                  <w:marBottom w:val="0"/>
                                                  <w:divBdr>
                                                    <w:top w:val="none" w:sz="0" w:space="0" w:color="auto"/>
                                                    <w:left w:val="none" w:sz="0" w:space="0" w:color="auto"/>
                                                    <w:bottom w:val="none" w:sz="0" w:space="0" w:color="auto"/>
                                                    <w:right w:val="none" w:sz="0" w:space="0" w:color="auto"/>
                                                  </w:divBdr>
                                                  <w:divsChild>
                                                    <w:div w:id="1536885373">
                                                      <w:marLeft w:val="0"/>
                                                      <w:marRight w:val="0"/>
                                                      <w:marTop w:val="0"/>
                                                      <w:marBottom w:val="0"/>
                                                      <w:divBdr>
                                                        <w:top w:val="none" w:sz="0" w:space="0" w:color="auto"/>
                                                        <w:left w:val="none" w:sz="0" w:space="0" w:color="auto"/>
                                                        <w:bottom w:val="none" w:sz="0" w:space="0" w:color="auto"/>
                                                        <w:right w:val="none" w:sz="0" w:space="0" w:color="auto"/>
                                                      </w:divBdr>
                                                      <w:divsChild>
                                                        <w:div w:id="165074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170521">
          <w:marLeft w:val="0"/>
          <w:marRight w:val="0"/>
          <w:marTop w:val="0"/>
          <w:marBottom w:val="0"/>
          <w:divBdr>
            <w:top w:val="none" w:sz="0" w:space="0" w:color="auto"/>
            <w:left w:val="none" w:sz="0" w:space="0" w:color="auto"/>
            <w:bottom w:val="none" w:sz="0" w:space="0" w:color="auto"/>
            <w:right w:val="none" w:sz="0" w:space="0" w:color="auto"/>
          </w:divBdr>
          <w:divsChild>
            <w:div w:id="1547064319">
              <w:marLeft w:val="0"/>
              <w:marRight w:val="0"/>
              <w:marTop w:val="0"/>
              <w:marBottom w:val="0"/>
              <w:divBdr>
                <w:top w:val="none" w:sz="0" w:space="0" w:color="auto"/>
                <w:left w:val="none" w:sz="0" w:space="0" w:color="auto"/>
                <w:bottom w:val="none" w:sz="0" w:space="0" w:color="auto"/>
                <w:right w:val="none" w:sz="0" w:space="0" w:color="auto"/>
              </w:divBdr>
              <w:divsChild>
                <w:div w:id="508570189">
                  <w:marLeft w:val="0"/>
                  <w:marRight w:val="0"/>
                  <w:marTop w:val="0"/>
                  <w:marBottom w:val="0"/>
                  <w:divBdr>
                    <w:top w:val="none" w:sz="0" w:space="0" w:color="auto"/>
                    <w:left w:val="none" w:sz="0" w:space="0" w:color="auto"/>
                    <w:bottom w:val="none" w:sz="0" w:space="0" w:color="auto"/>
                    <w:right w:val="none" w:sz="0" w:space="0" w:color="auto"/>
                  </w:divBdr>
                  <w:divsChild>
                    <w:div w:id="4351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030508">
      <w:bodyDiv w:val="1"/>
      <w:marLeft w:val="0"/>
      <w:marRight w:val="0"/>
      <w:marTop w:val="0"/>
      <w:marBottom w:val="0"/>
      <w:divBdr>
        <w:top w:val="none" w:sz="0" w:space="0" w:color="auto"/>
        <w:left w:val="none" w:sz="0" w:space="0" w:color="auto"/>
        <w:bottom w:val="none" w:sz="0" w:space="0" w:color="auto"/>
        <w:right w:val="none" w:sz="0" w:space="0" w:color="auto"/>
      </w:divBdr>
    </w:div>
    <w:div w:id="2058815158">
      <w:bodyDiv w:val="1"/>
      <w:marLeft w:val="0"/>
      <w:marRight w:val="0"/>
      <w:marTop w:val="0"/>
      <w:marBottom w:val="0"/>
      <w:divBdr>
        <w:top w:val="none" w:sz="0" w:space="0" w:color="auto"/>
        <w:left w:val="none" w:sz="0" w:space="0" w:color="auto"/>
        <w:bottom w:val="none" w:sz="0" w:space="0" w:color="auto"/>
        <w:right w:val="none" w:sz="0" w:space="0" w:color="auto"/>
      </w:divBdr>
    </w:div>
    <w:div w:id="2137798524">
      <w:bodyDiv w:val="1"/>
      <w:marLeft w:val="0"/>
      <w:marRight w:val="0"/>
      <w:marTop w:val="0"/>
      <w:marBottom w:val="0"/>
      <w:divBdr>
        <w:top w:val="none" w:sz="0" w:space="0" w:color="auto"/>
        <w:left w:val="none" w:sz="0" w:space="0" w:color="auto"/>
        <w:bottom w:val="none" w:sz="0" w:space="0" w:color="auto"/>
        <w:right w:val="none" w:sz="0" w:space="0" w:color="auto"/>
      </w:divBdr>
      <w:divsChild>
        <w:div w:id="1772512636">
          <w:marLeft w:val="0"/>
          <w:marRight w:val="0"/>
          <w:marTop w:val="0"/>
          <w:marBottom w:val="0"/>
          <w:divBdr>
            <w:top w:val="none" w:sz="0" w:space="0" w:color="auto"/>
            <w:left w:val="none" w:sz="0" w:space="0" w:color="auto"/>
            <w:bottom w:val="none" w:sz="0" w:space="0" w:color="auto"/>
            <w:right w:val="none" w:sz="0" w:space="0" w:color="auto"/>
          </w:divBdr>
          <w:divsChild>
            <w:div w:id="2070037645">
              <w:marLeft w:val="0"/>
              <w:marRight w:val="0"/>
              <w:marTop w:val="0"/>
              <w:marBottom w:val="0"/>
              <w:divBdr>
                <w:top w:val="none" w:sz="0" w:space="0" w:color="auto"/>
                <w:left w:val="none" w:sz="0" w:space="0" w:color="auto"/>
                <w:bottom w:val="none" w:sz="0" w:space="0" w:color="auto"/>
                <w:right w:val="none" w:sz="0" w:space="0" w:color="auto"/>
              </w:divBdr>
              <w:divsChild>
                <w:div w:id="1922984417">
                  <w:marLeft w:val="0"/>
                  <w:marRight w:val="0"/>
                  <w:marTop w:val="0"/>
                  <w:marBottom w:val="0"/>
                  <w:divBdr>
                    <w:top w:val="none" w:sz="0" w:space="0" w:color="auto"/>
                    <w:left w:val="none" w:sz="0" w:space="0" w:color="auto"/>
                    <w:bottom w:val="none" w:sz="0" w:space="0" w:color="auto"/>
                    <w:right w:val="none" w:sz="0" w:space="0" w:color="auto"/>
                  </w:divBdr>
                  <w:divsChild>
                    <w:div w:id="1656839364">
                      <w:marLeft w:val="0"/>
                      <w:marRight w:val="0"/>
                      <w:marTop w:val="0"/>
                      <w:marBottom w:val="0"/>
                      <w:divBdr>
                        <w:top w:val="none" w:sz="0" w:space="0" w:color="auto"/>
                        <w:left w:val="none" w:sz="0" w:space="0" w:color="auto"/>
                        <w:bottom w:val="none" w:sz="0" w:space="0" w:color="auto"/>
                        <w:right w:val="none" w:sz="0" w:space="0" w:color="auto"/>
                      </w:divBdr>
                      <w:divsChild>
                        <w:div w:id="1836410049">
                          <w:marLeft w:val="0"/>
                          <w:marRight w:val="0"/>
                          <w:marTop w:val="0"/>
                          <w:marBottom w:val="0"/>
                          <w:divBdr>
                            <w:top w:val="none" w:sz="0" w:space="0" w:color="auto"/>
                            <w:left w:val="none" w:sz="0" w:space="0" w:color="auto"/>
                            <w:bottom w:val="none" w:sz="0" w:space="0" w:color="auto"/>
                            <w:right w:val="none" w:sz="0" w:space="0" w:color="auto"/>
                          </w:divBdr>
                          <w:divsChild>
                            <w:div w:id="159917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thummalapally/"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ravikishore2468@gmail.com"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thummalapally/"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avikishore2468@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ekala\AppData\Roaming\Microsoft\Templates\Blue%20grey%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118B10307FD4349A7E7117A9F0A30B7"/>
        <w:category>
          <w:name w:val="General"/>
          <w:gallery w:val="placeholder"/>
        </w:category>
        <w:types>
          <w:type w:val="bbPlcHdr"/>
        </w:types>
        <w:behaviors>
          <w:behavior w:val="content"/>
        </w:behaviors>
        <w:guid w:val="{5C9E60D5-E5A4-46F0-8705-12A8B84992EA}"/>
      </w:docPartPr>
      <w:docPartBody>
        <w:p w:rsidR="00E04864" w:rsidRDefault="005F0717" w:rsidP="005F0717">
          <w:pPr>
            <w:pStyle w:val="7118B10307FD4349A7E7117A9F0A30B7"/>
          </w:pPr>
          <w:r w:rsidRPr="00036450">
            <w:t>WORK EXPERIENCE</w:t>
          </w:r>
        </w:p>
      </w:docPartBody>
    </w:docPart>
    <w:docPart>
      <w:docPartPr>
        <w:name w:val="6A137F00693ADC4088803D6654FC51B0"/>
        <w:category>
          <w:name w:val="General"/>
          <w:gallery w:val="placeholder"/>
        </w:category>
        <w:types>
          <w:type w:val="bbPlcHdr"/>
        </w:types>
        <w:behaviors>
          <w:behavior w:val="content"/>
        </w:behaviors>
        <w:guid w:val="{85B721E0-C2FF-804F-8D8F-421923AB1BF4}"/>
      </w:docPartPr>
      <w:docPartBody>
        <w:p w:rsidR="005C59AC" w:rsidRDefault="000F4E95" w:rsidP="000F4E95">
          <w:pPr>
            <w:pStyle w:val="6A137F00693ADC4088803D6654FC51B0"/>
          </w:pPr>
          <w:r w:rsidRPr="00036450">
            <w:t>EDUCATION</w:t>
          </w:r>
        </w:p>
      </w:docPartBody>
    </w:docPart>
    <w:docPart>
      <w:docPartPr>
        <w:name w:val="C6D8AABAE307F6409F2EB424C51237BF"/>
        <w:category>
          <w:name w:val="General"/>
          <w:gallery w:val="placeholder"/>
        </w:category>
        <w:types>
          <w:type w:val="bbPlcHdr"/>
        </w:types>
        <w:behaviors>
          <w:behavior w:val="content"/>
        </w:behaviors>
        <w:guid w:val="{07515095-7231-464F-936C-4DF5B3E94688}"/>
      </w:docPartPr>
      <w:docPartBody>
        <w:p w:rsidR="005C59AC" w:rsidRDefault="000F4E95" w:rsidP="000F4E95">
          <w:pPr>
            <w:pStyle w:val="C6D8AABAE307F6409F2EB424C51237BF"/>
          </w:pPr>
          <w:r w:rsidRPr="00DA230E">
            <w:rPr>
              <w:rStyle w:val="Heading2Char"/>
              <w:lang w:bidi="en-GB"/>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17"/>
    <w:rsid w:val="00011084"/>
    <w:rsid w:val="00020E48"/>
    <w:rsid w:val="000330F3"/>
    <w:rsid w:val="00042DDA"/>
    <w:rsid w:val="00060F3C"/>
    <w:rsid w:val="000658E7"/>
    <w:rsid w:val="00093120"/>
    <w:rsid w:val="000D510F"/>
    <w:rsid w:val="000D77A7"/>
    <w:rsid w:val="000F4E95"/>
    <w:rsid w:val="00172491"/>
    <w:rsid w:val="001A6DA7"/>
    <w:rsid w:val="00237E3B"/>
    <w:rsid w:val="00241570"/>
    <w:rsid w:val="00283F8B"/>
    <w:rsid w:val="002D6A57"/>
    <w:rsid w:val="00312DCF"/>
    <w:rsid w:val="00347A98"/>
    <w:rsid w:val="00351455"/>
    <w:rsid w:val="00381F42"/>
    <w:rsid w:val="003902F1"/>
    <w:rsid w:val="003A7DBE"/>
    <w:rsid w:val="00411296"/>
    <w:rsid w:val="004F7425"/>
    <w:rsid w:val="005072D2"/>
    <w:rsid w:val="00586AAC"/>
    <w:rsid w:val="00591BD9"/>
    <w:rsid w:val="005960B4"/>
    <w:rsid w:val="005C59AC"/>
    <w:rsid w:val="005D3F2A"/>
    <w:rsid w:val="005F0717"/>
    <w:rsid w:val="005F599E"/>
    <w:rsid w:val="00626497"/>
    <w:rsid w:val="006467A4"/>
    <w:rsid w:val="006B5142"/>
    <w:rsid w:val="006D3128"/>
    <w:rsid w:val="006E4CF2"/>
    <w:rsid w:val="006F1E75"/>
    <w:rsid w:val="00724C4A"/>
    <w:rsid w:val="0073395E"/>
    <w:rsid w:val="00782E59"/>
    <w:rsid w:val="007D4557"/>
    <w:rsid w:val="00832EFD"/>
    <w:rsid w:val="00853538"/>
    <w:rsid w:val="00997430"/>
    <w:rsid w:val="009E4E08"/>
    <w:rsid w:val="009E619B"/>
    <w:rsid w:val="00AB611E"/>
    <w:rsid w:val="00AD0040"/>
    <w:rsid w:val="00B12F7E"/>
    <w:rsid w:val="00B37BC3"/>
    <w:rsid w:val="00B467DF"/>
    <w:rsid w:val="00B71836"/>
    <w:rsid w:val="00B72B59"/>
    <w:rsid w:val="00BB3E15"/>
    <w:rsid w:val="00BD0167"/>
    <w:rsid w:val="00BD13DE"/>
    <w:rsid w:val="00C450A9"/>
    <w:rsid w:val="00C71A6D"/>
    <w:rsid w:val="00C8379B"/>
    <w:rsid w:val="00CE3833"/>
    <w:rsid w:val="00CF4760"/>
    <w:rsid w:val="00D864AA"/>
    <w:rsid w:val="00DB0028"/>
    <w:rsid w:val="00DC29EC"/>
    <w:rsid w:val="00DF4BDD"/>
    <w:rsid w:val="00E04864"/>
    <w:rsid w:val="00E55FB2"/>
    <w:rsid w:val="00F40B75"/>
    <w:rsid w:val="00F4225C"/>
    <w:rsid w:val="00F74E9D"/>
    <w:rsid w:val="00F84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0F4E95"/>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0717"/>
    <w:rPr>
      <w:color w:val="BF4E14" w:themeColor="accent2" w:themeShade="BF"/>
      <w:u w:val="single"/>
    </w:rPr>
  </w:style>
  <w:style w:type="character" w:customStyle="1" w:styleId="Heading2Char">
    <w:name w:val="Heading 2 Char"/>
    <w:basedOn w:val="DefaultParagraphFont"/>
    <w:link w:val="Heading2"/>
    <w:uiPriority w:val="9"/>
    <w:rsid w:val="000F4E95"/>
    <w:rPr>
      <w:rFonts w:asciiTheme="majorHAnsi" w:eastAsiaTheme="majorEastAsia" w:hAnsiTheme="majorHAnsi" w:cstheme="majorBidi"/>
      <w:b/>
      <w:bCs/>
      <w:caps/>
      <w:szCs w:val="26"/>
      <w:lang w:eastAsia="ja-JP"/>
    </w:rPr>
  </w:style>
  <w:style w:type="paragraph" w:customStyle="1" w:styleId="7118B10307FD4349A7E7117A9F0A30B7">
    <w:name w:val="7118B10307FD4349A7E7117A9F0A30B7"/>
    <w:rsid w:val="005F0717"/>
  </w:style>
  <w:style w:type="paragraph" w:customStyle="1" w:styleId="6A137F00693ADC4088803D6654FC51B0">
    <w:name w:val="6A137F00693ADC4088803D6654FC51B0"/>
    <w:rsid w:val="000F4E95"/>
    <w:pPr>
      <w:spacing w:after="0" w:line="240" w:lineRule="auto"/>
    </w:pPr>
    <w:rPr>
      <w:sz w:val="24"/>
      <w:szCs w:val="24"/>
      <w:lang w:val="en-IN" w:eastAsia="en-GB"/>
    </w:rPr>
  </w:style>
  <w:style w:type="paragraph" w:customStyle="1" w:styleId="C6D8AABAE307F6409F2EB424C51237BF">
    <w:name w:val="C6D8AABAE307F6409F2EB424C51237BF"/>
    <w:rsid w:val="000F4E95"/>
    <w:pPr>
      <w:spacing w:after="0" w:line="240" w:lineRule="auto"/>
    </w:pPr>
    <w:rPr>
      <w:sz w:val="24"/>
      <w:szCs w:val="24"/>
      <w:lang w:val="en-IN"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18506A0D-4821-47C2-BD9B-CACF27C6B108}">
  <ds:schemaRefs>
    <ds:schemaRef ds:uri="http://schemas.microsoft.com/sharepoint/v3/contenttype/forms"/>
  </ds:schemaRefs>
</ds:datastoreItem>
</file>

<file path=customXml/itemProps2.xml><?xml version="1.0" encoding="utf-8"?>
<ds:datastoreItem xmlns:ds="http://schemas.openxmlformats.org/officeDocument/2006/customXml" ds:itemID="{C1E702DE-B303-4862-BC3C-CECF83E4A95E}">
  <ds:schemaRefs>
    <ds:schemaRef ds:uri="http://schemas.openxmlformats.org/officeDocument/2006/bibliography"/>
  </ds:schemaRefs>
</ds:datastoreItem>
</file>

<file path=customXml/itemProps3.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C:\Users\lmekala\AppData\Roaming\Microsoft\Templates\Blue grey resume.dotx</Template>
  <TotalTime>0</TotalTime>
  <Pages>4</Pages>
  <Words>2066</Words>
  <Characters>11782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2024-09-10T03:54:00Z</dcterms:created>
  <dcterms:modified xsi:type="dcterms:W3CDTF">2024-09-10T03:54:00Z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