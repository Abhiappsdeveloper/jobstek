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C433" w14:textId="0DAA0AE8" w:rsidR="00E121BE" w:rsidRPr="00E121BE" w:rsidRDefault="00E121BE" w:rsidP="00E121BE">
      <w:pPr>
        <w:pStyle w:val="Subtitle"/>
        <w:numPr>
          <w:ilvl w:val="0"/>
          <w:numId w:val="0"/>
        </w:numPr>
        <w:rPr>
          <w:b/>
          <w:bCs/>
          <w:sz w:val="28"/>
          <w:szCs w:val="28"/>
        </w:rPr>
      </w:pPr>
      <w:r w:rsidRPr="00E121BE">
        <w:rPr>
          <w:b/>
          <w:bCs/>
          <w:sz w:val="28"/>
          <w:szCs w:val="28"/>
        </w:rPr>
        <w:t>VUTLA MEENAKSHI</w:t>
      </w:r>
    </w:p>
    <w:p w14:paraId="3AED6C67" w14:textId="631D7B44" w:rsidR="00252BB7" w:rsidRDefault="000A3312" w:rsidP="000A3312">
      <w:pPr>
        <w:pStyle w:val="Subtitle"/>
        <w:numPr>
          <w:ilvl w:val="0"/>
          <w:numId w:val="0"/>
        </w:numPr>
        <w:ind w:left="2160" w:firstLine="720"/>
        <w:jc w:val="left"/>
      </w:pPr>
      <w:hyperlink r:id="rId12" w:history="1">
        <w:r w:rsidRPr="00392BD6">
          <w:rPr>
            <w:rStyle w:val="Hyperlink"/>
          </w:rPr>
          <w:t>mvutla4@gmail.com</w:t>
        </w:r>
      </w:hyperlink>
      <w:r w:rsidR="005F363D">
        <w:t xml:space="preserve"> |</w:t>
      </w:r>
      <w:r w:rsidR="0059615E">
        <w:t xml:space="preserve"> </w:t>
      </w:r>
      <w:hyperlink r:id="rId13" w:history="1">
        <w:r w:rsidR="005F363D" w:rsidRPr="005F363D">
          <w:rPr>
            <w:rStyle w:val="Hyperlink"/>
          </w:rPr>
          <w:t>LinkedIn</w:t>
        </w:r>
      </w:hyperlink>
      <w:r w:rsidR="005F363D">
        <w:t xml:space="preserve"> |</w:t>
      </w:r>
      <w:r w:rsidR="0059615E">
        <w:t xml:space="preserve"> </w:t>
      </w:r>
      <w:r w:rsidR="005F363D" w:rsidRPr="001E2574">
        <w:t>(</w:t>
      </w:r>
      <w:r w:rsidR="005F363D">
        <w:t>502</w:t>
      </w:r>
      <w:r w:rsidR="005F363D" w:rsidRPr="001E2574">
        <w:t xml:space="preserve">) </w:t>
      </w:r>
      <w:r w:rsidR="005F363D">
        <w:t>453</w:t>
      </w:r>
      <w:r w:rsidR="005F363D" w:rsidRPr="001E2574">
        <w:t>-</w:t>
      </w:r>
      <w:r w:rsidR="005F363D">
        <w:t>5522</w:t>
      </w:r>
      <w:r w:rsidR="0059615E">
        <w:t xml:space="preserve"> </w:t>
      </w:r>
    </w:p>
    <w:p w14:paraId="740275BA" w14:textId="77777777" w:rsidR="00E121BE" w:rsidRPr="00E121BE" w:rsidRDefault="00E121BE" w:rsidP="00E121BE"/>
    <w:p w14:paraId="53968517" w14:textId="040E278E" w:rsidR="000D5E2A" w:rsidRDefault="00174CA4" w:rsidP="00E121BE">
      <w:pPr>
        <w:jc w:val="both"/>
      </w:pPr>
      <w:r w:rsidRPr="00174CA4">
        <w:rPr>
          <w:rStyle w:val="Bold"/>
          <w:b w:val="0"/>
          <w:bCs w:val="0"/>
        </w:rPr>
        <w:t>Highly skilled</w:t>
      </w:r>
      <w:r>
        <w:rPr>
          <w:rStyle w:val="Bold"/>
        </w:rPr>
        <w:t xml:space="preserve"> </w:t>
      </w:r>
      <w:r w:rsidR="005F363D">
        <w:rPr>
          <w:rStyle w:val="Bold"/>
        </w:rPr>
        <w:t>.Net</w:t>
      </w:r>
      <w:r>
        <w:rPr>
          <w:rStyle w:val="Bold"/>
        </w:rPr>
        <w:t xml:space="preserve"> </w:t>
      </w:r>
      <w:r w:rsidR="005F363D">
        <w:rPr>
          <w:rStyle w:val="Bold"/>
        </w:rPr>
        <w:t>Developer</w:t>
      </w:r>
      <w:r w:rsidR="001E2574" w:rsidRPr="001E2574">
        <w:rPr>
          <w:rStyle w:val="Bold"/>
        </w:rPr>
        <w:t xml:space="preserve"> </w:t>
      </w:r>
      <w:r w:rsidR="001E2574" w:rsidRPr="001E2574">
        <w:t xml:space="preserve">with </w:t>
      </w:r>
      <w:r w:rsidR="005F363D">
        <w:t>4</w:t>
      </w:r>
      <w:r w:rsidR="001E2574" w:rsidRPr="001E2574">
        <w:t xml:space="preserve">+ years of </w:t>
      </w:r>
      <w:r w:rsidR="005F363D">
        <w:t>experience</w:t>
      </w:r>
      <w:r>
        <w:t xml:space="preserve"> in full-stack development</w:t>
      </w:r>
      <w:r w:rsidR="005F363D">
        <w:t xml:space="preserve"> across multiple areas of .Net framework, SQL, ORMs, </w:t>
      </w:r>
      <w:r>
        <w:t>C</w:t>
      </w:r>
      <w:r w:rsidR="005F363D">
        <w:t>lou</w:t>
      </w:r>
      <w:r w:rsidR="00CA4D47">
        <w:t>d</w:t>
      </w:r>
      <w:r w:rsidR="005F363D">
        <w:t>, DevOps and modern front-end frameworks</w:t>
      </w:r>
      <w:r>
        <w:t>. Proven success in optimizing system performance and delivering scalable solutions. Adept at collaborating within Agile frameworks to achieve business goals.</w:t>
      </w:r>
    </w:p>
    <w:p w14:paraId="15E72259" w14:textId="1419F3F0" w:rsidR="00E121BE" w:rsidRPr="00E121BE" w:rsidRDefault="00E121BE" w:rsidP="00E121BE">
      <w:pPr>
        <w:jc w:val="both"/>
        <w:rPr>
          <w:rStyle w:val="Shade"/>
          <w:b/>
          <w:bCs/>
          <w:color w:val="7030A0"/>
          <w:sz w:val="28"/>
          <w:szCs w:val="28"/>
          <w:shd w:val="clear" w:color="auto" w:fill="auto"/>
        </w:rPr>
      </w:pPr>
      <w:r w:rsidRPr="00E121BE">
        <w:rPr>
          <w:b/>
          <w:bCs/>
          <w:color w:val="7030A0"/>
          <w:sz w:val="28"/>
          <w:szCs w:val="28"/>
        </w:rPr>
        <w:t>SKILLS</w:t>
      </w:r>
    </w:p>
    <w:p w14:paraId="53F405FC" w14:textId="1EA5E323" w:rsidR="000D5E2A" w:rsidRDefault="000D5E2A" w:rsidP="00805D23">
      <w:pPr>
        <w:spacing w:after="0" w:line="360" w:lineRule="auto"/>
        <w:ind w:left="4320" w:hanging="4320"/>
      </w:pPr>
      <w:r w:rsidRPr="00C453BA">
        <w:rPr>
          <w:b/>
          <w:bCs/>
        </w:rPr>
        <w:t>Programming Languages</w:t>
      </w:r>
      <w:r>
        <w:tab/>
      </w:r>
      <w:r w:rsidR="00CA4D47" w:rsidRPr="00CA4D47">
        <w:rPr>
          <w:b/>
          <w:bCs/>
        </w:rPr>
        <w:t>-</w:t>
      </w:r>
      <w:r w:rsidR="00CA4D47">
        <w:t xml:space="preserve"> C</w:t>
      </w:r>
      <w:r>
        <w:t>, C++, C#, Java, Python, HTML, CSS, JavaScript</w:t>
      </w:r>
      <w:r w:rsidR="00D332C5">
        <w:t xml:space="preserve">, </w:t>
      </w:r>
      <w:r w:rsidR="006934A2">
        <w:t>TypeScript,</w:t>
      </w:r>
      <w:r w:rsidR="008629B3">
        <w:t xml:space="preserve"> VB</w:t>
      </w:r>
    </w:p>
    <w:p w14:paraId="18DE0B4E" w14:textId="184E0FAE" w:rsidR="000D5E2A" w:rsidRDefault="000D5E2A" w:rsidP="00CE0C98">
      <w:pPr>
        <w:spacing w:after="0" w:line="360" w:lineRule="auto"/>
        <w:ind w:left="3600" w:hanging="3600"/>
      </w:pPr>
      <w:r w:rsidRPr="00C453BA">
        <w:rPr>
          <w:b/>
          <w:bCs/>
        </w:rPr>
        <w:t>Frameworks</w:t>
      </w:r>
      <w:r w:rsidR="00805D23">
        <w:t xml:space="preserve"> </w:t>
      </w:r>
      <w:r w:rsidR="00805D23" w:rsidRPr="00805D23">
        <w:rPr>
          <w:b/>
          <w:bCs/>
        </w:rPr>
        <w:t>&amp; Libraries</w:t>
      </w:r>
      <w:r w:rsidR="00805D23">
        <w:tab/>
      </w:r>
      <w:r w:rsidR="00805D23">
        <w:tab/>
      </w:r>
      <w:r w:rsidR="00CA4D47" w:rsidRPr="00CA4D47">
        <w:rPr>
          <w:b/>
          <w:bCs/>
        </w:rPr>
        <w:t>-</w:t>
      </w:r>
      <w:r w:rsidR="00CA4D47">
        <w:t xml:space="preserve"> </w:t>
      </w:r>
      <w:r>
        <w:t>.N</w:t>
      </w:r>
      <w:r w:rsidR="009D5737">
        <w:t>ET</w:t>
      </w:r>
      <w:r>
        <w:t xml:space="preserve"> Framework</w:t>
      </w:r>
      <w:r w:rsidR="0077447B">
        <w:t xml:space="preserve"> 4.8, .N</w:t>
      </w:r>
      <w:r w:rsidR="009D5737">
        <w:t>ET</w:t>
      </w:r>
      <w:r w:rsidR="0077447B">
        <w:t xml:space="preserve"> Core 3.1, .N</w:t>
      </w:r>
      <w:r w:rsidR="00042DAB">
        <w:t>ET</w:t>
      </w:r>
      <w:r w:rsidR="0077447B">
        <w:t xml:space="preserve"> 6</w:t>
      </w:r>
      <w:r w:rsidR="00805D23">
        <w:t>.0</w:t>
      </w:r>
      <w:r w:rsidR="0077447B">
        <w:t>/8</w:t>
      </w:r>
      <w:r w:rsidR="00805D23">
        <w:t>.0</w:t>
      </w:r>
      <w:r w:rsidR="0077447B">
        <w:t>, ASP.NE</w:t>
      </w:r>
      <w:r w:rsidR="00CE0C98">
        <w:t xml:space="preserve">T </w:t>
      </w:r>
      <w:r w:rsidR="0077447B">
        <w:t>Core, MVC, Web APIs</w:t>
      </w:r>
      <w:r w:rsidR="00805D23">
        <w:t xml:space="preserve">, Entity Framework, Angular, </w:t>
      </w:r>
      <w:r w:rsidR="0028765D">
        <w:t xml:space="preserve">React, </w:t>
      </w:r>
      <w:r w:rsidR="00805D23">
        <w:t>Blazor, WinForms</w:t>
      </w:r>
    </w:p>
    <w:p w14:paraId="702E8B70" w14:textId="165DA983" w:rsidR="00C453BA" w:rsidRDefault="00C453BA" w:rsidP="00805D23">
      <w:pPr>
        <w:spacing w:after="0" w:line="360" w:lineRule="auto"/>
        <w:ind w:left="4320" w:hanging="4320"/>
      </w:pPr>
      <w:r w:rsidRPr="00C453BA">
        <w:rPr>
          <w:b/>
          <w:bCs/>
        </w:rPr>
        <w:t>Cloud</w:t>
      </w:r>
      <w:r>
        <w:tab/>
      </w:r>
      <w:r w:rsidR="00CA4D47" w:rsidRPr="00CA4D47">
        <w:rPr>
          <w:b/>
          <w:bCs/>
        </w:rPr>
        <w:t>-</w:t>
      </w:r>
      <w:r w:rsidR="00CA4D47">
        <w:t xml:space="preserve"> </w:t>
      </w:r>
      <w:r w:rsidR="00845761">
        <w:t>Azure, AWS</w:t>
      </w:r>
    </w:p>
    <w:p w14:paraId="52EFD0BE" w14:textId="2D4903B4" w:rsidR="00C453BA" w:rsidRDefault="00C453BA" w:rsidP="00805D23">
      <w:pPr>
        <w:spacing w:after="0" w:line="360" w:lineRule="auto"/>
        <w:ind w:left="4320" w:hanging="4320"/>
      </w:pPr>
      <w:r w:rsidRPr="00C453BA">
        <w:rPr>
          <w:b/>
          <w:bCs/>
        </w:rPr>
        <w:t>Version Control</w:t>
      </w:r>
      <w:r>
        <w:tab/>
      </w:r>
      <w:r w:rsidR="00CA4D47" w:rsidRPr="00CA4D47">
        <w:rPr>
          <w:b/>
          <w:bCs/>
        </w:rPr>
        <w:t>-</w:t>
      </w:r>
      <w:r w:rsidR="00CA4D47">
        <w:t xml:space="preserve"> </w:t>
      </w:r>
      <w:r>
        <w:t>Azure Repos, Git, GitHub</w:t>
      </w:r>
    </w:p>
    <w:p w14:paraId="2184165D" w14:textId="175025E2" w:rsidR="001E2574" w:rsidRDefault="00CA4D47" w:rsidP="00805D23">
      <w:pPr>
        <w:spacing w:after="0" w:line="360" w:lineRule="auto"/>
        <w:ind w:left="4320" w:hanging="4320"/>
      </w:pPr>
      <w:r>
        <w:rPr>
          <w:b/>
          <w:bCs/>
        </w:rPr>
        <w:t>Tools</w:t>
      </w:r>
      <w:r w:rsidR="00845761">
        <w:rPr>
          <w:b/>
          <w:bCs/>
        </w:rPr>
        <w:t xml:space="preserve"> &amp; Development Environments</w:t>
      </w:r>
      <w:r w:rsidR="00C453BA">
        <w:rPr>
          <w:b/>
          <w:bCs/>
        </w:rPr>
        <w:tab/>
      </w:r>
      <w:r w:rsidRPr="00CA4D47">
        <w:rPr>
          <w:b/>
          <w:bCs/>
        </w:rPr>
        <w:t>-</w:t>
      </w:r>
      <w:r>
        <w:rPr>
          <w:b/>
          <w:bCs/>
        </w:rPr>
        <w:t xml:space="preserve"> </w:t>
      </w:r>
      <w:r w:rsidR="00C453BA">
        <w:t xml:space="preserve">Visual Studio 2019/2022, </w:t>
      </w:r>
      <w:r w:rsidR="009C43B7">
        <w:t xml:space="preserve">Visual Studio Code, </w:t>
      </w:r>
      <w:r w:rsidR="00845761">
        <w:t xml:space="preserve">Azure DevOps, </w:t>
      </w:r>
      <w:r w:rsidR="00C453BA">
        <w:t>Swagger, Postman, Splunk, LINQ pad, SSMS, TFS</w:t>
      </w:r>
    </w:p>
    <w:p w14:paraId="5CFD65AD" w14:textId="77777777" w:rsidR="00E121BE" w:rsidRDefault="00E121BE" w:rsidP="00E121BE">
      <w:pPr>
        <w:spacing w:after="0" w:line="360" w:lineRule="auto"/>
        <w:ind w:left="4320" w:hanging="4320"/>
        <w:jc w:val="both"/>
      </w:pPr>
    </w:p>
    <w:p w14:paraId="2C03C2A7" w14:textId="6AEE6128" w:rsidR="00E121BE" w:rsidRPr="00E121BE" w:rsidRDefault="009B5A26" w:rsidP="00E121BE">
      <w:pPr>
        <w:spacing w:after="0" w:line="360" w:lineRule="auto"/>
        <w:ind w:left="4320" w:hanging="4320"/>
        <w:jc w:val="both"/>
        <w:rPr>
          <w:b/>
          <w:bCs/>
          <w:color w:val="7030A0"/>
          <w:sz w:val="28"/>
          <w:szCs w:val="28"/>
        </w:rPr>
      </w:pPr>
      <w:r>
        <w:rPr>
          <w:b/>
          <w:bCs/>
          <w:color w:val="7030A0"/>
          <w:sz w:val="28"/>
          <w:szCs w:val="28"/>
        </w:rPr>
        <w:t xml:space="preserve">PROFESSIONAL </w:t>
      </w:r>
      <w:r w:rsidR="00E121BE" w:rsidRPr="00E121BE">
        <w:rPr>
          <w:b/>
          <w:bCs/>
          <w:color w:val="7030A0"/>
          <w:sz w:val="28"/>
          <w:szCs w:val="28"/>
        </w:rPr>
        <w:t>EXPERIENCE</w:t>
      </w:r>
    </w:p>
    <w:p w14:paraId="635AC35A" w14:textId="7B1243F0" w:rsidR="001E2574" w:rsidRPr="00F863B6" w:rsidRDefault="00FB3D2A" w:rsidP="001E2574">
      <w:pPr>
        <w:pStyle w:val="Heading3"/>
        <w:rPr>
          <w:sz w:val="22"/>
        </w:rPr>
      </w:pPr>
      <w:r w:rsidRPr="00F863B6">
        <w:rPr>
          <w:sz w:val="22"/>
        </w:rPr>
        <w:t>Software Developer</w:t>
      </w:r>
      <w:r w:rsidR="001E2574" w:rsidRPr="00F863B6">
        <w:rPr>
          <w:sz w:val="22"/>
        </w:rPr>
        <w:t xml:space="preserve"> | </w:t>
      </w:r>
      <w:r w:rsidRPr="00F863B6">
        <w:rPr>
          <w:sz w:val="22"/>
        </w:rPr>
        <w:t>DXC Technology</w:t>
      </w:r>
      <w:r w:rsidR="001E2574" w:rsidRPr="00F863B6">
        <w:rPr>
          <w:sz w:val="22"/>
        </w:rPr>
        <w:t xml:space="preserve"> | </w:t>
      </w:r>
      <w:r w:rsidRPr="00F863B6">
        <w:rPr>
          <w:sz w:val="22"/>
        </w:rPr>
        <w:t>Edin Prairie, MN, USA</w:t>
      </w:r>
      <w:r w:rsidRPr="00F863B6">
        <w:rPr>
          <w:sz w:val="22"/>
        </w:rPr>
        <w:tab/>
      </w:r>
      <w:r w:rsidRPr="00F863B6">
        <w:rPr>
          <w:sz w:val="22"/>
        </w:rPr>
        <w:tab/>
      </w:r>
      <w:r w:rsidRPr="00F863B6">
        <w:rPr>
          <w:sz w:val="22"/>
        </w:rPr>
        <w:tab/>
      </w:r>
      <w:r w:rsidR="00CA4D47" w:rsidRPr="00F863B6">
        <w:rPr>
          <w:color w:val="486A94" w:themeColor="accent6" w:themeShade="80"/>
          <w:sz w:val="22"/>
        </w:rPr>
        <w:t xml:space="preserve">         </w:t>
      </w:r>
      <w:r w:rsidRPr="00F863B6">
        <w:rPr>
          <w:color w:val="486A94" w:themeColor="accent6" w:themeShade="80"/>
          <w:sz w:val="22"/>
        </w:rPr>
        <w:t>Jan 2023 – Present</w:t>
      </w:r>
    </w:p>
    <w:p w14:paraId="2F7F9002" w14:textId="03D42EB9" w:rsidR="00FE5292" w:rsidRPr="00FE5292" w:rsidRDefault="00FE5292" w:rsidP="00130EA7">
      <w:pPr>
        <w:pStyle w:val="ListBullet"/>
        <w:numPr>
          <w:ilvl w:val="0"/>
          <w:numId w:val="5"/>
        </w:numPr>
        <w:tabs>
          <w:tab w:val="clear" w:pos="360"/>
        </w:tabs>
        <w:spacing w:line="240" w:lineRule="auto"/>
        <w:ind w:left="357" w:hanging="357"/>
        <w:jc w:val="both"/>
        <w:rPr>
          <w:szCs w:val="20"/>
        </w:rPr>
      </w:pPr>
      <w:r w:rsidRPr="00FE5292">
        <w:rPr>
          <w:szCs w:val="20"/>
        </w:rPr>
        <w:t xml:space="preserve">Designed, developed, and maintained enterprise-level applications using </w:t>
      </w:r>
      <w:r w:rsidRPr="00FE5292">
        <w:rPr>
          <w:b/>
          <w:bCs/>
          <w:szCs w:val="20"/>
        </w:rPr>
        <w:t>C#, .NET 6.0/</w:t>
      </w:r>
      <w:r w:rsidR="00130EA7">
        <w:rPr>
          <w:b/>
          <w:bCs/>
          <w:szCs w:val="20"/>
        </w:rPr>
        <w:t>8.0</w:t>
      </w:r>
      <w:r w:rsidRPr="00FE5292">
        <w:rPr>
          <w:b/>
          <w:bCs/>
          <w:szCs w:val="20"/>
        </w:rPr>
        <w:t>, and SQL Server</w:t>
      </w:r>
      <w:r w:rsidRPr="00FE5292">
        <w:rPr>
          <w:szCs w:val="20"/>
        </w:rPr>
        <w:t>, ensuring robust business logic implementation and scalable API development.</w:t>
      </w:r>
    </w:p>
    <w:p w14:paraId="4BC469AD" w14:textId="103ECF73" w:rsidR="00FE5292" w:rsidRPr="00FE5292" w:rsidRDefault="00FE5292" w:rsidP="00130EA7">
      <w:pPr>
        <w:pStyle w:val="ListBullet"/>
        <w:numPr>
          <w:ilvl w:val="0"/>
          <w:numId w:val="5"/>
        </w:numPr>
        <w:tabs>
          <w:tab w:val="clear" w:pos="360"/>
        </w:tabs>
        <w:spacing w:line="240" w:lineRule="auto"/>
        <w:ind w:left="357" w:hanging="357"/>
        <w:jc w:val="both"/>
        <w:rPr>
          <w:szCs w:val="20"/>
        </w:rPr>
      </w:pPr>
      <w:r w:rsidRPr="00FE5292">
        <w:rPr>
          <w:szCs w:val="20"/>
        </w:rPr>
        <w:t xml:space="preserve">Implemented </w:t>
      </w:r>
      <w:r w:rsidRPr="00FE5292">
        <w:rPr>
          <w:b/>
          <w:bCs/>
          <w:szCs w:val="20"/>
        </w:rPr>
        <w:t>message queue processing</w:t>
      </w:r>
      <w:r w:rsidRPr="00FE5292">
        <w:rPr>
          <w:szCs w:val="20"/>
        </w:rPr>
        <w:t xml:space="preserve"> in a secure Identity and Access Management</w:t>
      </w:r>
      <w:r w:rsidRPr="00FE5292">
        <w:rPr>
          <w:b/>
          <w:bCs/>
          <w:szCs w:val="20"/>
        </w:rPr>
        <w:t xml:space="preserve"> (IAM) solution</w:t>
      </w:r>
      <w:r w:rsidRPr="00FE5292">
        <w:rPr>
          <w:szCs w:val="20"/>
        </w:rPr>
        <w:t xml:space="preserve"> within a </w:t>
      </w:r>
      <w:r w:rsidRPr="00FE5292">
        <w:rPr>
          <w:b/>
          <w:bCs/>
          <w:szCs w:val="20"/>
        </w:rPr>
        <w:t>.NET MVC Blazor</w:t>
      </w:r>
      <w:r w:rsidRPr="00FE5292">
        <w:rPr>
          <w:szCs w:val="20"/>
        </w:rPr>
        <w:t xml:space="preserve"> application, managing Active Directory</w:t>
      </w:r>
      <w:r w:rsidRPr="00FE5292">
        <w:rPr>
          <w:b/>
          <w:bCs/>
          <w:szCs w:val="20"/>
        </w:rPr>
        <w:t xml:space="preserve"> (AD) permissions</w:t>
      </w:r>
      <w:r w:rsidRPr="00FE5292">
        <w:rPr>
          <w:szCs w:val="20"/>
        </w:rPr>
        <w:t xml:space="preserve"> across environments and enabling bi-directional communication between </w:t>
      </w:r>
      <w:r w:rsidRPr="00FE5292">
        <w:rPr>
          <w:b/>
          <w:bCs/>
          <w:szCs w:val="20"/>
        </w:rPr>
        <w:t>on-premises</w:t>
      </w:r>
      <w:r w:rsidRPr="00FE5292">
        <w:rPr>
          <w:szCs w:val="20"/>
        </w:rPr>
        <w:t xml:space="preserve"> applications and </w:t>
      </w:r>
      <w:r w:rsidRPr="00FE5292">
        <w:rPr>
          <w:b/>
          <w:bCs/>
          <w:szCs w:val="20"/>
        </w:rPr>
        <w:t>Azure services</w:t>
      </w:r>
      <w:r w:rsidRPr="00FE5292">
        <w:rPr>
          <w:szCs w:val="20"/>
        </w:rPr>
        <w:t>.</w:t>
      </w:r>
    </w:p>
    <w:p w14:paraId="49170097" w14:textId="37EC85DD" w:rsidR="00FE5292" w:rsidRPr="00FE5292" w:rsidRDefault="00FE5292" w:rsidP="00130EA7">
      <w:pPr>
        <w:pStyle w:val="ListBullet"/>
        <w:numPr>
          <w:ilvl w:val="0"/>
          <w:numId w:val="5"/>
        </w:numPr>
        <w:tabs>
          <w:tab w:val="clear" w:pos="360"/>
        </w:tabs>
        <w:spacing w:line="240" w:lineRule="auto"/>
        <w:ind w:left="357" w:hanging="357"/>
        <w:jc w:val="both"/>
        <w:rPr>
          <w:szCs w:val="20"/>
        </w:rPr>
      </w:pPr>
      <w:r w:rsidRPr="00FE5292">
        <w:rPr>
          <w:szCs w:val="20"/>
        </w:rPr>
        <w:t xml:space="preserve">Utilized </w:t>
      </w:r>
      <w:r w:rsidRPr="00FE5292">
        <w:rPr>
          <w:b/>
          <w:bCs/>
          <w:szCs w:val="20"/>
        </w:rPr>
        <w:t>Entity Framework Core</w:t>
      </w:r>
      <w:r w:rsidRPr="00FE5292">
        <w:rPr>
          <w:szCs w:val="20"/>
        </w:rPr>
        <w:t xml:space="preserve"> for efficient database interactions, optimizing queries, and improving data access performance.</w:t>
      </w:r>
    </w:p>
    <w:p w14:paraId="753F0F29" w14:textId="0A65DA58" w:rsidR="00BE7CF2" w:rsidRPr="00BE7CF2" w:rsidRDefault="00FE5292" w:rsidP="00BE7CF2">
      <w:pPr>
        <w:pStyle w:val="ListBullet"/>
        <w:numPr>
          <w:ilvl w:val="0"/>
          <w:numId w:val="5"/>
        </w:numPr>
        <w:tabs>
          <w:tab w:val="clear" w:pos="360"/>
        </w:tabs>
        <w:spacing w:line="240" w:lineRule="auto"/>
        <w:ind w:left="357" w:hanging="357"/>
        <w:jc w:val="both"/>
        <w:rPr>
          <w:szCs w:val="20"/>
        </w:rPr>
      </w:pPr>
      <w:r w:rsidRPr="00FE5292">
        <w:rPr>
          <w:szCs w:val="20"/>
        </w:rPr>
        <w:t>Developed responsive</w:t>
      </w:r>
      <w:r w:rsidRPr="00FE5292">
        <w:rPr>
          <w:b/>
          <w:bCs/>
          <w:szCs w:val="20"/>
        </w:rPr>
        <w:t xml:space="preserve"> </w:t>
      </w:r>
      <w:r w:rsidRPr="00FE5292">
        <w:rPr>
          <w:szCs w:val="20"/>
        </w:rPr>
        <w:t xml:space="preserve">and reusable UI components using </w:t>
      </w:r>
      <w:r w:rsidRPr="00FE5292">
        <w:rPr>
          <w:b/>
          <w:bCs/>
          <w:szCs w:val="20"/>
        </w:rPr>
        <w:t>Blazor and Bootstrap</w:t>
      </w:r>
      <w:r w:rsidRPr="00FE5292">
        <w:rPr>
          <w:szCs w:val="20"/>
        </w:rPr>
        <w:t>, ensuring a seamless user experience across applications.</w:t>
      </w:r>
    </w:p>
    <w:p w14:paraId="1BE1F18F" w14:textId="3D044078" w:rsidR="00FE5292" w:rsidRPr="00FE5292" w:rsidRDefault="00FE5292" w:rsidP="00130EA7">
      <w:pPr>
        <w:pStyle w:val="ListBullet"/>
        <w:numPr>
          <w:ilvl w:val="0"/>
          <w:numId w:val="5"/>
        </w:numPr>
        <w:tabs>
          <w:tab w:val="clear" w:pos="360"/>
        </w:tabs>
        <w:spacing w:line="240" w:lineRule="auto"/>
        <w:ind w:left="357" w:hanging="357"/>
        <w:jc w:val="both"/>
        <w:rPr>
          <w:szCs w:val="20"/>
        </w:rPr>
      </w:pPr>
      <w:r w:rsidRPr="00FE5292">
        <w:rPr>
          <w:szCs w:val="20"/>
        </w:rPr>
        <w:t xml:space="preserve">Designed and implemented </w:t>
      </w:r>
      <w:r w:rsidRPr="00FE5292">
        <w:rPr>
          <w:b/>
          <w:bCs/>
          <w:szCs w:val="20"/>
        </w:rPr>
        <w:t>RESTful APIs</w:t>
      </w:r>
      <w:r w:rsidRPr="00FE5292">
        <w:rPr>
          <w:szCs w:val="20"/>
        </w:rPr>
        <w:t xml:space="preserve">, integrating enhancements such as </w:t>
      </w:r>
      <w:r w:rsidRPr="00FE5292">
        <w:rPr>
          <w:b/>
          <w:bCs/>
          <w:szCs w:val="20"/>
        </w:rPr>
        <w:t>pagination and lazy loading</w:t>
      </w:r>
      <w:r w:rsidRPr="00FE5292">
        <w:rPr>
          <w:szCs w:val="20"/>
        </w:rPr>
        <w:t xml:space="preserve"> to optimize data retrieval, improve performance, and enhance user experience.</w:t>
      </w:r>
    </w:p>
    <w:p w14:paraId="45FCBE9C" w14:textId="698099E4" w:rsidR="00FE5292" w:rsidRDefault="00FE5292" w:rsidP="00130EA7">
      <w:pPr>
        <w:pStyle w:val="ListBullet"/>
        <w:numPr>
          <w:ilvl w:val="0"/>
          <w:numId w:val="5"/>
        </w:numPr>
        <w:tabs>
          <w:tab w:val="clear" w:pos="360"/>
        </w:tabs>
        <w:spacing w:line="240" w:lineRule="auto"/>
        <w:ind w:left="357" w:hanging="357"/>
        <w:jc w:val="both"/>
        <w:rPr>
          <w:szCs w:val="20"/>
        </w:rPr>
      </w:pPr>
      <w:r w:rsidRPr="00FE5292">
        <w:rPr>
          <w:szCs w:val="20"/>
        </w:rPr>
        <w:t>Improved application performance by</w:t>
      </w:r>
      <w:r w:rsidRPr="00FE5292">
        <w:rPr>
          <w:b/>
          <w:bCs/>
          <w:szCs w:val="20"/>
        </w:rPr>
        <w:t xml:space="preserve"> 30%</w:t>
      </w:r>
      <w:r w:rsidRPr="00FE5292">
        <w:rPr>
          <w:szCs w:val="20"/>
        </w:rPr>
        <w:t xml:space="preserve"> by implementing </w:t>
      </w:r>
      <w:r w:rsidRPr="00FE5292">
        <w:rPr>
          <w:b/>
          <w:bCs/>
          <w:szCs w:val="20"/>
        </w:rPr>
        <w:t xml:space="preserve">asynchronous processing, caching mechanisms, </w:t>
      </w:r>
      <w:r w:rsidRPr="00FE5292">
        <w:rPr>
          <w:szCs w:val="20"/>
        </w:rPr>
        <w:t>and</w:t>
      </w:r>
      <w:r w:rsidRPr="00FE5292">
        <w:rPr>
          <w:b/>
          <w:bCs/>
          <w:szCs w:val="20"/>
        </w:rPr>
        <w:t xml:space="preserve"> optimized API development</w:t>
      </w:r>
      <w:r w:rsidRPr="00FE5292">
        <w:rPr>
          <w:szCs w:val="20"/>
        </w:rPr>
        <w:t xml:space="preserve"> in .NET Core applications, adopting </w:t>
      </w:r>
      <w:r w:rsidRPr="00FE5292">
        <w:rPr>
          <w:b/>
          <w:bCs/>
          <w:szCs w:val="20"/>
        </w:rPr>
        <w:t>microservices architecture</w:t>
      </w:r>
      <w:r w:rsidRPr="00FE5292">
        <w:rPr>
          <w:szCs w:val="20"/>
        </w:rPr>
        <w:t xml:space="preserve"> with </w:t>
      </w:r>
      <w:r w:rsidRPr="00FE5292">
        <w:rPr>
          <w:b/>
          <w:bCs/>
          <w:szCs w:val="20"/>
        </w:rPr>
        <w:t>dependency injection</w:t>
      </w:r>
      <w:r w:rsidRPr="00FE5292">
        <w:rPr>
          <w:szCs w:val="20"/>
        </w:rPr>
        <w:t xml:space="preserve"> for scalability and security.</w:t>
      </w:r>
    </w:p>
    <w:p w14:paraId="50380485" w14:textId="4BB5CB97" w:rsidR="00BE7CF2" w:rsidRPr="00FE5292" w:rsidRDefault="00BE7CF2" w:rsidP="00130EA7">
      <w:pPr>
        <w:pStyle w:val="ListBullet"/>
        <w:numPr>
          <w:ilvl w:val="0"/>
          <w:numId w:val="5"/>
        </w:numPr>
        <w:tabs>
          <w:tab w:val="clear" w:pos="360"/>
        </w:tabs>
        <w:spacing w:line="240" w:lineRule="auto"/>
        <w:ind w:left="357" w:hanging="357"/>
        <w:jc w:val="both"/>
        <w:rPr>
          <w:szCs w:val="20"/>
        </w:rPr>
      </w:pPr>
      <w:r w:rsidRPr="00BE7CF2">
        <w:rPr>
          <w:szCs w:val="20"/>
        </w:rPr>
        <w:t>Developed dynamic, interactive, and responsive UI components using React.js, leveraging React Hooks, Redux for state management, and React Router for navigation.</w:t>
      </w:r>
    </w:p>
    <w:p w14:paraId="49CA7B9B" w14:textId="77777777" w:rsidR="00FE5292" w:rsidRDefault="00FE5292" w:rsidP="00130EA7">
      <w:pPr>
        <w:pStyle w:val="ListBullet"/>
        <w:numPr>
          <w:ilvl w:val="0"/>
          <w:numId w:val="5"/>
        </w:numPr>
        <w:tabs>
          <w:tab w:val="clear" w:pos="360"/>
        </w:tabs>
        <w:spacing w:line="240" w:lineRule="auto"/>
        <w:ind w:left="357" w:hanging="357"/>
        <w:jc w:val="both"/>
        <w:rPr>
          <w:szCs w:val="20"/>
        </w:rPr>
      </w:pPr>
      <w:r w:rsidRPr="00FE5292">
        <w:rPr>
          <w:szCs w:val="20"/>
        </w:rPr>
        <w:t xml:space="preserve">Optimized </w:t>
      </w:r>
      <w:r w:rsidRPr="00FE5292">
        <w:rPr>
          <w:b/>
          <w:bCs/>
          <w:szCs w:val="20"/>
        </w:rPr>
        <w:t>SQL Server</w:t>
      </w:r>
      <w:r w:rsidRPr="00FE5292">
        <w:rPr>
          <w:szCs w:val="20"/>
        </w:rPr>
        <w:t xml:space="preserve"> performance through </w:t>
      </w:r>
      <w:r w:rsidRPr="00FE5292">
        <w:rPr>
          <w:b/>
          <w:bCs/>
          <w:szCs w:val="20"/>
        </w:rPr>
        <w:t>stored procedures, indexing, and query execution plan analysis</w:t>
      </w:r>
      <w:r w:rsidRPr="00FE5292">
        <w:rPr>
          <w:szCs w:val="20"/>
        </w:rPr>
        <w:t xml:space="preserve">, leading to a </w:t>
      </w:r>
      <w:r w:rsidRPr="00FE5292">
        <w:rPr>
          <w:b/>
          <w:bCs/>
          <w:szCs w:val="20"/>
        </w:rPr>
        <w:t>30%</w:t>
      </w:r>
      <w:r w:rsidRPr="00FE5292">
        <w:rPr>
          <w:szCs w:val="20"/>
        </w:rPr>
        <w:t xml:space="preserve"> improvement in data retrieval efficiency.</w:t>
      </w:r>
    </w:p>
    <w:p w14:paraId="314186A1" w14:textId="77777777" w:rsidR="00FE5292" w:rsidRDefault="00FE5292" w:rsidP="00130EA7">
      <w:pPr>
        <w:pStyle w:val="ListBullet"/>
        <w:numPr>
          <w:ilvl w:val="0"/>
          <w:numId w:val="5"/>
        </w:numPr>
        <w:tabs>
          <w:tab w:val="clear" w:pos="360"/>
        </w:tabs>
        <w:spacing w:line="240" w:lineRule="auto"/>
        <w:ind w:left="357" w:hanging="357"/>
        <w:jc w:val="both"/>
        <w:rPr>
          <w:szCs w:val="20"/>
        </w:rPr>
      </w:pPr>
      <w:r w:rsidRPr="00FE5292">
        <w:rPr>
          <w:szCs w:val="20"/>
        </w:rPr>
        <w:t xml:space="preserve">Configured and monitored application health using </w:t>
      </w:r>
      <w:r w:rsidRPr="00FE5292">
        <w:rPr>
          <w:b/>
          <w:bCs/>
          <w:szCs w:val="20"/>
        </w:rPr>
        <w:t>Splunk</w:t>
      </w:r>
      <w:r w:rsidRPr="00FE5292">
        <w:rPr>
          <w:szCs w:val="20"/>
        </w:rPr>
        <w:t>, setting up custom alerts and logging mechanisms to ensure proactive issue resolution and system reliability.</w:t>
      </w:r>
    </w:p>
    <w:p w14:paraId="449C7787" w14:textId="39D69299" w:rsidR="00FE5292" w:rsidRPr="00FE5292" w:rsidRDefault="00FE5292" w:rsidP="00130EA7">
      <w:pPr>
        <w:pStyle w:val="ListBullet"/>
        <w:numPr>
          <w:ilvl w:val="0"/>
          <w:numId w:val="5"/>
        </w:numPr>
        <w:tabs>
          <w:tab w:val="clear" w:pos="360"/>
        </w:tabs>
        <w:spacing w:line="240" w:lineRule="auto"/>
        <w:ind w:left="357" w:hanging="357"/>
        <w:jc w:val="both"/>
        <w:rPr>
          <w:szCs w:val="20"/>
        </w:rPr>
      </w:pPr>
      <w:r w:rsidRPr="00FE5292">
        <w:rPr>
          <w:szCs w:val="20"/>
        </w:rPr>
        <w:t xml:space="preserve">Implemented </w:t>
      </w:r>
      <w:r w:rsidRPr="00FE5292">
        <w:rPr>
          <w:b/>
          <w:bCs/>
          <w:szCs w:val="20"/>
        </w:rPr>
        <w:t>OAuth 2.0 and OpenID Connect (OIDC)</w:t>
      </w:r>
      <w:r w:rsidRPr="00FE5292">
        <w:rPr>
          <w:szCs w:val="20"/>
        </w:rPr>
        <w:t xml:space="preserve"> authentication in </w:t>
      </w:r>
      <w:r w:rsidRPr="00FE5292">
        <w:rPr>
          <w:b/>
          <w:bCs/>
          <w:szCs w:val="20"/>
        </w:rPr>
        <w:t>ASP.NET Core</w:t>
      </w:r>
      <w:r w:rsidRPr="00FE5292">
        <w:rPr>
          <w:szCs w:val="20"/>
        </w:rPr>
        <w:t xml:space="preserve"> applications, leveraging </w:t>
      </w:r>
      <w:r w:rsidRPr="00FE5292">
        <w:rPr>
          <w:b/>
          <w:bCs/>
          <w:szCs w:val="20"/>
        </w:rPr>
        <w:t>middleware for token validation</w:t>
      </w:r>
      <w:r w:rsidRPr="00FE5292">
        <w:rPr>
          <w:szCs w:val="20"/>
        </w:rPr>
        <w:t xml:space="preserve"> and enforcing </w:t>
      </w:r>
      <w:r w:rsidRPr="00FE5292">
        <w:rPr>
          <w:b/>
          <w:bCs/>
          <w:szCs w:val="20"/>
        </w:rPr>
        <w:t>role-based access control (RBAC)</w:t>
      </w:r>
      <w:r w:rsidRPr="00FE5292">
        <w:rPr>
          <w:szCs w:val="20"/>
        </w:rPr>
        <w:t xml:space="preserve"> for secure access management.</w:t>
      </w:r>
    </w:p>
    <w:p w14:paraId="41A24864" w14:textId="63937B50" w:rsidR="00FE5292" w:rsidRPr="00FE5292" w:rsidRDefault="00FE5292" w:rsidP="00130EA7">
      <w:pPr>
        <w:pStyle w:val="ListBullet"/>
        <w:numPr>
          <w:ilvl w:val="0"/>
          <w:numId w:val="5"/>
        </w:numPr>
        <w:tabs>
          <w:tab w:val="clear" w:pos="360"/>
        </w:tabs>
        <w:spacing w:line="240" w:lineRule="auto"/>
        <w:ind w:left="357" w:hanging="357"/>
        <w:jc w:val="both"/>
        <w:rPr>
          <w:szCs w:val="20"/>
        </w:rPr>
      </w:pPr>
      <w:r w:rsidRPr="00FE5292">
        <w:rPr>
          <w:szCs w:val="20"/>
        </w:rPr>
        <w:lastRenderedPageBreak/>
        <w:t xml:space="preserve">Served as a </w:t>
      </w:r>
      <w:r w:rsidRPr="00FE5292">
        <w:rPr>
          <w:b/>
          <w:bCs/>
          <w:szCs w:val="20"/>
        </w:rPr>
        <w:t xml:space="preserve">Scrum Master </w:t>
      </w:r>
      <w:r w:rsidRPr="00FE5292">
        <w:rPr>
          <w:szCs w:val="20"/>
        </w:rPr>
        <w:t>for multiple sprints, facilitating stand-ups to drive Agile best practices and improve team collaboration.</w:t>
      </w:r>
    </w:p>
    <w:p w14:paraId="09BFEFB6" w14:textId="675283B4" w:rsidR="00FE5292" w:rsidRPr="00FE5292" w:rsidRDefault="00FE5292" w:rsidP="00130EA7">
      <w:pPr>
        <w:pStyle w:val="ListBullet"/>
        <w:numPr>
          <w:ilvl w:val="0"/>
          <w:numId w:val="5"/>
        </w:numPr>
        <w:tabs>
          <w:tab w:val="clear" w:pos="360"/>
        </w:tabs>
        <w:spacing w:line="240" w:lineRule="auto"/>
        <w:ind w:left="357" w:hanging="357"/>
        <w:jc w:val="both"/>
        <w:rPr>
          <w:szCs w:val="20"/>
        </w:rPr>
      </w:pPr>
      <w:r w:rsidRPr="00FE5292">
        <w:rPr>
          <w:szCs w:val="20"/>
        </w:rPr>
        <w:t>P</w:t>
      </w:r>
      <w:r w:rsidR="00986B38">
        <w:rPr>
          <w:szCs w:val="20"/>
        </w:rPr>
        <w:t>rovided</w:t>
      </w:r>
      <w:r w:rsidRPr="00FE5292">
        <w:rPr>
          <w:szCs w:val="20"/>
        </w:rPr>
        <w:t xml:space="preserve"> </w:t>
      </w:r>
      <w:r w:rsidRPr="00FE5292">
        <w:rPr>
          <w:b/>
          <w:bCs/>
          <w:szCs w:val="20"/>
        </w:rPr>
        <w:t>on-call production support</w:t>
      </w:r>
      <w:r w:rsidRPr="00FE5292">
        <w:rPr>
          <w:szCs w:val="20"/>
        </w:rPr>
        <w:t>, actively monitoring application deployments and resolving post-release issues to ensure smooth operations.</w:t>
      </w:r>
    </w:p>
    <w:p w14:paraId="2EEA8748" w14:textId="6A938420" w:rsidR="00FE5292" w:rsidRPr="00FE5292" w:rsidRDefault="00FE5292" w:rsidP="00130EA7">
      <w:pPr>
        <w:pStyle w:val="ListBullet"/>
        <w:numPr>
          <w:ilvl w:val="0"/>
          <w:numId w:val="5"/>
        </w:numPr>
        <w:tabs>
          <w:tab w:val="clear" w:pos="360"/>
        </w:tabs>
        <w:spacing w:after="0" w:line="240" w:lineRule="auto"/>
        <w:ind w:left="357" w:hanging="357"/>
        <w:jc w:val="both"/>
        <w:rPr>
          <w:szCs w:val="20"/>
        </w:rPr>
      </w:pPr>
      <w:r w:rsidRPr="00FE5292">
        <w:rPr>
          <w:szCs w:val="20"/>
        </w:rPr>
        <w:t xml:space="preserve">Identified and resolved </w:t>
      </w:r>
      <w:r w:rsidRPr="00FE5292">
        <w:rPr>
          <w:b/>
          <w:bCs/>
          <w:szCs w:val="20"/>
        </w:rPr>
        <w:t>critical bugs</w:t>
      </w:r>
      <w:r w:rsidRPr="00FE5292">
        <w:rPr>
          <w:szCs w:val="20"/>
        </w:rPr>
        <w:t xml:space="preserve"> across </w:t>
      </w:r>
      <w:r w:rsidRPr="00FE5292">
        <w:rPr>
          <w:b/>
          <w:bCs/>
          <w:szCs w:val="20"/>
        </w:rPr>
        <w:t>new and existing applications</w:t>
      </w:r>
      <w:r w:rsidRPr="00FE5292">
        <w:rPr>
          <w:szCs w:val="20"/>
        </w:rPr>
        <w:t>, ensuring stability, security, and adherence to best practices.</w:t>
      </w:r>
    </w:p>
    <w:p w14:paraId="7AA7970B" w14:textId="77777777" w:rsidR="00745B07" w:rsidRPr="001E2574" w:rsidRDefault="00745B07" w:rsidP="00745B07">
      <w:pPr>
        <w:pStyle w:val="ListBullet"/>
        <w:numPr>
          <w:ilvl w:val="0"/>
          <w:numId w:val="0"/>
        </w:numPr>
        <w:spacing w:after="0" w:line="240" w:lineRule="auto"/>
        <w:ind w:left="357"/>
        <w:jc w:val="both"/>
      </w:pPr>
    </w:p>
    <w:p w14:paraId="7FCA462A" w14:textId="662D40F1" w:rsidR="001E2574" w:rsidRPr="00F863B6" w:rsidRDefault="00B532D3" w:rsidP="001E2574">
      <w:pPr>
        <w:pStyle w:val="Heading3"/>
        <w:rPr>
          <w:sz w:val="22"/>
        </w:rPr>
      </w:pPr>
      <w:r w:rsidRPr="00F863B6">
        <w:rPr>
          <w:sz w:val="22"/>
        </w:rPr>
        <w:t>Software Engineer</w:t>
      </w:r>
      <w:r w:rsidR="001E2574" w:rsidRPr="00F863B6">
        <w:rPr>
          <w:sz w:val="22"/>
        </w:rPr>
        <w:t xml:space="preserve"> | </w:t>
      </w:r>
      <w:r w:rsidRPr="00F863B6">
        <w:rPr>
          <w:sz w:val="22"/>
        </w:rPr>
        <w:t>Yash Technologies</w:t>
      </w:r>
      <w:r w:rsidR="001E2574" w:rsidRPr="00F863B6">
        <w:rPr>
          <w:sz w:val="22"/>
        </w:rPr>
        <w:t xml:space="preserve"> | </w:t>
      </w:r>
      <w:r w:rsidRPr="00F863B6">
        <w:rPr>
          <w:sz w:val="22"/>
        </w:rPr>
        <w:t>Hyderabad, TG, IN</w:t>
      </w:r>
      <w:r w:rsidRPr="00F863B6">
        <w:rPr>
          <w:sz w:val="22"/>
        </w:rPr>
        <w:tab/>
      </w:r>
      <w:r w:rsidRPr="00F863B6">
        <w:rPr>
          <w:sz w:val="22"/>
        </w:rPr>
        <w:tab/>
      </w:r>
      <w:r w:rsidRPr="00F863B6">
        <w:rPr>
          <w:sz w:val="22"/>
        </w:rPr>
        <w:tab/>
      </w:r>
      <w:r w:rsidR="00F863B6">
        <w:rPr>
          <w:sz w:val="22"/>
        </w:rPr>
        <w:t xml:space="preserve">      </w:t>
      </w:r>
      <w:r w:rsidRPr="00F863B6">
        <w:rPr>
          <w:color w:val="486A94" w:themeColor="accent6" w:themeShade="80"/>
          <w:sz w:val="22"/>
        </w:rPr>
        <w:t>Dec 2019 – Jan 2022</w:t>
      </w:r>
    </w:p>
    <w:p w14:paraId="49680F35" w14:textId="3330AB33" w:rsidR="000420B9" w:rsidRPr="000420B9" w:rsidRDefault="000420B9" w:rsidP="000420B9">
      <w:pPr>
        <w:pStyle w:val="ListParagraph"/>
        <w:numPr>
          <w:ilvl w:val="0"/>
          <w:numId w:val="16"/>
        </w:numPr>
        <w:spacing w:line="240" w:lineRule="auto"/>
        <w:jc w:val="both"/>
        <w:rPr>
          <w:szCs w:val="20"/>
        </w:rPr>
      </w:pPr>
      <w:r w:rsidRPr="000420B9">
        <w:rPr>
          <w:szCs w:val="20"/>
        </w:rPr>
        <w:t xml:space="preserve">Assisted in the design, development, and maintenance of applications using </w:t>
      </w:r>
      <w:r w:rsidRPr="000420B9">
        <w:rPr>
          <w:b/>
          <w:bCs/>
          <w:szCs w:val="20"/>
        </w:rPr>
        <w:t>C#, .NET Core</w:t>
      </w:r>
      <w:r w:rsidR="00383384">
        <w:rPr>
          <w:b/>
          <w:bCs/>
          <w:szCs w:val="20"/>
        </w:rPr>
        <w:t xml:space="preserve"> 3.1/.NET 5.0</w:t>
      </w:r>
      <w:r w:rsidRPr="000420B9">
        <w:rPr>
          <w:b/>
          <w:bCs/>
          <w:szCs w:val="20"/>
        </w:rPr>
        <w:t xml:space="preserve">, ASP.NET MVC, </w:t>
      </w:r>
      <w:r w:rsidRPr="000420B9">
        <w:rPr>
          <w:szCs w:val="20"/>
        </w:rPr>
        <w:t>and</w:t>
      </w:r>
      <w:r w:rsidRPr="000420B9">
        <w:rPr>
          <w:b/>
          <w:bCs/>
          <w:szCs w:val="20"/>
        </w:rPr>
        <w:t xml:space="preserve"> Angular</w:t>
      </w:r>
      <w:r w:rsidRPr="000420B9">
        <w:rPr>
          <w:szCs w:val="20"/>
        </w:rPr>
        <w:t>, ensuring robust CRUD operations in a patient appointment management system.</w:t>
      </w:r>
    </w:p>
    <w:p w14:paraId="381C4284" w14:textId="36ED1214" w:rsidR="000420B9" w:rsidRPr="000420B9" w:rsidRDefault="000420B9" w:rsidP="000420B9">
      <w:pPr>
        <w:pStyle w:val="ListParagraph"/>
        <w:numPr>
          <w:ilvl w:val="0"/>
          <w:numId w:val="16"/>
        </w:numPr>
        <w:spacing w:line="240" w:lineRule="auto"/>
        <w:jc w:val="both"/>
        <w:rPr>
          <w:szCs w:val="20"/>
        </w:rPr>
      </w:pPr>
      <w:r w:rsidRPr="000420B9">
        <w:rPr>
          <w:szCs w:val="20"/>
        </w:rPr>
        <w:t>Contributed to the development of a Patient Appointment Scheduling System for HealthCare Solutions, enabling patients to book, reschedule, and cancel appointments efficiently.</w:t>
      </w:r>
    </w:p>
    <w:p w14:paraId="2F3088C3" w14:textId="73E0A93F" w:rsidR="000420B9" w:rsidRPr="000420B9" w:rsidRDefault="000420B9" w:rsidP="000420B9">
      <w:pPr>
        <w:pStyle w:val="ListParagraph"/>
        <w:numPr>
          <w:ilvl w:val="0"/>
          <w:numId w:val="16"/>
        </w:numPr>
        <w:spacing w:line="240" w:lineRule="auto"/>
        <w:jc w:val="both"/>
        <w:rPr>
          <w:szCs w:val="20"/>
        </w:rPr>
      </w:pPr>
      <w:r w:rsidRPr="000420B9">
        <w:rPr>
          <w:szCs w:val="20"/>
        </w:rPr>
        <w:t xml:space="preserve">Developed </w:t>
      </w:r>
      <w:r w:rsidRPr="000420B9">
        <w:rPr>
          <w:b/>
          <w:bCs/>
          <w:szCs w:val="20"/>
        </w:rPr>
        <w:t>RESTful</w:t>
      </w:r>
      <w:r w:rsidRPr="000420B9">
        <w:rPr>
          <w:szCs w:val="20"/>
        </w:rPr>
        <w:t xml:space="preserve"> APIs to integrate with healthcare systems, ensuring secure, scalable, and efficient data exchange while adhering to HIPAA compliance standards.</w:t>
      </w:r>
    </w:p>
    <w:p w14:paraId="73FB6D44" w14:textId="7A32F9C3" w:rsidR="000420B9" w:rsidRPr="000420B9" w:rsidRDefault="000420B9" w:rsidP="000420B9">
      <w:pPr>
        <w:pStyle w:val="ListParagraph"/>
        <w:numPr>
          <w:ilvl w:val="0"/>
          <w:numId w:val="16"/>
        </w:numPr>
        <w:spacing w:line="240" w:lineRule="auto"/>
        <w:jc w:val="both"/>
        <w:rPr>
          <w:szCs w:val="20"/>
        </w:rPr>
      </w:pPr>
      <w:r w:rsidRPr="000420B9">
        <w:rPr>
          <w:szCs w:val="20"/>
        </w:rPr>
        <w:t>Designed and optimized SQL Server queries, stored procedures, and indexing strategies for efficient data retrieval and storage of patient appointments.</w:t>
      </w:r>
    </w:p>
    <w:p w14:paraId="0F9BAE09" w14:textId="1D8E2122" w:rsidR="000420B9" w:rsidRPr="000420B9" w:rsidRDefault="000420B9" w:rsidP="000420B9">
      <w:pPr>
        <w:pStyle w:val="ListParagraph"/>
        <w:numPr>
          <w:ilvl w:val="0"/>
          <w:numId w:val="16"/>
        </w:numPr>
        <w:spacing w:line="240" w:lineRule="auto"/>
        <w:jc w:val="both"/>
        <w:rPr>
          <w:szCs w:val="20"/>
        </w:rPr>
      </w:pPr>
      <w:r w:rsidRPr="000420B9">
        <w:rPr>
          <w:szCs w:val="20"/>
        </w:rPr>
        <w:t xml:space="preserve">Enhanced API performance, optimizing database queries, caching strategies, and response times, resulting in a </w:t>
      </w:r>
      <w:r w:rsidRPr="000420B9">
        <w:rPr>
          <w:b/>
          <w:bCs/>
          <w:szCs w:val="20"/>
        </w:rPr>
        <w:t>40%</w:t>
      </w:r>
      <w:r w:rsidRPr="000420B9">
        <w:rPr>
          <w:szCs w:val="20"/>
        </w:rPr>
        <w:t xml:space="preserve"> improvement in </w:t>
      </w:r>
      <w:r w:rsidRPr="000420B9">
        <w:rPr>
          <w:b/>
          <w:bCs/>
          <w:szCs w:val="20"/>
        </w:rPr>
        <w:t>system efficiency</w:t>
      </w:r>
      <w:r w:rsidRPr="000420B9">
        <w:rPr>
          <w:szCs w:val="20"/>
        </w:rPr>
        <w:t xml:space="preserve"> and a </w:t>
      </w:r>
      <w:r w:rsidRPr="000420B9">
        <w:rPr>
          <w:b/>
          <w:bCs/>
          <w:szCs w:val="20"/>
        </w:rPr>
        <w:t>20% reduction</w:t>
      </w:r>
      <w:r w:rsidRPr="000420B9">
        <w:rPr>
          <w:szCs w:val="20"/>
        </w:rPr>
        <w:t xml:space="preserve"> in load times.</w:t>
      </w:r>
    </w:p>
    <w:p w14:paraId="62704B23" w14:textId="75499DAA" w:rsidR="000420B9" w:rsidRPr="000420B9" w:rsidRDefault="000420B9" w:rsidP="000420B9">
      <w:pPr>
        <w:pStyle w:val="ListParagraph"/>
        <w:numPr>
          <w:ilvl w:val="0"/>
          <w:numId w:val="16"/>
        </w:numPr>
        <w:spacing w:line="240" w:lineRule="auto"/>
        <w:jc w:val="both"/>
        <w:rPr>
          <w:szCs w:val="20"/>
        </w:rPr>
      </w:pPr>
      <w:r w:rsidRPr="000420B9">
        <w:rPr>
          <w:szCs w:val="20"/>
        </w:rPr>
        <w:t xml:space="preserve">Implemented </w:t>
      </w:r>
      <w:r w:rsidRPr="000420B9">
        <w:rPr>
          <w:b/>
          <w:bCs/>
          <w:szCs w:val="20"/>
        </w:rPr>
        <w:t>lazy loading, LINQ optimizations</w:t>
      </w:r>
      <w:r w:rsidRPr="000420B9">
        <w:rPr>
          <w:szCs w:val="20"/>
        </w:rPr>
        <w:t xml:space="preserve">, and </w:t>
      </w:r>
      <w:r w:rsidRPr="000420B9">
        <w:rPr>
          <w:b/>
          <w:bCs/>
          <w:szCs w:val="20"/>
        </w:rPr>
        <w:t>pagination</w:t>
      </w:r>
      <w:r w:rsidRPr="000420B9">
        <w:rPr>
          <w:szCs w:val="20"/>
        </w:rPr>
        <w:t xml:space="preserve"> to improve database and application performance while handling large datasets.</w:t>
      </w:r>
    </w:p>
    <w:p w14:paraId="08FF5C94" w14:textId="5B0C6FDD" w:rsidR="000420B9" w:rsidRPr="000420B9" w:rsidRDefault="000420B9" w:rsidP="000420B9">
      <w:pPr>
        <w:pStyle w:val="ListParagraph"/>
        <w:numPr>
          <w:ilvl w:val="0"/>
          <w:numId w:val="16"/>
        </w:numPr>
        <w:spacing w:line="240" w:lineRule="auto"/>
        <w:jc w:val="both"/>
        <w:rPr>
          <w:szCs w:val="20"/>
        </w:rPr>
      </w:pPr>
      <w:r w:rsidRPr="000420B9">
        <w:rPr>
          <w:szCs w:val="20"/>
        </w:rPr>
        <w:t xml:space="preserve">Developed responsive and dynamic UI components using </w:t>
      </w:r>
      <w:r w:rsidRPr="000420B9">
        <w:rPr>
          <w:b/>
          <w:bCs/>
          <w:szCs w:val="20"/>
        </w:rPr>
        <w:t>Angular</w:t>
      </w:r>
      <w:r w:rsidRPr="000420B9">
        <w:rPr>
          <w:szCs w:val="20"/>
        </w:rPr>
        <w:t xml:space="preserve">, leveraging </w:t>
      </w:r>
      <w:r w:rsidRPr="000420B9">
        <w:rPr>
          <w:b/>
          <w:bCs/>
          <w:szCs w:val="20"/>
        </w:rPr>
        <w:t>RxJS</w:t>
      </w:r>
      <w:r w:rsidRPr="000420B9">
        <w:rPr>
          <w:szCs w:val="20"/>
        </w:rPr>
        <w:t xml:space="preserve"> for reactive programming, Angular Material for UI design, and state management techniques for efficient data handling.</w:t>
      </w:r>
    </w:p>
    <w:p w14:paraId="478F4B98" w14:textId="50185E87" w:rsidR="000420B9" w:rsidRPr="000420B9" w:rsidRDefault="000420B9" w:rsidP="000420B9">
      <w:pPr>
        <w:pStyle w:val="ListParagraph"/>
        <w:numPr>
          <w:ilvl w:val="0"/>
          <w:numId w:val="16"/>
        </w:numPr>
        <w:spacing w:line="240" w:lineRule="auto"/>
        <w:jc w:val="both"/>
        <w:rPr>
          <w:szCs w:val="20"/>
        </w:rPr>
      </w:pPr>
      <w:r w:rsidRPr="000420B9">
        <w:rPr>
          <w:szCs w:val="20"/>
        </w:rPr>
        <w:t>Implemented form validations, role-based authentication (RBAC), and reusable components in Angular, ensuring seamless user interactions and security.</w:t>
      </w:r>
    </w:p>
    <w:p w14:paraId="5F53D80A" w14:textId="30E5C21C" w:rsidR="000420B9" w:rsidRPr="000420B9" w:rsidRDefault="000420B9" w:rsidP="000420B9">
      <w:pPr>
        <w:pStyle w:val="ListParagraph"/>
        <w:numPr>
          <w:ilvl w:val="0"/>
          <w:numId w:val="16"/>
        </w:numPr>
        <w:spacing w:line="240" w:lineRule="auto"/>
        <w:jc w:val="both"/>
        <w:rPr>
          <w:szCs w:val="20"/>
        </w:rPr>
      </w:pPr>
      <w:r w:rsidRPr="000420B9">
        <w:rPr>
          <w:szCs w:val="20"/>
        </w:rPr>
        <w:t>Integrated front-end and back-end components through REST APIs, ensuring efficient data binding and real-time updates.</w:t>
      </w:r>
    </w:p>
    <w:p w14:paraId="2E93DEF6" w14:textId="2F4E9CE0" w:rsidR="000420B9" w:rsidRPr="000420B9" w:rsidRDefault="000420B9" w:rsidP="000420B9">
      <w:pPr>
        <w:pStyle w:val="ListParagraph"/>
        <w:numPr>
          <w:ilvl w:val="0"/>
          <w:numId w:val="16"/>
        </w:numPr>
        <w:spacing w:line="240" w:lineRule="auto"/>
        <w:jc w:val="both"/>
        <w:rPr>
          <w:szCs w:val="20"/>
        </w:rPr>
      </w:pPr>
      <w:r w:rsidRPr="000420B9">
        <w:rPr>
          <w:szCs w:val="20"/>
        </w:rPr>
        <w:t xml:space="preserve">Leveraged AWS Cloud services for deploying and scaling .NET applications, utilizing </w:t>
      </w:r>
      <w:r w:rsidRPr="000420B9">
        <w:rPr>
          <w:b/>
          <w:bCs/>
          <w:szCs w:val="20"/>
        </w:rPr>
        <w:t>EC2</w:t>
      </w:r>
      <w:r w:rsidRPr="000420B9">
        <w:rPr>
          <w:szCs w:val="20"/>
        </w:rPr>
        <w:t xml:space="preserve"> for virtual servers, </w:t>
      </w:r>
      <w:r w:rsidRPr="000420B9">
        <w:rPr>
          <w:b/>
          <w:bCs/>
          <w:szCs w:val="20"/>
        </w:rPr>
        <w:t>S3</w:t>
      </w:r>
      <w:r w:rsidRPr="000420B9">
        <w:rPr>
          <w:szCs w:val="20"/>
        </w:rPr>
        <w:t xml:space="preserve"> for secure storage, and </w:t>
      </w:r>
      <w:r w:rsidRPr="000420B9">
        <w:rPr>
          <w:b/>
          <w:bCs/>
          <w:szCs w:val="20"/>
        </w:rPr>
        <w:t>Lambda</w:t>
      </w:r>
      <w:r w:rsidRPr="000420B9">
        <w:rPr>
          <w:szCs w:val="20"/>
        </w:rPr>
        <w:t xml:space="preserve"> for serverless execution to ensure high availability and cost efficiency.</w:t>
      </w:r>
    </w:p>
    <w:p w14:paraId="79DD4959" w14:textId="0367C060" w:rsidR="000420B9" w:rsidRPr="000420B9" w:rsidRDefault="000420B9" w:rsidP="000420B9">
      <w:pPr>
        <w:pStyle w:val="ListParagraph"/>
        <w:numPr>
          <w:ilvl w:val="0"/>
          <w:numId w:val="16"/>
        </w:numPr>
        <w:spacing w:line="240" w:lineRule="auto"/>
        <w:jc w:val="both"/>
        <w:rPr>
          <w:szCs w:val="20"/>
        </w:rPr>
      </w:pPr>
      <w:r w:rsidRPr="000420B9">
        <w:rPr>
          <w:szCs w:val="20"/>
        </w:rPr>
        <w:t xml:space="preserve">Configured AWS </w:t>
      </w:r>
      <w:r w:rsidRPr="000420B9">
        <w:rPr>
          <w:b/>
          <w:bCs/>
          <w:szCs w:val="20"/>
        </w:rPr>
        <w:t>CloudWatch</w:t>
      </w:r>
      <w:r w:rsidRPr="000420B9">
        <w:rPr>
          <w:szCs w:val="20"/>
        </w:rPr>
        <w:t xml:space="preserve"> to monitor the performance and health of applications, setting up automated alerts and logging for proactive issue resolution.</w:t>
      </w:r>
    </w:p>
    <w:p w14:paraId="3953CE33" w14:textId="03D01F61" w:rsidR="000420B9" w:rsidRPr="000420B9" w:rsidRDefault="000420B9" w:rsidP="000420B9">
      <w:pPr>
        <w:pStyle w:val="ListParagraph"/>
        <w:numPr>
          <w:ilvl w:val="0"/>
          <w:numId w:val="16"/>
        </w:numPr>
        <w:spacing w:line="240" w:lineRule="auto"/>
        <w:jc w:val="both"/>
        <w:rPr>
          <w:szCs w:val="20"/>
        </w:rPr>
      </w:pPr>
      <w:r w:rsidRPr="000420B9">
        <w:rPr>
          <w:szCs w:val="20"/>
        </w:rPr>
        <w:t xml:space="preserve">Assisted in </w:t>
      </w:r>
      <w:r w:rsidRPr="000420B9">
        <w:rPr>
          <w:b/>
          <w:bCs/>
          <w:szCs w:val="20"/>
        </w:rPr>
        <w:t>debugging</w:t>
      </w:r>
      <w:r w:rsidRPr="000420B9">
        <w:rPr>
          <w:szCs w:val="20"/>
        </w:rPr>
        <w:t xml:space="preserve">, </w:t>
      </w:r>
      <w:r w:rsidRPr="000420B9">
        <w:rPr>
          <w:b/>
          <w:bCs/>
          <w:szCs w:val="20"/>
        </w:rPr>
        <w:t>troubleshooting</w:t>
      </w:r>
      <w:r w:rsidRPr="000420B9">
        <w:rPr>
          <w:szCs w:val="20"/>
        </w:rPr>
        <w:t xml:space="preserve">, and unit testing using </w:t>
      </w:r>
      <w:r w:rsidRPr="000420B9">
        <w:rPr>
          <w:b/>
          <w:bCs/>
          <w:szCs w:val="20"/>
        </w:rPr>
        <w:t>xUnit</w:t>
      </w:r>
      <w:r w:rsidRPr="000420B9">
        <w:rPr>
          <w:szCs w:val="20"/>
        </w:rPr>
        <w:t xml:space="preserve">, </w:t>
      </w:r>
      <w:r w:rsidRPr="000420B9">
        <w:rPr>
          <w:b/>
          <w:bCs/>
          <w:szCs w:val="20"/>
        </w:rPr>
        <w:t>NUnit</w:t>
      </w:r>
      <w:r w:rsidRPr="000420B9">
        <w:rPr>
          <w:szCs w:val="20"/>
        </w:rPr>
        <w:t xml:space="preserve">, and </w:t>
      </w:r>
      <w:r w:rsidRPr="000420B9">
        <w:rPr>
          <w:b/>
          <w:bCs/>
          <w:szCs w:val="20"/>
        </w:rPr>
        <w:t>MSTest</w:t>
      </w:r>
      <w:r w:rsidRPr="000420B9">
        <w:rPr>
          <w:szCs w:val="20"/>
        </w:rPr>
        <w:t>, ensuring high-quality code and reaching code coverage standards with SonarQube for code quality analysis.</w:t>
      </w:r>
    </w:p>
    <w:p w14:paraId="5258E98A" w14:textId="0D58EE9D" w:rsidR="000420B9" w:rsidRPr="005D4ABA" w:rsidRDefault="000420B9" w:rsidP="000420B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Cs w:val="20"/>
        </w:rPr>
      </w:pPr>
      <w:r w:rsidRPr="005D4ABA">
        <w:rPr>
          <w:szCs w:val="20"/>
        </w:rPr>
        <w:t xml:space="preserve">Maintained up-to-date </w:t>
      </w:r>
      <w:r w:rsidRPr="007B2ED8">
        <w:rPr>
          <w:b/>
          <w:bCs/>
          <w:szCs w:val="20"/>
        </w:rPr>
        <w:t>documentation</w:t>
      </w:r>
      <w:r w:rsidRPr="005D4ABA">
        <w:rPr>
          <w:szCs w:val="20"/>
        </w:rPr>
        <w:t xml:space="preserve"> for every new implementation or enhancement in Confluence/Wiki, ensuring easy understanding and maintainability for future development.</w:t>
      </w:r>
    </w:p>
    <w:p w14:paraId="6A5CB250" w14:textId="6536180D" w:rsidR="00E121BE" w:rsidRDefault="00E121BE" w:rsidP="00E121BE">
      <w:pPr>
        <w:spacing w:after="0" w:line="240" w:lineRule="auto"/>
        <w:jc w:val="both"/>
        <w:rPr>
          <w:szCs w:val="20"/>
        </w:rPr>
      </w:pPr>
    </w:p>
    <w:p w14:paraId="14B8E616" w14:textId="4D14ED45" w:rsidR="000B1E7E" w:rsidRDefault="000B1E7E" w:rsidP="00E121BE">
      <w:pPr>
        <w:spacing w:after="0" w:line="240" w:lineRule="auto"/>
        <w:jc w:val="both"/>
        <w:rPr>
          <w:b/>
          <w:bCs/>
          <w:color w:val="7030A0"/>
          <w:sz w:val="28"/>
          <w:szCs w:val="28"/>
        </w:rPr>
      </w:pPr>
      <w:r>
        <w:rPr>
          <w:b/>
          <w:bCs/>
          <w:color w:val="7030A0"/>
          <w:sz w:val="28"/>
          <w:szCs w:val="28"/>
        </w:rPr>
        <w:t>ACADEMIC PROJECTS</w:t>
      </w:r>
    </w:p>
    <w:p w14:paraId="27DCE9F1" w14:textId="77265A36" w:rsidR="000B1E7E" w:rsidRPr="000B1E7E" w:rsidRDefault="000B1E7E" w:rsidP="000B1E7E">
      <w:pPr>
        <w:widowControl w:val="0"/>
        <w:autoSpaceDE w:val="0"/>
        <w:autoSpaceDN w:val="0"/>
        <w:spacing w:before="41" w:after="0"/>
        <w:ind w:left="360" w:hanging="360"/>
        <w:rPr>
          <w:b/>
          <w:bCs/>
          <w:sz w:val="22"/>
        </w:rPr>
      </w:pPr>
      <w:r w:rsidRPr="000B1E7E">
        <w:rPr>
          <w:b/>
          <w:bCs/>
          <w:sz w:val="22"/>
        </w:rPr>
        <w:t>Interactive Data Visualization for Financial Market Analysis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</w:p>
    <w:p w14:paraId="6107829D" w14:textId="77777777" w:rsidR="000B1E7E" w:rsidRPr="000B1E7E" w:rsidRDefault="000B1E7E" w:rsidP="000B1E7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contextualSpacing w:val="0"/>
        <w:jc w:val="both"/>
        <w:rPr>
          <w:szCs w:val="20"/>
        </w:rPr>
      </w:pPr>
      <w:r w:rsidRPr="000B1E7E">
        <w:rPr>
          <w:szCs w:val="20"/>
        </w:rPr>
        <w:t>Gathered financial market data from diverse sources, including APIs and historical datasets. Cleaned and transformed the data to ensure accuracy and relevance for analysis.</w:t>
      </w:r>
    </w:p>
    <w:p w14:paraId="782AA67C" w14:textId="77777777" w:rsidR="000B1E7E" w:rsidRDefault="000B1E7E" w:rsidP="000B1E7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contextualSpacing w:val="0"/>
        <w:jc w:val="both"/>
        <w:rPr>
          <w:szCs w:val="20"/>
        </w:rPr>
      </w:pPr>
      <w:r w:rsidRPr="000B1E7E">
        <w:rPr>
          <w:szCs w:val="20"/>
        </w:rPr>
        <w:t>Utilized interactive data visualization tool aimed at analyzing and interpreting complex financial market data.</w:t>
      </w:r>
    </w:p>
    <w:p w14:paraId="17893DA3" w14:textId="77777777" w:rsidR="000B1E7E" w:rsidRPr="000B1E7E" w:rsidRDefault="000B1E7E" w:rsidP="000B1E7E">
      <w:pPr>
        <w:pStyle w:val="ListParagraph"/>
        <w:widowControl w:val="0"/>
        <w:autoSpaceDE w:val="0"/>
        <w:autoSpaceDN w:val="0"/>
        <w:spacing w:after="0" w:line="240" w:lineRule="auto"/>
        <w:ind w:left="360"/>
        <w:contextualSpacing w:val="0"/>
        <w:jc w:val="both"/>
        <w:rPr>
          <w:szCs w:val="20"/>
        </w:rPr>
      </w:pPr>
    </w:p>
    <w:p w14:paraId="1741E101" w14:textId="4D3042E5" w:rsidR="000B1E7E" w:rsidRPr="000B1E7E" w:rsidRDefault="000B1E7E" w:rsidP="000B1E7E">
      <w:pPr>
        <w:widowControl w:val="0"/>
        <w:autoSpaceDE w:val="0"/>
        <w:autoSpaceDN w:val="0"/>
        <w:spacing w:before="41" w:after="0"/>
        <w:rPr>
          <w:b/>
          <w:bCs/>
          <w:sz w:val="22"/>
        </w:rPr>
      </w:pPr>
      <w:r w:rsidRPr="000B1E7E">
        <w:rPr>
          <w:b/>
          <w:bCs/>
          <w:sz w:val="22"/>
        </w:rPr>
        <w:t>Stock Market Prediction</w:t>
      </w:r>
    </w:p>
    <w:p w14:paraId="1D15AFA9" w14:textId="055FEFD4" w:rsidR="000B1E7E" w:rsidRPr="007A3D6B" w:rsidRDefault="000B1E7E" w:rsidP="007A3D6B">
      <w:pPr>
        <w:pStyle w:val="ListParagraph"/>
        <w:numPr>
          <w:ilvl w:val="0"/>
          <w:numId w:val="20"/>
        </w:numPr>
        <w:rPr>
          <w:rStyle w:val="Bold"/>
          <w:b w:val="0"/>
          <w:bCs w:val="0"/>
        </w:rPr>
      </w:pPr>
      <w:r w:rsidRPr="007A3D6B">
        <w:rPr>
          <w:rStyle w:val="Bold"/>
          <w:b w:val="0"/>
          <w:bCs w:val="0"/>
        </w:rPr>
        <w:t>An aim is to predict the future values of the financial stocks of the company. In this project, I used Linear Regression algorithm to forecast stock prices.</w:t>
      </w:r>
    </w:p>
    <w:p w14:paraId="311F0221" w14:textId="667D0640" w:rsidR="000B1E7E" w:rsidRPr="006B0ADC" w:rsidRDefault="000B1E7E" w:rsidP="006B0ADC">
      <w:pPr>
        <w:pStyle w:val="ListParagraph"/>
        <w:numPr>
          <w:ilvl w:val="0"/>
          <w:numId w:val="20"/>
        </w:numPr>
      </w:pPr>
      <w:r w:rsidRPr="007A3D6B">
        <w:rPr>
          <w:rStyle w:val="Bold"/>
          <w:b w:val="0"/>
          <w:bCs w:val="0"/>
        </w:rPr>
        <w:t>Generated visualizations using Python libraries such as Matplotlib and Seaborn.</w:t>
      </w:r>
    </w:p>
    <w:p w14:paraId="5831C609" w14:textId="08873EC9" w:rsidR="006B0ADC" w:rsidRPr="00E121BE" w:rsidRDefault="00E121BE" w:rsidP="00E121BE">
      <w:pPr>
        <w:spacing w:after="0" w:line="240" w:lineRule="auto"/>
        <w:jc w:val="both"/>
        <w:rPr>
          <w:b/>
          <w:bCs/>
          <w:color w:val="7030A0"/>
          <w:sz w:val="28"/>
          <w:szCs w:val="28"/>
        </w:rPr>
      </w:pPr>
      <w:r w:rsidRPr="00E121BE">
        <w:rPr>
          <w:b/>
          <w:bCs/>
          <w:color w:val="7030A0"/>
          <w:sz w:val="28"/>
          <w:szCs w:val="28"/>
        </w:rPr>
        <w:t>EDUCATION</w:t>
      </w:r>
    </w:p>
    <w:p w14:paraId="152CD550" w14:textId="5B787C27" w:rsidR="001E2574" w:rsidRDefault="00B532D3" w:rsidP="00252BB7">
      <w:pPr>
        <w:pStyle w:val="Heading3"/>
        <w:spacing w:after="0"/>
      </w:pPr>
      <w:r>
        <w:t>Master of Computer Science</w:t>
      </w:r>
      <w:r w:rsidR="00252BB7">
        <w:t xml:space="preserve"> |</w:t>
      </w:r>
      <w:r w:rsidRPr="00252BB7">
        <w:rPr>
          <w:b w:val="0"/>
          <w:bCs w:val="0"/>
        </w:rPr>
        <w:t>Southeast Missouri State University</w:t>
      </w:r>
      <w:r w:rsidR="00252BB7">
        <w:rPr>
          <w:b w:val="0"/>
          <w:bCs w:val="0"/>
        </w:rPr>
        <w:t xml:space="preserve"> | </w:t>
      </w:r>
      <w:r w:rsidRPr="00252BB7">
        <w:rPr>
          <w:b w:val="0"/>
          <w:bCs w:val="0"/>
          <w:color w:val="486A94" w:themeColor="accent6" w:themeShade="80"/>
        </w:rPr>
        <w:t>Cape Girardeau, MO, USA</w:t>
      </w:r>
      <w:r w:rsidR="00252BB7">
        <w:rPr>
          <w:b w:val="0"/>
          <w:bCs w:val="0"/>
          <w:color w:val="486A94" w:themeColor="accent6" w:themeShade="80"/>
        </w:rPr>
        <w:t xml:space="preserve"> (GPA 3.6/4.0)  </w:t>
      </w:r>
    </w:p>
    <w:p w14:paraId="541D887B" w14:textId="3CE348D0" w:rsidR="00B532D3" w:rsidRDefault="00B532D3" w:rsidP="00252BB7">
      <w:pPr>
        <w:pStyle w:val="Heading3"/>
        <w:spacing w:after="0"/>
        <w:rPr>
          <w:b w:val="0"/>
          <w:bCs w:val="0"/>
          <w:color w:val="486A94" w:themeColor="accent6" w:themeShade="80"/>
        </w:rPr>
      </w:pPr>
      <w:r>
        <w:t>B. Tech in Comp</w:t>
      </w:r>
      <w:r w:rsidR="00252BB7">
        <w:t xml:space="preserve">uter Science &amp; Engineering | </w:t>
      </w:r>
      <w:r w:rsidR="00252BB7" w:rsidRPr="00252BB7">
        <w:rPr>
          <w:b w:val="0"/>
          <w:bCs w:val="0"/>
        </w:rPr>
        <w:t>JNTU, Kakinada</w:t>
      </w:r>
      <w:r w:rsidR="00252BB7">
        <w:rPr>
          <w:b w:val="0"/>
          <w:bCs w:val="0"/>
        </w:rPr>
        <w:t xml:space="preserve"> | </w:t>
      </w:r>
      <w:r w:rsidR="00252BB7" w:rsidRPr="00252BB7">
        <w:rPr>
          <w:b w:val="0"/>
          <w:bCs w:val="0"/>
          <w:color w:val="486A94" w:themeColor="accent6" w:themeShade="80"/>
        </w:rPr>
        <w:t>Andhra Pradesh, India</w:t>
      </w:r>
      <w:r w:rsidR="00252BB7">
        <w:rPr>
          <w:b w:val="0"/>
          <w:bCs w:val="0"/>
          <w:color w:val="486A94" w:themeColor="accent6" w:themeShade="80"/>
        </w:rPr>
        <w:t xml:space="preserve"> (CGPA 7.88/10)</w:t>
      </w:r>
    </w:p>
    <w:p w14:paraId="25816488" w14:textId="77777777" w:rsidR="00F863B6" w:rsidRDefault="00F863B6" w:rsidP="00252BB7">
      <w:pPr>
        <w:pStyle w:val="Heading3"/>
        <w:spacing w:after="0"/>
        <w:rPr>
          <w:b w:val="0"/>
          <w:bCs w:val="0"/>
          <w:color w:val="486A94" w:themeColor="accent6" w:themeShade="80"/>
        </w:rPr>
      </w:pPr>
    </w:p>
    <w:p w14:paraId="7895C9BB" w14:textId="77777777" w:rsidR="00F863B6" w:rsidRDefault="00F863B6" w:rsidP="00252BB7">
      <w:pPr>
        <w:pStyle w:val="Heading3"/>
        <w:spacing w:after="0"/>
        <w:rPr>
          <w:b w:val="0"/>
          <w:bCs w:val="0"/>
          <w:color w:val="486A94" w:themeColor="accent6" w:themeShade="80"/>
        </w:rPr>
      </w:pPr>
    </w:p>
    <w:p w14:paraId="3BE51B39" w14:textId="4CB3B7D4" w:rsidR="00F863B6" w:rsidRDefault="00F863B6" w:rsidP="00252BB7">
      <w:pPr>
        <w:pStyle w:val="Heading3"/>
        <w:spacing w:after="0"/>
      </w:pPr>
    </w:p>
    <w:sectPr w:rsidR="00F863B6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7CB09" w14:textId="77777777" w:rsidR="00193A99" w:rsidRDefault="00193A99" w:rsidP="00725803">
      <w:r>
        <w:separator/>
      </w:r>
    </w:p>
    <w:p w14:paraId="76A4DF26" w14:textId="77777777" w:rsidR="00193A99" w:rsidRDefault="00193A99"/>
  </w:endnote>
  <w:endnote w:type="continuationSeparator" w:id="0">
    <w:p w14:paraId="7762AA98" w14:textId="77777777" w:rsidR="00193A99" w:rsidRDefault="00193A99" w:rsidP="00725803">
      <w:r>
        <w:continuationSeparator/>
      </w:r>
    </w:p>
    <w:p w14:paraId="1F3772B8" w14:textId="77777777" w:rsidR="00193A99" w:rsidRDefault="00193A99"/>
  </w:endnote>
  <w:endnote w:type="continuationNotice" w:id="1">
    <w:p w14:paraId="7720D9CC" w14:textId="77777777" w:rsidR="00193A99" w:rsidRDefault="00193A99"/>
    <w:p w14:paraId="42505D45" w14:textId="77777777" w:rsidR="00193A99" w:rsidRDefault="00193A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3962C" w14:textId="77777777" w:rsidR="00193A99" w:rsidRDefault="00193A99" w:rsidP="00725803">
      <w:r>
        <w:separator/>
      </w:r>
    </w:p>
    <w:p w14:paraId="4614E15D" w14:textId="77777777" w:rsidR="00193A99" w:rsidRDefault="00193A99"/>
  </w:footnote>
  <w:footnote w:type="continuationSeparator" w:id="0">
    <w:p w14:paraId="3BAACBA5" w14:textId="77777777" w:rsidR="00193A99" w:rsidRDefault="00193A99" w:rsidP="00725803">
      <w:r>
        <w:continuationSeparator/>
      </w:r>
    </w:p>
    <w:p w14:paraId="22534B97" w14:textId="77777777" w:rsidR="00193A99" w:rsidRDefault="00193A99"/>
  </w:footnote>
  <w:footnote w:type="continuationNotice" w:id="1">
    <w:p w14:paraId="1E2E7E67" w14:textId="77777777" w:rsidR="00193A99" w:rsidRDefault="00193A99"/>
    <w:p w14:paraId="78B4061D" w14:textId="77777777" w:rsidR="00193A99" w:rsidRDefault="00193A9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6612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D34E0B"/>
    <w:multiLevelType w:val="hybridMultilevel"/>
    <w:tmpl w:val="7780D1E6"/>
    <w:lvl w:ilvl="0" w:tplc="49A0DCCA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BBF4B4F"/>
    <w:multiLevelType w:val="hybridMultilevel"/>
    <w:tmpl w:val="ABD24B76"/>
    <w:lvl w:ilvl="0" w:tplc="609815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31416A7"/>
    <w:multiLevelType w:val="hybridMultilevel"/>
    <w:tmpl w:val="5220225A"/>
    <w:lvl w:ilvl="0" w:tplc="609815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805D6D"/>
    <w:multiLevelType w:val="multilevel"/>
    <w:tmpl w:val="B436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05ABD"/>
    <w:multiLevelType w:val="hybridMultilevel"/>
    <w:tmpl w:val="C0F87076"/>
    <w:lvl w:ilvl="0" w:tplc="D83C00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412311"/>
    <w:multiLevelType w:val="hybridMultilevel"/>
    <w:tmpl w:val="E5047F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56E5701"/>
    <w:multiLevelType w:val="hybridMultilevel"/>
    <w:tmpl w:val="65864B80"/>
    <w:lvl w:ilvl="0" w:tplc="FEF0F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617EA5"/>
    <w:multiLevelType w:val="hybridMultilevel"/>
    <w:tmpl w:val="9DE4D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59479">
    <w:abstractNumId w:val="10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1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  <w:num w:numId="13" w16cid:durableId="415976465">
    <w:abstractNumId w:val="18"/>
  </w:num>
  <w:num w:numId="14" w16cid:durableId="1671323593">
    <w:abstractNumId w:val="16"/>
  </w:num>
  <w:num w:numId="15" w16cid:durableId="804548494">
    <w:abstractNumId w:val="17"/>
  </w:num>
  <w:num w:numId="16" w16cid:durableId="481392876">
    <w:abstractNumId w:val="13"/>
  </w:num>
  <w:num w:numId="17" w16cid:durableId="730271374">
    <w:abstractNumId w:val="14"/>
  </w:num>
  <w:num w:numId="18" w16cid:durableId="1066419332">
    <w:abstractNumId w:val="9"/>
  </w:num>
  <w:num w:numId="19" w16cid:durableId="1956137709">
    <w:abstractNumId w:val="12"/>
  </w:num>
  <w:num w:numId="20" w16cid:durableId="13362260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3D"/>
    <w:rsid w:val="000052DD"/>
    <w:rsid w:val="00012B5D"/>
    <w:rsid w:val="00013AD3"/>
    <w:rsid w:val="00025E77"/>
    <w:rsid w:val="00027312"/>
    <w:rsid w:val="000420B9"/>
    <w:rsid w:val="00042DAB"/>
    <w:rsid w:val="00061AE7"/>
    <w:rsid w:val="000645F2"/>
    <w:rsid w:val="00067AE4"/>
    <w:rsid w:val="00082F03"/>
    <w:rsid w:val="000835A0"/>
    <w:rsid w:val="000934A2"/>
    <w:rsid w:val="000A3312"/>
    <w:rsid w:val="000B0CA7"/>
    <w:rsid w:val="000B1E7E"/>
    <w:rsid w:val="000B32D7"/>
    <w:rsid w:val="000D5E2A"/>
    <w:rsid w:val="0011313E"/>
    <w:rsid w:val="00130EA7"/>
    <w:rsid w:val="00144D98"/>
    <w:rsid w:val="00151825"/>
    <w:rsid w:val="00174CA4"/>
    <w:rsid w:val="001773C8"/>
    <w:rsid w:val="00191E6B"/>
    <w:rsid w:val="00193A99"/>
    <w:rsid w:val="001A1E15"/>
    <w:rsid w:val="001B0955"/>
    <w:rsid w:val="001B55A6"/>
    <w:rsid w:val="001B7692"/>
    <w:rsid w:val="001C17AE"/>
    <w:rsid w:val="001D2AE4"/>
    <w:rsid w:val="001D6677"/>
    <w:rsid w:val="001E2574"/>
    <w:rsid w:val="001F2AD8"/>
    <w:rsid w:val="00200FBD"/>
    <w:rsid w:val="00226AE6"/>
    <w:rsid w:val="00227784"/>
    <w:rsid w:val="0023705D"/>
    <w:rsid w:val="00250277"/>
    <w:rsid w:val="00250A31"/>
    <w:rsid w:val="00251C13"/>
    <w:rsid w:val="002528F9"/>
    <w:rsid w:val="00252BB7"/>
    <w:rsid w:val="002534A5"/>
    <w:rsid w:val="002657E1"/>
    <w:rsid w:val="0028765D"/>
    <w:rsid w:val="002922D0"/>
    <w:rsid w:val="002B5918"/>
    <w:rsid w:val="002B6798"/>
    <w:rsid w:val="002C367E"/>
    <w:rsid w:val="002D5033"/>
    <w:rsid w:val="002E469A"/>
    <w:rsid w:val="00305804"/>
    <w:rsid w:val="003066A6"/>
    <w:rsid w:val="003275BF"/>
    <w:rsid w:val="00335CA6"/>
    <w:rsid w:val="00340B03"/>
    <w:rsid w:val="00380AE7"/>
    <w:rsid w:val="00382D97"/>
    <w:rsid w:val="00383384"/>
    <w:rsid w:val="003902F1"/>
    <w:rsid w:val="003A0994"/>
    <w:rsid w:val="003A690A"/>
    <w:rsid w:val="003A6943"/>
    <w:rsid w:val="003C346E"/>
    <w:rsid w:val="003C7748"/>
    <w:rsid w:val="003D56ED"/>
    <w:rsid w:val="003E473C"/>
    <w:rsid w:val="0040123C"/>
    <w:rsid w:val="00410BA2"/>
    <w:rsid w:val="00434074"/>
    <w:rsid w:val="004400F4"/>
    <w:rsid w:val="00457886"/>
    <w:rsid w:val="0046391B"/>
    <w:rsid w:val="00463C3B"/>
    <w:rsid w:val="00484BB4"/>
    <w:rsid w:val="004937AE"/>
    <w:rsid w:val="00496906"/>
    <w:rsid w:val="004C5EE9"/>
    <w:rsid w:val="004D1B48"/>
    <w:rsid w:val="004D44B1"/>
    <w:rsid w:val="004E2970"/>
    <w:rsid w:val="004E5085"/>
    <w:rsid w:val="004F4C2F"/>
    <w:rsid w:val="005026DD"/>
    <w:rsid w:val="00513EFC"/>
    <w:rsid w:val="0052113B"/>
    <w:rsid w:val="005311CA"/>
    <w:rsid w:val="00541EB8"/>
    <w:rsid w:val="00564951"/>
    <w:rsid w:val="00573BF9"/>
    <w:rsid w:val="005837E1"/>
    <w:rsid w:val="0059081D"/>
    <w:rsid w:val="00594CBF"/>
    <w:rsid w:val="0059615E"/>
    <w:rsid w:val="005A4A49"/>
    <w:rsid w:val="005B0D82"/>
    <w:rsid w:val="005B13C9"/>
    <w:rsid w:val="005B1D68"/>
    <w:rsid w:val="005B34A8"/>
    <w:rsid w:val="005C71B0"/>
    <w:rsid w:val="005D4ABA"/>
    <w:rsid w:val="005F363D"/>
    <w:rsid w:val="00603383"/>
    <w:rsid w:val="00603B72"/>
    <w:rsid w:val="00607AA3"/>
    <w:rsid w:val="00611B37"/>
    <w:rsid w:val="006252B4"/>
    <w:rsid w:val="00643BE8"/>
    <w:rsid w:val="00646BA2"/>
    <w:rsid w:val="0065054B"/>
    <w:rsid w:val="00675EA0"/>
    <w:rsid w:val="006934A2"/>
    <w:rsid w:val="006B0ADC"/>
    <w:rsid w:val="006C08A0"/>
    <w:rsid w:val="006C47D8"/>
    <w:rsid w:val="006D2D08"/>
    <w:rsid w:val="006D5F93"/>
    <w:rsid w:val="006E0FF6"/>
    <w:rsid w:val="006F26A2"/>
    <w:rsid w:val="0070237E"/>
    <w:rsid w:val="00725803"/>
    <w:rsid w:val="00725CB5"/>
    <w:rsid w:val="00726481"/>
    <w:rsid w:val="007307A3"/>
    <w:rsid w:val="00741C7E"/>
    <w:rsid w:val="00745B07"/>
    <w:rsid w:val="00752315"/>
    <w:rsid w:val="00754F8E"/>
    <w:rsid w:val="0075629E"/>
    <w:rsid w:val="00760C18"/>
    <w:rsid w:val="00763920"/>
    <w:rsid w:val="00766B3E"/>
    <w:rsid w:val="0077447B"/>
    <w:rsid w:val="007A3D6B"/>
    <w:rsid w:val="007A4EE3"/>
    <w:rsid w:val="007B2ED8"/>
    <w:rsid w:val="007C211F"/>
    <w:rsid w:val="007C26CB"/>
    <w:rsid w:val="007D5ED3"/>
    <w:rsid w:val="007E705E"/>
    <w:rsid w:val="007F3012"/>
    <w:rsid w:val="00805D23"/>
    <w:rsid w:val="00845761"/>
    <w:rsid w:val="00857E6B"/>
    <w:rsid w:val="008629B3"/>
    <w:rsid w:val="00873709"/>
    <w:rsid w:val="008942F3"/>
    <w:rsid w:val="00895611"/>
    <w:rsid w:val="008968C4"/>
    <w:rsid w:val="008B2C26"/>
    <w:rsid w:val="008B3AE6"/>
    <w:rsid w:val="008C628F"/>
    <w:rsid w:val="008D31BD"/>
    <w:rsid w:val="008D7C1C"/>
    <w:rsid w:val="008E02C8"/>
    <w:rsid w:val="008F1E4D"/>
    <w:rsid w:val="00905368"/>
    <w:rsid w:val="0091411C"/>
    <w:rsid w:val="0092291B"/>
    <w:rsid w:val="00932D92"/>
    <w:rsid w:val="009338E3"/>
    <w:rsid w:val="0093615F"/>
    <w:rsid w:val="0094328C"/>
    <w:rsid w:val="0095272C"/>
    <w:rsid w:val="00970D5C"/>
    <w:rsid w:val="00972024"/>
    <w:rsid w:val="00986B38"/>
    <w:rsid w:val="0099186C"/>
    <w:rsid w:val="009957F4"/>
    <w:rsid w:val="009B5A26"/>
    <w:rsid w:val="009C43B7"/>
    <w:rsid w:val="009D5737"/>
    <w:rsid w:val="009F04D2"/>
    <w:rsid w:val="009F2BA7"/>
    <w:rsid w:val="009F6DA0"/>
    <w:rsid w:val="00A01182"/>
    <w:rsid w:val="00A06309"/>
    <w:rsid w:val="00A07273"/>
    <w:rsid w:val="00A12AF4"/>
    <w:rsid w:val="00A16958"/>
    <w:rsid w:val="00A235FE"/>
    <w:rsid w:val="00A42C49"/>
    <w:rsid w:val="00A7349B"/>
    <w:rsid w:val="00A77F64"/>
    <w:rsid w:val="00A9438D"/>
    <w:rsid w:val="00AA3BDC"/>
    <w:rsid w:val="00AC33EB"/>
    <w:rsid w:val="00AC54D2"/>
    <w:rsid w:val="00AD13CB"/>
    <w:rsid w:val="00AD3FD8"/>
    <w:rsid w:val="00AE5CFE"/>
    <w:rsid w:val="00B04D2E"/>
    <w:rsid w:val="00B11FE8"/>
    <w:rsid w:val="00B12A59"/>
    <w:rsid w:val="00B256C7"/>
    <w:rsid w:val="00B35ADE"/>
    <w:rsid w:val="00B370A8"/>
    <w:rsid w:val="00B532D3"/>
    <w:rsid w:val="00B63761"/>
    <w:rsid w:val="00B67D9E"/>
    <w:rsid w:val="00B67F63"/>
    <w:rsid w:val="00B74DE0"/>
    <w:rsid w:val="00B8085A"/>
    <w:rsid w:val="00B845F9"/>
    <w:rsid w:val="00B9059A"/>
    <w:rsid w:val="00BB7FEC"/>
    <w:rsid w:val="00BC3083"/>
    <w:rsid w:val="00BC7376"/>
    <w:rsid w:val="00BD669A"/>
    <w:rsid w:val="00BE7CF2"/>
    <w:rsid w:val="00BF61CD"/>
    <w:rsid w:val="00BF65E6"/>
    <w:rsid w:val="00C016D8"/>
    <w:rsid w:val="00C13F2B"/>
    <w:rsid w:val="00C23DE3"/>
    <w:rsid w:val="00C335B3"/>
    <w:rsid w:val="00C43D65"/>
    <w:rsid w:val="00C453BA"/>
    <w:rsid w:val="00C555C4"/>
    <w:rsid w:val="00C84833"/>
    <w:rsid w:val="00C9044F"/>
    <w:rsid w:val="00C92F94"/>
    <w:rsid w:val="00CA259E"/>
    <w:rsid w:val="00CA4D47"/>
    <w:rsid w:val="00CA6336"/>
    <w:rsid w:val="00CD0A6D"/>
    <w:rsid w:val="00CD3F4F"/>
    <w:rsid w:val="00CD6373"/>
    <w:rsid w:val="00CE0C98"/>
    <w:rsid w:val="00CE22C4"/>
    <w:rsid w:val="00D2420D"/>
    <w:rsid w:val="00D27341"/>
    <w:rsid w:val="00D30382"/>
    <w:rsid w:val="00D32E0B"/>
    <w:rsid w:val="00D332C5"/>
    <w:rsid w:val="00D413F9"/>
    <w:rsid w:val="00D44E50"/>
    <w:rsid w:val="00D90060"/>
    <w:rsid w:val="00D92B95"/>
    <w:rsid w:val="00D952A2"/>
    <w:rsid w:val="00D96A35"/>
    <w:rsid w:val="00DA2590"/>
    <w:rsid w:val="00DB34B4"/>
    <w:rsid w:val="00DC187B"/>
    <w:rsid w:val="00DC6B2F"/>
    <w:rsid w:val="00DF21E3"/>
    <w:rsid w:val="00DF24C0"/>
    <w:rsid w:val="00DF7130"/>
    <w:rsid w:val="00E03F71"/>
    <w:rsid w:val="00E04EE3"/>
    <w:rsid w:val="00E121BE"/>
    <w:rsid w:val="00E142BA"/>
    <w:rsid w:val="00E154B5"/>
    <w:rsid w:val="00E21125"/>
    <w:rsid w:val="00E232F0"/>
    <w:rsid w:val="00E45E1E"/>
    <w:rsid w:val="00E52791"/>
    <w:rsid w:val="00E57B42"/>
    <w:rsid w:val="00E7024C"/>
    <w:rsid w:val="00E83195"/>
    <w:rsid w:val="00EB0B3E"/>
    <w:rsid w:val="00EB4EBA"/>
    <w:rsid w:val="00EC3311"/>
    <w:rsid w:val="00F00A4F"/>
    <w:rsid w:val="00F12439"/>
    <w:rsid w:val="00F13626"/>
    <w:rsid w:val="00F177A3"/>
    <w:rsid w:val="00F33CD8"/>
    <w:rsid w:val="00F37CFE"/>
    <w:rsid w:val="00F439C9"/>
    <w:rsid w:val="00F8078C"/>
    <w:rsid w:val="00F863B6"/>
    <w:rsid w:val="00FB113E"/>
    <w:rsid w:val="00FB3D2A"/>
    <w:rsid w:val="00FC6CDF"/>
    <w:rsid w:val="00FC796B"/>
    <w:rsid w:val="00FD1DE2"/>
    <w:rsid w:val="00FE356D"/>
    <w:rsid w:val="00FE5292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41EB4"/>
  <w15:chartTrackingRefBased/>
  <w15:docId w15:val="{4404F6E3-58DD-478B-A4E7-9431C5045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rsid w:val="00380AE7"/>
  </w:style>
  <w:style w:type="character" w:customStyle="1" w:styleId="FooterChar">
    <w:name w:val="Footer Char"/>
    <w:basedOn w:val="DefaultParagraphFont"/>
    <w:link w:val="Footer"/>
    <w:uiPriority w:val="99"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99"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5F363D"/>
    <w:rPr>
      <w:color w:val="605E5C"/>
      <w:shd w:val="clear" w:color="auto" w:fill="E1DFDD"/>
    </w:rPr>
  </w:style>
  <w:style w:type="paragraph" w:customStyle="1" w:styleId="Contactinfo">
    <w:name w:val="Contact info"/>
    <w:basedOn w:val="Normal"/>
    <w:qFormat/>
    <w:rsid w:val="000B1E7E"/>
    <w:pPr>
      <w:spacing w:after="40" w:line="240" w:lineRule="auto"/>
      <w:ind w:left="360"/>
    </w:pPr>
    <w:rPr>
      <w:rFonts w:cs="Open Sans"/>
      <w:color w:val="E0CE04" w:themeColor="background2" w:themeShade="80"/>
      <w:position w:val="1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6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linkedin.com/in/vutlameenakshi/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mvutla4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ena\AppData\Roaming\Microsoft\Templates\ATS%20clas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752862-61BA-4B5E-A96A-86EE3BBC8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</Template>
  <TotalTime>1860</TotalTime>
  <Pages>2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VUTLA</dc:creator>
  <cp:keywords/>
  <dc:description/>
  <cp:lastModifiedBy>Vutla, Meena</cp:lastModifiedBy>
  <cp:revision>50</cp:revision>
  <dcterms:created xsi:type="dcterms:W3CDTF">2025-01-21T01:45:00Z</dcterms:created>
  <dcterms:modified xsi:type="dcterms:W3CDTF">2025-02-17T18:45:00Z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