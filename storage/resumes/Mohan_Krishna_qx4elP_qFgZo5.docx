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7A6498" w14:textId="77777777" w:rsidR="00983298" w:rsidRPr="008C3859" w:rsidRDefault="00983298" w:rsidP="00BA58F8">
      <w:pPr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Mohan Krishna N</w:t>
      </w:r>
    </w:p>
    <w:p w14:paraId="673867F5" w14:textId="42F154A9" w:rsidR="00C26717" w:rsidRPr="008C3859" w:rsidRDefault="00983298" w:rsidP="00BA58F8">
      <w:pPr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Sr. Data Scientist</w:t>
      </w:r>
      <w:r w:rsidR="00C26717" w:rsidRPr="008C3859">
        <w:rPr>
          <w:rFonts w:ascii="Cambria" w:hAnsi="Cambria" w:cs="Arial"/>
          <w:sz w:val="20"/>
          <w:szCs w:val="20"/>
        </w:rPr>
        <w:br/>
      </w:r>
      <w:hyperlink r:id="rId7" w:history="1">
        <w:r w:rsidR="001B3569" w:rsidRPr="00CB73A0">
          <w:rPr>
            <w:rStyle w:val="Hyperlink"/>
            <w:rFonts w:ascii="Cambria" w:hAnsi="Cambria" w:cs="Arial"/>
            <w:sz w:val="20"/>
            <w:szCs w:val="20"/>
          </w:rPr>
          <w:t>ds.mohankrishna@gmail.com</w:t>
        </w:r>
      </w:hyperlink>
    </w:p>
    <w:p w14:paraId="4171DAC2" w14:textId="256699D1" w:rsidR="00983298" w:rsidRPr="008C3859" w:rsidRDefault="00983298" w:rsidP="00BA58F8">
      <w:pPr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 xml:space="preserve">+1 </w:t>
      </w:r>
      <w:r w:rsidR="00084174">
        <w:rPr>
          <w:rFonts w:ascii="Cambria" w:hAnsi="Cambria" w:cs="Arial"/>
          <w:sz w:val="20"/>
          <w:szCs w:val="20"/>
        </w:rPr>
        <w:t>678-824-7781</w:t>
      </w:r>
      <w:bookmarkStart w:id="0" w:name="_GoBack"/>
      <w:bookmarkEnd w:id="0"/>
    </w:p>
    <w:p w14:paraId="47E21F84" w14:textId="172AB9CD" w:rsidR="00983298" w:rsidRPr="008C3859" w:rsidRDefault="00C26717" w:rsidP="00BA58F8">
      <w:pPr>
        <w:rPr>
          <w:rFonts w:ascii="Cambria" w:hAnsi="Cambria" w:cs="Arial"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Cs/>
          <w:color w:val="000000"/>
          <w:sz w:val="20"/>
          <w:szCs w:val="20"/>
        </w:rPr>
        <w:t>+++++++++++++++++++++++++++++++++++++++++++++++++++++++++++++++++++++++++++++++++++++++++</w:t>
      </w:r>
      <w:r w:rsidR="008C3859">
        <w:rPr>
          <w:rFonts w:ascii="Cambria" w:hAnsi="Cambria" w:cs="Arial"/>
          <w:bCs/>
          <w:color w:val="000000"/>
          <w:sz w:val="20"/>
          <w:szCs w:val="20"/>
        </w:rPr>
        <w:t>++++++++</w:t>
      </w:r>
    </w:p>
    <w:p w14:paraId="48DFD907" w14:textId="77777777" w:rsidR="00983298" w:rsidRPr="008C3859" w:rsidRDefault="00983298" w:rsidP="00BA58F8">
      <w:pPr>
        <w:pStyle w:val="NoSpacing"/>
        <w:contextualSpacing/>
        <w:jc w:val="center"/>
        <w:rPr>
          <w:rFonts w:ascii="Cambria" w:hAnsi="Cambria" w:cs="Arial"/>
          <w:b/>
          <w:bCs/>
          <w:sz w:val="20"/>
          <w:szCs w:val="20"/>
          <w:u w:val="single"/>
        </w:rPr>
      </w:pPr>
      <w:r w:rsidRPr="008C3859">
        <w:rPr>
          <w:rFonts w:ascii="Cambria" w:hAnsi="Cambria" w:cs="Arial"/>
          <w:b/>
          <w:bCs/>
          <w:sz w:val="20"/>
          <w:szCs w:val="20"/>
          <w:u w:val="single"/>
        </w:rPr>
        <w:t>Professional Summary</w:t>
      </w:r>
    </w:p>
    <w:p w14:paraId="4E95C5B9" w14:textId="026F60C3" w:rsidR="00983298" w:rsidRPr="008C3859" w:rsidRDefault="0022402D" w:rsidP="00BA58F8">
      <w:pPr>
        <w:pStyle w:val="NoSpacing"/>
        <w:contextualSpacing/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Senior Data Scientist with Around 9</w:t>
      </w:r>
      <w:r w:rsidR="00983298" w:rsidRPr="008C3859">
        <w:rPr>
          <w:rFonts w:ascii="Cambria" w:hAnsi="Cambria" w:cs="Arial"/>
          <w:sz w:val="20"/>
          <w:szCs w:val="20"/>
        </w:rPr>
        <w:t xml:space="preserve"> years of experience building and deploying AI/ML solutions across financial services, telecom, healthcare, and marketing analytics. Expert in predictive modeling, NLP, Generative AI (LLMs), and graph-based analytics, with a proven track record of turning complex datasets into actionable business outcomes.</w:t>
      </w:r>
    </w:p>
    <w:p w14:paraId="62CF1E6D" w14:textId="77777777" w:rsidR="00983298" w:rsidRPr="008C3859" w:rsidRDefault="00983298" w:rsidP="00BA58F8">
      <w:pPr>
        <w:pStyle w:val="NoSpacing"/>
        <w:contextualSpacing/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Experienced in end-to-end ML pipelines, including EDA, feature engineering, model optimization, and production deployment via MLOps frameworks. Skilled in cloud ecosystems (Azure, AWS, GCP), big data platforms (Databricks, Snowflake, Spark), and real-time processing using Kafka and Python microservices. Adept at creating interactive dashboards (Power BI, Tableau) to support executive decision-making and strategic planning.</w:t>
      </w:r>
    </w:p>
    <w:p w14:paraId="756E8FC1" w14:textId="77777777" w:rsidR="008C3859" w:rsidRDefault="008C3859" w:rsidP="00BA58F8">
      <w:pPr>
        <w:pStyle w:val="NoSpacing"/>
        <w:contextualSpacing/>
        <w:jc w:val="center"/>
        <w:rPr>
          <w:rFonts w:ascii="Cambria" w:hAnsi="Cambria" w:cs="Arial"/>
          <w:bCs/>
          <w:color w:val="000000"/>
          <w:sz w:val="20"/>
          <w:szCs w:val="20"/>
        </w:rPr>
      </w:pPr>
    </w:p>
    <w:p w14:paraId="34A0907D" w14:textId="77777777" w:rsidR="008C3859" w:rsidRDefault="008C3859" w:rsidP="00BA58F8">
      <w:pPr>
        <w:pStyle w:val="NoSpacing"/>
        <w:contextualSpacing/>
        <w:jc w:val="center"/>
        <w:rPr>
          <w:rFonts w:ascii="Cambria" w:hAnsi="Cambria" w:cs="Arial"/>
          <w:bCs/>
          <w:color w:val="000000"/>
          <w:sz w:val="20"/>
          <w:szCs w:val="20"/>
        </w:rPr>
      </w:pPr>
    </w:p>
    <w:p w14:paraId="66EAD0A0" w14:textId="2D8DD13B" w:rsidR="00983298" w:rsidRPr="008C3859" w:rsidRDefault="00983298" w:rsidP="008C3859">
      <w:pPr>
        <w:pStyle w:val="NoSpacing"/>
        <w:contextualSpacing/>
        <w:rPr>
          <w:rFonts w:ascii="Cambria" w:hAnsi="Cambria" w:cs="Arial"/>
          <w:b/>
          <w:bCs/>
          <w:sz w:val="20"/>
          <w:szCs w:val="20"/>
          <w:u w:val="single"/>
        </w:rPr>
      </w:pPr>
      <w:r w:rsidRPr="008C3859">
        <w:rPr>
          <w:rFonts w:ascii="Cambria" w:hAnsi="Cambria" w:cs="Arial"/>
          <w:b/>
          <w:bCs/>
          <w:sz w:val="20"/>
          <w:szCs w:val="20"/>
          <w:u w:val="single"/>
        </w:rPr>
        <w:t>Technical Skills</w:t>
      </w:r>
    </w:p>
    <w:p w14:paraId="4BCB8A21" w14:textId="49C8F567" w:rsidR="00983298" w:rsidRPr="008C3859" w:rsidRDefault="00983298" w:rsidP="00BA58F8">
      <w:pPr>
        <w:rPr>
          <w:rFonts w:ascii="Cambria" w:hAnsi="Cambria" w:cs="Arial"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Programming Languages: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t xml:space="preserve"> Python (3.x), R, C, Java, HTML/CSS, Angular JS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br/>
      </w: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Machine Learning / AI: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t xml:space="preserve"> Linear Regression, Logistic Regression, Lasso/Ridge, KNN, Naïve Bayes, Decision Trees, Random Forest, Gradient Boosting (XGBoost, AdaBoost), Isolation Forest, SVM, K-Means, DBSCAN, Gaussian Mixture Models, Deep Learning Neural Networks, Simulated Annealing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br/>
      </w: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NLP / LLMs: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t xml:space="preserve"> NLTK, Gensim, Hugging Face, TextBlob, Google Translate API, Large Language Models (LLMs)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br/>
      </w: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Data Science &amp; ML Libraries: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t xml:space="preserve"> Pandas, NumPy, SciPy, Scikit-learn, XGBoost, Keras, TensorFlow, PyTorch, SHAP, MLOps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br/>
      </w: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Visualization: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t xml:space="preserve"> Matplotlib, Seaborn, Plotly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br/>
      </w: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Web / Microservices: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t xml:space="preserve"> Flask, Bottle, Streamlit, Requests, Selenium, BeautifulSoup, lxml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br/>
      </w: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Cloud &amp; Big Data: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t xml:space="preserve"> Azure (EC2, IAM, VPC, CloudFormation, RDS, Lambda, SNS, SQS, S3), AWS, GCP, Databricks, Snowflake, Hive, PySpark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br/>
      </w: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Version Control: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t xml:space="preserve"> Git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br/>
      </w: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Reporting / BI: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t xml:space="preserve"> Tableau, Power BI, SSIS, SSRS, SSAS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br/>
      </w: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Databases: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t xml:space="preserve"> SQL Server, Oracle, MySQL, PostgreSQL, MongoDB, Cassandra, DynamoDB, SQLite</w:t>
      </w:r>
    </w:p>
    <w:p w14:paraId="180B7F0E" w14:textId="0C15FB67" w:rsidR="00BA58F8" w:rsidRPr="008C3859" w:rsidRDefault="00983298" w:rsidP="00BA58F8">
      <w:pPr>
        <w:pStyle w:val="NoSpacing"/>
        <w:contextualSpacing/>
        <w:jc w:val="center"/>
        <w:rPr>
          <w:rFonts w:ascii="Cambria" w:hAnsi="Cambria" w:cs="Arial"/>
          <w:b/>
          <w:sz w:val="20"/>
          <w:szCs w:val="20"/>
          <w:u w:val="single"/>
        </w:rPr>
      </w:pPr>
      <w:r w:rsidRPr="008C3859">
        <w:rPr>
          <w:rFonts w:ascii="Cambria" w:hAnsi="Cambria" w:cs="Arial"/>
          <w:b/>
          <w:sz w:val="20"/>
          <w:szCs w:val="20"/>
          <w:u w:val="single"/>
        </w:rPr>
        <w:t>Professional Experience</w:t>
      </w:r>
    </w:p>
    <w:p w14:paraId="289D9F3F" w14:textId="77777777" w:rsidR="00BA58F8" w:rsidRPr="008C3859" w:rsidRDefault="00BA58F8" w:rsidP="00BA58F8">
      <w:pPr>
        <w:pStyle w:val="NoSpacing"/>
        <w:contextualSpacing/>
        <w:rPr>
          <w:rFonts w:ascii="Cambria" w:hAnsi="Cambria" w:cs="Arial"/>
          <w:b/>
          <w:sz w:val="20"/>
          <w:szCs w:val="20"/>
        </w:rPr>
      </w:pPr>
    </w:p>
    <w:p w14:paraId="0AC9819C" w14:textId="6436538E" w:rsidR="008C3859" w:rsidRPr="008C3859" w:rsidRDefault="008C3859" w:rsidP="008C3859">
      <w:pPr>
        <w:pStyle w:val="Heading2"/>
        <w:rPr>
          <w:rFonts w:ascii="Cambria" w:hAnsi="Cambria"/>
        </w:rPr>
      </w:pPr>
      <w:r w:rsidRPr="008C3859">
        <w:rPr>
          <w:rFonts w:ascii="Cambria" w:hAnsi="Cambria"/>
        </w:rPr>
        <w:t xml:space="preserve">USAA – San Antonio, TX </w:t>
      </w:r>
    </w:p>
    <w:p w14:paraId="3B98E762" w14:textId="727266E3" w:rsidR="00B80627" w:rsidRPr="008C3859" w:rsidRDefault="00983298" w:rsidP="008C3859">
      <w:pPr>
        <w:pStyle w:val="Heading2"/>
        <w:rPr>
          <w:rFonts w:ascii="Cambria" w:hAnsi="Cambria"/>
        </w:rPr>
      </w:pPr>
      <w:r w:rsidRPr="008C3859">
        <w:rPr>
          <w:rFonts w:ascii="Cambria" w:hAnsi="Cambria"/>
        </w:rPr>
        <w:t>Sr. Data Scientist</w:t>
      </w:r>
      <w:r w:rsidR="008C3859">
        <w:rPr>
          <w:rFonts w:ascii="Cambria" w:hAnsi="Cambria"/>
        </w:rPr>
        <w:t xml:space="preserve">, </w:t>
      </w:r>
      <w:r w:rsidR="007D1703" w:rsidRPr="008C3859">
        <w:rPr>
          <w:rFonts w:ascii="Cambria" w:hAnsi="Cambria"/>
        </w:rPr>
        <w:t>AI/ML Engineer</w:t>
      </w:r>
      <w:r w:rsidRPr="008C3859">
        <w:rPr>
          <w:rFonts w:ascii="Cambria" w:hAnsi="Cambria"/>
        </w:rPr>
        <w:t xml:space="preserve"> | Sep 2024 – Present</w:t>
      </w:r>
    </w:p>
    <w:p w14:paraId="15974335" w14:textId="77777777" w:rsidR="008C3859" w:rsidRPr="008C3859" w:rsidRDefault="008C3859" w:rsidP="008C3859">
      <w:pPr>
        <w:pStyle w:val="ListParagraph"/>
        <w:jc w:val="both"/>
        <w:rPr>
          <w:rFonts w:ascii="Cambria" w:hAnsi="Cambria" w:cs="Arial"/>
          <w:sz w:val="20"/>
          <w:szCs w:val="20"/>
        </w:rPr>
      </w:pPr>
    </w:p>
    <w:p w14:paraId="28ED4812" w14:textId="5D08F481" w:rsidR="00BA58F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Developed and deployed ARIMA/SARIMA time series forecasting models, optimizing operational KPIs and improving efficiency by 15%.</w:t>
      </w:r>
    </w:p>
    <w:p w14:paraId="2AC926E2" w14:textId="4ED8D10B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Engineered a predictive “</w:t>
      </w:r>
      <w:r w:rsidR="005B2902" w:rsidRPr="008C3859">
        <w:rPr>
          <w:rFonts w:ascii="Cambria" w:hAnsi="Cambria" w:cs="Arial"/>
          <w:sz w:val="20"/>
          <w:szCs w:val="20"/>
        </w:rPr>
        <w:t>movers’</w:t>
      </w:r>
      <w:r w:rsidRPr="008C3859">
        <w:rPr>
          <w:rFonts w:ascii="Cambria" w:hAnsi="Cambria" w:cs="Arial"/>
          <w:sz w:val="20"/>
          <w:szCs w:val="20"/>
        </w:rPr>
        <w:t xml:space="preserve"> model” using advanced feature engineering and behavioral analytics to anticipate home relocations.</w:t>
      </w:r>
    </w:p>
    <w:p w14:paraId="01E5644D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Designed and implemented fraud feature generation pipelines from transactional and behavioral data, enhancing fraud detection accuracy by 18%.</w:t>
      </w:r>
    </w:p>
    <w:p w14:paraId="58459A4A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Applied anomaly detection techniques (Isolation Forest, statistical methods) to identify unusual patterns in transactional data, mitigating potential risks proactively.</w:t>
      </w:r>
    </w:p>
    <w:p w14:paraId="19178D45" w14:textId="477F144C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Delivered interactive dashboards and visualizations in Power BI to provide actionable insights for executive stakeholders.</w:t>
      </w:r>
    </w:p>
    <w:p w14:paraId="713A8797" w14:textId="39637E3B" w:rsidR="00561B4D" w:rsidRPr="008C3859" w:rsidRDefault="00561B4D" w:rsidP="00561B4D">
      <w:pPr>
        <w:pStyle w:val="ListParagraph"/>
        <w:numPr>
          <w:ilvl w:val="0"/>
          <w:numId w:val="31"/>
        </w:numPr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Implemented MLOps best practices using Azure DevOps and Docker containerization, establishing CI/CD pipelines for automated model testing, validation, and deployment</w:t>
      </w:r>
    </w:p>
    <w:p w14:paraId="7C45C57D" w14:textId="77777777" w:rsidR="005B2902" w:rsidRPr="008C3859" w:rsidRDefault="005B2902" w:rsidP="005B2902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Explored and built predictive models utilizing ensemble methods such as Gradient boosting trees using XGBoost and Neural Network built in Keras.</w:t>
      </w:r>
    </w:p>
    <w:p w14:paraId="1BB63BD5" w14:textId="77777777" w:rsidR="005B2902" w:rsidRPr="008C3859" w:rsidRDefault="005B2902" w:rsidP="005B2902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lastRenderedPageBreak/>
        <w:t>Performed machine learning, and statistical analysis methods, such as clustering and classification, collaborative filtering, association rule mining, sentiment analysis, topic modeling, time-series analysis, multivariate regression analysis, statistical inference, and data validation methods.</w:t>
      </w:r>
    </w:p>
    <w:p w14:paraId="392211C0" w14:textId="1DCCA618" w:rsidR="005B2902" w:rsidRPr="008C3859" w:rsidRDefault="005B2902" w:rsidP="005B2902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Adopted feature engineering techniques with 200+ predictors to find the most important instances for the models such as sequential feature selection.</w:t>
      </w:r>
    </w:p>
    <w:p w14:paraId="4F0CAE0D" w14:textId="4CF11585" w:rsidR="00561B4D" w:rsidRPr="008C3859" w:rsidRDefault="00561B4D" w:rsidP="007D1703">
      <w:pPr>
        <w:pStyle w:val="ListParagraph"/>
        <w:numPr>
          <w:ilvl w:val="0"/>
          <w:numId w:val="31"/>
        </w:numPr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Developed advanced NLP models for provider sentiment analysis and clinical outcome prediction using transformer architectures and transfer learning techniques</w:t>
      </w:r>
    </w:p>
    <w:p w14:paraId="6B0FD581" w14:textId="77777777" w:rsidR="005B2902" w:rsidRPr="008C3859" w:rsidRDefault="005B2902" w:rsidP="005B2902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Identify and assess available machine learning and statistical analysis libraries (including regressors, classifiers, statistical tests, and clustering algorithms).</w:t>
      </w:r>
    </w:p>
    <w:p w14:paraId="597E9F23" w14:textId="77777777" w:rsidR="005B2902" w:rsidRPr="008C3859" w:rsidRDefault="005B2902" w:rsidP="005B2902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Actionable insights were discovered by using time series analysis and linear regression models in conjunction with unsupervised customer segmentation methods like K-Means.</w:t>
      </w:r>
    </w:p>
    <w:p w14:paraId="69ABE37E" w14:textId="7C13CFCE" w:rsidR="005B2902" w:rsidRPr="008C3859" w:rsidRDefault="005B2902" w:rsidP="005B2902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Used Python for Exploratory Data Analysis, A/B testing, ANOVA testing and Hypothesis test to compare and identify effectiveness.</w:t>
      </w:r>
    </w:p>
    <w:p w14:paraId="02435A8E" w14:textId="7AB7ED19" w:rsidR="005B2902" w:rsidRPr="008C3859" w:rsidRDefault="005B2902" w:rsidP="005B2902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Performed Data Cleaning, features scaling, features engineering using pandas, NumPy, seaborn, SciPy, Matplotlib, Scikit-learn packages in Python.</w:t>
      </w:r>
    </w:p>
    <w:p w14:paraId="51C4414E" w14:textId="6CF59DC6" w:rsidR="00B80627" w:rsidRPr="008C3859" w:rsidRDefault="005B2902" w:rsidP="005B2902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Dealt with millions of rows of data using SQL and performed Exploratory Data Analysis</w:t>
      </w:r>
    </w:p>
    <w:p w14:paraId="0F1F38F7" w14:textId="7721D321" w:rsidR="00BA58F8" w:rsidRPr="008C3859" w:rsidRDefault="00983298" w:rsidP="00BA58F8">
      <w:pPr>
        <w:rPr>
          <w:rFonts w:ascii="Cambria" w:hAnsi="Cambria" w:cs="Arial"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Environment: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t xml:space="preserve"> Python, SQL, Power BI, ARIMA, SARIMA, Scikit-learn, Databricks, Azure, Pandas, NumPy, MLOps, Feature Engineering, Fraud Analytics</w:t>
      </w:r>
    </w:p>
    <w:p w14:paraId="67AD85DB" w14:textId="77777777" w:rsidR="008C3859" w:rsidRPr="008C3859" w:rsidRDefault="008C3859" w:rsidP="00BA58F8">
      <w:pPr>
        <w:rPr>
          <w:rFonts w:ascii="Cambria" w:hAnsi="Cambria" w:cs="Arial"/>
          <w:bCs/>
          <w:color w:val="000000"/>
          <w:sz w:val="20"/>
          <w:szCs w:val="20"/>
        </w:rPr>
      </w:pPr>
    </w:p>
    <w:p w14:paraId="270C2205" w14:textId="6F228910" w:rsidR="008C3859" w:rsidRPr="008C3859" w:rsidRDefault="00983298" w:rsidP="008C3859">
      <w:pPr>
        <w:pStyle w:val="Heading2"/>
        <w:rPr>
          <w:rFonts w:ascii="Cambria" w:hAnsi="Cambria"/>
        </w:rPr>
      </w:pPr>
      <w:r w:rsidRPr="008C3859">
        <w:rPr>
          <w:rFonts w:ascii="Cambria" w:hAnsi="Cambria"/>
        </w:rPr>
        <w:t>Te</w:t>
      </w:r>
      <w:r w:rsidR="008C3859" w:rsidRPr="008C3859">
        <w:rPr>
          <w:rFonts w:ascii="Cambria" w:hAnsi="Cambria"/>
        </w:rPr>
        <w:t xml:space="preserve">rumo Heart Inc – Michigan, USA </w:t>
      </w:r>
      <w:r w:rsidRPr="008C3859">
        <w:rPr>
          <w:rFonts w:ascii="Cambria" w:hAnsi="Cambria"/>
        </w:rPr>
        <w:t xml:space="preserve"> </w:t>
      </w:r>
    </w:p>
    <w:p w14:paraId="2FCA18B0" w14:textId="27001723" w:rsidR="008C3859" w:rsidRPr="008C3859" w:rsidRDefault="00983298" w:rsidP="008C3859">
      <w:pPr>
        <w:pStyle w:val="Heading2"/>
        <w:rPr>
          <w:rFonts w:ascii="Cambria" w:hAnsi="Cambria"/>
        </w:rPr>
      </w:pPr>
      <w:r w:rsidRPr="008C3859">
        <w:rPr>
          <w:rFonts w:ascii="Cambria" w:hAnsi="Cambria"/>
        </w:rPr>
        <w:t>Data Scientist</w:t>
      </w:r>
      <w:r w:rsidR="007D1703" w:rsidRPr="008C3859">
        <w:rPr>
          <w:rFonts w:ascii="Cambria" w:hAnsi="Cambria"/>
        </w:rPr>
        <w:t xml:space="preserve"> / Machine Learning Engineer</w:t>
      </w:r>
      <w:r w:rsidRPr="008C3859">
        <w:rPr>
          <w:rFonts w:ascii="Cambria" w:hAnsi="Cambria"/>
        </w:rPr>
        <w:t xml:space="preserve"> | Jun 2023 – Aug 2024</w:t>
      </w:r>
    </w:p>
    <w:p w14:paraId="498459B4" w14:textId="77777777" w:rsidR="008C3859" w:rsidRPr="008C3859" w:rsidRDefault="008C3859" w:rsidP="008C3859">
      <w:pPr>
        <w:rPr>
          <w:rFonts w:ascii="Cambria" w:hAnsi="Cambria"/>
        </w:rPr>
      </w:pPr>
    </w:p>
    <w:p w14:paraId="53349344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Deployed GenAI-driven business intelligence models to optimize market access, demand forecasting, and competitor tracking.</w:t>
      </w:r>
    </w:p>
    <w:p w14:paraId="23026C39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Built predictive sales forecasting models, improving accuracy by 27% and informing strategic decision-making.</w:t>
      </w:r>
    </w:p>
    <w:p w14:paraId="2EFE9C5A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Automated ETL workflows using AWS Glue, reducing data preparation time by 25%.</w:t>
      </w:r>
    </w:p>
    <w:p w14:paraId="78C0F3C5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Applied reinforcement learning for adaptive commercial decision-making in dynamic market conditions.</w:t>
      </w:r>
    </w:p>
    <w:p w14:paraId="1D54CCEC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Developed AI-driven dashboards in Power BI and Tableau to guide sales and marketing strategies.</w:t>
      </w:r>
    </w:p>
    <w:p w14:paraId="45DB5012" w14:textId="47A4576F" w:rsidR="00412880" w:rsidRPr="008C3859" w:rsidRDefault="00412880" w:rsidP="00412880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Implemented Large Language Models (LLMs) and NLP solutions using Vertex AI and Hugging Face transformers for clinical documentation analysis and provider note processing.</w:t>
      </w:r>
    </w:p>
    <w:p w14:paraId="06BB0D34" w14:textId="4D0CA64C" w:rsidR="00561B4D" w:rsidRPr="008C3859" w:rsidRDefault="00561B4D" w:rsidP="00561B4D">
      <w:pPr>
        <w:pStyle w:val="ListParagraph"/>
        <w:numPr>
          <w:ilvl w:val="0"/>
          <w:numId w:val="31"/>
        </w:numPr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Built MLOps pipelines using Azure ML Services and Docker containerization, establishing automated model training, validation, and deployment workflows across multiple environments</w:t>
      </w:r>
    </w:p>
    <w:p w14:paraId="5946330E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Conducted NLP-based sentiment analysis and A/B testing to optimize pricing and customer engagement.</w:t>
      </w:r>
    </w:p>
    <w:p w14:paraId="0753BC7A" w14:textId="77777777" w:rsidR="00287941" w:rsidRPr="008C3859" w:rsidRDefault="00287941" w:rsidP="00287941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Collaborated with data scientists, healthcare domain experts, and business stakeholders to translate clinical requirements into scalable ML solutions supporting provider analytics</w:t>
      </w:r>
    </w:p>
    <w:p w14:paraId="3272422D" w14:textId="77777777" w:rsidR="00287941" w:rsidRPr="008C3859" w:rsidRDefault="00287941" w:rsidP="00287941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Implemented comprehensive data quality monitoring and drift detection using Python statistical libraries, ensuring model performance consistency in production healthcare environments</w:t>
      </w:r>
    </w:p>
    <w:p w14:paraId="6461987B" w14:textId="77777777" w:rsidR="00287941" w:rsidRPr="008C3859" w:rsidRDefault="00287941" w:rsidP="00287941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Utilized Git version control and collaborative development practices, maintaining reproducible ML experiments and model versioning across cross-functional teams</w:t>
      </w:r>
    </w:p>
    <w:p w14:paraId="088C28FE" w14:textId="0F238240" w:rsidR="00287941" w:rsidRPr="008C3859" w:rsidRDefault="00287941" w:rsidP="00287941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Developed advanced NLP models for provider sentiment analysis and clinical outcome prediction using transformer architectures and transfer learning techniques</w:t>
      </w:r>
    </w:p>
    <w:p w14:paraId="7D02CE77" w14:textId="77777777" w:rsidR="00412880" w:rsidRPr="008C3859" w:rsidRDefault="00412880" w:rsidP="00412880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Used pandas, numpy, seaborn, scipy, matplotlib, scikit - learn, NLTK in Python for developing various machine learning algorithms</w:t>
      </w:r>
    </w:p>
    <w:p w14:paraId="6FB7B027" w14:textId="77777777" w:rsidR="00412880" w:rsidRPr="008C3859" w:rsidRDefault="00412880" w:rsidP="00412880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Used Python and R scripting by implementing NLP machine algorithms to predict the data and forecast the data for better results</w:t>
      </w:r>
    </w:p>
    <w:p w14:paraId="74EDAAFF" w14:textId="77777777" w:rsidR="00412880" w:rsidRPr="008C3859" w:rsidRDefault="00412880" w:rsidP="00412880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Used Python and R scripting to visualize the data and implemented machine learning algorithms</w:t>
      </w:r>
    </w:p>
    <w:p w14:paraId="4EB11744" w14:textId="7A707079" w:rsidR="005B2902" w:rsidRPr="008C3859" w:rsidRDefault="00412880" w:rsidP="005B2902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Performed data manipulation, data preparation, normalization, and predictive modelling. Improved efficiency and accuracy by evaluating model in Python</w:t>
      </w:r>
    </w:p>
    <w:p w14:paraId="75217833" w14:textId="77777777" w:rsidR="00983298" w:rsidRPr="008C3859" w:rsidRDefault="00983298" w:rsidP="00BA58F8">
      <w:pPr>
        <w:rPr>
          <w:rFonts w:ascii="Cambria" w:hAnsi="Cambria" w:cs="Arial"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lastRenderedPageBreak/>
        <w:t>Environment: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t xml:space="preserve"> Python, AWS Glue, TensorFlow, PyTorch, Tableau, Power BI, Reinforcement Learning, GenAI, LLMs, Snowflake, PostgreSQL, Databricks, Pandas, Scikit-learn, AWS</w:t>
      </w:r>
    </w:p>
    <w:p w14:paraId="200D2DBF" w14:textId="4E207AAC" w:rsidR="00983298" w:rsidRPr="008C3859" w:rsidRDefault="00983298" w:rsidP="00BA58F8">
      <w:pPr>
        <w:rPr>
          <w:rFonts w:ascii="Cambria" w:hAnsi="Cambria" w:cs="Arial"/>
          <w:bCs/>
          <w:color w:val="000000"/>
          <w:sz w:val="20"/>
          <w:szCs w:val="20"/>
        </w:rPr>
      </w:pPr>
    </w:p>
    <w:p w14:paraId="09F28954" w14:textId="4974BBD3" w:rsidR="008C3859" w:rsidRPr="008C3859" w:rsidRDefault="00983298" w:rsidP="008C3859">
      <w:pPr>
        <w:pStyle w:val="Heading2"/>
        <w:rPr>
          <w:rFonts w:ascii="Cambria" w:hAnsi="Cambria"/>
        </w:rPr>
      </w:pPr>
      <w:r w:rsidRPr="008C3859">
        <w:rPr>
          <w:rFonts w:ascii="Cambria" w:hAnsi="Cambria"/>
        </w:rPr>
        <w:t>Verizon – I</w:t>
      </w:r>
      <w:r w:rsidR="008C3859" w:rsidRPr="008C3859">
        <w:rPr>
          <w:rFonts w:ascii="Cambria" w:hAnsi="Cambria"/>
        </w:rPr>
        <w:t xml:space="preserve">rving, TX </w:t>
      </w:r>
    </w:p>
    <w:p w14:paraId="34A0BD8C" w14:textId="24CA80FF" w:rsidR="00983298" w:rsidRPr="008C3859" w:rsidRDefault="0022402D" w:rsidP="008C3859">
      <w:pPr>
        <w:pStyle w:val="Heading2"/>
        <w:rPr>
          <w:rFonts w:ascii="Cambria" w:hAnsi="Cambria"/>
        </w:rPr>
      </w:pPr>
      <w:r w:rsidRPr="008C3859">
        <w:rPr>
          <w:rFonts w:ascii="Cambria" w:hAnsi="Cambria"/>
        </w:rPr>
        <w:t>Data Scientist | Feb</w:t>
      </w:r>
      <w:r w:rsidR="00983298" w:rsidRPr="008C3859">
        <w:rPr>
          <w:rFonts w:ascii="Cambria" w:hAnsi="Cambria"/>
        </w:rPr>
        <w:t xml:space="preserve"> 2022 – May 2023</w:t>
      </w:r>
    </w:p>
    <w:p w14:paraId="07C3870A" w14:textId="77777777" w:rsidR="008C3859" w:rsidRPr="008C3859" w:rsidRDefault="008C3859" w:rsidP="008C3859">
      <w:pPr>
        <w:rPr>
          <w:rFonts w:ascii="Cambria" w:hAnsi="Cambria"/>
        </w:rPr>
      </w:pPr>
    </w:p>
    <w:p w14:paraId="15947070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Developed ML models for RAN/O-RAN network optimization, reducing dropped calls by 18% via intelligent routing.</w:t>
      </w:r>
    </w:p>
    <w:p w14:paraId="7AAA4496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Built real-time call quality prediction systems using Random Forest, proactively detecting network anomalies.</w:t>
      </w:r>
    </w:p>
    <w:p w14:paraId="71162EC4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Performed feature selection with Grid Search CV, improving model interpretability and predictive performance.</w:t>
      </w:r>
    </w:p>
    <w:p w14:paraId="7B0D1434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Integrated Kafka-based streaming analytics for near real-time anomaly detection and reporting.</w:t>
      </w:r>
    </w:p>
    <w:p w14:paraId="3FCD0A99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Designed ETL pipelines with Snowflake and Python, improving telecom data integration efficiency.</w:t>
      </w:r>
    </w:p>
    <w:p w14:paraId="381C653A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Implemented customer segmentation using K-Means and DBSCAN to inform pricing and marketing strategies.</w:t>
      </w:r>
    </w:p>
    <w:p w14:paraId="66DBED07" w14:textId="3A68589B" w:rsidR="00287941" w:rsidRPr="008C3859" w:rsidRDefault="00287941" w:rsidP="00287941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Collaborated with data engineering teams to optimize data ingestion from Azure Data Lake and Databricks, ensuring high-quality training data for ML model development</w:t>
      </w:r>
    </w:p>
    <w:p w14:paraId="501C0F72" w14:textId="3953C170" w:rsidR="00561B4D" w:rsidRPr="008C3859" w:rsidRDefault="00561B4D" w:rsidP="00561B4D">
      <w:pPr>
        <w:pStyle w:val="ListParagraph"/>
        <w:numPr>
          <w:ilvl w:val="0"/>
          <w:numId w:val="31"/>
        </w:numPr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Built MLOps workflows using Apache Airflow and Docker, establishing automated model retraining and deployment pipelines for healthcare analytics applications</w:t>
      </w:r>
    </w:p>
    <w:p w14:paraId="1E210740" w14:textId="77777777" w:rsidR="00287941" w:rsidRPr="008C3859" w:rsidRDefault="00287941" w:rsidP="00287941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Utilized Git version control and collaborative development workflows, ensuring reproducible ML experiments and seamless team collaboration across distributed development teams</w:t>
      </w:r>
    </w:p>
    <w:p w14:paraId="741FF6B1" w14:textId="77777777" w:rsidR="00287941" w:rsidRPr="008C3859" w:rsidRDefault="00287941" w:rsidP="00287941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Developed automated model evaluation frameworks using Python statistical libraries, implementing cross-validation, performance metrics tracking, and statistical significance testing</w:t>
      </w:r>
    </w:p>
    <w:p w14:paraId="0947D958" w14:textId="77777777" w:rsidR="00287941" w:rsidRPr="008C3859" w:rsidRDefault="00287941" w:rsidP="00287941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Optimized ML model performance through advanced feature selection techniques, dimensionality reduction, and ensemble methods, achieving 25% improvement in prediction accuracy</w:t>
      </w:r>
    </w:p>
    <w:p w14:paraId="58E4E792" w14:textId="2469ADF5" w:rsidR="00287941" w:rsidRPr="008C3859" w:rsidRDefault="00287941" w:rsidP="00287941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Used advanced Excel functions to generate spreadsheets and pivot tables.</w:t>
      </w:r>
    </w:p>
    <w:p w14:paraId="55CCFA84" w14:textId="79A778EA" w:rsidR="00DE71FE" w:rsidRPr="008C3859" w:rsidRDefault="00DE71FE" w:rsidP="00DE71FE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Data cleaning and imputing missing values based on the requirement.</w:t>
      </w:r>
    </w:p>
    <w:p w14:paraId="10BFC071" w14:textId="33B37BD0" w:rsidR="00DE71FE" w:rsidRPr="008C3859" w:rsidRDefault="00DE71FE" w:rsidP="00DE71FE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Used tableau desktop for creating data visualizations.</w:t>
      </w:r>
    </w:p>
    <w:p w14:paraId="34642D26" w14:textId="77777777" w:rsidR="00983298" w:rsidRPr="008C3859" w:rsidRDefault="00983298" w:rsidP="00BA58F8">
      <w:pPr>
        <w:rPr>
          <w:rFonts w:ascii="Cambria" w:hAnsi="Cambria" w:cs="Arial"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Environment: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t xml:space="preserve"> Python, R, Snowflake, Scikit-learn, TensorFlow, Spark, Kafka, Hive, Azure, Databricks, Pandas, Tableau, NumPy, ML Ops</w:t>
      </w:r>
    </w:p>
    <w:p w14:paraId="0224E4CC" w14:textId="4F0EF5C5" w:rsidR="00983298" w:rsidRPr="008C3859" w:rsidRDefault="00983298" w:rsidP="00BA58F8">
      <w:pPr>
        <w:rPr>
          <w:rFonts w:ascii="Cambria" w:hAnsi="Cambria" w:cs="Arial"/>
          <w:bCs/>
          <w:color w:val="000000"/>
          <w:sz w:val="20"/>
          <w:szCs w:val="20"/>
        </w:rPr>
      </w:pPr>
    </w:p>
    <w:p w14:paraId="1F3737AE" w14:textId="0F073C42" w:rsidR="008C3859" w:rsidRPr="008C3859" w:rsidRDefault="0022402D" w:rsidP="008C3859">
      <w:pPr>
        <w:pStyle w:val="Heading2"/>
        <w:rPr>
          <w:rFonts w:ascii="Cambria" w:hAnsi="Cambria"/>
        </w:rPr>
      </w:pPr>
      <w:r w:rsidRPr="008C3859">
        <w:rPr>
          <w:rFonts w:ascii="Cambria" w:hAnsi="Cambria"/>
        </w:rPr>
        <w:t>Rogers</w:t>
      </w:r>
      <w:r w:rsidR="008C3859" w:rsidRPr="008C3859">
        <w:rPr>
          <w:rFonts w:ascii="Cambria" w:hAnsi="Cambria"/>
        </w:rPr>
        <w:t xml:space="preserve"> </w:t>
      </w:r>
    </w:p>
    <w:p w14:paraId="5C6A1F5A" w14:textId="239F59F0" w:rsidR="00983298" w:rsidRPr="008C3859" w:rsidRDefault="00983298" w:rsidP="008C3859">
      <w:pPr>
        <w:pStyle w:val="Heading2"/>
        <w:rPr>
          <w:rFonts w:ascii="Cambria" w:hAnsi="Cambria"/>
        </w:rPr>
      </w:pPr>
      <w:r w:rsidRPr="008C3859">
        <w:rPr>
          <w:rFonts w:ascii="Cambria" w:hAnsi="Cambria"/>
        </w:rPr>
        <w:t>Data Analyst | Apr 2020 – Dec 2021</w:t>
      </w:r>
    </w:p>
    <w:p w14:paraId="334A1B3D" w14:textId="77777777" w:rsidR="008C3859" w:rsidRPr="008C3859" w:rsidRDefault="008C3859" w:rsidP="008C3859">
      <w:pPr>
        <w:rPr>
          <w:rFonts w:ascii="Cambria" w:hAnsi="Cambria"/>
        </w:rPr>
      </w:pPr>
    </w:p>
    <w:p w14:paraId="6589D263" w14:textId="77777777" w:rsidR="00DE71FE" w:rsidRPr="008C3859" w:rsidRDefault="00DE71FE" w:rsidP="00DE71FE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Cs/>
          <w:color w:val="000000"/>
          <w:sz w:val="20"/>
          <w:szCs w:val="20"/>
        </w:rPr>
        <w:t>audience profiling models using clustering (K-Means, Gaussian Mixture Models), increasing targeting accuracy by 20%.</w:t>
      </w:r>
    </w:p>
    <w:p w14:paraId="73590D95" w14:textId="77777777" w:rsidR="00DE71FE" w:rsidRPr="008C3859" w:rsidRDefault="00DE71FE" w:rsidP="00DE71FE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Cs/>
          <w:color w:val="000000"/>
          <w:sz w:val="20"/>
          <w:szCs w:val="20"/>
        </w:rPr>
        <w:t>Created Tableau and Power BI dashboards to visualize marketing campaign performance and consumer trends.</w:t>
      </w:r>
    </w:p>
    <w:p w14:paraId="3A6B035E" w14:textId="77777777" w:rsidR="00DE71FE" w:rsidRPr="008C3859" w:rsidRDefault="00DE71FE" w:rsidP="00DE71FE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Cs/>
          <w:color w:val="000000"/>
          <w:sz w:val="20"/>
          <w:szCs w:val="20"/>
        </w:rPr>
        <w:t>Visualization of data using ggplot, Seaborn, matplotlib and plotly.</w:t>
      </w:r>
    </w:p>
    <w:p w14:paraId="366CF8E7" w14:textId="77777777" w:rsidR="00DE71FE" w:rsidRPr="008C3859" w:rsidRDefault="00DE71FE" w:rsidP="00DE71FE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Cs/>
          <w:color w:val="000000"/>
          <w:sz w:val="20"/>
          <w:szCs w:val="20"/>
        </w:rPr>
        <w:t>Generated, wrote and run SQL script to implement the DB changes including table update, addition or update of indexes, creation of views and store procedures.</w:t>
      </w:r>
    </w:p>
    <w:p w14:paraId="0D9581E6" w14:textId="77777777" w:rsidR="00DE71FE" w:rsidRPr="008C3859" w:rsidRDefault="00DE71FE" w:rsidP="00DE71FE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Cs/>
          <w:color w:val="000000"/>
          <w:sz w:val="20"/>
          <w:szCs w:val="20"/>
        </w:rPr>
        <w:t>Involved in writing, testing, and implementing triggers, stored procedures and functions at Database level using PL/SQL.</w:t>
      </w:r>
    </w:p>
    <w:p w14:paraId="3BA50F13" w14:textId="77777777" w:rsidR="00DE71FE" w:rsidRPr="008C3859" w:rsidRDefault="00DE71FE" w:rsidP="00DE71FE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Cs/>
          <w:color w:val="000000"/>
          <w:sz w:val="20"/>
          <w:szCs w:val="20"/>
        </w:rPr>
        <w:t>Development and maintenance of various SQL and job scripts, in order to accomplish processing of data and facilitate complex transactional and reporting functionalities and format the data conditionally.</w:t>
      </w:r>
    </w:p>
    <w:p w14:paraId="4640206C" w14:textId="77777777" w:rsidR="00DE71FE" w:rsidRPr="008C3859" w:rsidRDefault="00DE71FE" w:rsidP="00DE71FE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Cs/>
          <w:color w:val="000000"/>
          <w:sz w:val="20"/>
          <w:szCs w:val="20"/>
        </w:rPr>
        <w:t>Performance tuning and optimization of SQL scripts, stored procedures, to improve performance slowed down considerably owing to the complexity of system and data volume increase in the last few years.</w:t>
      </w:r>
    </w:p>
    <w:p w14:paraId="2528A4E1" w14:textId="77777777" w:rsidR="00DE71FE" w:rsidRPr="008C3859" w:rsidRDefault="00DE71FE" w:rsidP="00DE71FE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Cs/>
          <w:color w:val="000000"/>
          <w:sz w:val="20"/>
          <w:szCs w:val="20"/>
        </w:rPr>
        <w:t>Made changes to various reports to make it more user-friendly and efficient.</w:t>
      </w:r>
    </w:p>
    <w:p w14:paraId="234A16D2" w14:textId="77777777" w:rsidR="00DE71FE" w:rsidRPr="008C3859" w:rsidRDefault="00DE71FE" w:rsidP="00DE71FE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Cs/>
          <w:color w:val="000000"/>
          <w:sz w:val="20"/>
          <w:szCs w:val="20"/>
        </w:rPr>
        <w:t>Created real-time dashboards in Tableau to visualize and monitor key metrics and A/B test processing using both external and internal data.</w:t>
      </w:r>
    </w:p>
    <w:p w14:paraId="7A6B57AE" w14:textId="5F289BCA" w:rsidR="00DE71FE" w:rsidRPr="008C3859" w:rsidRDefault="00DE71FE" w:rsidP="006023A0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Cs/>
          <w:color w:val="000000"/>
          <w:sz w:val="20"/>
          <w:szCs w:val="20"/>
        </w:rPr>
        <w:lastRenderedPageBreak/>
        <w:t>Performed exploratory data analysis and identified data patterns that can translate into business rules.</w:t>
      </w:r>
    </w:p>
    <w:p w14:paraId="6A83A795" w14:textId="7ED0FA70" w:rsidR="00983298" w:rsidRPr="008C3859" w:rsidRDefault="00983298" w:rsidP="006023A0">
      <w:pPr>
        <w:jc w:val="both"/>
        <w:rPr>
          <w:rFonts w:ascii="Cambria" w:hAnsi="Cambria" w:cs="Arial"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Environment: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t xml:space="preserve"> Hive, PySpark, AWS Glue, Databricks, Amazon Athena, K-Means, Gaussian Mixture Models, SQL, Python, ML Ops, Tableau, Power BI</w:t>
      </w:r>
    </w:p>
    <w:p w14:paraId="3908D718" w14:textId="77777777" w:rsidR="006023A0" w:rsidRPr="008C3859" w:rsidRDefault="006023A0" w:rsidP="006023A0">
      <w:pPr>
        <w:jc w:val="both"/>
        <w:rPr>
          <w:rFonts w:ascii="Cambria" w:hAnsi="Cambria" w:cs="Arial"/>
          <w:bCs/>
          <w:color w:val="000000"/>
          <w:sz w:val="20"/>
          <w:szCs w:val="20"/>
        </w:rPr>
      </w:pPr>
    </w:p>
    <w:p w14:paraId="07110648" w14:textId="1CF053F1" w:rsidR="008C3859" w:rsidRPr="008C3859" w:rsidRDefault="00983298" w:rsidP="008C3859">
      <w:pPr>
        <w:pStyle w:val="Heading2"/>
        <w:rPr>
          <w:rFonts w:ascii="Cambria" w:hAnsi="Cambria"/>
        </w:rPr>
      </w:pPr>
      <w:r w:rsidRPr="008C3859">
        <w:rPr>
          <w:rFonts w:ascii="Cambria" w:hAnsi="Cambria"/>
        </w:rPr>
        <w:t>Intuit – Bangalore,</w:t>
      </w:r>
      <w:r w:rsidR="008C3859" w:rsidRPr="008C3859">
        <w:rPr>
          <w:rFonts w:ascii="Cambria" w:hAnsi="Cambria"/>
        </w:rPr>
        <w:t xml:space="preserve"> India </w:t>
      </w:r>
    </w:p>
    <w:p w14:paraId="57C0FC42" w14:textId="4AD109A2" w:rsidR="00983298" w:rsidRPr="008C3859" w:rsidRDefault="0022402D" w:rsidP="008C3859">
      <w:pPr>
        <w:pStyle w:val="Heading2"/>
        <w:rPr>
          <w:rFonts w:ascii="Cambria" w:hAnsi="Cambria"/>
        </w:rPr>
      </w:pPr>
      <w:r w:rsidRPr="008C3859">
        <w:rPr>
          <w:rFonts w:ascii="Cambria" w:hAnsi="Cambria"/>
        </w:rPr>
        <w:t>Data Analyst | Jan 2017</w:t>
      </w:r>
      <w:r w:rsidR="00983298" w:rsidRPr="008C3859">
        <w:rPr>
          <w:rFonts w:ascii="Cambria" w:hAnsi="Cambria"/>
        </w:rPr>
        <w:t xml:space="preserve"> – Mar 2020</w:t>
      </w:r>
    </w:p>
    <w:p w14:paraId="506B77D3" w14:textId="77777777" w:rsidR="008C3859" w:rsidRPr="008C3859" w:rsidRDefault="008C3859" w:rsidP="008C3859">
      <w:pPr>
        <w:rPr>
          <w:rFonts w:ascii="Cambria" w:hAnsi="Cambria"/>
        </w:rPr>
      </w:pPr>
    </w:p>
    <w:p w14:paraId="219A56DB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Developed fraud detection models using Isolation Forest and anomaly detection, reducing false positives by 15%.</w:t>
      </w:r>
    </w:p>
    <w:p w14:paraId="3902D218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Built real-time ETL pipelines in Azure for automated financial reporting and data ingestion.</w:t>
      </w:r>
    </w:p>
    <w:p w14:paraId="3C42C7F3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Created customer segmentation models (K-Means, DBSCAN) to optimize pricing and marketing strategies.</w:t>
      </w:r>
    </w:p>
    <w:p w14:paraId="68FD77F6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Developed Power BI dashboards to monitor transactions, risk exposure, and compliance KPIs.</w:t>
      </w:r>
    </w:p>
    <w:p w14:paraId="5EF00B88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Applied SQL-based predictive modeling for fraud prevention and financial risk management.</w:t>
      </w:r>
    </w:p>
    <w:p w14:paraId="7E6120D0" w14:textId="77777777" w:rsidR="006023A0" w:rsidRPr="008C3859" w:rsidRDefault="006023A0" w:rsidP="006023A0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Extracted, compiled, and tracked data, and analyzed data to generate reports</w:t>
      </w:r>
    </w:p>
    <w:p w14:paraId="6F34DAAC" w14:textId="77777777" w:rsidR="006023A0" w:rsidRPr="008C3859" w:rsidRDefault="006023A0" w:rsidP="006023A0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Identified, analyze, and interpret trends or patterns in complex data sets</w:t>
      </w:r>
    </w:p>
    <w:p w14:paraId="59B5F64A" w14:textId="77777777" w:rsidR="006023A0" w:rsidRPr="008C3859" w:rsidRDefault="006023A0" w:rsidP="006023A0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Worked on data cleaning, data preparation and feature engineering with Python, including Numpy, Scipy, Matplotlib, Seaborn, Pandas, and Scikit-learn</w:t>
      </w:r>
    </w:p>
    <w:p w14:paraId="34B64DD3" w14:textId="77777777" w:rsidR="006023A0" w:rsidRPr="008C3859" w:rsidRDefault="006023A0" w:rsidP="006023A0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Identified process improvements that significantly reduce workloads or improve quality</w:t>
      </w:r>
    </w:p>
    <w:p w14:paraId="5DAC5F15" w14:textId="50D4626E" w:rsidR="006023A0" w:rsidRPr="008C3859" w:rsidRDefault="006023A0" w:rsidP="006023A0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Involved in defining the source to target data mappings, business rules, business and data definitions</w:t>
      </w:r>
    </w:p>
    <w:p w14:paraId="083AAD8C" w14:textId="2330738F" w:rsidR="00BA58F8" w:rsidRPr="008C3859" w:rsidRDefault="00983298" w:rsidP="00BA58F8">
      <w:pPr>
        <w:rPr>
          <w:rFonts w:ascii="Cambria" w:hAnsi="Cambria" w:cs="Arial"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Environment:</w:t>
      </w:r>
      <w:r w:rsidRPr="008C3859">
        <w:rPr>
          <w:rFonts w:ascii="Cambria" w:hAnsi="Cambria" w:cs="Arial"/>
          <w:bCs/>
          <w:color w:val="000000"/>
          <w:sz w:val="20"/>
          <w:szCs w:val="20"/>
        </w:rPr>
        <w:t xml:space="preserve"> Python,Power BI, Scikit-learn, Isolation Forest, SQL, Pandas, Oracle,  EDA</w:t>
      </w:r>
    </w:p>
    <w:p w14:paraId="1E87432C" w14:textId="3E0A7F93" w:rsidR="00983298" w:rsidRPr="008C3859" w:rsidRDefault="00B044CF" w:rsidP="00BA58F8">
      <w:pPr>
        <w:rPr>
          <w:rFonts w:ascii="Cambria" w:hAnsi="Cambria" w:cs="Arial"/>
          <w:b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Cs/>
          <w:color w:val="000000"/>
          <w:sz w:val="20"/>
          <w:szCs w:val="20"/>
        </w:rPr>
        <w:pict w14:anchorId="2FE65E6F">
          <v:rect id="_x0000_i1025" style="width:0;height:1.5pt" o:hralign="center" o:hrstd="t" o:hr="t" fillcolor="#a0a0a0" stroked="f"/>
        </w:pict>
      </w:r>
    </w:p>
    <w:p w14:paraId="57E9D592" w14:textId="40B31D27" w:rsidR="00BA58F8" w:rsidRPr="008C3859" w:rsidRDefault="00BA58F8" w:rsidP="00BA58F8">
      <w:p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Specialized Machine Learning Expertise</w:t>
      </w:r>
    </w:p>
    <w:p w14:paraId="4628B9B0" w14:textId="33CCEE9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Expertise in supervised and unsupervised learning, deep learning, ensemble methods, and reinforcement learning.</w:t>
      </w:r>
    </w:p>
    <w:p w14:paraId="23687273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Strong ability to translate complex business problems into ML solutions, including anomaly detection, recommendation engines, and predictive modeling.</w:t>
      </w:r>
    </w:p>
    <w:p w14:paraId="618FB6C3" w14:textId="614F585B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Experienced in model interpretability using SHAP, LIME, and feature importance techniques for transparent decision-making.</w:t>
      </w:r>
    </w:p>
    <w:p w14:paraId="61633792" w14:textId="77777777" w:rsidR="00983298" w:rsidRPr="008C3859" w:rsidRDefault="00983298" w:rsidP="00BA58F8">
      <w:pPr>
        <w:rPr>
          <w:rFonts w:ascii="Cambria" w:hAnsi="Cambria" w:cs="Arial"/>
          <w:b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Healthcare Machine Learning Specialization</w:t>
      </w:r>
    </w:p>
    <w:p w14:paraId="3657C8FC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Applied predictive and diagnostic models in clinical datasets, improving patient outcome predictions and operational efficiency.</w:t>
      </w:r>
    </w:p>
    <w:p w14:paraId="60C6496E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Leveraged NLP and LLMs for patient record summarization, adverse event detection, and market intelligence.</w:t>
      </w:r>
    </w:p>
    <w:p w14:paraId="297274B4" w14:textId="3225A725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Collaborated with cross-functional healthcare teams to integrate ML-driven insights into clinical and operational workflows.</w:t>
      </w:r>
    </w:p>
    <w:p w14:paraId="26F3D97C" w14:textId="77777777" w:rsidR="00983298" w:rsidRPr="008C3859" w:rsidRDefault="00983298" w:rsidP="00BA58F8">
      <w:pPr>
        <w:rPr>
          <w:rFonts w:ascii="Cambria" w:hAnsi="Cambria" w:cs="Arial"/>
          <w:b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Technical Leadership &amp; Collaboration</w:t>
      </w:r>
    </w:p>
    <w:p w14:paraId="73EB3772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Mentored junior data scientists and engineers on ML best practices, model deployment, and MLOps pipelines.</w:t>
      </w:r>
    </w:p>
    <w:p w14:paraId="21BB029B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Led cross-functional teams to successfully integrate AI/ML solutions into business processes.</w:t>
      </w:r>
    </w:p>
    <w:p w14:paraId="5B6BE560" w14:textId="0EAB2EE1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Facilitated workshops and knowledge-sharing sessions on advanced ML techniques and data analytics.</w:t>
      </w:r>
    </w:p>
    <w:p w14:paraId="554B68C5" w14:textId="77777777" w:rsidR="00983298" w:rsidRPr="008C3859" w:rsidRDefault="00983298" w:rsidP="00BA58F8">
      <w:pPr>
        <w:rPr>
          <w:rFonts w:ascii="Cambria" w:hAnsi="Cambria" w:cs="Arial"/>
          <w:b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Advanced Machine Learning Techniques</w:t>
      </w:r>
    </w:p>
    <w:p w14:paraId="48FF1FB0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Applied deep learning, graph neural networks, ensemble modeling, and reinforcement learning in production-grade systems.</w:t>
      </w:r>
    </w:p>
    <w:p w14:paraId="7E6F7FC5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Optimized hyperparameters using Grid Search, Random Search, and Bayesian Optimization for maximum predictive performance.</w:t>
      </w:r>
    </w:p>
    <w:p w14:paraId="20F5FBE6" w14:textId="600DEEB5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lastRenderedPageBreak/>
        <w:t>Conducted advanced feature engineering including embeddings, temporal features, and interaction terms to enhance model accuracy.</w:t>
      </w:r>
    </w:p>
    <w:p w14:paraId="17CD6B57" w14:textId="77777777" w:rsidR="00983298" w:rsidRPr="008C3859" w:rsidRDefault="00983298" w:rsidP="00BA58F8">
      <w:pPr>
        <w:rPr>
          <w:rFonts w:ascii="Cambria" w:hAnsi="Cambria" w:cs="Arial"/>
          <w:b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Production ML Systems &amp; MLOps</w:t>
      </w:r>
    </w:p>
    <w:p w14:paraId="3E9BB8B4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Developed and deployed scalable ML pipelines with CI/CD for continuous model training and monitoring.</w:t>
      </w:r>
    </w:p>
    <w:p w14:paraId="7709B1E5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Implemented model versioning, automated testing, and rollback mechanisms to ensure robustness in production.</w:t>
      </w:r>
    </w:p>
    <w:p w14:paraId="2E565D8B" w14:textId="14D70586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Integrated cloud-based monitoring for model drift detection, anomaly alerts, and performance dashboards.</w:t>
      </w:r>
    </w:p>
    <w:p w14:paraId="424F6DAB" w14:textId="77777777" w:rsidR="00983298" w:rsidRPr="008C3859" w:rsidRDefault="00983298" w:rsidP="00BA58F8">
      <w:pPr>
        <w:rPr>
          <w:rFonts w:ascii="Cambria" w:hAnsi="Cambria" w:cs="Arial"/>
          <w:b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Data Engineering for Machine Learning</w:t>
      </w:r>
    </w:p>
    <w:p w14:paraId="7C2F2098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Built robust ETL pipelines with Python, Spark, and SQL to prepare structured and unstructured data for ML.</w:t>
      </w:r>
    </w:p>
    <w:p w14:paraId="37026181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Optimized data storage and retrieval using Snowflake, Databricks, and distributed computing frameworks.</w:t>
      </w:r>
    </w:p>
    <w:p w14:paraId="0AEBCF50" w14:textId="74030A80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Automated feature pipelines for real-time scoring and batch model training.</w:t>
      </w:r>
    </w:p>
    <w:p w14:paraId="137CE0D8" w14:textId="77777777" w:rsidR="00983298" w:rsidRPr="008C3859" w:rsidRDefault="00983298" w:rsidP="00BA58F8">
      <w:pPr>
        <w:rPr>
          <w:rFonts w:ascii="Cambria" w:hAnsi="Cambria" w:cs="Arial"/>
          <w:b/>
          <w:bCs/>
          <w:color w:val="000000"/>
          <w:sz w:val="20"/>
          <w:szCs w:val="20"/>
        </w:rPr>
      </w:pPr>
      <w:r w:rsidRPr="008C3859">
        <w:rPr>
          <w:rFonts w:ascii="Cambria" w:hAnsi="Cambria" w:cs="Arial"/>
          <w:b/>
          <w:bCs/>
          <w:color w:val="000000"/>
          <w:sz w:val="20"/>
          <w:szCs w:val="20"/>
        </w:rPr>
        <w:t>Continuous Learning &amp; Professional Development</w:t>
      </w:r>
    </w:p>
    <w:p w14:paraId="38CA7B76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Regularly attend ML/AI conferences, workshops, and online courses to stay updated with emerging technologies.</w:t>
      </w:r>
    </w:p>
    <w:p w14:paraId="4AEF3229" w14:textId="77777777" w:rsidR="0098329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Actively explore new techniques in LLMs, generative AI, and reinforcement learning for practical business applications.</w:t>
      </w:r>
    </w:p>
    <w:p w14:paraId="6842CE4D" w14:textId="022B146F" w:rsidR="002E6D48" w:rsidRPr="008C3859" w:rsidRDefault="00983298" w:rsidP="00BA58F8">
      <w:pPr>
        <w:pStyle w:val="ListParagraph"/>
        <w:numPr>
          <w:ilvl w:val="0"/>
          <w:numId w:val="31"/>
        </w:numPr>
        <w:jc w:val="both"/>
        <w:rPr>
          <w:rFonts w:ascii="Cambria" w:hAnsi="Cambria" w:cs="Arial"/>
          <w:sz w:val="20"/>
          <w:szCs w:val="20"/>
        </w:rPr>
      </w:pPr>
      <w:r w:rsidRPr="008C3859">
        <w:rPr>
          <w:rFonts w:ascii="Cambria" w:hAnsi="Cambria" w:cs="Arial"/>
          <w:sz w:val="20"/>
          <w:szCs w:val="20"/>
        </w:rPr>
        <w:t>Contribute to internal knowledge-sharing sessions and mentor peers in AI/ML best practices.</w:t>
      </w:r>
    </w:p>
    <w:sectPr w:rsidR="002E6D48" w:rsidRPr="008C3859" w:rsidSect="005347E9">
      <w:pgSz w:w="12240" w:h="15840"/>
      <w:pgMar w:top="720" w:right="720" w:bottom="720" w:left="720" w:header="288" w:footer="28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B65E37" w14:textId="77777777" w:rsidR="00B044CF" w:rsidRDefault="00B044CF" w:rsidP="007D7CC4">
      <w:pPr>
        <w:spacing w:after="0" w:line="240" w:lineRule="auto"/>
      </w:pPr>
      <w:r>
        <w:separator/>
      </w:r>
    </w:p>
  </w:endnote>
  <w:endnote w:type="continuationSeparator" w:id="0">
    <w:p w14:paraId="4E7FE4E1" w14:textId="77777777" w:rsidR="00B044CF" w:rsidRDefault="00B044CF" w:rsidP="007D7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F0616F" w14:textId="77777777" w:rsidR="00B044CF" w:rsidRDefault="00B044CF" w:rsidP="007D7CC4">
      <w:pPr>
        <w:spacing w:after="0" w:line="240" w:lineRule="auto"/>
      </w:pPr>
      <w:r>
        <w:separator/>
      </w:r>
    </w:p>
  </w:footnote>
  <w:footnote w:type="continuationSeparator" w:id="0">
    <w:p w14:paraId="4EB9806E" w14:textId="77777777" w:rsidR="00B044CF" w:rsidRDefault="00B044CF" w:rsidP="007D7C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097576C"/>
    <w:multiLevelType w:val="hybridMultilevel"/>
    <w:tmpl w:val="11483F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87203A"/>
    <w:multiLevelType w:val="hybridMultilevel"/>
    <w:tmpl w:val="1D941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E1BE5"/>
    <w:multiLevelType w:val="multilevel"/>
    <w:tmpl w:val="B2B6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A37D0"/>
    <w:multiLevelType w:val="multilevel"/>
    <w:tmpl w:val="E94E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D7754"/>
    <w:multiLevelType w:val="hybridMultilevel"/>
    <w:tmpl w:val="331E6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A84059"/>
    <w:multiLevelType w:val="multilevel"/>
    <w:tmpl w:val="B828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5754B"/>
    <w:multiLevelType w:val="hybridMultilevel"/>
    <w:tmpl w:val="1D7A4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6557F"/>
    <w:multiLevelType w:val="multilevel"/>
    <w:tmpl w:val="69C0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A6E31"/>
    <w:multiLevelType w:val="hybridMultilevel"/>
    <w:tmpl w:val="3036D9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A940AC"/>
    <w:multiLevelType w:val="multilevel"/>
    <w:tmpl w:val="B54C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D6E03"/>
    <w:multiLevelType w:val="multilevel"/>
    <w:tmpl w:val="53DC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60143"/>
    <w:multiLevelType w:val="multilevel"/>
    <w:tmpl w:val="05F2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75057"/>
    <w:multiLevelType w:val="multilevel"/>
    <w:tmpl w:val="C2B8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92D78"/>
    <w:multiLevelType w:val="multilevel"/>
    <w:tmpl w:val="066A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635DB"/>
    <w:multiLevelType w:val="hybridMultilevel"/>
    <w:tmpl w:val="B3A69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DF6970"/>
    <w:multiLevelType w:val="hybridMultilevel"/>
    <w:tmpl w:val="875C5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C630AD"/>
    <w:multiLevelType w:val="hybridMultilevel"/>
    <w:tmpl w:val="190C4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723345"/>
    <w:multiLevelType w:val="hybridMultilevel"/>
    <w:tmpl w:val="560C6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E06E20"/>
    <w:multiLevelType w:val="hybridMultilevel"/>
    <w:tmpl w:val="0F6AD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B563B8"/>
    <w:multiLevelType w:val="multilevel"/>
    <w:tmpl w:val="9FD8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653FF"/>
    <w:multiLevelType w:val="hybridMultilevel"/>
    <w:tmpl w:val="411AF0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263877"/>
    <w:multiLevelType w:val="hybridMultilevel"/>
    <w:tmpl w:val="C46E6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19406F"/>
    <w:multiLevelType w:val="multilevel"/>
    <w:tmpl w:val="2E26D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184503"/>
    <w:multiLevelType w:val="multilevel"/>
    <w:tmpl w:val="9268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E04748"/>
    <w:multiLevelType w:val="hybridMultilevel"/>
    <w:tmpl w:val="D3CE3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086589"/>
    <w:multiLevelType w:val="hybridMultilevel"/>
    <w:tmpl w:val="E662CF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03E2EC1"/>
    <w:multiLevelType w:val="multilevel"/>
    <w:tmpl w:val="CBA2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D61ED2"/>
    <w:multiLevelType w:val="hybridMultilevel"/>
    <w:tmpl w:val="161C9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593990"/>
    <w:multiLevelType w:val="multilevel"/>
    <w:tmpl w:val="119A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44600D"/>
    <w:multiLevelType w:val="multilevel"/>
    <w:tmpl w:val="2766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E02EF3"/>
    <w:multiLevelType w:val="multilevel"/>
    <w:tmpl w:val="CC24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4C7794"/>
    <w:multiLevelType w:val="hybridMultilevel"/>
    <w:tmpl w:val="5330D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C33F18"/>
    <w:multiLevelType w:val="multilevel"/>
    <w:tmpl w:val="541E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3E7678"/>
    <w:multiLevelType w:val="hybridMultilevel"/>
    <w:tmpl w:val="63AE63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FB83289"/>
    <w:multiLevelType w:val="multilevel"/>
    <w:tmpl w:val="D9D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5F39A9"/>
    <w:multiLevelType w:val="multilevel"/>
    <w:tmpl w:val="7074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9A5B98"/>
    <w:multiLevelType w:val="multilevel"/>
    <w:tmpl w:val="405C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C902FF"/>
    <w:multiLevelType w:val="hybridMultilevel"/>
    <w:tmpl w:val="77D251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95210A4"/>
    <w:multiLevelType w:val="multilevel"/>
    <w:tmpl w:val="43DE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8111B"/>
    <w:multiLevelType w:val="hybridMultilevel"/>
    <w:tmpl w:val="C9020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FE0F0E"/>
    <w:multiLevelType w:val="hybridMultilevel"/>
    <w:tmpl w:val="A18AD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35"/>
  </w:num>
  <w:num w:numId="4">
    <w:abstractNumId w:val="6"/>
  </w:num>
  <w:num w:numId="5">
    <w:abstractNumId w:val="10"/>
  </w:num>
  <w:num w:numId="6">
    <w:abstractNumId w:val="39"/>
  </w:num>
  <w:num w:numId="7">
    <w:abstractNumId w:val="2"/>
  </w:num>
  <w:num w:numId="8">
    <w:abstractNumId w:val="1"/>
  </w:num>
  <w:num w:numId="9">
    <w:abstractNumId w:val="24"/>
  </w:num>
  <w:num w:numId="10">
    <w:abstractNumId w:val="28"/>
  </w:num>
  <w:num w:numId="11">
    <w:abstractNumId w:val="22"/>
  </w:num>
  <w:num w:numId="12">
    <w:abstractNumId w:val="36"/>
  </w:num>
  <w:num w:numId="13">
    <w:abstractNumId w:val="29"/>
  </w:num>
  <w:num w:numId="14">
    <w:abstractNumId w:val="33"/>
  </w:num>
  <w:num w:numId="15">
    <w:abstractNumId w:val="20"/>
  </w:num>
  <w:num w:numId="16">
    <w:abstractNumId w:val="0"/>
  </w:num>
  <w:num w:numId="17">
    <w:abstractNumId w:val="26"/>
  </w:num>
  <w:num w:numId="18">
    <w:abstractNumId w:val="23"/>
  </w:num>
  <w:num w:numId="19">
    <w:abstractNumId w:val="42"/>
  </w:num>
  <w:num w:numId="20">
    <w:abstractNumId w:val="8"/>
  </w:num>
  <w:num w:numId="21">
    <w:abstractNumId w:val="18"/>
  </w:num>
  <w:num w:numId="22">
    <w:abstractNumId w:val="11"/>
  </w:num>
  <w:num w:numId="23">
    <w:abstractNumId w:val="38"/>
  </w:num>
  <w:num w:numId="24">
    <w:abstractNumId w:val="30"/>
  </w:num>
  <w:num w:numId="25">
    <w:abstractNumId w:val="12"/>
  </w:num>
  <w:num w:numId="26">
    <w:abstractNumId w:val="3"/>
  </w:num>
  <w:num w:numId="27">
    <w:abstractNumId w:val="27"/>
  </w:num>
  <w:num w:numId="28">
    <w:abstractNumId w:val="19"/>
  </w:num>
  <w:num w:numId="29">
    <w:abstractNumId w:val="41"/>
  </w:num>
  <w:num w:numId="30">
    <w:abstractNumId w:val="37"/>
  </w:num>
  <w:num w:numId="31">
    <w:abstractNumId w:val="21"/>
  </w:num>
  <w:num w:numId="32">
    <w:abstractNumId w:val="13"/>
  </w:num>
  <w:num w:numId="33">
    <w:abstractNumId w:val="5"/>
  </w:num>
  <w:num w:numId="34">
    <w:abstractNumId w:val="4"/>
  </w:num>
  <w:num w:numId="35">
    <w:abstractNumId w:val="31"/>
  </w:num>
  <w:num w:numId="36">
    <w:abstractNumId w:val="7"/>
  </w:num>
  <w:num w:numId="37">
    <w:abstractNumId w:val="25"/>
  </w:num>
  <w:num w:numId="38">
    <w:abstractNumId w:val="34"/>
  </w:num>
  <w:num w:numId="39">
    <w:abstractNumId w:val="14"/>
  </w:num>
  <w:num w:numId="40">
    <w:abstractNumId w:val="9"/>
  </w:num>
  <w:num w:numId="41">
    <w:abstractNumId w:val="40"/>
  </w:num>
  <w:num w:numId="42">
    <w:abstractNumId w:val="32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6F5"/>
    <w:rsid w:val="00001657"/>
    <w:rsid w:val="000114A3"/>
    <w:rsid w:val="000159CF"/>
    <w:rsid w:val="00023694"/>
    <w:rsid w:val="0003290D"/>
    <w:rsid w:val="00032D61"/>
    <w:rsid w:val="00034300"/>
    <w:rsid w:val="00037DD3"/>
    <w:rsid w:val="00045D2C"/>
    <w:rsid w:val="00050DDB"/>
    <w:rsid w:val="0005475F"/>
    <w:rsid w:val="00084174"/>
    <w:rsid w:val="00097D69"/>
    <w:rsid w:val="000A225B"/>
    <w:rsid w:val="000A7D66"/>
    <w:rsid w:val="000B22F0"/>
    <w:rsid w:val="000B6E1D"/>
    <w:rsid w:val="000B7ED8"/>
    <w:rsid w:val="000C7C07"/>
    <w:rsid w:val="000D2FD5"/>
    <w:rsid w:val="000D40DE"/>
    <w:rsid w:val="000D6B6B"/>
    <w:rsid w:val="000D777E"/>
    <w:rsid w:val="000E433F"/>
    <w:rsid w:val="000E5E4E"/>
    <w:rsid w:val="000E7EC6"/>
    <w:rsid w:val="000F213F"/>
    <w:rsid w:val="000F39E0"/>
    <w:rsid w:val="000F49EB"/>
    <w:rsid w:val="000F7A65"/>
    <w:rsid w:val="00100DAE"/>
    <w:rsid w:val="00102D5A"/>
    <w:rsid w:val="0011058A"/>
    <w:rsid w:val="001132F9"/>
    <w:rsid w:val="00130403"/>
    <w:rsid w:val="00142705"/>
    <w:rsid w:val="00156C6D"/>
    <w:rsid w:val="00162C11"/>
    <w:rsid w:val="0016513E"/>
    <w:rsid w:val="001719EF"/>
    <w:rsid w:val="001744E9"/>
    <w:rsid w:val="00176041"/>
    <w:rsid w:val="00182A5E"/>
    <w:rsid w:val="00187744"/>
    <w:rsid w:val="001943EC"/>
    <w:rsid w:val="00195369"/>
    <w:rsid w:val="00197BD9"/>
    <w:rsid w:val="001A362E"/>
    <w:rsid w:val="001A7C4B"/>
    <w:rsid w:val="001B3569"/>
    <w:rsid w:val="001B40CD"/>
    <w:rsid w:val="001B7AB8"/>
    <w:rsid w:val="001C24B5"/>
    <w:rsid w:val="001C6F97"/>
    <w:rsid w:val="001D2044"/>
    <w:rsid w:val="001D2597"/>
    <w:rsid w:val="001D5D14"/>
    <w:rsid w:val="001E1F1D"/>
    <w:rsid w:val="001E3662"/>
    <w:rsid w:val="001E3EF7"/>
    <w:rsid w:val="001E50A3"/>
    <w:rsid w:val="001F450A"/>
    <w:rsid w:val="002026B1"/>
    <w:rsid w:val="0020660F"/>
    <w:rsid w:val="00206BB0"/>
    <w:rsid w:val="00210B68"/>
    <w:rsid w:val="002164C8"/>
    <w:rsid w:val="0022402D"/>
    <w:rsid w:val="002320DD"/>
    <w:rsid w:val="00234AAB"/>
    <w:rsid w:val="0023796A"/>
    <w:rsid w:val="002436A4"/>
    <w:rsid w:val="0024550B"/>
    <w:rsid w:val="00247ACF"/>
    <w:rsid w:val="00251DF7"/>
    <w:rsid w:val="00252EB1"/>
    <w:rsid w:val="0025326C"/>
    <w:rsid w:val="00256A48"/>
    <w:rsid w:val="00265D39"/>
    <w:rsid w:val="00266284"/>
    <w:rsid w:val="00284B23"/>
    <w:rsid w:val="00285F24"/>
    <w:rsid w:val="002861C5"/>
    <w:rsid w:val="00287941"/>
    <w:rsid w:val="0029060D"/>
    <w:rsid w:val="002916F2"/>
    <w:rsid w:val="002920BA"/>
    <w:rsid w:val="00293C85"/>
    <w:rsid w:val="00294152"/>
    <w:rsid w:val="00294C85"/>
    <w:rsid w:val="002A0257"/>
    <w:rsid w:val="002A3B45"/>
    <w:rsid w:val="002B024E"/>
    <w:rsid w:val="002C0DFA"/>
    <w:rsid w:val="002C2817"/>
    <w:rsid w:val="002C5192"/>
    <w:rsid w:val="002D692E"/>
    <w:rsid w:val="002E05C5"/>
    <w:rsid w:val="002E23F2"/>
    <w:rsid w:val="002E6D48"/>
    <w:rsid w:val="002F62EB"/>
    <w:rsid w:val="002F721E"/>
    <w:rsid w:val="00304BF9"/>
    <w:rsid w:val="003079CF"/>
    <w:rsid w:val="00314594"/>
    <w:rsid w:val="003177CB"/>
    <w:rsid w:val="00325FE5"/>
    <w:rsid w:val="00327CF4"/>
    <w:rsid w:val="00330D36"/>
    <w:rsid w:val="003435C7"/>
    <w:rsid w:val="003538C6"/>
    <w:rsid w:val="00360EF2"/>
    <w:rsid w:val="003669CA"/>
    <w:rsid w:val="003775F8"/>
    <w:rsid w:val="00380452"/>
    <w:rsid w:val="0038232E"/>
    <w:rsid w:val="00385233"/>
    <w:rsid w:val="00390CF8"/>
    <w:rsid w:val="003919A5"/>
    <w:rsid w:val="003A42DC"/>
    <w:rsid w:val="003A672C"/>
    <w:rsid w:val="003A6E23"/>
    <w:rsid w:val="003B6D0E"/>
    <w:rsid w:val="003C0AAF"/>
    <w:rsid w:val="003C5161"/>
    <w:rsid w:val="003C549D"/>
    <w:rsid w:val="003D03E0"/>
    <w:rsid w:val="003D068F"/>
    <w:rsid w:val="003D4B05"/>
    <w:rsid w:val="003E25F0"/>
    <w:rsid w:val="003E7795"/>
    <w:rsid w:val="003F0D3A"/>
    <w:rsid w:val="003F177B"/>
    <w:rsid w:val="003F1A53"/>
    <w:rsid w:val="003F66BB"/>
    <w:rsid w:val="00412880"/>
    <w:rsid w:val="0041437C"/>
    <w:rsid w:val="00417841"/>
    <w:rsid w:val="00421BD0"/>
    <w:rsid w:val="00424136"/>
    <w:rsid w:val="0042600E"/>
    <w:rsid w:val="00427967"/>
    <w:rsid w:val="004309D5"/>
    <w:rsid w:val="00432119"/>
    <w:rsid w:val="00432BD7"/>
    <w:rsid w:val="00446850"/>
    <w:rsid w:val="004503FB"/>
    <w:rsid w:val="00450D04"/>
    <w:rsid w:val="0046151F"/>
    <w:rsid w:val="00471765"/>
    <w:rsid w:val="00472FBE"/>
    <w:rsid w:val="00483CF2"/>
    <w:rsid w:val="00490966"/>
    <w:rsid w:val="00493656"/>
    <w:rsid w:val="004941D2"/>
    <w:rsid w:val="004A0C20"/>
    <w:rsid w:val="004A40FA"/>
    <w:rsid w:val="004A7A96"/>
    <w:rsid w:val="004B354D"/>
    <w:rsid w:val="004B5CFB"/>
    <w:rsid w:val="004D1CCE"/>
    <w:rsid w:val="004E5CF9"/>
    <w:rsid w:val="004E6368"/>
    <w:rsid w:val="004E6CD4"/>
    <w:rsid w:val="004F2784"/>
    <w:rsid w:val="004F3EDD"/>
    <w:rsid w:val="004F6D42"/>
    <w:rsid w:val="004F6FCD"/>
    <w:rsid w:val="0050089F"/>
    <w:rsid w:val="00502DD9"/>
    <w:rsid w:val="00504CC5"/>
    <w:rsid w:val="00505CAC"/>
    <w:rsid w:val="00506201"/>
    <w:rsid w:val="00512A17"/>
    <w:rsid w:val="00514CC1"/>
    <w:rsid w:val="005166B3"/>
    <w:rsid w:val="00521B52"/>
    <w:rsid w:val="005231F6"/>
    <w:rsid w:val="00531EB7"/>
    <w:rsid w:val="00532E3F"/>
    <w:rsid w:val="0053411D"/>
    <w:rsid w:val="005347E9"/>
    <w:rsid w:val="005371D1"/>
    <w:rsid w:val="00543B50"/>
    <w:rsid w:val="00543EFE"/>
    <w:rsid w:val="0054472A"/>
    <w:rsid w:val="005516F5"/>
    <w:rsid w:val="00561B4D"/>
    <w:rsid w:val="00566A17"/>
    <w:rsid w:val="00571AB3"/>
    <w:rsid w:val="0057449E"/>
    <w:rsid w:val="00583B2E"/>
    <w:rsid w:val="00591E43"/>
    <w:rsid w:val="005A0439"/>
    <w:rsid w:val="005B2902"/>
    <w:rsid w:val="005B4CF1"/>
    <w:rsid w:val="005B4D89"/>
    <w:rsid w:val="005C1EE1"/>
    <w:rsid w:val="005C50EE"/>
    <w:rsid w:val="005D61BD"/>
    <w:rsid w:val="005D6BDD"/>
    <w:rsid w:val="005D7124"/>
    <w:rsid w:val="005D7909"/>
    <w:rsid w:val="005E1AAF"/>
    <w:rsid w:val="005E52E1"/>
    <w:rsid w:val="005E5752"/>
    <w:rsid w:val="005F2981"/>
    <w:rsid w:val="005F790C"/>
    <w:rsid w:val="006001D0"/>
    <w:rsid w:val="00601EC0"/>
    <w:rsid w:val="006023A0"/>
    <w:rsid w:val="00607D75"/>
    <w:rsid w:val="006106A4"/>
    <w:rsid w:val="00611817"/>
    <w:rsid w:val="00617D14"/>
    <w:rsid w:val="00632665"/>
    <w:rsid w:val="00632857"/>
    <w:rsid w:val="006418A6"/>
    <w:rsid w:val="0064368C"/>
    <w:rsid w:val="006637D8"/>
    <w:rsid w:val="00664822"/>
    <w:rsid w:val="00665220"/>
    <w:rsid w:val="00666A90"/>
    <w:rsid w:val="00671CAE"/>
    <w:rsid w:val="00675197"/>
    <w:rsid w:val="00675221"/>
    <w:rsid w:val="006842E5"/>
    <w:rsid w:val="00684862"/>
    <w:rsid w:val="00686459"/>
    <w:rsid w:val="00690C62"/>
    <w:rsid w:val="00697EAF"/>
    <w:rsid w:val="006A3137"/>
    <w:rsid w:val="006A6B05"/>
    <w:rsid w:val="006B7EC7"/>
    <w:rsid w:val="006C17DD"/>
    <w:rsid w:val="006C7060"/>
    <w:rsid w:val="006D17F7"/>
    <w:rsid w:val="006D263F"/>
    <w:rsid w:val="006D579D"/>
    <w:rsid w:val="006D73E8"/>
    <w:rsid w:val="006E0E64"/>
    <w:rsid w:val="006F0789"/>
    <w:rsid w:val="006F0B38"/>
    <w:rsid w:val="007057E5"/>
    <w:rsid w:val="007108E3"/>
    <w:rsid w:val="00714940"/>
    <w:rsid w:val="007161A2"/>
    <w:rsid w:val="00716712"/>
    <w:rsid w:val="00723409"/>
    <w:rsid w:val="007340BF"/>
    <w:rsid w:val="007375F9"/>
    <w:rsid w:val="00746737"/>
    <w:rsid w:val="007541B8"/>
    <w:rsid w:val="00756EEA"/>
    <w:rsid w:val="007607FE"/>
    <w:rsid w:val="00763B52"/>
    <w:rsid w:val="007820CB"/>
    <w:rsid w:val="00786208"/>
    <w:rsid w:val="007910FF"/>
    <w:rsid w:val="00793D12"/>
    <w:rsid w:val="0079431B"/>
    <w:rsid w:val="00794446"/>
    <w:rsid w:val="00795E75"/>
    <w:rsid w:val="007A56BA"/>
    <w:rsid w:val="007A6A29"/>
    <w:rsid w:val="007B097F"/>
    <w:rsid w:val="007B6E75"/>
    <w:rsid w:val="007B7029"/>
    <w:rsid w:val="007C037E"/>
    <w:rsid w:val="007C03FF"/>
    <w:rsid w:val="007C1040"/>
    <w:rsid w:val="007C1670"/>
    <w:rsid w:val="007C312F"/>
    <w:rsid w:val="007D1703"/>
    <w:rsid w:val="007D22C0"/>
    <w:rsid w:val="007D7CC4"/>
    <w:rsid w:val="007F007A"/>
    <w:rsid w:val="007F1A15"/>
    <w:rsid w:val="007F42D7"/>
    <w:rsid w:val="00806CB6"/>
    <w:rsid w:val="00807790"/>
    <w:rsid w:val="00813D4C"/>
    <w:rsid w:val="00830128"/>
    <w:rsid w:val="0084070E"/>
    <w:rsid w:val="008435E8"/>
    <w:rsid w:val="00853F70"/>
    <w:rsid w:val="00854A55"/>
    <w:rsid w:val="00857E9A"/>
    <w:rsid w:val="008656EC"/>
    <w:rsid w:val="00872FBB"/>
    <w:rsid w:val="00874C3E"/>
    <w:rsid w:val="00877BA2"/>
    <w:rsid w:val="00884902"/>
    <w:rsid w:val="00884E4A"/>
    <w:rsid w:val="008922E6"/>
    <w:rsid w:val="00896853"/>
    <w:rsid w:val="008A3379"/>
    <w:rsid w:val="008A347E"/>
    <w:rsid w:val="008A427B"/>
    <w:rsid w:val="008A5312"/>
    <w:rsid w:val="008B30B5"/>
    <w:rsid w:val="008B7A36"/>
    <w:rsid w:val="008C0B36"/>
    <w:rsid w:val="008C3859"/>
    <w:rsid w:val="008C68A1"/>
    <w:rsid w:val="008D3488"/>
    <w:rsid w:val="008E3B5A"/>
    <w:rsid w:val="008E4E1D"/>
    <w:rsid w:val="008F20C9"/>
    <w:rsid w:val="008F26DF"/>
    <w:rsid w:val="008F5562"/>
    <w:rsid w:val="008F74DE"/>
    <w:rsid w:val="00902195"/>
    <w:rsid w:val="00904247"/>
    <w:rsid w:val="00906323"/>
    <w:rsid w:val="00921E12"/>
    <w:rsid w:val="00922535"/>
    <w:rsid w:val="009278BD"/>
    <w:rsid w:val="009345B2"/>
    <w:rsid w:val="00937D50"/>
    <w:rsid w:val="00945F92"/>
    <w:rsid w:val="00947059"/>
    <w:rsid w:val="009507F5"/>
    <w:rsid w:val="00955633"/>
    <w:rsid w:val="009558E5"/>
    <w:rsid w:val="00961617"/>
    <w:rsid w:val="0096226E"/>
    <w:rsid w:val="009654ED"/>
    <w:rsid w:val="009730F6"/>
    <w:rsid w:val="009738FF"/>
    <w:rsid w:val="0097637E"/>
    <w:rsid w:val="0097770E"/>
    <w:rsid w:val="00983298"/>
    <w:rsid w:val="00987547"/>
    <w:rsid w:val="00993969"/>
    <w:rsid w:val="009A3E0C"/>
    <w:rsid w:val="009A4E5E"/>
    <w:rsid w:val="009B0CED"/>
    <w:rsid w:val="009B1BEA"/>
    <w:rsid w:val="009B2222"/>
    <w:rsid w:val="009B38B7"/>
    <w:rsid w:val="009B6872"/>
    <w:rsid w:val="009C445D"/>
    <w:rsid w:val="009C5DCE"/>
    <w:rsid w:val="009D21A2"/>
    <w:rsid w:val="009E2133"/>
    <w:rsid w:val="009E4775"/>
    <w:rsid w:val="009F0A9C"/>
    <w:rsid w:val="009F4367"/>
    <w:rsid w:val="009F5779"/>
    <w:rsid w:val="009F6538"/>
    <w:rsid w:val="009F6ACE"/>
    <w:rsid w:val="009F76C9"/>
    <w:rsid w:val="00A005E9"/>
    <w:rsid w:val="00A06EAB"/>
    <w:rsid w:val="00A12027"/>
    <w:rsid w:val="00A13096"/>
    <w:rsid w:val="00A15E54"/>
    <w:rsid w:val="00A27BD3"/>
    <w:rsid w:val="00A30D58"/>
    <w:rsid w:val="00A3264B"/>
    <w:rsid w:val="00A35697"/>
    <w:rsid w:val="00A4661B"/>
    <w:rsid w:val="00A51159"/>
    <w:rsid w:val="00A5267D"/>
    <w:rsid w:val="00A60EE2"/>
    <w:rsid w:val="00A611DA"/>
    <w:rsid w:val="00A658ED"/>
    <w:rsid w:val="00A706D4"/>
    <w:rsid w:val="00A73CA1"/>
    <w:rsid w:val="00A76112"/>
    <w:rsid w:val="00A770DE"/>
    <w:rsid w:val="00A77270"/>
    <w:rsid w:val="00A85242"/>
    <w:rsid w:val="00A87990"/>
    <w:rsid w:val="00A95209"/>
    <w:rsid w:val="00A952D0"/>
    <w:rsid w:val="00AB017F"/>
    <w:rsid w:val="00AB49CF"/>
    <w:rsid w:val="00AC0595"/>
    <w:rsid w:val="00AC2559"/>
    <w:rsid w:val="00AC495D"/>
    <w:rsid w:val="00AD0DC1"/>
    <w:rsid w:val="00AD2F34"/>
    <w:rsid w:val="00AD62DA"/>
    <w:rsid w:val="00AE067D"/>
    <w:rsid w:val="00AE07C4"/>
    <w:rsid w:val="00AE57D5"/>
    <w:rsid w:val="00AF1359"/>
    <w:rsid w:val="00AF2CAF"/>
    <w:rsid w:val="00B02030"/>
    <w:rsid w:val="00B044CF"/>
    <w:rsid w:val="00B051F1"/>
    <w:rsid w:val="00B05763"/>
    <w:rsid w:val="00B13942"/>
    <w:rsid w:val="00B13E26"/>
    <w:rsid w:val="00B15AFE"/>
    <w:rsid w:val="00B31A25"/>
    <w:rsid w:val="00B41ABA"/>
    <w:rsid w:val="00B44036"/>
    <w:rsid w:val="00B45427"/>
    <w:rsid w:val="00B5135D"/>
    <w:rsid w:val="00B61E8B"/>
    <w:rsid w:val="00B62134"/>
    <w:rsid w:val="00B64CC1"/>
    <w:rsid w:val="00B70BEA"/>
    <w:rsid w:val="00B72F2A"/>
    <w:rsid w:val="00B80627"/>
    <w:rsid w:val="00B80EBB"/>
    <w:rsid w:val="00B83213"/>
    <w:rsid w:val="00B961DE"/>
    <w:rsid w:val="00BA3300"/>
    <w:rsid w:val="00BA58F8"/>
    <w:rsid w:val="00BA7BB1"/>
    <w:rsid w:val="00BA7E28"/>
    <w:rsid w:val="00BB3E39"/>
    <w:rsid w:val="00BC0EEA"/>
    <w:rsid w:val="00BD0CEF"/>
    <w:rsid w:val="00BD3BBF"/>
    <w:rsid w:val="00BD3ED7"/>
    <w:rsid w:val="00BD4048"/>
    <w:rsid w:val="00BE1649"/>
    <w:rsid w:val="00BE5978"/>
    <w:rsid w:val="00BF28E3"/>
    <w:rsid w:val="00BF4818"/>
    <w:rsid w:val="00C00CDE"/>
    <w:rsid w:val="00C01F13"/>
    <w:rsid w:val="00C076AF"/>
    <w:rsid w:val="00C07D6A"/>
    <w:rsid w:val="00C12084"/>
    <w:rsid w:val="00C12C59"/>
    <w:rsid w:val="00C13729"/>
    <w:rsid w:val="00C1499D"/>
    <w:rsid w:val="00C15F73"/>
    <w:rsid w:val="00C26717"/>
    <w:rsid w:val="00C27771"/>
    <w:rsid w:val="00C358A4"/>
    <w:rsid w:val="00C40B9C"/>
    <w:rsid w:val="00C46883"/>
    <w:rsid w:val="00C47FE8"/>
    <w:rsid w:val="00C50F4A"/>
    <w:rsid w:val="00C54CE8"/>
    <w:rsid w:val="00C54F4F"/>
    <w:rsid w:val="00C55C25"/>
    <w:rsid w:val="00C63490"/>
    <w:rsid w:val="00C7456C"/>
    <w:rsid w:val="00C74DD6"/>
    <w:rsid w:val="00C80728"/>
    <w:rsid w:val="00C832C1"/>
    <w:rsid w:val="00C96575"/>
    <w:rsid w:val="00CB3DE3"/>
    <w:rsid w:val="00CC2214"/>
    <w:rsid w:val="00CE169F"/>
    <w:rsid w:val="00CE3337"/>
    <w:rsid w:val="00CE5B97"/>
    <w:rsid w:val="00CF1DD3"/>
    <w:rsid w:val="00CF457A"/>
    <w:rsid w:val="00CF6451"/>
    <w:rsid w:val="00CF6531"/>
    <w:rsid w:val="00D02304"/>
    <w:rsid w:val="00D0348D"/>
    <w:rsid w:val="00D05CB0"/>
    <w:rsid w:val="00D12D0D"/>
    <w:rsid w:val="00D175D5"/>
    <w:rsid w:val="00D230B8"/>
    <w:rsid w:val="00D31D64"/>
    <w:rsid w:val="00D32FEC"/>
    <w:rsid w:val="00D33715"/>
    <w:rsid w:val="00D54028"/>
    <w:rsid w:val="00D547E2"/>
    <w:rsid w:val="00D54B96"/>
    <w:rsid w:val="00D55FD9"/>
    <w:rsid w:val="00D62457"/>
    <w:rsid w:val="00D63A9E"/>
    <w:rsid w:val="00D6425B"/>
    <w:rsid w:val="00D74C6D"/>
    <w:rsid w:val="00D92ACB"/>
    <w:rsid w:val="00D94A7D"/>
    <w:rsid w:val="00D94AD5"/>
    <w:rsid w:val="00DB5EAC"/>
    <w:rsid w:val="00DC0447"/>
    <w:rsid w:val="00DE6070"/>
    <w:rsid w:val="00DE71FE"/>
    <w:rsid w:val="00DF0306"/>
    <w:rsid w:val="00DF7955"/>
    <w:rsid w:val="00E01436"/>
    <w:rsid w:val="00E02E46"/>
    <w:rsid w:val="00E030EF"/>
    <w:rsid w:val="00E12C5C"/>
    <w:rsid w:val="00E13230"/>
    <w:rsid w:val="00E17563"/>
    <w:rsid w:val="00E17865"/>
    <w:rsid w:val="00E234DB"/>
    <w:rsid w:val="00E253E6"/>
    <w:rsid w:val="00E27D9C"/>
    <w:rsid w:val="00E319F0"/>
    <w:rsid w:val="00E374E8"/>
    <w:rsid w:val="00E375CE"/>
    <w:rsid w:val="00E46592"/>
    <w:rsid w:val="00E5394D"/>
    <w:rsid w:val="00E57EF8"/>
    <w:rsid w:val="00E64C2A"/>
    <w:rsid w:val="00E704EB"/>
    <w:rsid w:val="00E748FB"/>
    <w:rsid w:val="00E75E75"/>
    <w:rsid w:val="00E8253F"/>
    <w:rsid w:val="00E871B4"/>
    <w:rsid w:val="00EA1D5B"/>
    <w:rsid w:val="00EA3972"/>
    <w:rsid w:val="00EA4631"/>
    <w:rsid w:val="00EB7A17"/>
    <w:rsid w:val="00EC3DAE"/>
    <w:rsid w:val="00ED160B"/>
    <w:rsid w:val="00ED5328"/>
    <w:rsid w:val="00ED5A81"/>
    <w:rsid w:val="00ED6E56"/>
    <w:rsid w:val="00EE5165"/>
    <w:rsid w:val="00EF405D"/>
    <w:rsid w:val="00EF43A4"/>
    <w:rsid w:val="00EF4C92"/>
    <w:rsid w:val="00F03073"/>
    <w:rsid w:val="00F22D9A"/>
    <w:rsid w:val="00F3600A"/>
    <w:rsid w:val="00F454FE"/>
    <w:rsid w:val="00F614D0"/>
    <w:rsid w:val="00F73D68"/>
    <w:rsid w:val="00F74B35"/>
    <w:rsid w:val="00F84986"/>
    <w:rsid w:val="00F91D1E"/>
    <w:rsid w:val="00F93E72"/>
    <w:rsid w:val="00F945E9"/>
    <w:rsid w:val="00FA3853"/>
    <w:rsid w:val="00FA70E5"/>
    <w:rsid w:val="00FC4BF6"/>
    <w:rsid w:val="00FE24FB"/>
    <w:rsid w:val="00FE34EA"/>
    <w:rsid w:val="00FE4248"/>
    <w:rsid w:val="00FE452C"/>
    <w:rsid w:val="00FE6DFD"/>
    <w:rsid w:val="00FF6D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4FD9A"/>
  <w15:docId w15:val="{EE959E81-B763-4A75-A690-9EC8ABEF6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41B8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451"/>
    <w:pPr>
      <w:keepNext/>
      <w:keepLines/>
      <w:spacing w:before="240" w:after="0"/>
      <w:outlineLvl w:val="0"/>
    </w:pPr>
    <w:rPr>
      <w:rFonts w:ascii="Cambria" w:eastAsia="Times New Roman" w:hAnsi="Cambria"/>
      <w:color w:val="365F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2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2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"/>
    <w:basedOn w:val="Normal"/>
    <w:link w:val="ListParagraphChar"/>
    <w:qFormat/>
    <w:rsid w:val="003079CF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"/>
    <w:link w:val="ListParagraph"/>
    <w:locked/>
    <w:rsid w:val="00FA70E5"/>
  </w:style>
  <w:style w:type="paragraph" w:styleId="NoSpacing">
    <w:name w:val="No Spacing"/>
    <w:uiPriority w:val="1"/>
    <w:qFormat/>
    <w:rsid w:val="00945F92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CF6451"/>
    <w:rPr>
      <w:rFonts w:ascii="Cambria" w:eastAsia="Times New Roman" w:hAnsi="Cambria" w:cs="Times New Roman"/>
      <w:color w:val="365F91"/>
      <w:sz w:val="32"/>
      <w:szCs w:val="32"/>
    </w:rPr>
  </w:style>
  <w:style w:type="character" w:styleId="Hyperlink">
    <w:name w:val="Hyperlink"/>
    <w:uiPriority w:val="99"/>
    <w:unhideWhenUsed/>
    <w:rsid w:val="003A672C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3A672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6CD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7D7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CC4"/>
  </w:style>
  <w:style w:type="paragraph" w:styleId="Footer">
    <w:name w:val="footer"/>
    <w:basedOn w:val="Normal"/>
    <w:link w:val="FooterChar"/>
    <w:uiPriority w:val="99"/>
    <w:unhideWhenUsed/>
    <w:rsid w:val="007D7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CC4"/>
  </w:style>
  <w:style w:type="character" w:customStyle="1" w:styleId="UnresolvedMention2">
    <w:name w:val="Unresolved Mention2"/>
    <w:uiPriority w:val="99"/>
    <w:semiHidden/>
    <w:unhideWhenUsed/>
    <w:rsid w:val="00874C3E"/>
    <w:rPr>
      <w:color w:val="605E5C"/>
      <w:shd w:val="clear" w:color="auto" w:fill="E1DFDD"/>
    </w:rPr>
  </w:style>
  <w:style w:type="character" w:customStyle="1" w:styleId="normalchar">
    <w:name w:val="normal__char"/>
    <w:basedOn w:val="DefaultParagraphFont"/>
    <w:rsid w:val="006842E5"/>
  </w:style>
  <w:style w:type="character" w:customStyle="1" w:styleId="UnresolvedMention">
    <w:name w:val="Unresolved Mention"/>
    <w:basedOn w:val="DefaultParagraphFont"/>
    <w:uiPriority w:val="99"/>
    <w:semiHidden/>
    <w:unhideWhenUsed/>
    <w:rsid w:val="0003290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B4CF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8329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29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38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8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7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9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5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6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73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33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5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78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01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2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8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8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1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5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45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10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19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25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70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598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83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32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64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130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985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600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643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814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860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491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211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138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814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598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206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243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614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530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432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39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88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8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67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904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20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746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6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4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1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9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54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93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6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12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70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9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92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7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s.mohankrishn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OneDrive\Desktop\All%20Resume\Mahitha%20Data%20Science%20Original%20Info\Mahitha_Sr%20Data%20Scientist%20Data%20Analyst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Mahitha_Sr Data Scientist Data Analyst Resume</Template>
  <TotalTime>1</TotalTime>
  <Pages>5</Pages>
  <Words>2103</Words>
  <Characters>11990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14065</CharactersWithSpaces>
  <SharedDoc>false</SharedDoc>
  <HLinks>
    <vt:vector size="6" baseType="variant">
      <vt:variant>
        <vt:i4>6815767</vt:i4>
      </vt:variant>
      <vt:variant>
        <vt:i4>0</vt:i4>
      </vt:variant>
      <vt:variant>
        <vt:i4>0</vt:i4>
      </vt:variant>
      <vt:variant>
        <vt:i4>5</vt:i4>
      </vt:variant>
      <vt:variant>
        <vt:lpwstr>mailto:mahitha.p.789@gmail.com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SVKUSER</cp:lastModifiedBy>
  <cp:revision>2</cp:revision>
  <dcterms:created xsi:type="dcterms:W3CDTF">2025-11-13T17:59:00Z</dcterms:created>
  <dcterms:modified xsi:type="dcterms:W3CDTF">2025-11-13T17:59:00Z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5519e094fb69882fc6d8dd0e09f4c7404a59a3195857c1d0c48a301103f9e575</vt:lpwstr>
  </property>
</Properties>
</file>