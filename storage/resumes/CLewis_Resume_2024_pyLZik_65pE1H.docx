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565B06" w14:paraId="0CB031FC" w14:textId="77777777" w:rsidTr="00FB0D53">
        <w:trPr>
          <w:trHeight w:hRule="exact" w:val="2430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56D75921" w14:textId="77777777" w:rsidR="007A0F44" w:rsidRPr="00565B06" w:rsidRDefault="006116A3" w:rsidP="00174A87">
            <w:pPr>
              <w:pStyle w:val="Title"/>
            </w:pPr>
            <w:r>
              <w:t>Christopher</w:t>
            </w:r>
          </w:p>
          <w:p w14:paraId="1E831B82" w14:textId="77777777" w:rsidR="007A0F44" w:rsidRPr="00565B06" w:rsidRDefault="006116A3" w:rsidP="006116A3">
            <w:pPr>
              <w:pStyle w:val="Subtitle"/>
            </w:pPr>
            <w:r>
              <w:t>Lewis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26C31FDF" w14:textId="700882F9" w:rsidR="007A0F44" w:rsidRDefault="00000000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D6E698004CBF403C96870A63B2B57E0F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 w:multiLine="1"/>
              </w:sdtPr>
              <w:sdtContent>
                <w:r w:rsidR="003D126D">
                  <w:t>Duluth, GA</w:t>
                </w:r>
                <w:r w:rsidR="00E72CFF">
                  <w:t xml:space="preserve"> 30</w:t>
                </w:r>
                <w:r w:rsidR="003D126D">
                  <w:t>097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4055572C" wp14:editId="24FE088E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6F0CA4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6AA7917" w14:textId="77777777" w:rsidR="007A0F44" w:rsidRDefault="00000000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BBB1FD5EC0624B02BA152C17F93C4664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 w:multiLine="1"/>
              </w:sdtPr>
              <w:sdtContent>
                <w:r w:rsidR="00BF2181">
                  <w:t>404-934-5262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409AF3B2" wp14:editId="1383D1C7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31D93C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oa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DPpnoa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4F44157" w14:textId="77777777" w:rsidR="007A0F44" w:rsidRDefault="00000000" w:rsidP="00174A8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2311B4C184D747DEBD6BABFACF27AD1D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 w:multiLine="1"/>
              </w:sdtPr>
              <w:sdtContent>
                <w:r w:rsidR="00BF2181">
                  <w:t>Chrisslewis16@yahoo.com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4313782A" wp14:editId="5CF5B7ED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ADD5C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597BAC93" w14:textId="77777777" w:rsidR="007A0F44" w:rsidRDefault="00E50121" w:rsidP="00174A87">
            <w:pPr>
              <w:pStyle w:val="ContactInfo"/>
            </w:pPr>
            <w:r w:rsidRPr="00E50121">
              <w:t>linkedin.com/in/SimonLewis2018</w:t>
            </w:r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599DE2AD" wp14:editId="190DF00D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699F02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78987AE9" w14:textId="77777777" w:rsidR="007A0F44" w:rsidRPr="00565B06" w:rsidRDefault="007A0F44" w:rsidP="00174A87">
            <w:pPr>
              <w:pStyle w:val="ContactInfo"/>
            </w:pPr>
            <w:r>
              <w:t xml:space="preserve">  </w:t>
            </w:r>
          </w:p>
        </w:tc>
      </w:tr>
    </w:tbl>
    <w:tbl>
      <w:tblPr>
        <w:tblStyle w:val="PlainTable21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16565A39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5E7A5568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46BED719" wp14:editId="224EB2A6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A0B95E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62B4DDA" w14:textId="77777777" w:rsidR="000E24AC" w:rsidRPr="00565B06" w:rsidRDefault="00000000" w:rsidP="007850D1">
            <w:pPr>
              <w:pStyle w:val="Heading1"/>
            </w:pPr>
            <w:sdt>
              <w:sdtPr>
                <w:alias w:val="Objective:"/>
                <w:tag w:val="Objective:"/>
                <w:id w:val="-376709012"/>
                <w:placeholder>
                  <w:docPart w:val="F4D0C486381A46AB8F4ED2984DC12F4F"/>
                </w:placeholder>
                <w:temporary/>
                <w:showingPlcHdr/>
              </w:sdtPr>
              <w:sdtContent>
                <w:r w:rsidR="007850D1" w:rsidRPr="00D85CA4">
                  <w:rPr>
                    <w:b/>
                  </w:rPr>
                  <w:t>Objective</w:t>
                </w:r>
              </w:sdtContent>
            </w:sdt>
          </w:p>
        </w:tc>
      </w:tr>
    </w:tbl>
    <w:p w14:paraId="09CFEEC3" w14:textId="24ABA585" w:rsidR="00A77B4D" w:rsidRPr="00565B06" w:rsidRDefault="000B7853" w:rsidP="007850D1">
      <w:r>
        <w:t>Atte</w:t>
      </w:r>
      <w:r w:rsidR="00E72CFF">
        <w:t>ntive and detail-oriented</w:t>
      </w:r>
      <w:r>
        <w:t xml:space="preserve"> college graduate with experience in </w:t>
      </w:r>
      <w:r w:rsidR="00E72CFF">
        <w:t xml:space="preserve">master data analytics and supply chain management. </w:t>
      </w:r>
      <w:r w:rsidR="00356325">
        <w:t xml:space="preserve">Looking to leverage my knowledge and experience into a role as </w:t>
      </w:r>
      <w:r w:rsidR="003D126D">
        <w:t>Data Scientist or Data Engineer</w:t>
      </w:r>
      <w:r w:rsidR="00356325">
        <w:t xml:space="preserve">.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66F4B0AA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09076F35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4028589B" wp14:editId="66DC0507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AC38A4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h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7D41F8DA" w14:textId="77777777" w:rsidR="00A77B4D" w:rsidRPr="00565B06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82075B48247C4EE89FE3A000DAFBFA60"/>
                </w:placeholder>
                <w:temporary/>
                <w:showingPlcHdr/>
              </w:sdtPr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542A5222" w14:textId="77777777" w:rsidR="007C0E0E" w:rsidRPr="00565B06" w:rsidRDefault="00A87E65" w:rsidP="00B47E1E">
      <w:pPr>
        <w:pStyle w:val="Heading2"/>
      </w:pPr>
      <w:r>
        <w:t>BA M</w:t>
      </w:r>
      <w:r w:rsidR="001E21E0">
        <w:t>ass Communications</w:t>
      </w:r>
      <w:r>
        <w:t>- Minor Marketing</w:t>
      </w:r>
      <w:r w:rsidR="007C0E0E" w:rsidRPr="00565B06">
        <w:t xml:space="preserve"> | </w:t>
      </w:r>
      <w:r>
        <w:rPr>
          <w:rStyle w:val="Emphasis"/>
        </w:rPr>
        <w:t xml:space="preserve">Fort Valley State University </w:t>
      </w:r>
    </w:p>
    <w:p w14:paraId="769DBD29" w14:textId="77777777" w:rsidR="007C0E0E" w:rsidRPr="00FB0D53" w:rsidRDefault="00A87E65" w:rsidP="00FB0D5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B0D53">
        <w:rPr>
          <w:rFonts w:asciiTheme="minorHAnsi" w:hAnsiTheme="minorHAnsi" w:cstheme="minorHAnsi"/>
          <w:sz w:val="22"/>
          <w:szCs w:val="22"/>
        </w:rPr>
        <w:t>August 2012</w:t>
      </w:r>
      <w:r w:rsidR="007C0E0E" w:rsidRPr="00FB0D53">
        <w:rPr>
          <w:rFonts w:asciiTheme="minorHAnsi" w:hAnsiTheme="minorHAnsi" w:cstheme="minorHAnsi"/>
          <w:sz w:val="22"/>
          <w:szCs w:val="22"/>
        </w:rPr>
        <w:t xml:space="preserve"> – </w:t>
      </w:r>
      <w:r w:rsidRPr="00FB0D53">
        <w:rPr>
          <w:rFonts w:asciiTheme="minorHAnsi" w:hAnsiTheme="minorHAnsi" w:cstheme="minorHAnsi"/>
          <w:sz w:val="22"/>
          <w:szCs w:val="22"/>
        </w:rPr>
        <w:t>May 2018</w:t>
      </w:r>
    </w:p>
    <w:p w14:paraId="1C6ED3CB" w14:textId="77777777" w:rsidR="00A87E65" w:rsidRPr="00FB0D53" w:rsidRDefault="00A87E65" w:rsidP="00FB0D5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B0D53">
        <w:rPr>
          <w:rFonts w:asciiTheme="minorHAnsi" w:hAnsiTheme="minorHAnsi" w:cstheme="minorHAnsi"/>
          <w:sz w:val="22"/>
          <w:szCs w:val="22"/>
        </w:rPr>
        <w:t>Gpa – 3.12</w:t>
      </w:r>
    </w:p>
    <w:p w14:paraId="62BFDD00" w14:textId="77777777" w:rsidR="00A87E65" w:rsidRPr="00FB0D53" w:rsidRDefault="000022E6" w:rsidP="00FB0D5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B0D53">
        <w:rPr>
          <w:rFonts w:asciiTheme="minorHAnsi" w:hAnsiTheme="minorHAnsi" w:cstheme="minorHAnsi"/>
          <w:sz w:val="22"/>
          <w:szCs w:val="22"/>
        </w:rPr>
        <w:t>Mass Communiction club president</w:t>
      </w:r>
    </w:p>
    <w:p w14:paraId="758E2310" w14:textId="77777777" w:rsidR="000022E6" w:rsidRPr="00FB0D53" w:rsidRDefault="00242B5A" w:rsidP="00FB0D5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B0D53">
        <w:rPr>
          <w:rFonts w:asciiTheme="minorHAnsi" w:hAnsiTheme="minorHAnsi" w:cstheme="minorHAnsi"/>
          <w:sz w:val="22"/>
          <w:szCs w:val="22"/>
        </w:rPr>
        <w:t>Deans</w:t>
      </w:r>
      <w:r w:rsidR="000022E6" w:rsidRPr="00FB0D53">
        <w:rPr>
          <w:rFonts w:asciiTheme="minorHAnsi" w:hAnsiTheme="minorHAnsi" w:cstheme="minorHAnsi"/>
          <w:sz w:val="22"/>
          <w:szCs w:val="22"/>
        </w:rPr>
        <w:t xml:space="preserve"> List Honor Roll Scholar </w:t>
      </w:r>
    </w:p>
    <w:p w14:paraId="68E40363" w14:textId="77777777" w:rsidR="007C0E0E" w:rsidRPr="00565B06" w:rsidRDefault="007C0E0E" w:rsidP="00FB0D53">
      <w:pPr>
        <w:pStyle w:val="Heading3"/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39EC3139" w14:textId="77777777" w:rsidTr="001E21E0">
        <w:tc>
          <w:tcPr>
            <w:tcW w:w="725" w:type="dxa"/>
            <w:tcMar>
              <w:right w:w="216" w:type="dxa"/>
            </w:tcMar>
            <w:vAlign w:val="bottom"/>
          </w:tcPr>
          <w:p w14:paraId="0E62E06F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1B9CBC4" wp14:editId="6FCAD918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798759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rB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248B248" w14:textId="08FA2925" w:rsidR="009057F0" w:rsidRPr="00565B06" w:rsidRDefault="00000000" w:rsidP="0004158B">
            <w:pPr>
              <w:pStyle w:val="Heading1"/>
            </w:pPr>
            <w:sdt>
              <w:sdtPr>
                <w:alias w:val="Education:"/>
                <w:tag w:val="Education:"/>
                <w:id w:val="-2131392780"/>
                <w:placeholder>
                  <w:docPart w:val="5BD475DCD6924C92898E390A2F1269EC"/>
                </w:placeholder>
                <w:temporary/>
                <w:showingPlcHdr/>
              </w:sdtPr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680BCEA" w14:textId="6C941414" w:rsidR="003D126D" w:rsidRPr="00C3296E" w:rsidRDefault="003D126D" w:rsidP="003D126D">
      <w:pPr>
        <w:pStyle w:val="Heading2"/>
        <w:rPr>
          <w:color w:val="000000" w:themeColor="text1"/>
        </w:rPr>
      </w:pPr>
      <w:r>
        <w:t>MDM Master Data Analyst</w:t>
      </w:r>
      <w:r w:rsidRPr="00C3296E">
        <w:t xml:space="preserve"> | </w:t>
      </w:r>
      <w:r>
        <w:rPr>
          <w:color w:val="000000" w:themeColor="text1"/>
        </w:rPr>
        <w:t>DAHL Consulting/ Dessert Holdings</w:t>
      </w:r>
    </w:p>
    <w:p w14:paraId="23DC3F9E" w14:textId="79C93DEC" w:rsidR="003D126D" w:rsidRPr="00FB4D4D" w:rsidRDefault="003D126D" w:rsidP="003D126D">
      <w:pPr>
        <w:pStyle w:val="Heading2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August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FB4D4D">
        <w:rPr>
          <w:bCs/>
          <w:color w:val="000000" w:themeColor="text1"/>
          <w:sz w:val="24"/>
          <w:szCs w:val="24"/>
        </w:rPr>
        <w:t>20</w:t>
      </w:r>
      <w:r>
        <w:rPr>
          <w:bCs/>
          <w:color w:val="000000" w:themeColor="text1"/>
          <w:sz w:val="24"/>
          <w:szCs w:val="24"/>
        </w:rPr>
        <w:t>23</w:t>
      </w:r>
      <w:r w:rsidRPr="00FB4D4D">
        <w:rPr>
          <w:bCs/>
          <w:color w:val="000000" w:themeColor="text1"/>
          <w:sz w:val="24"/>
          <w:szCs w:val="24"/>
        </w:rPr>
        <w:t xml:space="preserve"> –</w:t>
      </w:r>
      <w:r>
        <w:rPr>
          <w:bCs/>
          <w:color w:val="000000" w:themeColor="text1"/>
          <w:sz w:val="24"/>
          <w:szCs w:val="24"/>
        </w:rPr>
        <w:t xml:space="preserve"> Present</w:t>
      </w:r>
    </w:p>
    <w:p w14:paraId="1D5F76FC" w14:textId="77777777" w:rsidR="006F3726" w:rsidRDefault="006F3726" w:rsidP="00E72CFF">
      <w:pPr>
        <w:pStyle w:val="Heading2"/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</w:p>
    <w:p w14:paraId="38A96B28" w14:textId="333500B4" w:rsidR="003D126D" w:rsidRPr="006F3726" w:rsidRDefault="006F3726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 w:rsidRPr="006F3726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Contribute with management and business teams to develop and implement documentation and operational guidelines designed to support MDM and business strategies.</w:t>
      </w:r>
    </w:p>
    <w:p w14:paraId="7E03332A" w14:textId="2066E368" w:rsidR="006F3726" w:rsidRPr="006F3726" w:rsidRDefault="006F3726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 w:rsidRPr="006F3726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Document and publish data standards and procedures required to effectively manage the organization's master data within </w:t>
      </w: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Microsoft D365</w:t>
      </w:r>
      <w:r w:rsidR="00BD1656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and Syndigo/GS1</w:t>
      </w:r>
      <w:r w:rsidRPr="006F3726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.</w:t>
      </w:r>
    </w:p>
    <w:p w14:paraId="29FC58B7" w14:textId="40BE9855" w:rsidR="006F3726" w:rsidRDefault="006F3726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Responsible for day-to-day master data governance which included creation</w:t>
      </w:r>
      <w:r w:rsidR="00450A09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, validation and </w:t>
      </w: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maintenance for product, vendor, and customer data.</w:t>
      </w:r>
    </w:p>
    <w:p w14:paraId="5FFED126" w14:textId="6F0EDAAF" w:rsidR="006F3726" w:rsidRDefault="00450A09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Performed regular data quality checks to identify inconsistencies as well as generating reports to track data quality metrics.</w:t>
      </w:r>
    </w:p>
    <w:p w14:paraId="19958D63" w14:textId="10A04D02" w:rsidR="00450A09" w:rsidRDefault="00450A09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Worked with business users to gather master data requirements, communicating data quality issues and proposed solutions to relevant teams.</w:t>
      </w:r>
    </w:p>
    <w:p w14:paraId="24B77FA4" w14:textId="3777A3D9" w:rsidR="00450A09" w:rsidRPr="006F3726" w:rsidRDefault="00450A09" w:rsidP="006F3726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/>
          <w:color w:val="auto"/>
          <w:sz w:val="22"/>
          <w:szCs w:val="22"/>
        </w:rPr>
      </w:pPr>
      <w:r w:rsidRPr="00450A09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monthly</w:t>
      </w:r>
      <w:r w:rsidRPr="00450A09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data cleansing activities on master data</w:t>
      </w: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records</w:t>
      </w:r>
      <w:r w:rsidRPr="00450A09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, reducing duplicate records by 20% and improving data accuracy across </w:t>
      </w:r>
      <w:r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D365</w:t>
      </w:r>
      <w:r w:rsidR="00BD1656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and Syndigo</w:t>
      </w:r>
      <w:r w:rsidRPr="00450A09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.</w:t>
      </w:r>
    </w:p>
    <w:p w14:paraId="5BE1E7DF" w14:textId="77777777" w:rsidR="006F3726" w:rsidRDefault="006F3726" w:rsidP="00E72CFF">
      <w:pPr>
        <w:pStyle w:val="Heading2"/>
      </w:pPr>
    </w:p>
    <w:p w14:paraId="4400697F" w14:textId="1BCF89EA" w:rsidR="00E72CFF" w:rsidRPr="001D6942" w:rsidRDefault="00E72CFF" w:rsidP="00E72CFF">
      <w:pPr>
        <w:pStyle w:val="Heading2"/>
        <w:rPr>
          <w:color w:val="auto"/>
        </w:rPr>
      </w:pPr>
      <w:r>
        <w:t xml:space="preserve">Master Data </w:t>
      </w:r>
      <w:r w:rsidR="003D126D">
        <w:t xml:space="preserve">Analyst </w:t>
      </w:r>
      <w:r w:rsidR="003D126D" w:rsidRPr="001D6942">
        <w:t>|</w:t>
      </w:r>
      <w:r w:rsidRPr="001D6942">
        <w:t xml:space="preserve"> </w:t>
      </w:r>
      <w:r>
        <w:rPr>
          <w:color w:val="auto"/>
        </w:rPr>
        <w:t>Avantor Sciences</w:t>
      </w:r>
    </w:p>
    <w:p w14:paraId="5EDC137D" w14:textId="3E9C458F" w:rsidR="00E72CFF" w:rsidRPr="00FB4D4D" w:rsidRDefault="00E72CFF" w:rsidP="00E72CFF">
      <w:pPr>
        <w:shd w:val="clear" w:color="auto" w:fill="FFFFFF"/>
        <w:spacing w:after="75" w:line="240" w:lineRule="atLeast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January 2021 – June 2023</w:t>
      </w:r>
    </w:p>
    <w:p w14:paraId="3BE480E5" w14:textId="195DDFBD" w:rsidR="00E72CFF" w:rsidRPr="006F3726" w:rsidRDefault="00E72CFF" w:rsidP="006F3726">
      <w:pPr>
        <w:pStyle w:val="ListParagraph"/>
        <w:numPr>
          <w:ilvl w:val="0"/>
          <w:numId w:val="20"/>
        </w:numPr>
        <w:rPr>
          <w:rFonts w:cstheme="minorHAnsi"/>
          <w:color w:val="202124"/>
          <w:shd w:val="clear" w:color="auto" w:fill="FFFFFF"/>
        </w:rPr>
      </w:pPr>
      <w:r w:rsidRPr="006F3726">
        <w:rPr>
          <w:rFonts w:cstheme="minorHAnsi"/>
        </w:rPr>
        <w:t xml:space="preserve">Worked as a key member in </w:t>
      </w:r>
      <w:r w:rsidR="003D126D" w:rsidRPr="006F3726">
        <w:rPr>
          <w:rFonts w:cstheme="minorHAnsi"/>
        </w:rPr>
        <w:t>an</w:t>
      </w:r>
      <w:r w:rsidRPr="006F3726">
        <w:rPr>
          <w:rFonts w:cstheme="minorHAnsi"/>
        </w:rPr>
        <w:t xml:space="preserve"> SAP data migration</w:t>
      </w:r>
      <w:r w:rsidR="00C46FA5" w:rsidRPr="006F3726">
        <w:rPr>
          <w:rFonts w:cstheme="minorHAnsi"/>
        </w:rPr>
        <w:t xml:space="preserve"> project </w:t>
      </w:r>
      <w:r w:rsidR="00C46FA5" w:rsidRPr="006F3726">
        <w:rPr>
          <w:rFonts w:cstheme="minorHAnsi"/>
          <w:color w:val="202124"/>
          <w:shd w:val="clear" w:color="auto" w:fill="FFFFFF"/>
        </w:rPr>
        <w:t>coordinating the building, managing</w:t>
      </w:r>
      <w:r w:rsidR="00450A09">
        <w:rPr>
          <w:rFonts w:cstheme="minorHAnsi"/>
          <w:color w:val="202124"/>
          <w:shd w:val="clear" w:color="auto" w:fill="FFFFFF"/>
        </w:rPr>
        <w:t>,</w:t>
      </w:r>
      <w:r w:rsidR="00C46FA5" w:rsidRPr="006F3726">
        <w:rPr>
          <w:rFonts w:cstheme="minorHAnsi"/>
          <w:color w:val="202124"/>
          <w:shd w:val="clear" w:color="auto" w:fill="FFFFFF"/>
        </w:rPr>
        <w:t xml:space="preserve"> and maintaining of a repeatable data load and migration process for SAP implementation.</w:t>
      </w:r>
    </w:p>
    <w:p w14:paraId="7EB23234" w14:textId="0FC4A072" w:rsidR="00C46FA5" w:rsidRPr="006F3726" w:rsidRDefault="00C46FA5" w:rsidP="006F3726">
      <w:pPr>
        <w:pStyle w:val="ListParagraph"/>
        <w:numPr>
          <w:ilvl w:val="0"/>
          <w:numId w:val="20"/>
        </w:numPr>
        <w:rPr>
          <w:rFonts w:cstheme="minorHAnsi"/>
          <w:color w:val="000000"/>
          <w:shd w:val="clear" w:color="auto" w:fill="FFFFFF"/>
        </w:rPr>
      </w:pPr>
      <w:r w:rsidRPr="006F3726">
        <w:rPr>
          <w:rFonts w:cstheme="minorHAnsi"/>
          <w:color w:val="202124"/>
          <w:shd w:val="clear" w:color="auto" w:fill="FFFFFF"/>
        </w:rPr>
        <w:lastRenderedPageBreak/>
        <w:t xml:space="preserve">Responsible for </w:t>
      </w:r>
      <w:r w:rsidRPr="006F3726">
        <w:rPr>
          <w:rFonts w:cstheme="minorHAnsi"/>
          <w:color w:val="000000"/>
          <w:shd w:val="clear" w:color="auto" w:fill="FFFFFF"/>
        </w:rPr>
        <w:t>identifying, extracting, cleaning, and mapping both the master data sets &amp; transactional data sets from multiple sources into SAP system.</w:t>
      </w:r>
    </w:p>
    <w:p w14:paraId="742A487E" w14:textId="56F7F7A8" w:rsidR="00C46FA5" w:rsidRPr="006F3726" w:rsidRDefault="00C46FA5" w:rsidP="006F3726">
      <w:pPr>
        <w:pStyle w:val="ListParagraph"/>
        <w:numPr>
          <w:ilvl w:val="0"/>
          <w:numId w:val="20"/>
        </w:numPr>
        <w:rPr>
          <w:rFonts w:cstheme="minorHAnsi"/>
          <w:color w:val="000000"/>
          <w:shd w:val="clear" w:color="auto" w:fill="FFFFFF"/>
        </w:rPr>
      </w:pPr>
      <w:r w:rsidRPr="006F3726">
        <w:rPr>
          <w:rFonts w:cstheme="minorHAnsi"/>
          <w:color w:val="000000"/>
          <w:shd w:val="clear" w:color="auto" w:fill="FFFFFF"/>
        </w:rPr>
        <w:t>Responsible for</w:t>
      </w:r>
      <w:r w:rsidR="008D1752" w:rsidRPr="006F3726">
        <w:rPr>
          <w:rFonts w:cstheme="minorHAnsi"/>
          <w:color w:val="000000"/>
          <w:shd w:val="clear" w:color="auto" w:fill="FFFFFF"/>
        </w:rPr>
        <w:t xml:space="preserve"> all</w:t>
      </w:r>
      <w:r w:rsidRPr="006F3726">
        <w:rPr>
          <w:rFonts w:cstheme="minorHAnsi"/>
          <w:color w:val="000000"/>
          <w:shd w:val="clear" w:color="auto" w:fill="FFFFFF"/>
        </w:rPr>
        <w:t xml:space="preserve"> </w:t>
      </w:r>
      <w:r w:rsidR="003D126D" w:rsidRPr="006F3726">
        <w:rPr>
          <w:rFonts w:cstheme="minorHAnsi"/>
          <w:color w:val="000000"/>
          <w:shd w:val="clear" w:color="auto" w:fill="FFFFFF"/>
        </w:rPr>
        <w:t>day-to-day</w:t>
      </w:r>
      <w:r w:rsidRPr="006F3726">
        <w:rPr>
          <w:rFonts w:cstheme="minorHAnsi"/>
          <w:color w:val="000000"/>
          <w:shd w:val="clear" w:color="auto" w:fill="FFFFFF"/>
        </w:rPr>
        <w:t xml:space="preserve"> master data functions which include all creation, maintenance, and deactivation </w:t>
      </w:r>
      <w:r w:rsidR="008D1752" w:rsidRPr="006F3726">
        <w:rPr>
          <w:rFonts w:cstheme="minorHAnsi"/>
          <w:color w:val="000000"/>
          <w:shd w:val="clear" w:color="auto" w:fill="FFFFFF"/>
        </w:rPr>
        <w:t>for materials, kits, and other SAP data functions.</w:t>
      </w:r>
    </w:p>
    <w:p w14:paraId="4831ACE7" w14:textId="52AB14A1" w:rsidR="00E72CFF" w:rsidRDefault="00E72CFF" w:rsidP="006F3726">
      <w:pPr>
        <w:pStyle w:val="ListParagraph"/>
        <w:numPr>
          <w:ilvl w:val="0"/>
          <w:numId w:val="20"/>
        </w:numPr>
      </w:pPr>
      <w:r>
        <w:t>Monitor status of open purchase orders to ensure on-time delivery of all materials, including timely resolution, communication and mitigation of future potential problems</w:t>
      </w:r>
      <w:r w:rsidR="003D126D">
        <w:t>.</w:t>
      </w:r>
    </w:p>
    <w:p w14:paraId="34C30059" w14:textId="00536932" w:rsidR="00E72CFF" w:rsidRDefault="00E72CFF" w:rsidP="006F3726">
      <w:pPr>
        <w:pStyle w:val="ListParagraph"/>
        <w:numPr>
          <w:ilvl w:val="0"/>
          <w:numId w:val="20"/>
        </w:numPr>
      </w:pPr>
      <w:r>
        <w:t>Determine and establish optimal inventory levels based on forecast, demand variation and material lead times</w:t>
      </w:r>
      <w:r w:rsidR="003D126D">
        <w:t>.</w:t>
      </w:r>
    </w:p>
    <w:p w14:paraId="37F1156C" w14:textId="44A2F3F3" w:rsidR="00E72CFF" w:rsidRDefault="00E72CFF" w:rsidP="006F3726">
      <w:pPr>
        <w:pStyle w:val="ListParagraph"/>
        <w:numPr>
          <w:ilvl w:val="0"/>
          <w:numId w:val="20"/>
        </w:numPr>
      </w:pPr>
      <w:r>
        <w:t>Manage the inter-company flow or materials between</w:t>
      </w:r>
      <w:r w:rsidR="008D1752">
        <w:t xml:space="preserve"> 3</w:t>
      </w:r>
      <w:r>
        <w:t xml:space="preserve"> warehouse locations</w:t>
      </w:r>
      <w:r w:rsidR="003D126D">
        <w:t>.</w:t>
      </w:r>
    </w:p>
    <w:p w14:paraId="0553DD37" w14:textId="535EA11E" w:rsidR="008D1752" w:rsidRDefault="00E72CFF" w:rsidP="006F3726">
      <w:pPr>
        <w:pStyle w:val="ListParagraph"/>
        <w:numPr>
          <w:ilvl w:val="0"/>
          <w:numId w:val="20"/>
        </w:numPr>
      </w:pPr>
      <w:r>
        <w:t xml:space="preserve">Setup &amp; maintain material master system planning parameters (MOQ, lead time, safety </w:t>
      </w:r>
      <w:r w:rsidR="008D1752">
        <w:t>stocks, PIR, MRP,)</w:t>
      </w:r>
    </w:p>
    <w:p w14:paraId="4BB0CCCF" w14:textId="668CD756" w:rsidR="008D1752" w:rsidRPr="006F3726" w:rsidRDefault="004D0E39" w:rsidP="006F3726">
      <w:pPr>
        <w:pStyle w:val="ListParagraph"/>
        <w:numPr>
          <w:ilvl w:val="0"/>
          <w:numId w:val="20"/>
        </w:numPr>
        <w:rPr>
          <w:rFonts w:cstheme="minorHAnsi"/>
        </w:rPr>
      </w:pPr>
      <w:r w:rsidRPr="006F3726">
        <w:rPr>
          <w:rFonts w:eastAsia="Times New Roman" w:cstheme="minorHAnsi"/>
          <w:color w:val="000000"/>
        </w:rPr>
        <w:t>Manage product material m</w:t>
      </w:r>
      <w:r w:rsidR="008D1752" w:rsidRPr="006F3726">
        <w:rPr>
          <w:rFonts w:eastAsia="Times New Roman" w:cstheme="minorHAnsi"/>
          <w:color w:val="000000"/>
        </w:rPr>
        <w:t xml:space="preserve">aster </w:t>
      </w:r>
      <w:r w:rsidRPr="006F3726">
        <w:rPr>
          <w:rFonts w:eastAsia="Times New Roman" w:cstheme="minorHAnsi"/>
          <w:color w:val="000000"/>
        </w:rPr>
        <w:t>p</w:t>
      </w:r>
      <w:r w:rsidR="008D1752" w:rsidRPr="006F3726">
        <w:rPr>
          <w:rFonts w:eastAsia="Times New Roman" w:cstheme="minorHAnsi"/>
          <w:color w:val="000000"/>
        </w:rPr>
        <w:t>rocesses and work distribution to support day-to-day operations, product launch</w:t>
      </w:r>
      <w:r w:rsidR="003D126D" w:rsidRPr="006F3726">
        <w:rPr>
          <w:rFonts w:eastAsia="Times New Roman" w:cstheme="minorHAnsi"/>
          <w:color w:val="000000"/>
        </w:rPr>
        <w:t>,</w:t>
      </w:r>
      <w:r w:rsidR="008D1752" w:rsidRPr="006F3726">
        <w:rPr>
          <w:rFonts w:eastAsia="Times New Roman" w:cstheme="minorHAnsi"/>
          <w:color w:val="000000"/>
        </w:rPr>
        <w:t xml:space="preserve"> and projects</w:t>
      </w:r>
      <w:r w:rsidR="003D126D" w:rsidRPr="006F3726">
        <w:rPr>
          <w:rFonts w:eastAsia="Times New Roman" w:cstheme="minorHAnsi"/>
          <w:color w:val="000000"/>
        </w:rPr>
        <w:t>.</w:t>
      </w:r>
    </w:p>
    <w:p w14:paraId="04838799" w14:textId="6E5430AB" w:rsidR="008D1752" w:rsidRPr="008D1752" w:rsidRDefault="008D1752" w:rsidP="00E72CFF"/>
    <w:p w14:paraId="00091E4D" w14:textId="2A3AD131" w:rsidR="009057F0" w:rsidRPr="00FB4D4D" w:rsidRDefault="00657CBB" w:rsidP="009057F0">
      <w:pPr>
        <w:rPr>
          <w:rFonts w:asciiTheme="majorHAnsi" w:hAnsiTheme="majorHAnsi"/>
          <w:b/>
          <w:sz w:val="24"/>
          <w:szCs w:val="24"/>
        </w:rPr>
      </w:pPr>
      <w:r>
        <w:rPr>
          <w:rFonts w:ascii="Calibri" w:hAnsi="Calibri"/>
          <w:b/>
          <w:color w:val="77448B" w:themeColor="accent1"/>
          <w:sz w:val="24"/>
          <w:szCs w:val="24"/>
        </w:rPr>
        <w:t>Reverse Logistics Manager</w:t>
      </w:r>
      <w:r w:rsidR="009057F0" w:rsidRPr="001F2596">
        <w:rPr>
          <w:color w:val="77448B" w:themeColor="accent1"/>
        </w:rPr>
        <w:t xml:space="preserve"> </w:t>
      </w:r>
      <w:r w:rsidR="009057F0">
        <w:t xml:space="preserve">| </w:t>
      </w:r>
      <w:r w:rsidR="009057F0" w:rsidRPr="00FB4D4D">
        <w:rPr>
          <w:rFonts w:asciiTheme="majorHAnsi" w:hAnsiTheme="majorHAnsi"/>
          <w:b/>
          <w:sz w:val="24"/>
          <w:szCs w:val="24"/>
        </w:rPr>
        <w:t>G-Overstock</w:t>
      </w:r>
    </w:p>
    <w:p w14:paraId="78DC29BD" w14:textId="3E98609C" w:rsidR="009057F0" w:rsidRPr="00FB4D4D" w:rsidRDefault="00FB4D4D" w:rsidP="009057F0">
      <w:pPr>
        <w:rPr>
          <w:rFonts w:cstheme="minorHAnsi"/>
          <w:b/>
          <w:bCs/>
          <w:sz w:val="24"/>
          <w:szCs w:val="24"/>
        </w:rPr>
      </w:pPr>
      <w:r w:rsidRPr="00FB4D4D">
        <w:rPr>
          <w:rFonts w:cstheme="minorHAnsi"/>
          <w:b/>
          <w:bCs/>
          <w:sz w:val="24"/>
          <w:szCs w:val="24"/>
        </w:rPr>
        <w:t>APRIL 2020</w:t>
      </w:r>
      <w:r w:rsidR="009057F0" w:rsidRPr="00FB4D4D">
        <w:rPr>
          <w:rFonts w:cstheme="minorHAnsi"/>
          <w:b/>
          <w:bCs/>
          <w:sz w:val="24"/>
          <w:szCs w:val="24"/>
        </w:rPr>
        <w:t xml:space="preserve"> – </w:t>
      </w:r>
      <w:r w:rsidR="00E72CFF">
        <w:rPr>
          <w:rFonts w:cstheme="minorHAnsi"/>
          <w:b/>
          <w:bCs/>
          <w:sz w:val="24"/>
          <w:szCs w:val="24"/>
        </w:rPr>
        <w:t>January 2021</w:t>
      </w:r>
    </w:p>
    <w:p w14:paraId="77B7644D" w14:textId="17FF656D" w:rsidR="009057F0" w:rsidRPr="006F3726" w:rsidRDefault="009057F0" w:rsidP="006F3726">
      <w:pPr>
        <w:pStyle w:val="ListParagraph"/>
        <w:numPr>
          <w:ilvl w:val="0"/>
          <w:numId w:val="20"/>
        </w:numPr>
        <w:shd w:val="clear" w:color="auto" w:fill="FFFFFF"/>
        <w:spacing w:after="75" w:line="240" w:lineRule="atLeast"/>
        <w:rPr>
          <w:rFonts w:eastAsia="Times New Roman" w:cs="Arial"/>
          <w:color w:val="000000" w:themeColor="text1"/>
        </w:rPr>
      </w:pPr>
      <w:r w:rsidRPr="006F3726">
        <w:rPr>
          <w:rFonts w:eastAsia="Times New Roman" w:cs="Arial"/>
          <w:color w:val="000000" w:themeColor="text1"/>
        </w:rPr>
        <w:t xml:space="preserve">Managed all online </w:t>
      </w:r>
      <w:r w:rsidR="00FB4D4D" w:rsidRPr="006F3726">
        <w:rPr>
          <w:rFonts w:eastAsia="Times New Roman" w:cs="Arial"/>
          <w:color w:val="000000" w:themeColor="text1"/>
        </w:rPr>
        <w:t>e-commerce platforms including sales and customer service</w:t>
      </w:r>
      <w:r w:rsidRPr="006F3726">
        <w:rPr>
          <w:rFonts w:eastAsia="Times New Roman" w:cs="Arial"/>
          <w:color w:val="000000" w:themeColor="text1"/>
        </w:rPr>
        <w:t xml:space="preserve">. Worked </w:t>
      </w:r>
      <w:proofErr w:type="gramStart"/>
      <w:r w:rsidRPr="006F3726">
        <w:rPr>
          <w:rFonts w:eastAsia="Times New Roman" w:cs="Arial"/>
          <w:color w:val="000000" w:themeColor="text1"/>
        </w:rPr>
        <w:t>in</w:t>
      </w:r>
      <w:proofErr w:type="gramEnd"/>
      <w:r w:rsidRPr="006F3726">
        <w:rPr>
          <w:rFonts w:eastAsia="Times New Roman" w:cs="Arial"/>
          <w:color w:val="000000" w:themeColor="text1"/>
        </w:rPr>
        <w:t xml:space="preserve"> </w:t>
      </w:r>
      <w:r w:rsidR="00FB4D4D" w:rsidRPr="006F3726">
        <w:rPr>
          <w:rFonts w:eastAsia="Times New Roman" w:cs="Arial"/>
          <w:color w:val="000000" w:themeColor="text1"/>
        </w:rPr>
        <w:t>eBay</w:t>
      </w:r>
      <w:r w:rsidRPr="006F3726">
        <w:rPr>
          <w:rFonts w:eastAsia="Times New Roman" w:cs="Arial"/>
          <w:color w:val="000000" w:themeColor="text1"/>
        </w:rPr>
        <w:t xml:space="preserve"> and Amazon Seller Central on FBA </w:t>
      </w:r>
      <w:r w:rsidR="006F3726" w:rsidRPr="006F3726">
        <w:rPr>
          <w:rFonts w:eastAsia="Times New Roman" w:cs="Arial"/>
          <w:color w:val="000000" w:themeColor="text1"/>
        </w:rPr>
        <w:t>and</w:t>
      </w:r>
      <w:r w:rsidRPr="006F3726">
        <w:rPr>
          <w:rFonts w:eastAsia="Times New Roman" w:cs="Arial"/>
          <w:color w:val="000000" w:themeColor="text1"/>
        </w:rPr>
        <w:t xml:space="preserve"> FBM. Managed shipments including </w:t>
      </w:r>
      <w:r w:rsidR="006F3726" w:rsidRPr="006F3726">
        <w:rPr>
          <w:rFonts w:eastAsia="Times New Roman" w:cs="Arial"/>
          <w:color w:val="000000" w:themeColor="text1"/>
        </w:rPr>
        <w:t>reconciling</w:t>
      </w:r>
      <w:r w:rsidRPr="006F3726">
        <w:rPr>
          <w:rFonts w:eastAsia="Times New Roman" w:cs="Arial"/>
          <w:color w:val="000000" w:themeColor="text1"/>
        </w:rPr>
        <w:t xml:space="preserve"> shipments and any inventory issues.</w:t>
      </w:r>
    </w:p>
    <w:p w14:paraId="69FDD212" w14:textId="0A1722C8" w:rsidR="009057F0" w:rsidRPr="006F3726" w:rsidRDefault="00611E8B" w:rsidP="006F3726">
      <w:pPr>
        <w:pStyle w:val="ListParagraph"/>
        <w:numPr>
          <w:ilvl w:val="0"/>
          <w:numId w:val="20"/>
        </w:numPr>
        <w:shd w:val="clear" w:color="auto" w:fill="FFFFFF"/>
        <w:spacing w:after="75" w:line="240" w:lineRule="atLeast"/>
        <w:rPr>
          <w:rFonts w:eastAsia="Times New Roman" w:cs="Arial"/>
          <w:color w:val="000000" w:themeColor="text1"/>
        </w:rPr>
      </w:pPr>
      <w:r w:rsidRPr="006F3726">
        <w:rPr>
          <w:rFonts w:eastAsia="Times New Roman" w:cs="Arial"/>
          <w:color w:val="000000" w:themeColor="text1"/>
        </w:rPr>
        <w:t xml:space="preserve">Manage warehouse inventory monitor and manage budgets and keep records of inventory. Select carriers for transportation and negotiate rates and contracts with carriers. Respond and resolve complaints and problems. </w:t>
      </w:r>
    </w:p>
    <w:p w14:paraId="2D2B0683" w14:textId="2B856DF9" w:rsidR="00E72CFF" w:rsidRPr="006F3726" w:rsidRDefault="009057F0" w:rsidP="006F3726">
      <w:pPr>
        <w:pStyle w:val="ListParagraph"/>
        <w:numPr>
          <w:ilvl w:val="0"/>
          <w:numId w:val="20"/>
        </w:numPr>
        <w:shd w:val="clear" w:color="auto" w:fill="FFFFFF"/>
        <w:spacing w:after="75" w:line="240" w:lineRule="atLeast"/>
        <w:rPr>
          <w:rFonts w:eastAsia="Times New Roman" w:cs="Arial"/>
          <w:color w:val="000000" w:themeColor="text1"/>
        </w:rPr>
      </w:pPr>
      <w:r w:rsidRPr="006F3726">
        <w:rPr>
          <w:rFonts w:eastAsia="Times New Roman" w:cs="Arial"/>
          <w:color w:val="000000" w:themeColor="text1"/>
        </w:rPr>
        <w:t xml:space="preserve">Tech all incoming electronic products such as Apple </w:t>
      </w:r>
      <w:r w:rsidR="00FB4D4D" w:rsidRPr="006F3726">
        <w:rPr>
          <w:rFonts w:eastAsia="Times New Roman" w:cs="Arial"/>
          <w:color w:val="000000" w:themeColor="text1"/>
        </w:rPr>
        <w:t>MacBook’s</w:t>
      </w:r>
      <w:r w:rsidRPr="006F3726">
        <w:rPr>
          <w:rFonts w:eastAsia="Times New Roman" w:cs="Arial"/>
          <w:color w:val="000000" w:themeColor="text1"/>
        </w:rPr>
        <w:t xml:space="preserve">, </w:t>
      </w:r>
      <w:proofErr w:type="spellStart"/>
      <w:r w:rsidR="00FB4D4D" w:rsidRPr="006F3726">
        <w:rPr>
          <w:rFonts w:eastAsia="Times New Roman" w:cs="Arial"/>
          <w:color w:val="000000" w:themeColor="text1"/>
        </w:rPr>
        <w:t>Flir</w:t>
      </w:r>
      <w:proofErr w:type="spellEnd"/>
      <w:r w:rsidR="00FB4D4D" w:rsidRPr="006F3726">
        <w:rPr>
          <w:rFonts w:eastAsia="Times New Roman" w:cs="Arial"/>
          <w:color w:val="000000" w:themeColor="text1"/>
        </w:rPr>
        <w:t xml:space="preserve"> cameras, LG TVs, etc. identifying and diagnosing problems with units and preparing for resale.  </w:t>
      </w:r>
    </w:p>
    <w:p w14:paraId="06421585" w14:textId="77777777" w:rsidR="00242B5A" w:rsidRPr="00565B06" w:rsidRDefault="00242B5A" w:rsidP="00242B5A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6C0EF483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304048CA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3F76514" wp14:editId="54ED97BE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9A876B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BmhO2lVIQAAuc0AAA4AAAAAAAAAAAAAAAAALgIAAGRycy9lMm9Eb2Mu&#10;eG1sUEsBAi0AFAAGAAgAAAAhABhq7IfZAAAAAwEAAA8AAAAAAAAAAAAAAAAAryMAAGRycy9kb3du&#10;cmV2LnhtbFBLBQYAAAAABAAEAPMAAAC1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2D352D13" w14:textId="77777777" w:rsidR="00143224" w:rsidRPr="00565B06" w:rsidRDefault="00000000" w:rsidP="00AD6216">
            <w:pPr>
              <w:pStyle w:val="Heading1"/>
            </w:pPr>
            <w:sdt>
              <w:sdtPr>
                <w:alias w:val="Skills:"/>
                <w:tag w:val="Skills:"/>
                <w:id w:val="-925109897"/>
                <w:placeholder>
                  <w:docPart w:val="C7B2E2CDAA944298A461E2A633A1176D"/>
                </w:placeholder>
                <w:temporary/>
                <w:showingPlcHdr/>
              </w:sdtPr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65B06" w14:paraId="0731D530" w14:textId="77777777" w:rsidTr="00565B06">
        <w:tc>
          <w:tcPr>
            <w:tcW w:w="4320" w:type="dxa"/>
          </w:tcPr>
          <w:p w14:paraId="14C731CA" w14:textId="74FF891D" w:rsidR="00316CE4" w:rsidRDefault="00E72CFF" w:rsidP="00772761">
            <w:pPr>
              <w:pStyle w:val="ListBullet"/>
              <w:spacing w:after="80"/>
            </w:pPr>
            <w:r>
              <w:t>Supply Chain</w:t>
            </w:r>
          </w:p>
          <w:p w14:paraId="38CDD0F3" w14:textId="77777777" w:rsidR="00FB0D53" w:rsidRDefault="00FB0D53" w:rsidP="00FB0D53">
            <w:pPr>
              <w:pStyle w:val="ListBullet"/>
              <w:spacing w:after="80"/>
            </w:pPr>
            <w:r>
              <w:t>Business Development</w:t>
            </w:r>
          </w:p>
          <w:p w14:paraId="4AD5C774" w14:textId="7EFEDD68" w:rsidR="00FB0D53" w:rsidRDefault="003D126D" w:rsidP="00FB0D53">
            <w:pPr>
              <w:pStyle w:val="ListBullet"/>
              <w:spacing w:after="80"/>
            </w:pPr>
            <w:r>
              <w:t>D365</w:t>
            </w:r>
          </w:p>
          <w:p w14:paraId="06518A6E" w14:textId="1CAB0B83" w:rsidR="00FB0D53" w:rsidRDefault="00E72CFF" w:rsidP="00FB0D53">
            <w:pPr>
              <w:pStyle w:val="ListBullet"/>
              <w:spacing w:after="80"/>
            </w:pPr>
            <w:r>
              <w:t>Operations Management</w:t>
            </w:r>
          </w:p>
          <w:p w14:paraId="013856E9" w14:textId="7FE4F356" w:rsidR="0056787E" w:rsidRDefault="00E72CFF" w:rsidP="00FB0D53">
            <w:pPr>
              <w:pStyle w:val="ListBullet"/>
              <w:spacing w:after="80"/>
            </w:pPr>
            <w:r>
              <w:t>Continuous Improvement</w:t>
            </w:r>
          </w:p>
          <w:p w14:paraId="696ADDEB" w14:textId="2BE4254D" w:rsidR="001F2596" w:rsidRDefault="004B67AA" w:rsidP="00FB0D53">
            <w:pPr>
              <w:pStyle w:val="ListBullet"/>
              <w:spacing w:after="80"/>
            </w:pPr>
            <w:r>
              <w:t>Sage</w:t>
            </w:r>
          </w:p>
          <w:p w14:paraId="43D05FD5" w14:textId="77777777" w:rsidR="00C3296E" w:rsidRDefault="00C3296E" w:rsidP="00FB0D53">
            <w:pPr>
              <w:pStyle w:val="ListBullet"/>
              <w:spacing w:after="80"/>
            </w:pPr>
            <w:r>
              <w:t>Epicor</w:t>
            </w:r>
          </w:p>
          <w:p w14:paraId="5C42591B" w14:textId="77777777" w:rsidR="00C3296E" w:rsidRDefault="00C3296E" w:rsidP="00FB0D53">
            <w:pPr>
              <w:pStyle w:val="ListBullet"/>
              <w:spacing w:after="80"/>
            </w:pPr>
            <w:r>
              <w:t>Acumatica</w:t>
            </w:r>
          </w:p>
          <w:p w14:paraId="1044310D" w14:textId="77777777" w:rsidR="004B67AA" w:rsidRDefault="004B67AA" w:rsidP="00FB0D53">
            <w:pPr>
              <w:pStyle w:val="ListBullet"/>
              <w:spacing w:after="80"/>
            </w:pPr>
            <w:r>
              <w:t>Procurement</w:t>
            </w:r>
          </w:p>
          <w:p w14:paraId="2BF93D0E" w14:textId="34122EE2" w:rsidR="004B67AA" w:rsidRPr="00565B06" w:rsidRDefault="004B67AA" w:rsidP="004D0E39">
            <w:pPr>
              <w:pStyle w:val="ListBullet"/>
              <w:numPr>
                <w:ilvl w:val="0"/>
                <w:numId w:val="0"/>
              </w:numPr>
              <w:spacing w:after="80"/>
              <w:ind w:left="360"/>
            </w:pPr>
          </w:p>
        </w:tc>
        <w:tc>
          <w:tcPr>
            <w:tcW w:w="4320" w:type="dxa"/>
            <w:tcMar>
              <w:left w:w="576" w:type="dxa"/>
            </w:tcMar>
          </w:tcPr>
          <w:p w14:paraId="13A8114A" w14:textId="06C540B4" w:rsidR="00143224" w:rsidRPr="00565B06" w:rsidRDefault="00C46FA5" w:rsidP="00565B06">
            <w:pPr>
              <w:pStyle w:val="ListBullet"/>
              <w:spacing w:after="80"/>
            </w:pPr>
            <w:r>
              <w:t>Material Master</w:t>
            </w:r>
          </w:p>
          <w:p w14:paraId="31ABF723" w14:textId="08F789BB" w:rsidR="00F904FC" w:rsidRPr="00565B06" w:rsidRDefault="00FB0D53" w:rsidP="00565B06">
            <w:pPr>
              <w:pStyle w:val="ListBullet"/>
              <w:spacing w:after="80"/>
            </w:pPr>
            <w:r>
              <w:t xml:space="preserve">Microsoft </w:t>
            </w:r>
            <w:r w:rsidR="004B67AA">
              <w:t>Excel/Pivot</w:t>
            </w:r>
          </w:p>
          <w:p w14:paraId="2D34B67C" w14:textId="34F08781" w:rsidR="00F904FC" w:rsidRDefault="003D126D" w:rsidP="00FB0D53">
            <w:pPr>
              <w:pStyle w:val="ListBullet"/>
              <w:spacing w:after="80"/>
            </w:pPr>
            <w:r>
              <w:t>Data Governance</w:t>
            </w:r>
          </w:p>
          <w:p w14:paraId="5A49726F" w14:textId="3B6EC630" w:rsidR="00FB0D53" w:rsidRDefault="003D126D" w:rsidP="00FB0D53">
            <w:pPr>
              <w:pStyle w:val="ListBullet"/>
              <w:spacing w:after="80"/>
            </w:pPr>
            <w:r>
              <w:t>Master Data Management</w:t>
            </w:r>
          </w:p>
          <w:p w14:paraId="4EB7FFCA" w14:textId="7E11A067" w:rsidR="00FB0D53" w:rsidRDefault="00450A09" w:rsidP="00FB0D53">
            <w:pPr>
              <w:pStyle w:val="ListBullet"/>
              <w:spacing w:after="80"/>
            </w:pPr>
            <w:r>
              <w:t>Workfront</w:t>
            </w:r>
          </w:p>
          <w:p w14:paraId="03DCBEB4" w14:textId="430474D9" w:rsidR="0056787E" w:rsidRDefault="00BD1656" w:rsidP="00FB0D53">
            <w:pPr>
              <w:pStyle w:val="ListBullet"/>
              <w:spacing w:after="80"/>
            </w:pPr>
            <w:r>
              <w:t>Syndigo</w:t>
            </w:r>
          </w:p>
          <w:p w14:paraId="468CBC75" w14:textId="09ADF6B4" w:rsidR="001F2596" w:rsidRDefault="001F2596" w:rsidP="00FB0D53">
            <w:pPr>
              <w:pStyle w:val="ListBullet"/>
              <w:spacing w:after="80"/>
            </w:pPr>
            <w:r>
              <w:t>SAP</w:t>
            </w:r>
            <w:r w:rsidR="00C46FA5">
              <w:t xml:space="preserve"> </w:t>
            </w:r>
          </w:p>
          <w:p w14:paraId="6590C1C0" w14:textId="77777777" w:rsidR="00C3296E" w:rsidRDefault="00C3296E" w:rsidP="00772761">
            <w:pPr>
              <w:pStyle w:val="ListBullet"/>
              <w:spacing w:after="80"/>
            </w:pPr>
            <w:r>
              <w:t>Magent</w:t>
            </w:r>
            <w:r w:rsidR="00772761">
              <w:t>o</w:t>
            </w:r>
          </w:p>
          <w:p w14:paraId="3BF63B02" w14:textId="77777777" w:rsidR="004B67AA" w:rsidRDefault="004B67AA" w:rsidP="00772761">
            <w:pPr>
              <w:pStyle w:val="ListBullet"/>
              <w:spacing w:after="80"/>
            </w:pPr>
            <w:r>
              <w:t>Project Management</w:t>
            </w:r>
          </w:p>
          <w:p w14:paraId="2026AFC5" w14:textId="0C6E3FBA" w:rsidR="004B67AA" w:rsidRPr="00565B06" w:rsidRDefault="004B67AA" w:rsidP="004D0E39">
            <w:pPr>
              <w:pStyle w:val="ListBullet"/>
              <w:numPr>
                <w:ilvl w:val="0"/>
                <w:numId w:val="0"/>
              </w:numPr>
              <w:spacing w:after="80"/>
            </w:pPr>
          </w:p>
        </w:tc>
      </w:tr>
    </w:tbl>
    <w:p w14:paraId="1DCC43E5" w14:textId="77777777" w:rsidR="007A0F44" w:rsidRPr="00565B06" w:rsidRDefault="007A0F44" w:rsidP="00316CE4"/>
    <w:sectPr w:rsidR="007A0F44" w:rsidRPr="00565B06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FCC0F" w14:textId="77777777" w:rsidR="008F47EE" w:rsidRDefault="008F47EE" w:rsidP="00F534FB">
      <w:pPr>
        <w:spacing w:after="0"/>
      </w:pPr>
      <w:r>
        <w:separator/>
      </w:r>
    </w:p>
  </w:endnote>
  <w:endnote w:type="continuationSeparator" w:id="0">
    <w:p w14:paraId="6B521A39" w14:textId="77777777" w:rsidR="008F47EE" w:rsidRDefault="008F47EE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4B58A3" w14:textId="2DA4F143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31F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EACE3" w14:textId="77777777" w:rsidR="008F47EE" w:rsidRDefault="008F47EE" w:rsidP="00F534FB">
      <w:pPr>
        <w:spacing w:after="0"/>
      </w:pPr>
      <w:r>
        <w:separator/>
      </w:r>
    </w:p>
  </w:footnote>
  <w:footnote w:type="continuationSeparator" w:id="0">
    <w:p w14:paraId="2E322163" w14:textId="77777777" w:rsidR="008F47EE" w:rsidRDefault="008F47EE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BA646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EAC6E1" wp14:editId="19DC66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89CF65" id="Rectangle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0ED2A1C"/>
    <w:multiLevelType w:val="hybridMultilevel"/>
    <w:tmpl w:val="5E5A2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949CE"/>
    <w:multiLevelType w:val="multilevel"/>
    <w:tmpl w:val="2D7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F11122"/>
    <w:multiLevelType w:val="hybridMultilevel"/>
    <w:tmpl w:val="8070C3F2"/>
    <w:lvl w:ilvl="0" w:tplc="2A52FB34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33CF1"/>
    <w:multiLevelType w:val="multilevel"/>
    <w:tmpl w:val="53F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96FA8"/>
    <w:multiLevelType w:val="multilevel"/>
    <w:tmpl w:val="BB0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4098995">
    <w:abstractNumId w:val="9"/>
  </w:num>
  <w:num w:numId="2" w16cid:durableId="1478256513">
    <w:abstractNumId w:val="9"/>
    <w:lvlOverride w:ilvl="0">
      <w:startOverride w:val="1"/>
    </w:lvlOverride>
  </w:num>
  <w:num w:numId="3" w16cid:durableId="469858223">
    <w:abstractNumId w:val="11"/>
  </w:num>
  <w:num w:numId="4" w16cid:durableId="665940221">
    <w:abstractNumId w:val="14"/>
  </w:num>
  <w:num w:numId="5" w16cid:durableId="934827908">
    <w:abstractNumId w:val="8"/>
  </w:num>
  <w:num w:numId="6" w16cid:durableId="136609714">
    <w:abstractNumId w:val="7"/>
  </w:num>
  <w:num w:numId="7" w16cid:durableId="1969361394">
    <w:abstractNumId w:val="6"/>
  </w:num>
  <w:num w:numId="8" w16cid:durableId="1328745221">
    <w:abstractNumId w:val="5"/>
  </w:num>
  <w:num w:numId="9" w16cid:durableId="1429350462">
    <w:abstractNumId w:val="4"/>
  </w:num>
  <w:num w:numId="10" w16cid:durableId="1174493434">
    <w:abstractNumId w:val="3"/>
  </w:num>
  <w:num w:numId="11" w16cid:durableId="1464034330">
    <w:abstractNumId w:val="2"/>
  </w:num>
  <w:num w:numId="12" w16cid:durableId="782187026">
    <w:abstractNumId w:val="1"/>
  </w:num>
  <w:num w:numId="13" w16cid:durableId="1772775987">
    <w:abstractNumId w:val="0"/>
  </w:num>
  <w:num w:numId="14" w16cid:durableId="453210845">
    <w:abstractNumId w:val="13"/>
  </w:num>
  <w:num w:numId="15" w16cid:durableId="478962665">
    <w:abstractNumId w:val="12"/>
  </w:num>
  <w:num w:numId="16" w16cid:durableId="1592398866">
    <w:abstractNumId w:val="10"/>
  </w:num>
  <w:num w:numId="17" w16cid:durableId="454642747">
    <w:abstractNumId w:val="17"/>
  </w:num>
  <w:num w:numId="18" w16cid:durableId="1382438435">
    <w:abstractNumId w:val="15"/>
  </w:num>
  <w:num w:numId="19" w16cid:durableId="909467825">
    <w:abstractNumId w:val="18"/>
  </w:num>
  <w:num w:numId="20" w16cid:durableId="5397053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6A3"/>
    <w:rsid w:val="000022E6"/>
    <w:rsid w:val="00002750"/>
    <w:rsid w:val="00004D4E"/>
    <w:rsid w:val="00011895"/>
    <w:rsid w:val="00013818"/>
    <w:rsid w:val="00024730"/>
    <w:rsid w:val="00031A9E"/>
    <w:rsid w:val="000348ED"/>
    <w:rsid w:val="00040CF1"/>
    <w:rsid w:val="0004158B"/>
    <w:rsid w:val="00046849"/>
    <w:rsid w:val="00051D00"/>
    <w:rsid w:val="00051DFD"/>
    <w:rsid w:val="00056FE7"/>
    <w:rsid w:val="000570FF"/>
    <w:rsid w:val="00057244"/>
    <w:rsid w:val="00061C1E"/>
    <w:rsid w:val="0006454B"/>
    <w:rsid w:val="00075B13"/>
    <w:rsid w:val="00087C6C"/>
    <w:rsid w:val="00092692"/>
    <w:rsid w:val="00096203"/>
    <w:rsid w:val="000A0229"/>
    <w:rsid w:val="000B090D"/>
    <w:rsid w:val="000B7853"/>
    <w:rsid w:val="000E2453"/>
    <w:rsid w:val="000E24AC"/>
    <w:rsid w:val="000E4A73"/>
    <w:rsid w:val="000F79EA"/>
    <w:rsid w:val="00134F92"/>
    <w:rsid w:val="00137DC1"/>
    <w:rsid w:val="00143224"/>
    <w:rsid w:val="00145B33"/>
    <w:rsid w:val="0014660E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D6942"/>
    <w:rsid w:val="001E08A4"/>
    <w:rsid w:val="001E21E0"/>
    <w:rsid w:val="001F2596"/>
    <w:rsid w:val="0020735F"/>
    <w:rsid w:val="002146F8"/>
    <w:rsid w:val="00215593"/>
    <w:rsid w:val="00217917"/>
    <w:rsid w:val="002372E8"/>
    <w:rsid w:val="0023768B"/>
    <w:rsid w:val="00242B5A"/>
    <w:rsid w:val="0025163F"/>
    <w:rsid w:val="00254330"/>
    <w:rsid w:val="00260F01"/>
    <w:rsid w:val="00275C94"/>
    <w:rsid w:val="00277638"/>
    <w:rsid w:val="0028164F"/>
    <w:rsid w:val="002823BE"/>
    <w:rsid w:val="00285BBF"/>
    <w:rsid w:val="00297ED0"/>
    <w:rsid w:val="002A4EDA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6325"/>
    <w:rsid w:val="003571C8"/>
    <w:rsid w:val="00383057"/>
    <w:rsid w:val="0039703C"/>
    <w:rsid w:val="003974BB"/>
    <w:rsid w:val="003A091E"/>
    <w:rsid w:val="003C1F7B"/>
    <w:rsid w:val="003D126D"/>
    <w:rsid w:val="003E5D64"/>
    <w:rsid w:val="00403149"/>
    <w:rsid w:val="004037EF"/>
    <w:rsid w:val="00405BAD"/>
    <w:rsid w:val="004113D8"/>
    <w:rsid w:val="00416463"/>
    <w:rsid w:val="00423827"/>
    <w:rsid w:val="00437B8B"/>
    <w:rsid w:val="00450A09"/>
    <w:rsid w:val="00465113"/>
    <w:rsid w:val="00467F3F"/>
    <w:rsid w:val="004727C2"/>
    <w:rsid w:val="00476144"/>
    <w:rsid w:val="004915EA"/>
    <w:rsid w:val="004A4493"/>
    <w:rsid w:val="004B67AA"/>
    <w:rsid w:val="004B6A2A"/>
    <w:rsid w:val="004C0172"/>
    <w:rsid w:val="004C1AF6"/>
    <w:rsid w:val="004C389B"/>
    <w:rsid w:val="004C5C49"/>
    <w:rsid w:val="004D0521"/>
    <w:rsid w:val="004D0E39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4479D"/>
    <w:rsid w:val="00556337"/>
    <w:rsid w:val="005611C3"/>
    <w:rsid w:val="00562422"/>
    <w:rsid w:val="00565B06"/>
    <w:rsid w:val="0056787E"/>
    <w:rsid w:val="00574328"/>
    <w:rsid w:val="00575C01"/>
    <w:rsid w:val="00581515"/>
    <w:rsid w:val="00582623"/>
    <w:rsid w:val="005826C2"/>
    <w:rsid w:val="0059085F"/>
    <w:rsid w:val="005957A4"/>
    <w:rsid w:val="005A459B"/>
    <w:rsid w:val="005A74EC"/>
    <w:rsid w:val="005B3D67"/>
    <w:rsid w:val="005B437C"/>
    <w:rsid w:val="005D0108"/>
    <w:rsid w:val="005E088C"/>
    <w:rsid w:val="005E6E43"/>
    <w:rsid w:val="005F37A4"/>
    <w:rsid w:val="005F4455"/>
    <w:rsid w:val="006104FF"/>
    <w:rsid w:val="006116A3"/>
    <w:rsid w:val="00611E8B"/>
    <w:rsid w:val="00614B7C"/>
    <w:rsid w:val="0062239B"/>
    <w:rsid w:val="00625B8A"/>
    <w:rsid w:val="00644D4E"/>
    <w:rsid w:val="00646D01"/>
    <w:rsid w:val="00657CBB"/>
    <w:rsid w:val="00663536"/>
    <w:rsid w:val="006648D4"/>
    <w:rsid w:val="00673F18"/>
    <w:rsid w:val="00676CEB"/>
    <w:rsid w:val="00683A86"/>
    <w:rsid w:val="0068433F"/>
    <w:rsid w:val="0069300B"/>
    <w:rsid w:val="006A4C72"/>
    <w:rsid w:val="006D65F8"/>
    <w:rsid w:val="006F3726"/>
    <w:rsid w:val="006F4D23"/>
    <w:rsid w:val="007138B0"/>
    <w:rsid w:val="00716866"/>
    <w:rsid w:val="007175B9"/>
    <w:rsid w:val="007215A9"/>
    <w:rsid w:val="007253E8"/>
    <w:rsid w:val="0073243C"/>
    <w:rsid w:val="00735140"/>
    <w:rsid w:val="0073645E"/>
    <w:rsid w:val="007366E5"/>
    <w:rsid w:val="00745196"/>
    <w:rsid w:val="00755346"/>
    <w:rsid w:val="00772761"/>
    <w:rsid w:val="00775961"/>
    <w:rsid w:val="00776E3A"/>
    <w:rsid w:val="007850D1"/>
    <w:rsid w:val="007857C8"/>
    <w:rsid w:val="00785FEB"/>
    <w:rsid w:val="00785FF6"/>
    <w:rsid w:val="00790E98"/>
    <w:rsid w:val="007A0F44"/>
    <w:rsid w:val="007A5528"/>
    <w:rsid w:val="007A729F"/>
    <w:rsid w:val="007B3F4F"/>
    <w:rsid w:val="007C0E0E"/>
    <w:rsid w:val="007C153D"/>
    <w:rsid w:val="007C1CF3"/>
    <w:rsid w:val="007C333C"/>
    <w:rsid w:val="007C34A8"/>
    <w:rsid w:val="007E7052"/>
    <w:rsid w:val="007F3E26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D1752"/>
    <w:rsid w:val="008D4FC8"/>
    <w:rsid w:val="008D5A80"/>
    <w:rsid w:val="008E5483"/>
    <w:rsid w:val="008F2133"/>
    <w:rsid w:val="008F4532"/>
    <w:rsid w:val="008F47EE"/>
    <w:rsid w:val="009057F0"/>
    <w:rsid w:val="00933CCA"/>
    <w:rsid w:val="0093795C"/>
    <w:rsid w:val="009411E8"/>
    <w:rsid w:val="00952C89"/>
    <w:rsid w:val="009540F4"/>
    <w:rsid w:val="00956B75"/>
    <w:rsid w:val="00986F72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87E65"/>
    <w:rsid w:val="00A9077F"/>
    <w:rsid w:val="00AA04BD"/>
    <w:rsid w:val="00AA276C"/>
    <w:rsid w:val="00AB0A09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9181E"/>
    <w:rsid w:val="00BA71B3"/>
    <w:rsid w:val="00BB31FC"/>
    <w:rsid w:val="00BB34BE"/>
    <w:rsid w:val="00BC0E1A"/>
    <w:rsid w:val="00BC1472"/>
    <w:rsid w:val="00BD1656"/>
    <w:rsid w:val="00BD2DD6"/>
    <w:rsid w:val="00BD55EE"/>
    <w:rsid w:val="00BF2181"/>
    <w:rsid w:val="00C0155C"/>
    <w:rsid w:val="00C3233C"/>
    <w:rsid w:val="00C3296E"/>
    <w:rsid w:val="00C3763A"/>
    <w:rsid w:val="00C46FA5"/>
    <w:rsid w:val="00C531F1"/>
    <w:rsid w:val="00C60281"/>
    <w:rsid w:val="00C6755C"/>
    <w:rsid w:val="00C779DA"/>
    <w:rsid w:val="00C814F7"/>
    <w:rsid w:val="00C81C04"/>
    <w:rsid w:val="00C87D89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C2AB6"/>
    <w:rsid w:val="00DD2D34"/>
    <w:rsid w:val="00DD467E"/>
    <w:rsid w:val="00DD53B2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0121"/>
    <w:rsid w:val="00E5521B"/>
    <w:rsid w:val="00E61D86"/>
    <w:rsid w:val="00E61FB1"/>
    <w:rsid w:val="00E63862"/>
    <w:rsid w:val="00E665C1"/>
    <w:rsid w:val="00E72CFF"/>
    <w:rsid w:val="00E72DA3"/>
    <w:rsid w:val="00E97BD9"/>
    <w:rsid w:val="00EE0848"/>
    <w:rsid w:val="00F03B1E"/>
    <w:rsid w:val="00F03F2C"/>
    <w:rsid w:val="00F1202D"/>
    <w:rsid w:val="00F217AB"/>
    <w:rsid w:val="00F35A06"/>
    <w:rsid w:val="00F35AEA"/>
    <w:rsid w:val="00F435D3"/>
    <w:rsid w:val="00F46425"/>
    <w:rsid w:val="00F5078D"/>
    <w:rsid w:val="00F51043"/>
    <w:rsid w:val="00F510E2"/>
    <w:rsid w:val="00F534FB"/>
    <w:rsid w:val="00F56FFE"/>
    <w:rsid w:val="00F82E0A"/>
    <w:rsid w:val="00F904FC"/>
    <w:rsid w:val="00F935BF"/>
    <w:rsid w:val="00F94EB5"/>
    <w:rsid w:val="00FA4359"/>
    <w:rsid w:val="00FA4C84"/>
    <w:rsid w:val="00FB0D53"/>
    <w:rsid w:val="00FB0F18"/>
    <w:rsid w:val="00FB4D4D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C7C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D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customStyle="1" w:styleId="TableGridLight1">
    <w:name w:val="Table Grid Light1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customStyle="1" w:styleId="PlainTable21">
    <w:name w:val="Plain Table 21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B0D53"/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paragraph" w:styleId="ListParagraph">
    <w:name w:val="List Paragraph"/>
    <w:basedOn w:val="Normal"/>
    <w:uiPriority w:val="34"/>
    <w:rsid w:val="006F3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wis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6E698004CBF403C96870A63B2B57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86FF-39A1-4D1B-98B8-BF0C24483D17}"/>
      </w:docPartPr>
      <w:docPartBody>
        <w:p w:rsidR="003F35A1" w:rsidRDefault="006E5FAC">
          <w:pPr>
            <w:pStyle w:val="D6E698004CBF403C96870A63B2B57E0F"/>
          </w:pPr>
          <w:r w:rsidRPr="009D0878">
            <w:t>Address</w:t>
          </w:r>
        </w:p>
      </w:docPartBody>
    </w:docPart>
    <w:docPart>
      <w:docPartPr>
        <w:name w:val="BBB1FD5EC0624B02BA152C17F93C4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6CB25-6B6A-42A6-BB8C-87847FF2DCA6}"/>
      </w:docPartPr>
      <w:docPartBody>
        <w:p w:rsidR="003F35A1" w:rsidRDefault="006E5FAC">
          <w:pPr>
            <w:pStyle w:val="BBB1FD5EC0624B02BA152C17F93C4664"/>
          </w:pPr>
          <w:r w:rsidRPr="009D0878">
            <w:t>Phone</w:t>
          </w:r>
        </w:p>
      </w:docPartBody>
    </w:docPart>
    <w:docPart>
      <w:docPartPr>
        <w:name w:val="2311B4C184D747DEBD6BABFACF27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6E5B1-22F6-478D-9CD0-B58131A91021}"/>
      </w:docPartPr>
      <w:docPartBody>
        <w:p w:rsidR="003F35A1" w:rsidRDefault="006E5FAC">
          <w:pPr>
            <w:pStyle w:val="2311B4C184D747DEBD6BABFACF27AD1D"/>
          </w:pPr>
          <w:r w:rsidRPr="009D0878">
            <w:t>Email</w:t>
          </w:r>
        </w:p>
      </w:docPartBody>
    </w:docPart>
    <w:docPart>
      <w:docPartPr>
        <w:name w:val="F4D0C486381A46AB8F4ED2984DC12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3C180-EDFF-4BB0-B2A6-002FEDBF9366}"/>
      </w:docPartPr>
      <w:docPartBody>
        <w:p w:rsidR="003F35A1" w:rsidRDefault="006E5FAC">
          <w:pPr>
            <w:pStyle w:val="F4D0C486381A46AB8F4ED2984DC12F4F"/>
          </w:pPr>
          <w:r w:rsidRPr="00D85CA4">
            <w:t>Objective</w:t>
          </w:r>
        </w:p>
      </w:docPartBody>
    </w:docPart>
    <w:docPart>
      <w:docPartPr>
        <w:name w:val="82075B48247C4EE89FE3A000DAFBF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4D5CB-C339-4EFD-A582-B2E79624EB81}"/>
      </w:docPartPr>
      <w:docPartBody>
        <w:p w:rsidR="003F35A1" w:rsidRDefault="006E5FAC">
          <w:pPr>
            <w:pStyle w:val="82075B48247C4EE89FE3A000DAFBFA60"/>
          </w:pPr>
          <w:r w:rsidRPr="00565B06">
            <w:t>Education</w:t>
          </w:r>
        </w:p>
      </w:docPartBody>
    </w:docPart>
    <w:docPart>
      <w:docPartPr>
        <w:name w:val="5BD475DCD6924C92898E390A2F126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3B654-5751-473D-9C88-6F2CBB89440A}"/>
      </w:docPartPr>
      <w:docPartBody>
        <w:p w:rsidR="003F35A1" w:rsidRDefault="006E5FAC">
          <w:pPr>
            <w:pStyle w:val="5BD475DCD6924C92898E390A2F1269EC"/>
          </w:pPr>
          <w:r w:rsidRPr="00565B06">
            <w:t>Experience</w:t>
          </w:r>
        </w:p>
      </w:docPartBody>
    </w:docPart>
    <w:docPart>
      <w:docPartPr>
        <w:name w:val="C7B2E2CDAA944298A461E2A633A11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BFD9E-5B35-4D81-BD69-8B7CA768B837}"/>
      </w:docPartPr>
      <w:docPartBody>
        <w:p w:rsidR="003F35A1" w:rsidRDefault="006E5FAC">
          <w:pPr>
            <w:pStyle w:val="C7B2E2CDAA944298A461E2A633A1176D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FAC"/>
    <w:rsid w:val="001C5B5F"/>
    <w:rsid w:val="003F35A1"/>
    <w:rsid w:val="00471494"/>
    <w:rsid w:val="004859A3"/>
    <w:rsid w:val="006B05F1"/>
    <w:rsid w:val="006E5FAC"/>
    <w:rsid w:val="009E4499"/>
    <w:rsid w:val="00A04434"/>
    <w:rsid w:val="00A343B2"/>
    <w:rsid w:val="00C6755C"/>
    <w:rsid w:val="00D1076A"/>
    <w:rsid w:val="00F7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E698004CBF403C96870A63B2B57E0F">
    <w:name w:val="D6E698004CBF403C96870A63B2B57E0F"/>
  </w:style>
  <w:style w:type="paragraph" w:customStyle="1" w:styleId="BBB1FD5EC0624B02BA152C17F93C4664">
    <w:name w:val="BBB1FD5EC0624B02BA152C17F93C4664"/>
  </w:style>
  <w:style w:type="paragraph" w:customStyle="1" w:styleId="2311B4C184D747DEBD6BABFACF27AD1D">
    <w:name w:val="2311B4C184D747DEBD6BABFACF27AD1D"/>
  </w:style>
  <w:style w:type="paragraph" w:customStyle="1" w:styleId="F4D0C486381A46AB8F4ED2984DC12F4F">
    <w:name w:val="F4D0C486381A46AB8F4ED2984DC12F4F"/>
  </w:style>
  <w:style w:type="paragraph" w:customStyle="1" w:styleId="82075B48247C4EE89FE3A000DAFBFA60">
    <w:name w:val="82075B48247C4EE89FE3A000DAFBFA60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  <w:style w:type="paragraph" w:customStyle="1" w:styleId="5BD475DCD6924C92898E390A2F1269EC">
    <w:name w:val="5BD475DCD6924C92898E390A2F1269EC"/>
  </w:style>
  <w:style w:type="paragraph" w:customStyle="1" w:styleId="C7B2E2CDAA944298A461E2A633A1176D">
    <w:name w:val="C7B2E2CDAA944298A461E2A633A117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Duluth, GA 30097</CompanyAddress>
  <CompanyPhone>404-934-5262</CompanyPhone>
  <CompanyFax/>
  <CompanyEmail>Chrisslewis16@yahoo.com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2024-12-19T04:59:00Z</dcterms:created>
  <dcterms:modified xsi:type="dcterms:W3CDTF">2024-12-19T04:59:00Z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